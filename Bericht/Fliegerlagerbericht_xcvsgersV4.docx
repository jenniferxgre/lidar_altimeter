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89EBF" w14:textId="77777777" w:rsidR="002B6D03" w:rsidRDefault="002B6D03" w:rsidP="00A96843">
      <w:pPr>
        <w:pStyle w:val="Titel"/>
        <w:jc w:val="center"/>
      </w:pPr>
    </w:p>
    <w:p w14:paraId="5C2EB929" w14:textId="77777777" w:rsidR="002B6D03" w:rsidRPr="001B09EA" w:rsidRDefault="002B6D03" w:rsidP="001B09EA">
      <w:pPr>
        <w:pStyle w:val="Titel"/>
        <w:jc w:val="center"/>
      </w:pPr>
    </w:p>
    <w:p w14:paraId="07824772" w14:textId="77777777" w:rsidR="001B09EA" w:rsidRPr="001B09EA" w:rsidRDefault="001B09EA" w:rsidP="001B09EA">
      <w:pPr>
        <w:pStyle w:val="Titel"/>
        <w:jc w:val="center"/>
      </w:pPr>
    </w:p>
    <w:p w14:paraId="2BFB82F5" w14:textId="77777777" w:rsidR="001B09EA" w:rsidRPr="001B09EA" w:rsidRDefault="001B09EA" w:rsidP="001B09EA">
      <w:pPr>
        <w:pStyle w:val="Titel"/>
        <w:jc w:val="center"/>
      </w:pPr>
    </w:p>
    <w:p w14:paraId="6ADBC0BA" w14:textId="77777777" w:rsidR="001B09EA" w:rsidRPr="001B09EA" w:rsidRDefault="001B09EA" w:rsidP="001B09EA">
      <w:pPr>
        <w:pStyle w:val="Titel"/>
        <w:jc w:val="center"/>
      </w:pPr>
    </w:p>
    <w:p w14:paraId="0B7D839A" w14:textId="77777777" w:rsidR="002B6D03" w:rsidRDefault="002B6D03" w:rsidP="00A96843">
      <w:pPr>
        <w:pStyle w:val="Titel"/>
        <w:jc w:val="center"/>
      </w:pPr>
    </w:p>
    <w:p w14:paraId="692E714D" w14:textId="77777777" w:rsidR="002B6D03" w:rsidRDefault="002B6D03" w:rsidP="00A96843">
      <w:pPr>
        <w:pStyle w:val="Titel"/>
        <w:jc w:val="center"/>
      </w:pPr>
    </w:p>
    <w:p w14:paraId="35BD8651" w14:textId="21977C44" w:rsidR="002B6D03" w:rsidRDefault="00D71647" w:rsidP="00A96843">
      <w:pPr>
        <w:pStyle w:val="Titel"/>
        <w:jc w:val="center"/>
      </w:pPr>
      <w:r>
        <w:t>Fliegerlagerbericht</w:t>
      </w:r>
    </w:p>
    <w:p w14:paraId="42D6A81E" w14:textId="77777777" w:rsidR="002B6D03" w:rsidRPr="00FF6B6B" w:rsidRDefault="002B6D03" w:rsidP="00792208">
      <w:pPr>
        <w:spacing w:after="0" w:line="240" w:lineRule="auto"/>
        <w:jc w:val="center"/>
      </w:pPr>
    </w:p>
    <w:p w14:paraId="3FFC66CF" w14:textId="1940B6B4" w:rsidR="002B6D03" w:rsidRPr="000431E6" w:rsidRDefault="0070519D" w:rsidP="00A96843">
      <w:pPr>
        <w:spacing w:after="0" w:line="240" w:lineRule="auto"/>
        <w:jc w:val="center"/>
        <w:rPr>
          <w:sz w:val="32"/>
          <w:szCs w:val="32"/>
        </w:rPr>
      </w:pPr>
      <w:r>
        <w:rPr>
          <w:sz w:val="32"/>
          <w:szCs w:val="32"/>
        </w:rPr>
        <w:t xml:space="preserve">Optischer </w:t>
      </w:r>
      <w:r w:rsidR="009C248C">
        <w:rPr>
          <w:sz w:val="32"/>
          <w:szCs w:val="32"/>
        </w:rPr>
        <w:t>Höhen</w:t>
      </w:r>
      <w:r w:rsidR="004070F4" w:rsidRPr="004070F4">
        <w:rPr>
          <w:sz w:val="32"/>
          <w:szCs w:val="32"/>
        </w:rPr>
        <w:t>messer mit audio</w:t>
      </w:r>
      <w:r w:rsidR="004070F4">
        <w:rPr>
          <w:sz w:val="32"/>
          <w:szCs w:val="32"/>
        </w:rPr>
        <w:t>visuellem</w:t>
      </w:r>
      <w:r w:rsidR="004070F4" w:rsidRPr="004070F4">
        <w:rPr>
          <w:sz w:val="32"/>
          <w:szCs w:val="32"/>
        </w:rPr>
        <w:t xml:space="preserve"> Feedback</w:t>
      </w:r>
    </w:p>
    <w:p w14:paraId="5100D9DB" w14:textId="77777777" w:rsidR="002B6D03" w:rsidRPr="000431E6" w:rsidRDefault="002B6D03" w:rsidP="00A96843">
      <w:pPr>
        <w:spacing w:after="0" w:line="240" w:lineRule="auto"/>
        <w:jc w:val="center"/>
        <w:rPr>
          <w:rFonts w:cs="Times New Roman"/>
        </w:rPr>
      </w:pPr>
    </w:p>
    <w:p w14:paraId="28B28B6A" w14:textId="77777777" w:rsidR="002B6D03" w:rsidRPr="000431E6" w:rsidRDefault="002B6D03" w:rsidP="00A96843">
      <w:pPr>
        <w:spacing w:after="0" w:line="240" w:lineRule="auto"/>
        <w:jc w:val="center"/>
        <w:rPr>
          <w:rFonts w:cs="Times New Roman"/>
        </w:rPr>
      </w:pPr>
    </w:p>
    <w:p w14:paraId="649B27B7" w14:textId="77777777" w:rsidR="002B6D03" w:rsidRDefault="002B6D03" w:rsidP="00A96843">
      <w:pPr>
        <w:spacing w:after="0" w:line="240" w:lineRule="auto"/>
        <w:jc w:val="center"/>
        <w:rPr>
          <w:rFonts w:cs="Times New Roman"/>
        </w:rPr>
      </w:pPr>
    </w:p>
    <w:p w14:paraId="2F4F78E3" w14:textId="77777777" w:rsidR="002B6D03" w:rsidRDefault="002B6D03" w:rsidP="00A96843">
      <w:pPr>
        <w:spacing w:after="0" w:line="240" w:lineRule="auto"/>
        <w:jc w:val="center"/>
        <w:rPr>
          <w:rFonts w:cs="Times New Roman"/>
        </w:rPr>
      </w:pPr>
    </w:p>
    <w:p w14:paraId="16DD7B67" w14:textId="77777777" w:rsidR="002B6D03" w:rsidRDefault="002B6D03" w:rsidP="00A96843">
      <w:pPr>
        <w:spacing w:after="0" w:line="240" w:lineRule="auto"/>
        <w:jc w:val="center"/>
        <w:rPr>
          <w:rFonts w:cs="Times New Roman"/>
        </w:rPr>
      </w:pPr>
    </w:p>
    <w:p w14:paraId="49D3D737" w14:textId="77777777" w:rsidR="002B6D03" w:rsidRPr="00E40540" w:rsidRDefault="002B6D03" w:rsidP="00A96843">
      <w:pPr>
        <w:pStyle w:val="KeinLeerraum"/>
        <w:jc w:val="center"/>
        <w:rPr>
          <w:sz w:val="26"/>
          <w:szCs w:val="26"/>
        </w:rPr>
      </w:pPr>
      <w:bookmarkStart w:id="0" w:name="_Toc31403180"/>
      <w:r w:rsidRPr="00E40540">
        <w:rPr>
          <w:sz w:val="26"/>
          <w:szCs w:val="26"/>
        </w:rPr>
        <w:t>Hochschule RheinMain</w:t>
      </w:r>
      <w:bookmarkEnd w:id="0"/>
    </w:p>
    <w:p w14:paraId="5EF426AE" w14:textId="77777777" w:rsidR="002B6D03" w:rsidRPr="00E40540" w:rsidRDefault="002B6D03" w:rsidP="00A96843">
      <w:pPr>
        <w:pStyle w:val="KeinLeerraum"/>
        <w:jc w:val="center"/>
        <w:rPr>
          <w:sz w:val="26"/>
          <w:szCs w:val="26"/>
        </w:rPr>
      </w:pPr>
      <w:bookmarkStart w:id="1" w:name="_Toc31403181"/>
      <w:r w:rsidRPr="00E40540">
        <w:rPr>
          <w:sz w:val="26"/>
          <w:szCs w:val="26"/>
        </w:rPr>
        <w:t>Fachbereich Ingenieurwissenschaften</w:t>
      </w:r>
      <w:bookmarkEnd w:id="1"/>
    </w:p>
    <w:p w14:paraId="577CC8E9" w14:textId="0A787C2F" w:rsidR="002B6D03" w:rsidRDefault="006B5AA4" w:rsidP="00A96843">
      <w:pPr>
        <w:pStyle w:val="KeinLeerraum"/>
        <w:jc w:val="center"/>
        <w:rPr>
          <w:sz w:val="26"/>
          <w:szCs w:val="26"/>
        </w:rPr>
      </w:pPr>
      <w:bookmarkStart w:id="2" w:name="_Toc31403182"/>
      <w:r w:rsidRPr="006B5AA4">
        <w:rPr>
          <w:sz w:val="26"/>
          <w:szCs w:val="26"/>
        </w:rPr>
        <w:t>Avionik-Entwurf und -Modellierung</w:t>
      </w:r>
      <w:r>
        <w:rPr>
          <w:sz w:val="26"/>
          <w:szCs w:val="26"/>
        </w:rPr>
        <w:t xml:space="preserve"> </w:t>
      </w:r>
      <w:r w:rsidR="002B6D03" w:rsidRPr="00E40540">
        <w:rPr>
          <w:sz w:val="26"/>
          <w:szCs w:val="26"/>
        </w:rPr>
        <w:t>–</w:t>
      </w:r>
      <w:r>
        <w:rPr>
          <w:sz w:val="26"/>
          <w:szCs w:val="26"/>
        </w:rPr>
        <w:t xml:space="preserve"> </w:t>
      </w:r>
      <w:r w:rsidR="002B6D03" w:rsidRPr="00E40540">
        <w:rPr>
          <w:sz w:val="26"/>
          <w:szCs w:val="26"/>
        </w:rPr>
        <w:t xml:space="preserve">bei </w:t>
      </w:r>
      <w:bookmarkEnd w:id="2"/>
      <w:r w:rsidR="00F46255" w:rsidRPr="00F46255">
        <w:rPr>
          <w:sz w:val="26"/>
          <w:szCs w:val="26"/>
        </w:rPr>
        <w:t>Prof. Dr. Harald Hanke</w:t>
      </w:r>
    </w:p>
    <w:p w14:paraId="69347B78" w14:textId="443AC763" w:rsidR="00D63CA9" w:rsidRPr="00E40540" w:rsidRDefault="006B5AA4" w:rsidP="00A96843">
      <w:pPr>
        <w:pStyle w:val="KeinLeerraum"/>
        <w:jc w:val="center"/>
        <w:rPr>
          <w:sz w:val="26"/>
          <w:szCs w:val="26"/>
        </w:rPr>
      </w:pPr>
      <w:r>
        <w:rPr>
          <w:sz w:val="26"/>
          <w:szCs w:val="26"/>
        </w:rPr>
        <w:t>Wintersemester</w:t>
      </w:r>
      <w:r w:rsidR="00D63CA9">
        <w:rPr>
          <w:sz w:val="26"/>
          <w:szCs w:val="26"/>
        </w:rPr>
        <w:t xml:space="preserve"> 202</w:t>
      </w:r>
      <w:r>
        <w:rPr>
          <w:sz w:val="26"/>
          <w:szCs w:val="26"/>
        </w:rPr>
        <w:t>1/2022</w:t>
      </w:r>
    </w:p>
    <w:p w14:paraId="1D7188DB" w14:textId="77777777" w:rsidR="002B6D03" w:rsidRDefault="002B6D03" w:rsidP="00A96843">
      <w:pPr>
        <w:pStyle w:val="KeinLeerraum"/>
        <w:jc w:val="center"/>
      </w:pPr>
    </w:p>
    <w:p w14:paraId="279C005E" w14:textId="77777777" w:rsidR="00526FCF" w:rsidRDefault="00526FCF" w:rsidP="00A96843">
      <w:pPr>
        <w:pStyle w:val="KeinLeerraum"/>
        <w:jc w:val="center"/>
      </w:pPr>
    </w:p>
    <w:p w14:paraId="26C6E294" w14:textId="77777777" w:rsidR="00526FCF" w:rsidRDefault="00526FCF" w:rsidP="00A96843">
      <w:pPr>
        <w:pStyle w:val="KeinLeerraum"/>
        <w:jc w:val="center"/>
      </w:pPr>
    </w:p>
    <w:p w14:paraId="36EF05BB" w14:textId="77777777" w:rsidR="00526FCF" w:rsidRDefault="00526FCF" w:rsidP="00A96843">
      <w:pPr>
        <w:pStyle w:val="KeinLeerraum"/>
        <w:jc w:val="center"/>
      </w:pPr>
    </w:p>
    <w:p w14:paraId="0ABBB918" w14:textId="77777777" w:rsidR="00526FCF" w:rsidRDefault="00526FCF" w:rsidP="00A96843">
      <w:pPr>
        <w:pStyle w:val="KeinLeerraum"/>
        <w:jc w:val="center"/>
      </w:pPr>
    </w:p>
    <w:p w14:paraId="5EB87F3F" w14:textId="77777777" w:rsidR="00526FCF" w:rsidRDefault="00526FCF" w:rsidP="00A96843">
      <w:pPr>
        <w:pStyle w:val="KeinLeerraum"/>
        <w:jc w:val="center"/>
      </w:pPr>
    </w:p>
    <w:p w14:paraId="66F67032" w14:textId="77777777" w:rsidR="00526FCF" w:rsidRDefault="00526FCF" w:rsidP="00A96843">
      <w:pPr>
        <w:pStyle w:val="KeinLeerraum"/>
        <w:jc w:val="center"/>
      </w:pPr>
    </w:p>
    <w:p w14:paraId="173B25FA" w14:textId="77777777" w:rsidR="00526FCF" w:rsidRDefault="00526FCF" w:rsidP="00A96843">
      <w:pPr>
        <w:pStyle w:val="KeinLeerraum"/>
        <w:jc w:val="center"/>
      </w:pPr>
    </w:p>
    <w:p w14:paraId="532CAC4E" w14:textId="77777777" w:rsidR="00526FCF" w:rsidRDefault="00526FCF" w:rsidP="00A96843">
      <w:pPr>
        <w:pStyle w:val="KeinLeerraum"/>
        <w:jc w:val="center"/>
      </w:pPr>
    </w:p>
    <w:p w14:paraId="73DB06EC" w14:textId="77777777" w:rsidR="00526FCF" w:rsidRDefault="00526FCF" w:rsidP="00A96843">
      <w:pPr>
        <w:pStyle w:val="KeinLeerraum"/>
        <w:jc w:val="center"/>
      </w:pPr>
    </w:p>
    <w:p w14:paraId="34A57CBA" w14:textId="77777777" w:rsidR="00526FCF" w:rsidRDefault="00526FCF" w:rsidP="00A96843">
      <w:pPr>
        <w:pStyle w:val="KeinLeerraum"/>
        <w:jc w:val="center"/>
      </w:pPr>
    </w:p>
    <w:p w14:paraId="4BAEC21D" w14:textId="77777777" w:rsidR="00526FCF" w:rsidRDefault="00526FCF" w:rsidP="00A96843">
      <w:pPr>
        <w:pStyle w:val="KeinLeerraum"/>
        <w:jc w:val="center"/>
      </w:pPr>
    </w:p>
    <w:p w14:paraId="0A59A483" w14:textId="77777777" w:rsidR="00526FCF" w:rsidRDefault="00526FCF" w:rsidP="00A96843">
      <w:pPr>
        <w:pStyle w:val="KeinLeerraum"/>
        <w:jc w:val="center"/>
      </w:pPr>
    </w:p>
    <w:p w14:paraId="52864EEF" w14:textId="77777777" w:rsidR="00893579" w:rsidRDefault="00893579" w:rsidP="00A96843">
      <w:pPr>
        <w:pStyle w:val="Fuzeile"/>
        <w:rPr>
          <w:sz w:val="26"/>
          <w:szCs w:val="26"/>
        </w:rPr>
      </w:pPr>
    </w:p>
    <w:p w14:paraId="6B3E55BA" w14:textId="7381B83F" w:rsidR="00526FCF" w:rsidRPr="00893579" w:rsidRDefault="00526FCF" w:rsidP="00A96843">
      <w:pPr>
        <w:pStyle w:val="Fuzeile"/>
        <w:rPr>
          <w:sz w:val="26"/>
          <w:szCs w:val="26"/>
        </w:rPr>
      </w:pPr>
      <w:r w:rsidRPr="00893579">
        <w:rPr>
          <w:sz w:val="26"/>
          <w:szCs w:val="26"/>
        </w:rPr>
        <w:t xml:space="preserve">Jennifer Maria Greschner </w:t>
      </w:r>
      <w:r w:rsidRPr="00893579">
        <w:rPr>
          <w:sz w:val="26"/>
          <w:szCs w:val="26"/>
        </w:rPr>
        <w:tab/>
      </w:r>
      <w:r w:rsidRPr="00893579">
        <w:rPr>
          <w:sz w:val="26"/>
          <w:szCs w:val="26"/>
        </w:rPr>
        <w:tab/>
      </w:r>
      <w:r w:rsidR="00893579" w:rsidRPr="00893579">
        <w:rPr>
          <w:sz w:val="26"/>
          <w:szCs w:val="26"/>
        </w:rPr>
        <w:t>Luca Johannes Kremer</w:t>
      </w:r>
    </w:p>
    <w:p w14:paraId="516BB42F" w14:textId="7E15F311" w:rsidR="00526FCF" w:rsidRPr="00526FCF" w:rsidRDefault="00526FCF" w:rsidP="00A96843">
      <w:pPr>
        <w:pStyle w:val="Fuzeile"/>
        <w:rPr>
          <w:sz w:val="26"/>
          <w:szCs w:val="26"/>
        </w:rPr>
      </w:pPr>
      <w:r w:rsidRPr="00526FCF">
        <w:rPr>
          <w:sz w:val="26"/>
          <w:szCs w:val="26"/>
        </w:rPr>
        <w:t xml:space="preserve">Matrikelnummer: 1111189 </w:t>
      </w:r>
      <w:r w:rsidRPr="00526FCF">
        <w:rPr>
          <w:sz w:val="26"/>
          <w:szCs w:val="26"/>
        </w:rPr>
        <w:tab/>
      </w:r>
      <w:r w:rsidRPr="00526FCF">
        <w:rPr>
          <w:sz w:val="26"/>
          <w:szCs w:val="26"/>
        </w:rPr>
        <w:tab/>
        <w:t>Matrikelnummer:</w:t>
      </w:r>
      <w:r w:rsidR="0080605B">
        <w:rPr>
          <w:sz w:val="26"/>
          <w:szCs w:val="26"/>
        </w:rPr>
        <w:t xml:space="preserve"> </w:t>
      </w:r>
      <w:r w:rsidR="00F65F60">
        <w:rPr>
          <w:sz w:val="26"/>
          <w:szCs w:val="26"/>
        </w:rPr>
        <w:t>1109616</w:t>
      </w:r>
    </w:p>
    <w:p w14:paraId="424A69A3" w14:textId="77777777" w:rsidR="00512E02" w:rsidRDefault="002B6D03" w:rsidP="00A96843">
      <w:pPr>
        <w:pStyle w:val="KeinLeerraum"/>
        <w:sectPr w:rsidR="00512E02" w:rsidSect="00526FCF">
          <w:footerReference w:type="even" r:id="rId8"/>
          <w:footerReference w:type="default" r:id="rId9"/>
          <w:footerReference w:type="first" r:id="rId10"/>
          <w:pgSz w:w="11906" w:h="16838"/>
          <w:pgMar w:top="1417" w:right="1417" w:bottom="1134" w:left="1417" w:header="708" w:footer="708" w:gutter="0"/>
          <w:pgNumType w:fmt="upperRoman"/>
          <w:cols w:space="708"/>
          <w:titlePg/>
          <w:docGrid w:linePitch="360"/>
        </w:sectPr>
      </w:pPr>
      <w:r>
        <w:br w:type="page"/>
      </w:r>
    </w:p>
    <w:sdt>
      <w:sdtPr>
        <w:id w:val="1899475053"/>
        <w:docPartObj>
          <w:docPartGallery w:val="Table of Contents"/>
          <w:docPartUnique/>
        </w:docPartObj>
      </w:sdtPr>
      <w:sdtEndPr>
        <w:rPr>
          <w:b/>
          <w:bCs/>
        </w:rPr>
      </w:sdtEndPr>
      <w:sdtContent>
        <w:p w14:paraId="24487893" w14:textId="02D3FF8F" w:rsidR="002B6D03" w:rsidRPr="002B6D03" w:rsidRDefault="002B6D03" w:rsidP="00A96843">
          <w:pPr>
            <w:spacing w:line="240" w:lineRule="auto"/>
            <w:rPr>
              <w:rStyle w:val="berschrift1Zchn"/>
            </w:rPr>
          </w:pPr>
          <w:r w:rsidRPr="002B6D03">
            <w:rPr>
              <w:rStyle w:val="berschrift1Zchn"/>
            </w:rPr>
            <w:t>Inhalt</w:t>
          </w:r>
          <w:r>
            <w:rPr>
              <w:rStyle w:val="berschrift1Zchn"/>
            </w:rPr>
            <w:t>sverzeichnis</w:t>
          </w:r>
        </w:p>
        <w:p w14:paraId="35EF0221" w14:textId="12B8AE3B" w:rsidR="00E03283" w:rsidRDefault="00674DBE">
          <w:pPr>
            <w:pStyle w:val="Verzeichnis1"/>
            <w:tabs>
              <w:tab w:val="left" w:pos="440"/>
              <w:tab w:val="right" w:leader="dot" w:pos="9062"/>
            </w:tabs>
            <w:rPr>
              <w:rFonts w:asciiTheme="minorHAnsi" w:eastAsiaTheme="minorEastAsia" w:hAnsiTheme="minorHAnsi"/>
              <w:noProof/>
              <w:lang w:eastAsia="de-DE"/>
            </w:rPr>
          </w:pPr>
          <w:r>
            <w:fldChar w:fldCharType="begin"/>
          </w:r>
          <w:r w:rsidR="002B6D03">
            <w:instrText xml:space="preserve"> TOC \o "1-3" \h \z \u </w:instrText>
          </w:r>
          <w:r>
            <w:fldChar w:fldCharType="separate"/>
          </w:r>
          <w:hyperlink w:anchor="_Toc84547544" w:history="1">
            <w:r w:rsidR="00E03283" w:rsidRPr="002A7381">
              <w:rPr>
                <w:rStyle w:val="Hyperlink"/>
                <w:noProof/>
              </w:rPr>
              <w:t>1.</w:t>
            </w:r>
            <w:r w:rsidR="00E03283">
              <w:rPr>
                <w:rFonts w:asciiTheme="minorHAnsi" w:eastAsiaTheme="minorEastAsia" w:hAnsiTheme="minorHAnsi"/>
                <w:noProof/>
                <w:lang w:eastAsia="de-DE"/>
              </w:rPr>
              <w:tab/>
            </w:r>
            <w:r w:rsidR="00E03283" w:rsidRPr="002A7381">
              <w:rPr>
                <w:rStyle w:val="Hyperlink"/>
                <w:noProof/>
              </w:rPr>
              <w:t>Einleitung</w:t>
            </w:r>
            <w:r w:rsidR="00E03283">
              <w:rPr>
                <w:noProof/>
                <w:webHidden/>
              </w:rPr>
              <w:tab/>
            </w:r>
            <w:r w:rsidR="00E03283">
              <w:rPr>
                <w:noProof/>
                <w:webHidden/>
              </w:rPr>
              <w:fldChar w:fldCharType="begin"/>
            </w:r>
            <w:r w:rsidR="00E03283">
              <w:rPr>
                <w:noProof/>
                <w:webHidden/>
              </w:rPr>
              <w:instrText xml:space="preserve"> PAGEREF _Toc84547544 \h </w:instrText>
            </w:r>
            <w:r w:rsidR="00E03283">
              <w:rPr>
                <w:noProof/>
                <w:webHidden/>
              </w:rPr>
            </w:r>
            <w:r w:rsidR="00E03283">
              <w:rPr>
                <w:noProof/>
                <w:webHidden/>
              </w:rPr>
              <w:fldChar w:fldCharType="separate"/>
            </w:r>
            <w:r w:rsidR="00040E54">
              <w:rPr>
                <w:noProof/>
                <w:webHidden/>
              </w:rPr>
              <w:t>1</w:t>
            </w:r>
            <w:r w:rsidR="00E03283">
              <w:rPr>
                <w:noProof/>
                <w:webHidden/>
              </w:rPr>
              <w:fldChar w:fldCharType="end"/>
            </w:r>
          </w:hyperlink>
        </w:p>
        <w:p w14:paraId="2D317DA9" w14:textId="71B4981D"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45" w:history="1">
            <w:r w:rsidR="00E03283" w:rsidRPr="002A7381">
              <w:rPr>
                <w:rStyle w:val="Hyperlink"/>
                <w:noProof/>
              </w:rPr>
              <w:t>1.1.</w:t>
            </w:r>
            <w:r w:rsidR="00E03283">
              <w:rPr>
                <w:rFonts w:asciiTheme="minorHAnsi" w:eastAsiaTheme="minorEastAsia" w:hAnsiTheme="minorHAnsi"/>
                <w:noProof/>
                <w:lang w:eastAsia="de-DE"/>
              </w:rPr>
              <w:tab/>
            </w:r>
            <w:r w:rsidR="00E03283" w:rsidRPr="002A7381">
              <w:rPr>
                <w:rStyle w:val="Hyperlink"/>
                <w:noProof/>
              </w:rPr>
              <w:t>Motivation</w:t>
            </w:r>
            <w:r w:rsidR="00E03283">
              <w:rPr>
                <w:noProof/>
                <w:webHidden/>
              </w:rPr>
              <w:tab/>
            </w:r>
            <w:r w:rsidR="00E03283">
              <w:rPr>
                <w:noProof/>
                <w:webHidden/>
              </w:rPr>
              <w:fldChar w:fldCharType="begin"/>
            </w:r>
            <w:r w:rsidR="00E03283">
              <w:rPr>
                <w:noProof/>
                <w:webHidden/>
              </w:rPr>
              <w:instrText xml:space="preserve"> PAGEREF _Toc84547545 \h </w:instrText>
            </w:r>
            <w:r w:rsidR="00E03283">
              <w:rPr>
                <w:noProof/>
                <w:webHidden/>
              </w:rPr>
            </w:r>
            <w:r w:rsidR="00E03283">
              <w:rPr>
                <w:noProof/>
                <w:webHidden/>
              </w:rPr>
              <w:fldChar w:fldCharType="separate"/>
            </w:r>
            <w:r w:rsidR="00040E54">
              <w:rPr>
                <w:noProof/>
                <w:webHidden/>
              </w:rPr>
              <w:t>1</w:t>
            </w:r>
            <w:r w:rsidR="00E03283">
              <w:rPr>
                <w:noProof/>
                <w:webHidden/>
              </w:rPr>
              <w:fldChar w:fldCharType="end"/>
            </w:r>
          </w:hyperlink>
        </w:p>
        <w:p w14:paraId="5EAE95C8" w14:textId="0267A401"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46" w:history="1">
            <w:r w:rsidR="00E03283" w:rsidRPr="002A7381">
              <w:rPr>
                <w:rStyle w:val="Hyperlink"/>
                <w:noProof/>
              </w:rPr>
              <w:t>1.2.</w:t>
            </w:r>
            <w:r w:rsidR="00E03283">
              <w:rPr>
                <w:rFonts w:asciiTheme="minorHAnsi" w:eastAsiaTheme="minorEastAsia" w:hAnsiTheme="minorHAnsi"/>
                <w:noProof/>
                <w:lang w:eastAsia="de-DE"/>
              </w:rPr>
              <w:tab/>
            </w:r>
            <w:r w:rsidR="00E03283" w:rsidRPr="002A7381">
              <w:rPr>
                <w:rStyle w:val="Hyperlink"/>
                <w:noProof/>
              </w:rPr>
              <w:t>Konzept</w:t>
            </w:r>
            <w:r w:rsidR="00E03283">
              <w:rPr>
                <w:noProof/>
                <w:webHidden/>
              </w:rPr>
              <w:tab/>
            </w:r>
            <w:r w:rsidR="00E03283">
              <w:rPr>
                <w:noProof/>
                <w:webHidden/>
              </w:rPr>
              <w:fldChar w:fldCharType="begin"/>
            </w:r>
            <w:r w:rsidR="00E03283">
              <w:rPr>
                <w:noProof/>
                <w:webHidden/>
              </w:rPr>
              <w:instrText xml:space="preserve"> PAGEREF _Toc84547546 \h </w:instrText>
            </w:r>
            <w:r w:rsidR="00E03283">
              <w:rPr>
                <w:noProof/>
                <w:webHidden/>
              </w:rPr>
            </w:r>
            <w:r w:rsidR="00E03283">
              <w:rPr>
                <w:noProof/>
                <w:webHidden/>
              </w:rPr>
              <w:fldChar w:fldCharType="separate"/>
            </w:r>
            <w:r w:rsidR="00040E54">
              <w:rPr>
                <w:noProof/>
                <w:webHidden/>
              </w:rPr>
              <w:t>1</w:t>
            </w:r>
            <w:r w:rsidR="00E03283">
              <w:rPr>
                <w:noProof/>
                <w:webHidden/>
              </w:rPr>
              <w:fldChar w:fldCharType="end"/>
            </w:r>
          </w:hyperlink>
        </w:p>
        <w:p w14:paraId="6AB50E3E" w14:textId="18C9D692"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47" w:history="1">
            <w:r w:rsidR="00E03283" w:rsidRPr="002A7381">
              <w:rPr>
                <w:rStyle w:val="Hyperlink"/>
                <w:noProof/>
              </w:rPr>
              <w:t>2.</w:t>
            </w:r>
            <w:r w:rsidR="00E03283">
              <w:rPr>
                <w:rFonts w:asciiTheme="minorHAnsi" w:eastAsiaTheme="minorEastAsia" w:hAnsiTheme="minorHAnsi"/>
                <w:noProof/>
                <w:lang w:eastAsia="de-DE"/>
              </w:rPr>
              <w:tab/>
            </w:r>
            <w:r w:rsidR="00E03283" w:rsidRPr="002A7381">
              <w:rPr>
                <w:rStyle w:val="Hyperlink"/>
                <w:noProof/>
              </w:rPr>
              <w:t>Technische Grundlagen</w:t>
            </w:r>
            <w:r w:rsidR="00E03283">
              <w:rPr>
                <w:noProof/>
                <w:webHidden/>
              </w:rPr>
              <w:tab/>
            </w:r>
            <w:r w:rsidR="00E03283">
              <w:rPr>
                <w:noProof/>
                <w:webHidden/>
              </w:rPr>
              <w:fldChar w:fldCharType="begin"/>
            </w:r>
            <w:r w:rsidR="00E03283">
              <w:rPr>
                <w:noProof/>
                <w:webHidden/>
              </w:rPr>
              <w:instrText xml:space="preserve"> PAGEREF _Toc84547547 \h </w:instrText>
            </w:r>
            <w:r w:rsidR="00E03283">
              <w:rPr>
                <w:noProof/>
                <w:webHidden/>
              </w:rPr>
            </w:r>
            <w:r w:rsidR="00E03283">
              <w:rPr>
                <w:noProof/>
                <w:webHidden/>
              </w:rPr>
              <w:fldChar w:fldCharType="separate"/>
            </w:r>
            <w:r w:rsidR="00040E54">
              <w:rPr>
                <w:noProof/>
                <w:webHidden/>
              </w:rPr>
              <w:t>2</w:t>
            </w:r>
            <w:r w:rsidR="00E03283">
              <w:rPr>
                <w:noProof/>
                <w:webHidden/>
              </w:rPr>
              <w:fldChar w:fldCharType="end"/>
            </w:r>
          </w:hyperlink>
        </w:p>
        <w:p w14:paraId="3EF052A4" w14:textId="3C41E213"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48" w:history="1">
            <w:r w:rsidR="00E03283" w:rsidRPr="002A7381">
              <w:rPr>
                <w:rStyle w:val="Hyperlink"/>
                <w:noProof/>
              </w:rPr>
              <w:t>2.1.</w:t>
            </w:r>
            <w:r w:rsidR="00E03283">
              <w:rPr>
                <w:rFonts w:asciiTheme="minorHAnsi" w:eastAsiaTheme="minorEastAsia" w:hAnsiTheme="minorHAnsi"/>
                <w:noProof/>
                <w:lang w:eastAsia="de-DE"/>
              </w:rPr>
              <w:tab/>
            </w:r>
            <w:r w:rsidR="00E03283" w:rsidRPr="002A7381">
              <w:rPr>
                <w:rStyle w:val="Hyperlink"/>
                <w:noProof/>
              </w:rPr>
              <w:t>Vorbild aus der kommerziellen Fliegerei: Radar Altimeter</w:t>
            </w:r>
            <w:r w:rsidR="00E03283">
              <w:rPr>
                <w:noProof/>
                <w:webHidden/>
              </w:rPr>
              <w:tab/>
            </w:r>
            <w:r w:rsidR="00E03283">
              <w:rPr>
                <w:noProof/>
                <w:webHidden/>
              </w:rPr>
              <w:fldChar w:fldCharType="begin"/>
            </w:r>
            <w:r w:rsidR="00E03283">
              <w:rPr>
                <w:noProof/>
                <w:webHidden/>
              </w:rPr>
              <w:instrText xml:space="preserve"> PAGEREF _Toc84547548 \h </w:instrText>
            </w:r>
            <w:r w:rsidR="00E03283">
              <w:rPr>
                <w:noProof/>
                <w:webHidden/>
              </w:rPr>
            </w:r>
            <w:r w:rsidR="00E03283">
              <w:rPr>
                <w:noProof/>
                <w:webHidden/>
              </w:rPr>
              <w:fldChar w:fldCharType="separate"/>
            </w:r>
            <w:r w:rsidR="00040E54">
              <w:rPr>
                <w:noProof/>
                <w:webHidden/>
              </w:rPr>
              <w:t>2</w:t>
            </w:r>
            <w:r w:rsidR="00E03283">
              <w:rPr>
                <w:noProof/>
                <w:webHidden/>
              </w:rPr>
              <w:fldChar w:fldCharType="end"/>
            </w:r>
          </w:hyperlink>
        </w:p>
        <w:p w14:paraId="249F298F" w14:textId="5422BA9C"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49" w:history="1">
            <w:r w:rsidR="00E03283" w:rsidRPr="002A7381">
              <w:rPr>
                <w:rStyle w:val="Hyperlink"/>
                <w:noProof/>
                <w:lang w:val="en-US"/>
              </w:rPr>
              <w:t>2.2.</w:t>
            </w:r>
            <w:r w:rsidR="00E03283">
              <w:rPr>
                <w:rFonts w:asciiTheme="minorHAnsi" w:eastAsiaTheme="minorEastAsia" w:hAnsiTheme="minorHAnsi"/>
                <w:noProof/>
                <w:lang w:eastAsia="de-DE"/>
              </w:rPr>
              <w:tab/>
            </w:r>
            <w:r w:rsidR="00E03283" w:rsidRPr="002A7381">
              <w:rPr>
                <w:rStyle w:val="Hyperlink"/>
                <w:noProof/>
              </w:rPr>
              <w:t>Funktionsweise eines</w:t>
            </w:r>
            <w:r w:rsidR="00E03283" w:rsidRPr="002A7381">
              <w:rPr>
                <w:rStyle w:val="Hyperlink"/>
                <w:noProof/>
                <w:lang w:val="en-US"/>
              </w:rPr>
              <w:t xml:space="preserve"> Time-of-Flight Sensors</w:t>
            </w:r>
            <w:r w:rsidR="00E03283">
              <w:rPr>
                <w:noProof/>
                <w:webHidden/>
              </w:rPr>
              <w:tab/>
            </w:r>
            <w:r w:rsidR="00E03283">
              <w:rPr>
                <w:noProof/>
                <w:webHidden/>
              </w:rPr>
              <w:fldChar w:fldCharType="begin"/>
            </w:r>
            <w:r w:rsidR="00E03283">
              <w:rPr>
                <w:noProof/>
                <w:webHidden/>
              </w:rPr>
              <w:instrText xml:space="preserve"> PAGEREF _Toc84547549 \h </w:instrText>
            </w:r>
            <w:r w:rsidR="00E03283">
              <w:rPr>
                <w:noProof/>
                <w:webHidden/>
              </w:rPr>
            </w:r>
            <w:r w:rsidR="00E03283">
              <w:rPr>
                <w:noProof/>
                <w:webHidden/>
              </w:rPr>
              <w:fldChar w:fldCharType="separate"/>
            </w:r>
            <w:r w:rsidR="00040E54">
              <w:rPr>
                <w:noProof/>
                <w:webHidden/>
              </w:rPr>
              <w:t>2</w:t>
            </w:r>
            <w:r w:rsidR="00E03283">
              <w:rPr>
                <w:noProof/>
                <w:webHidden/>
              </w:rPr>
              <w:fldChar w:fldCharType="end"/>
            </w:r>
          </w:hyperlink>
        </w:p>
        <w:p w14:paraId="090A0D79" w14:textId="53896C16"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50" w:history="1">
            <w:r w:rsidR="00E03283" w:rsidRPr="002A7381">
              <w:rPr>
                <w:rStyle w:val="Hyperlink"/>
                <w:noProof/>
              </w:rPr>
              <w:t>2.3.</w:t>
            </w:r>
            <w:r w:rsidR="00E03283">
              <w:rPr>
                <w:rFonts w:asciiTheme="minorHAnsi" w:eastAsiaTheme="minorEastAsia" w:hAnsiTheme="minorHAnsi"/>
                <w:noProof/>
                <w:lang w:eastAsia="de-DE"/>
              </w:rPr>
              <w:tab/>
            </w:r>
            <w:r w:rsidR="00E03283" w:rsidRPr="002A7381">
              <w:rPr>
                <w:rStyle w:val="Hyperlink"/>
                <w:noProof/>
              </w:rPr>
              <w:t>I²C Datenübertragung</w:t>
            </w:r>
            <w:r w:rsidR="00E03283">
              <w:rPr>
                <w:noProof/>
                <w:webHidden/>
              </w:rPr>
              <w:tab/>
            </w:r>
            <w:r w:rsidR="00E03283">
              <w:rPr>
                <w:noProof/>
                <w:webHidden/>
              </w:rPr>
              <w:fldChar w:fldCharType="begin"/>
            </w:r>
            <w:r w:rsidR="00E03283">
              <w:rPr>
                <w:noProof/>
                <w:webHidden/>
              </w:rPr>
              <w:instrText xml:space="preserve"> PAGEREF _Toc84547550 \h </w:instrText>
            </w:r>
            <w:r w:rsidR="00E03283">
              <w:rPr>
                <w:noProof/>
                <w:webHidden/>
              </w:rPr>
            </w:r>
            <w:r w:rsidR="00E03283">
              <w:rPr>
                <w:noProof/>
                <w:webHidden/>
              </w:rPr>
              <w:fldChar w:fldCharType="separate"/>
            </w:r>
            <w:r w:rsidR="00040E54">
              <w:rPr>
                <w:noProof/>
                <w:webHidden/>
              </w:rPr>
              <w:t>3</w:t>
            </w:r>
            <w:r w:rsidR="00E03283">
              <w:rPr>
                <w:noProof/>
                <w:webHidden/>
              </w:rPr>
              <w:fldChar w:fldCharType="end"/>
            </w:r>
          </w:hyperlink>
        </w:p>
        <w:p w14:paraId="61B3891C" w14:textId="73D6C94F"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51" w:history="1">
            <w:r w:rsidR="00E03283" w:rsidRPr="002A7381">
              <w:rPr>
                <w:rStyle w:val="Hyperlink"/>
                <w:noProof/>
              </w:rPr>
              <w:t>3.</w:t>
            </w:r>
            <w:r w:rsidR="00E03283">
              <w:rPr>
                <w:rFonts w:asciiTheme="minorHAnsi" w:eastAsiaTheme="minorEastAsia" w:hAnsiTheme="minorHAnsi"/>
                <w:noProof/>
                <w:lang w:eastAsia="de-DE"/>
              </w:rPr>
              <w:tab/>
            </w:r>
            <w:r w:rsidR="00E03283" w:rsidRPr="002A7381">
              <w:rPr>
                <w:rStyle w:val="Hyperlink"/>
                <w:noProof/>
              </w:rPr>
              <w:t>Technische Umsetzung</w:t>
            </w:r>
            <w:r w:rsidR="00E03283">
              <w:rPr>
                <w:noProof/>
                <w:webHidden/>
              </w:rPr>
              <w:tab/>
            </w:r>
            <w:r w:rsidR="00E03283">
              <w:rPr>
                <w:noProof/>
                <w:webHidden/>
              </w:rPr>
              <w:fldChar w:fldCharType="begin"/>
            </w:r>
            <w:r w:rsidR="00E03283">
              <w:rPr>
                <w:noProof/>
                <w:webHidden/>
              </w:rPr>
              <w:instrText xml:space="preserve"> PAGEREF _Toc84547551 \h </w:instrText>
            </w:r>
            <w:r w:rsidR="00E03283">
              <w:rPr>
                <w:noProof/>
                <w:webHidden/>
              </w:rPr>
            </w:r>
            <w:r w:rsidR="00E03283">
              <w:rPr>
                <w:noProof/>
                <w:webHidden/>
              </w:rPr>
              <w:fldChar w:fldCharType="separate"/>
            </w:r>
            <w:r w:rsidR="00040E54">
              <w:rPr>
                <w:noProof/>
                <w:webHidden/>
              </w:rPr>
              <w:t>4</w:t>
            </w:r>
            <w:r w:rsidR="00E03283">
              <w:rPr>
                <w:noProof/>
                <w:webHidden/>
              </w:rPr>
              <w:fldChar w:fldCharType="end"/>
            </w:r>
          </w:hyperlink>
        </w:p>
        <w:p w14:paraId="3F9FF32E" w14:textId="1E1394E9"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52" w:history="1">
            <w:r w:rsidR="00E03283" w:rsidRPr="002A7381">
              <w:rPr>
                <w:rStyle w:val="Hyperlink"/>
                <w:noProof/>
              </w:rPr>
              <w:t>3.1.</w:t>
            </w:r>
            <w:r w:rsidR="00E03283">
              <w:rPr>
                <w:rFonts w:asciiTheme="minorHAnsi" w:eastAsiaTheme="minorEastAsia" w:hAnsiTheme="minorHAnsi"/>
                <w:noProof/>
                <w:lang w:eastAsia="de-DE"/>
              </w:rPr>
              <w:tab/>
            </w:r>
            <w:r w:rsidR="00E03283" w:rsidRPr="002A7381">
              <w:rPr>
                <w:rStyle w:val="Hyperlink"/>
                <w:noProof/>
              </w:rPr>
              <w:t>Auswahl der Komponenten</w:t>
            </w:r>
            <w:r w:rsidR="00E03283">
              <w:rPr>
                <w:noProof/>
                <w:webHidden/>
              </w:rPr>
              <w:tab/>
            </w:r>
            <w:r w:rsidR="00E03283">
              <w:rPr>
                <w:noProof/>
                <w:webHidden/>
              </w:rPr>
              <w:fldChar w:fldCharType="begin"/>
            </w:r>
            <w:r w:rsidR="00E03283">
              <w:rPr>
                <w:noProof/>
                <w:webHidden/>
              </w:rPr>
              <w:instrText xml:space="preserve"> PAGEREF _Toc84547552 \h </w:instrText>
            </w:r>
            <w:r w:rsidR="00E03283">
              <w:rPr>
                <w:noProof/>
                <w:webHidden/>
              </w:rPr>
            </w:r>
            <w:r w:rsidR="00E03283">
              <w:rPr>
                <w:noProof/>
                <w:webHidden/>
              </w:rPr>
              <w:fldChar w:fldCharType="separate"/>
            </w:r>
            <w:r w:rsidR="00040E54">
              <w:rPr>
                <w:noProof/>
                <w:webHidden/>
              </w:rPr>
              <w:t>4</w:t>
            </w:r>
            <w:r w:rsidR="00E03283">
              <w:rPr>
                <w:noProof/>
                <w:webHidden/>
              </w:rPr>
              <w:fldChar w:fldCharType="end"/>
            </w:r>
          </w:hyperlink>
        </w:p>
        <w:p w14:paraId="7640F6C9" w14:textId="0E2C8621"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3" w:history="1">
            <w:r w:rsidR="00E03283" w:rsidRPr="002A7381">
              <w:rPr>
                <w:rStyle w:val="Hyperlink"/>
                <w:noProof/>
              </w:rPr>
              <w:t>3.1.1.</w:t>
            </w:r>
            <w:r w:rsidR="00E03283">
              <w:rPr>
                <w:rFonts w:asciiTheme="minorHAnsi" w:eastAsiaTheme="minorEastAsia" w:hAnsiTheme="minorHAnsi"/>
                <w:noProof/>
                <w:lang w:eastAsia="de-DE"/>
              </w:rPr>
              <w:tab/>
            </w:r>
            <w:r w:rsidR="00E03283" w:rsidRPr="002A7381">
              <w:rPr>
                <w:rStyle w:val="Hyperlink"/>
                <w:noProof/>
              </w:rPr>
              <w:t>Sensor</w:t>
            </w:r>
            <w:r w:rsidR="00E03283">
              <w:rPr>
                <w:noProof/>
                <w:webHidden/>
              </w:rPr>
              <w:tab/>
            </w:r>
            <w:r w:rsidR="00E03283">
              <w:rPr>
                <w:noProof/>
                <w:webHidden/>
              </w:rPr>
              <w:fldChar w:fldCharType="begin"/>
            </w:r>
            <w:r w:rsidR="00E03283">
              <w:rPr>
                <w:noProof/>
                <w:webHidden/>
              </w:rPr>
              <w:instrText xml:space="preserve"> PAGEREF _Toc84547553 \h </w:instrText>
            </w:r>
            <w:r w:rsidR="00E03283">
              <w:rPr>
                <w:noProof/>
                <w:webHidden/>
              </w:rPr>
            </w:r>
            <w:r w:rsidR="00E03283">
              <w:rPr>
                <w:noProof/>
                <w:webHidden/>
              </w:rPr>
              <w:fldChar w:fldCharType="separate"/>
            </w:r>
            <w:r w:rsidR="00040E54">
              <w:rPr>
                <w:noProof/>
                <w:webHidden/>
              </w:rPr>
              <w:t>4</w:t>
            </w:r>
            <w:r w:rsidR="00E03283">
              <w:rPr>
                <w:noProof/>
                <w:webHidden/>
              </w:rPr>
              <w:fldChar w:fldCharType="end"/>
            </w:r>
          </w:hyperlink>
        </w:p>
        <w:p w14:paraId="35487D5F" w14:textId="0B66F132"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4" w:history="1">
            <w:r w:rsidR="00E03283" w:rsidRPr="002A7381">
              <w:rPr>
                <w:rStyle w:val="Hyperlink"/>
                <w:noProof/>
              </w:rPr>
              <w:t>3.1.2.</w:t>
            </w:r>
            <w:r w:rsidR="00E03283">
              <w:rPr>
                <w:rFonts w:asciiTheme="minorHAnsi" w:eastAsiaTheme="minorEastAsia" w:hAnsiTheme="minorHAnsi"/>
                <w:noProof/>
                <w:lang w:eastAsia="de-DE"/>
              </w:rPr>
              <w:tab/>
            </w:r>
            <w:r w:rsidR="00E03283" w:rsidRPr="002A7381">
              <w:rPr>
                <w:rStyle w:val="Hyperlink"/>
                <w:noProof/>
              </w:rPr>
              <w:t>Mikrocontrollerboard</w:t>
            </w:r>
            <w:r w:rsidR="00E03283">
              <w:rPr>
                <w:noProof/>
                <w:webHidden/>
              </w:rPr>
              <w:tab/>
            </w:r>
            <w:r w:rsidR="00E03283">
              <w:rPr>
                <w:noProof/>
                <w:webHidden/>
              </w:rPr>
              <w:fldChar w:fldCharType="begin"/>
            </w:r>
            <w:r w:rsidR="00E03283">
              <w:rPr>
                <w:noProof/>
                <w:webHidden/>
              </w:rPr>
              <w:instrText xml:space="preserve"> PAGEREF _Toc84547554 \h </w:instrText>
            </w:r>
            <w:r w:rsidR="00E03283">
              <w:rPr>
                <w:noProof/>
                <w:webHidden/>
              </w:rPr>
            </w:r>
            <w:r w:rsidR="00E03283">
              <w:rPr>
                <w:noProof/>
                <w:webHidden/>
              </w:rPr>
              <w:fldChar w:fldCharType="separate"/>
            </w:r>
            <w:r w:rsidR="00040E54">
              <w:rPr>
                <w:noProof/>
                <w:webHidden/>
              </w:rPr>
              <w:t>5</w:t>
            </w:r>
            <w:r w:rsidR="00E03283">
              <w:rPr>
                <w:noProof/>
                <w:webHidden/>
              </w:rPr>
              <w:fldChar w:fldCharType="end"/>
            </w:r>
          </w:hyperlink>
        </w:p>
        <w:p w14:paraId="38FE8532" w14:textId="345061F1"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5" w:history="1">
            <w:r w:rsidR="00E03283" w:rsidRPr="002A7381">
              <w:rPr>
                <w:rStyle w:val="Hyperlink"/>
                <w:noProof/>
              </w:rPr>
              <w:t>3.1.3.</w:t>
            </w:r>
            <w:r w:rsidR="00E03283">
              <w:rPr>
                <w:rFonts w:asciiTheme="minorHAnsi" w:eastAsiaTheme="minorEastAsia" w:hAnsiTheme="minorHAnsi"/>
                <w:noProof/>
                <w:lang w:eastAsia="de-DE"/>
              </w:rPr>
              <w:tab/>
            </w:r>
            <w:r w:rsidR="00E03283" w:rsidRPr="002A7381">
              <w:rPr>
                <w:rStyle w:val="Hyperlink"/>
                <w:noProof/>
              </w:rPr>
              <w:t>Display</w:t>
            </w:r>
            <w:r w:rsidR="00E03283">
              <w:rPr>
                <w:noProof/>
                <w:webHidden/>
              </w:rPr>
              <w:tab/>
            </w:r>
            <w:r w:rsidR="00E03283">
              <w:rPr>
                <w:noProof/>
                <w:webHidden/>
              </w:rPr>
              <w:fldChar w:fldCharType="begin"/>
            </w:r>
            <w:r w:rsidR="00E03283">
              <w:rPr>
                <w:noProof/>
                <w:webHidden/>
              </w:rPr>
              <w:instrText xml:space="preserve"> PAGEREF _Toc84547555 \h </w:instrText>
            </w:r>
            <w:r w:rsidR="00E03283">
              <w:rPr>
                <w:noProof/>
                <w:webHidden/>
              </w:rPr>
            </w:r>
            <w:r w:rsidR="00E03283">
              <w:rPr>
                <w:noProof/>
                <w:webHidden/>
              </w:rPr>
              <w:fldChar w:fldCharType="separate"/>
            </w:r>
            <w:r w:rsidR="00040E54">
              <w:rPr>
                <w:noProof/>
                <w:webHidden/>
              </w:rPr>
              <w:t>5</w:t>
            </w:r>
            <w:r w:rsidR="00E03283">
              <w:rPr>
                <w:noProof/>
                <w:webHidden/>
              </w:rPr>
              <w:fldChar w:fldCharType="end"/>
            </w:r>
          </w:hyperlink>
        </w:p>
        <w:p w14:paraId="1748A748" w14:textId="05FEA368"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6" w:history="1">
            <w:r w:rsidR="00E03283" w:rsidRPr="002A7381">
              <w:rPr>
                <w:rStyle w:val="Hyperlink"/>
                <w:noProof/>
              </w:rPr>
              <w:t>3.1.4.</w:t>
            </w:r>
            <w:r w:rsidR="00E03283">
              <w:rPr>
                <w:rFonts w:asciiTheme="minorHAnsi" w:eastAsiaTheme="minorEastAsia" w:hAnsiTheme="minorHAnsi"/>
                <w:noProof/>
                <w:lang w:eastAsia="de-DE"/>
              </w:rPr>
              <w:tab/>
            </w:r>
            <w:r w:rsidR="00E03283" w:rsidRPr="002A7381">
              <w:rPr>
                <w:rStyle w:val="Hyperlink"/>
                <w:noProof/>
              </w:rPr>
              <w:t>Audioausgabe</w:t>
            </w:r>
            <w:r w:rsidR="00E03283">
              <w:rPr>
                <w:noProof/>
                <w:webHidden/>
              </w:rPr>
              <w:tab/>
            </w:r>
            <w:r w:rsidR="00E03283">
              <w:rPr>
                <w:noProof/>
                <w:webHidden/>
              </w:rPr>
              <w:fldChar w:fldCharType="begin"/>
            </w:r>
            <w:r w:rsidR="00E03283">
              <w:rPr>
                <w:noProof/>
                <w:webHidden/>
              </w:rPr>
              <w:instrText xml:space="preserve"> PAGEREF _Toc84547556 \h </w:instrText>
            </w:r>
            <w:r w:rsidR="00E03283">
              <w:rPr>
                <w:noProof/>
                <w:webHidden/>
              </w:rPr>
            </w:r>
            <w:r w:rsidR="00E03283">
              <w:rPr>
                <w:noProof/>
                <w:webHidden/>
              </w:rPr>
              <w:fldChar w:fldCharType="separate"/>
            </w:r>
            <w:r w:rsidR="00040E54">
              <w:rPr>
                <w:noProof/>
                <w:webHidden/>
              </w:rPr>
              <w:t>5</w:t>
            </w:r>
            <w:r w:rsidR="00E03283">
              <w:rPr>
                <w:noProof/>
                <w:webHidden/>
              </w:rPr>
              <w:fldChar w:fldCharType="end"/>
            </w:r>
          </w:hyperlink>
        </w:p>
        <w:p w14:paraId="59464002" w14:textId="779AB418"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7" w:history="1">
            <w:r w:rsidR="00E03283" w:rsidRPr="002A7381">
              <w:rPr>
                <w:rStyle w:val="Hyperlink"/>
                <w:noProof/>
              </w:rPr>
              <w:t>3.1.5.</w:t>
            </w:r>
            <w:r w:rsidR="00E03283">
              <w:rPr>
                <w:rFonts w:asciiTheme="minorHAnsi" w:eastAsiaTheme="minorEastAsia" w:hAnsiTheme="minorHAnsi"/>
                <w:noProof/>
                <w:lang w:eastAsia="de-DE"/>
              </w:rPr>
              <w:tab/>
            </w:r>
            <w:r w:rsidR="00E03283" w:rsidRPr="002A7381">
              <w:rPr>
                <w:rStyle w:val="Hyperlink"/>
                <w:noProof/>
              </w:rPr>
              <w:t>Datenspeicher</w:t>
            </w:r>
            <w:r w:rsidR="00E03283">
              <w:rPr>
                <w:noProof/>
                <w:webHidden/>
              </w:rPr>
              <w:tab/>
            </w:r>
            <w:r w:rsidR="00E03283">
              <w:rPr>
                <w:noProof/>
                <w:webHidden/>
              </w:rPr>
              <w:fldChar w:fldCharType="begin"/>
            </w:r>
            <w:r w:rsidR="00E03283">
              <w:rPr>
                <w:noProof/>
                <w:webHidden/>
              </w:rPr>
              <w:instrText xml:space="preserve"> PAGEREF _Toc84547557 \h </w:instrText>
            </w:r>
            <w:r w:rsidR="00E03283">
              <w:rPr>
                <w:noProof/>
                <w:webHidden/>
              </w:rPr>
            </w:r>
            <w:r w:rsidR="00E03283">
              <w:rPr>
                <w:noProof/>
                <w:webHidden/>
              </w:rPr>
              <w:fldChar w:fldCharType="separate"/>
            </w:r>
            <w:r w:rsidR="00040E54">
              <w:rPr>
                <w:noProof/>
                <w:webHidden/>
              </w:rPr>
              <w:t>6</w:t>
            </w:r>
            <w:r w:rsidR="00E03283">
              <w:rPr>
                <w:noProof/>
                <w:webHidden/>
              </w:rPr>
              <w:fldChar w:fldCharType="end"/>
            </w:r>
          </w:hyperlink>
        </w:p>
        <w:p w14:paraId="7712782C" w14:textId="50680F66"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8" w:history="1">
            <w:r w:rsidR="00E03283" w:rsidRPr="002A7381">
              <w:rPr>
                <w:rStyle w:val="Hyperlink"/>
                <w:noProof/>
              </w:rPr>
              <w:t>3.1.6.</w:t>
            </w:r>
            <w:r w:rsidR="00E03283">
              <w:rPr>
                <w:rFonts w:asciiTheme="minorHAnsi" w:eastAsiaTheme="minorEastAsia" w:hAnsiTheme="minorHAnsi"/>
                <w:noProof/>
                <w:lang w:eastAsia="de-DE"/>
              </w:rPr>
              <w:tab/>
            </w:r>
            <w:r w:rsidR="00E03283" w:rsidRPr="002A7381">
              <w:rPr>
                <w:rStyle w:val="Hyperlink"/>
                <w:noProof/>
              </w:rPr>
              <w:t>Datenübertragung</w:t>
            </w:r>
            <w:r w:rsidR="00E03283">
              <w:rPr>
                <w:noProof/>
                <w:webHidden/>
              </w:rPr>
              <w:tab/>
            </w:r>
            <w:r w:rsidR="00E03283">
              <w:rPr>
                <w:noProof/>
                <w:webHidden/>
              </w:rPr>
              <w:fldChar w:fldCharType="begin"/>
            </w:r>
            <w:r w:rsidR="00E03283">
              <w:rPr>
                <w:noProof/>
                <w:webHidden/>
              </w:rPr>
              <w:instrText xml:space="preserve"> PAGEREF _Toc84547558 \h </w:instrText>
            </w:r>
            <w:r w:rsidR="00E03283">
              <w:rPr>
                <w:noProof/>
                <w:webHidden/>
              </w:rPr>
            </w:r>
            <w:r w:rsidR="00E03283">
              <w:rPr>
                <w:noProof/>
                <w:webHidden/>
              </w:rPr>
              <w:fldChar w:fldCharType="separate"/>
            </w:r>
            <w:r w:rsidR="00040E54">
              <w:rPr>
                <w:noProof/>
                <w:webHidden/>
              </w:rPr>
              <w:t>6</w:t>
            </w:r>
            <w:r w:rsidR="00E03283">
              <w:rPr>
                <w:noProof/>
                <w:webHidden/>
              </w:rPr>
              <w:fldChar w:fldCharType="end"/>
            </w:r>
          </w:hyperlink>
        </w:p>
        <w:p w14:paraId="1A991BF5" w14:textId="4593B6E0" w:rsidR="00E03283" w:rsidRDefault="00170206">
          <w:pPr>
            <w:pStyle w:val="Verzeichnis3"/>
            <w:tabs>
              <w:tab w:val="left" w:pos="1320"/>
              <w:tab w:val="right" w:leader="dot" w:pos="9062"/>
            </w:tabs>
            <w:rPr>
              <w:rFonts w:asciiTheme="minorHAnsi" w:eastAsiaTheme="minorEastAsia" w:hAnsiTheme="minorHAnsi"/>
              <w:noProof/>
              <w:lang w:eastAsia="de-DE"/>
            </w:rPr>
          </w:pPr>
          <w:hyperlink w:anchor="_Toc84547559" w:history="1">
            <w:r w:rsidR="00E03283" w:rsidRPr="002A7381">
              <w:rPr>
                <w:rStyle w:val="Hyperlink"/>
                <w:noProof/>
              </w:rPr>
              <w:t>3.1.7.</w:t>
            </w:r>
            <w:r w:rsidR="00E03283">
              <w:rPr>
                <w:rFonts w:asciiTheme="minorHAnsi" w:eastAsiaTheme="minorEastAsia" w:hAnsiTheme="minorHAnsi"/>
                <w:noProof/>
                <w:lang w:eastAsia="de-DE"/>
              </w:rPr>
              <w:tab/>
            </w:r>
            <w:r w:rsidR="00E03283" w:rsidRPr="002A7381">
              <w:rPr>
                <w:rStyle w:val="Hyperlink"/>
                <w:noProof/>
              </w:rPr>
              <w:t>Spannungsversorgung</w:t>
            </w:r>
            <w:r w:rsidR="00E03283">
              <w:rPr>
                <w:noProof/>
                <w:webHidden/>
              </w:rPr>
              <w:tab/>
            </w:r>
            <w:r w:rsidR="00E03283">
              <w:rPr>
                <w:noProof/>
                <w:webHidden/>
              </w:rPr>
              <w:fldChar w:fldCharType="begin"/>
            </w:r>
            <w:r w:rsidR="00E03283">
              <w:rPr>
                <w:noProof/>
                <w:webHidden/>
              </w:rPr>
              <w:instrText xml:space="preserve"> PAGEREF _Toc84547559 \h </w:instrText>
            </w:r>
            <w:r w:rsidR="00E03283">
              <w:rPr>
                <w:noProof/>
                <w:webHidden/>
              </w:rPr>
            </w:r>
            <w:r w:rsidR="00E03283">
              <w:rPr>
                <w:noProof/>
                <w:webHidden/>
              </w:rPr>
              <w:fldChar w:fldCharType="separate"/>
            </w:r>
            <w:r w:rsidR="00040E54">
              <w:rPr>
                <w:noProof/>
                <w:webHidden/>
              </w:rPr>
              <w:t>6</w:t>
            </w:r>
            <w:r w:rsidR="00E03283">
              <w:rPr>
                <w:noProof/>
                <w:webHidden/>
              </w:rPr>
              <w:fldChar w:fldCharType="end"/>
            </w:r>
          </w:hyperlink>
        </w:p>
        <w:p w14:paraId="7ED25619" w14:textId="55E70344"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0" w:history="1">
            <w:r w:rsidR="00E03283" w:rsidRPr="002A7381">
              <w:rPr>
                <w:rStyle w:val="Hyperlink"/>
                <w:noProof/>
              </w:rPr>
              <w:t>3.2.</w:t>
            </w:r>
            <w:r w:rsidR="00E03283">
              <w:rPr>
                <w:rFonts w:asciiTheme="minorHAnsi" w:eastAsiaTheme="minorEastAsia" w:hAnsiTheme="minorHAnsi"/>
                <w:noProof/>
                <w:lang w:eastAsia="de-DE"/>
              </w:rPr>
              <w:tab/>
            </w:r>
            <w:r w:rsidR="00E03283" w:rsidRPr="002A7381">
              <w:rPr>
                <w:rStyle w:val="Hyperlink"/>
                <w:noProof/>
              </w:rPr>
              <w:t>Verschaltung der Elektronik</w:t>
            </w:r>
            <w:r w:rsidR="00E03283">
              <w:rPr>
                <w:noProof/>
                <w:webHidden/>
              </w:rPr>
              <w:tab/>
            </w:r>
            <w:r w:rsidR="00E03283">
              <w:rPr>
                <w:noProof/>
                <w:webHidden/>
              </w:rPr>
              <w:fldChar w:fldCharType="begin"/>
            </w:r>
            <w:r w:rsidR="00E03283">
              <w:rPr>
                <w:noProof/>
                <w:webHidden/>
              </w:rPr>
              <w:instrText xml:space="preserve"> PAGEREF _Toc84547560 \h </w:instrText>
            </w:r>
            <w:r w:rsidR="00E03283">
              <w:rPr>
                <w:noProof/>
                <w:webHidden/>
              </w:rPr>
            </w:r>
            <w:r w:rsidR="00E03283">
              <w:rPr>
                <w:noProof/>
                <w:webHidden/>
              </w:rPr>
              <w:fldChar w:fldCharType="separate"/>
            </w:r>
            <w:r w:rsidR="00040E54">
              <w:rPr>
                <w:noProof/>
                <w:webHidden/>
              </w:rPr>
              <w:t>6</w:t>
            </w:r>
            <w:r w:rsidR="00E03283">
              <w:rPr>
                <w:noProof/>
                <w:webHidden/>
              </w:rPr>
              <w:fldChar w:fldCharType="end"/>
            </w:r>
          </w:hyperlink>
        </w:p>
        <w:p w14:paraId="663E03F3" w14:textId="1B4F7AC4"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1" w:history="1">
            <w:r w:rsidR="00E03283" w:rsidRPr="002A7381">
              <w:rPr>
                <w:rStyle w:val="Hyperlink"/>
                <w:noProof/>
              </w:rPr>
              <w:t>3.3.</w:t>
            </w:r>
            <w:r w:rsidR="00E03283">
              <w:rPr>
                <w:rFonts w:asciiTheme="minorHAnsi" w:eastAsiaTheme="minorEastAsia" w:hAnsiTheme="minorHAnsi"/>
                <w:noProof/>
                <w:lang w:eastAsia="de-DE"/>
              </w:rPr>
              <w:tab/>
            </w:r>
            <w:r w:rsidR="00E03283" w:rsidRPr="002A7381">
              <w:rPr>
                <w:rStyle w:val="Hyperlink"/>
                <w:noProof/>
              </w:rPr>
              <w:t>Softwareimplementierung</w:t>
            </w:r>
            <w:r w:rsidR="00E03283">
              <w:rPr>
                <w:noProof/>
                <w:webHidden/>
              </w:rPr>
              <w:tab/>
            </w:r>
            <w:r w:rsidR="00E03283">
              <w:rPr>
                <w:noProof/>
                <w:webHidden/>
              </w:rPr>
              <w:fldChar w:fldCharType="begin"/>
            </w:r>
            <w:r w:rsidR="00E03283">
              <w:rPr>
                <w:noProof/>
                <w:webHidden/>
              </w:rPr>
              <w:instrText xml:space="preserve"> PAGEREF _Toc84547561 \h </w:instrText>
            </w:r>
            <w:r w:rsidR="00E03283">
              <w:rPr>
                <w:noProof/>
                <w:webHidden/>
              </w:rPr>
            </w:r>
            <w:r w:rsidR="00E03283">
              <w:rPr>
                <w:noProof/>
                <w:webHidden/>
              </w:rPr>
              <w:fldChar w:fldCharType="separate"/>
            </w:r>
            <w:r w:rsidR="00040E54">
              <w:rPr>
                <w:noProof/>
                <w:webHidden/>
              </w:rPr>
              <w:t>9</w:t>
            </w:r>
            <w:r w:rsidR="00E03283">
              <w:rPr>
                <w:noProof/>
                <w:webHidden/>
              </w:rPr>
              <w:fldChar w:fldCharType="end"/>
            </w:r>
          </w:hyperlink>
        </w:p>
        <w:p w14:paraId="742A7FAE" w14:textId="5C9CD87E"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2" w:history="1">
            <w:r w:rsidR="00E03283" w:rsidRPr="002A7381">
              <w:rPr>
                <w:rStyle w:val="Hyperlink"/>
                <w:noProof/>
              </w:rPr>
              <w:t>3.4.</w:t>
            </w:r>
            <w:r w:rsidR="00E03283">
              <w:rPr>
                <w:rFonts w:asciiTheme="minorHAnsi" w:eastAsiaTheme="minorEastAsia" w:hAnsiTheme="minorHAnsi"/>
                <w:noProof/>
                <w:lang w:eastAsia="de-DE"/>
              </w:rPr>
              <w:tab/>
            </w:r>
            <w:r w:rsidR="00E03283" w:rsidRPr="002A7381">
              <w:rPr>
                <w:rStyle w:val="Hyperlink"/>
                <w:noProof/>
              </w:rPr>
              <w:t>Gehäuseentwicklung und Sensorhalterung</w:t>
            </w:r>
            <w:r w:rsidR="00E03283">
              <w:rPr>
                <w:noProof/>
                <w:webHidden/>
              </w:rPr>
              <w:tab/>
            </w:r>
            <w:r w:rsidR="00E03283">
              <w:rPr>
                <w:noProof/>
                <w:webHidden/>
              </w:rPr>
              <w:fldChar w:fldCharType="begin"/>
            </w:r>
            <w:r w:rsidR="00E03283">
              <w:rPr>
                <w:noProof/>
                <w:webHidden/>
              </w:rPr>
              <w:instrText xml:space="preserve"> PAGEREF _Toc84547562 \h </w:instrText>
            </w:r>
            <w:r w:rsidR="00E03283">
              <w:rPr>
                <w:noProof/>
                <w:webHidden/>
              </w:rPr>
            </w:r>
            <w:r w:rsidR="00E03283">
              <w:rPr>
                <w:noProof/>
                <w:webHidden/>
              </w:rPr>
              <w:fldChar w:fldCharType="separate"/>
            </w:r>
            <w:r w:rsidR="00040E54">
              <w:rPr>
                <w:noProof/>
                <w:webHidden/>
              </w:rPr>
              <w:t>10</w:t>
            </w:r>
            <w:r w:rsidR="00E03283">
              <w:rPr>
                <w:noProof/>
                <w:webHidden/>
              </w:rPr>
              <w:fldChar w:fldCharType="end"/>
            </w:r>
          </w:hyperlink>
        </w:p>
        <w:p w14:paraId="1D712076" w14:textId="59DF139B"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63" w:history="1">
            <w:r w:rsidR="00E03283" w:rsidRPr="002A7381">
              <w:rPr>
                <w:rStyle w:val="Hyperlink"/>
                <w:noProof/>
              </w:rPr>
              <w:t>4.</w:t>
            </w:r>
            <w:r w:rsidR="00E03283">
              <w:rPr>
                <w:rFonts w:asciiTheme="minorHAnsi" w:eastAsiaTheme="minorEastAsia" w:hAnsiTheme="minorHAnsi"/>
                <w:noProof/>
                <w:lang w:eastAsia="de-DE"/>
              </w:rPr>
              <w:tab/>
            </w:r>
            <w:r w:rsidR="00E03283" w:rsidRPr="002A7381">
              <w:rPr>
                <w:rStyle w:val="Hyperlink"/>
                <w:noProof/>
              </w:rPr>
              <w:t>Praktische Umsetzung und Ergebnisse</w:t>
            </w:r>
            <w:r w:rsidR="00E03283">
              <w:rPr>
                <w:noProof/>
                <w:webHidden/>
              </w:rPr>
              <w:tab/>
            </w:r>
            <w:r w:rsidR="00E03283">
              <w:rPr>
                <w:noProof/>
                <w:webHidden/>
              </w:rPr>
              <w:fldChar w:fldCharType="begin"/>
            </w:r>
            <w:r w:rsidR="00E03283">
              <w:rPr>
                <w:noProof/>
                <w:webHidden/>
              </w:rPr>
              <w:instrText xml:space="preserve"> PAGEREF _Toc84547563 \h </w:instrText>
            </w:r>
            <w:r w:rsidR="00E03283">
              <w:rPr>
                <w:noProof/>
                <w:webHidden/>
              </w:rPr>
            </w:r>
            <w:r w:rsidR="00E03283">
              <w:rPr>
                <w:noProof/>
                <w:webHidden/>
              </w:rPr>
              <w:fldChar w:fldCharType="separate"/>
            </w:r>
            <w:r w:rsidR="00040E54">
              <w:rPr>
                <w:noProof/>
                <w:webHidden/>
              </w:rPr>
              <w:t>12</w:t>
            </w:r>
            <w:r w:rsidR="00E03283">
              <w:rPr>
                <w:noProof/>
                <w:webHidden/>
              </w:rPr>
              <w:fldChar w:fldCharType="end"/>
            </w:r>
          </w:hyperlink>
        </w:p>
        <w:p w14:paraId="17F7183A" w14:textId="4260BACF"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4" w:history="1">
            <w:r w:rsidR="00E03283" w:rsidRPr="002A7381">
              <w:rPr>
                <w:rStyle w:val="Hyperlink"/>
                <w:noProof/>
              </w:rPr>
              <w:t>4.1.</w:t>
            </w:r>
            <w:r w:rsidR="00E03283">
              <w:rPr>
                <w:rFonts w:asciiTheme="minorHAnsi" w:eastAsiaTheme="minorEastAsia" w:hAnsiTheme="minorHAnsi"/>
                <w:noProof/>
                <w:lang w:eastAsia="de-DE"/>
              </w:rPr>
              <w:tab/>
            </w:r>
            <w:r w:rsidR="00E03283" w:rsidRPr="002A7381">
              <w:rPr>
                <w:rStyle w:val="Hyperlink"/>
                <w:noProof/>
              </w:rPr>
              <w:t>Anbringung am Flugzeug</w:t>
            </w:r>
            <w:r w:rsidR="00E03283">
              <w:rPr>
                <w:noProof/>
                <w:webHidden/>
              </w:rPr>
              <w:tab/>
            </w:r>
            <w:r w:rsidR="00E03283">
              <w:rPr>
                <w:noProof/>
                <w:webHidden/>
              </w:rPr>
              <w:fldChar w:fldCharType="begin"/>
            </w:r>
            <w:r w:rsidR="00E03283">
              <w:rPr>
                <w:noProof/>
                <w:webHidden/>
              </w:rPr>
              <w:instrText xml:space="preserve"> PAGEREF _Toc84547564 \h </w:instrText>
            </w:r>
            <w:r w:rsidR="00E03283">
              <w:rPr>
                <w:noProof/>
                <w:webHidden/>
              </w:rPr>
            </w:r>
            <w:r w:rsidR="00E03283">
              <w:rPr>
                <w:noProof/>
                <w:webHidden/>
              </w:rPr>
              <w:fldChar w:fldCharType="separate"/>
            </w:r>
            <w:r w:rsidR="00040E54">
              <w:rPr>
                <w:noProof/>
                <w:webHidden/>
              </w:rPr>
              <w:t>12</w:t>
            </w:r>
            <w:r w:rsidR="00E03283">
              <w:rPr>
                <w:noProof/>
                <w:webHidden/>
              </w:rPr>
              <w:fldChar w:fldCharType="end"/>
            </w:r>
          </w:hyperlink>
        </w:p>
        <w:p w14:paraId="7D6915E0" w14:textId="4C422873"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5" w:history="1">
            <w:r w:rsidR="00E03283" w:rsidRPr="002A7381">
              <w:rPr>
                <w:rStyle w:val="Hyperlink"/>
                <w:noProof/>
              </w:rPr>
              <w:t>4.2.</w:t>
            </w:r>
            <w:r w:rsidR="00E03283">
              <w:rPr>
                <w:rFonts w:asciiTheme="minorHAnsi" w:eastAsiaTheme="minorEastAsia" w:hAnsiTheme="minorHAnsi"/>
                <w:noProof/>
                <w:lang w:eastAsia="de-DE"/>
              </w:rPr>
              <w:tab/>
            </w:r>
            <w:r w:rsidR="00E03283" w:rsidRPr="002A7381">
              <w:rPr>
                <w:rStyle w:val="Hyperlink"/>
                <w:noProof/>
              </w:rPr>
              <w:t>Messflüge</w:t>
            </w:r>
            <w:r w:rsidR="00E03283">
              <w:rPr>
                <w:noProof/>
                <w:webHidden/>
              </w:rPr>
              <w:tab/>
            </w:r>
            <w:r w:rsidR="00E03283">
              <w:rPr>
                <w:noProof/>
                <w:webHidden/>
              </w:rPr>
              <w:fldChar w:fldCharType="begin"/>
            </w:r>
            <w:r w:rsidR="00E03283">
              <w:rPr>
                <w:noProof/>
                <w:webHidden/>
              </w:rPr>
              <w:instrText xml:space="preserve"> PAGEREF _Toc84547565 \h </w:instrText>
            </w:r>
            <w:r w:rsidR="00E03283">
              <w:rPr>
                <w:noProof/>
                <w:webHidden/>
              </w:rPr>
            </w:r>
            <w:r w:rsidR="00E03283">
              <w:rPr>
                <w:noProof/>
                <w:webHidden/>
              </w:rPr>
              <w:fldChar w:fldCharType="separate"/>
            </w:r>
            <w:r w:rsidR="00040E54">
              <w:rPr>
                <w:noProof/>
                <w:webHidden/>
              </w:rPr>
              <w:t>14</w:t>
            </w:r>
            <w:r w:rsidR="00E03283">
              <w:rPr>
                <w:noProof/>
                <w:webHidden/>
              </w:rPr>
              <w:fldChar w:fldCharType="end"/>
            </w:r>
          </w:hyperlink>
        </w:p>
        <w:p w14:paraId="4379240B" w14:textId="7AB5330F"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6" w:history="1">
            <w:r w:rsidR="00E03283" w:rsidRPr="002A7381">
              <w:rPr>
                <w:rStyle w:val="Hyperlink"/>
                <w:noProof/>
              </w:rPr>
              <w:t>4.3.</w:t>
            </w:r>
            <w:r w:rsidR="00E03283">
              <w:rPr>
                <w:rFonts w:asciiTheme="minorHAnsi" w:eastAsiaTheme="minorEastAsia" w:hAnsiTheme="minorHAnsi"/>
                <w:noProof/>
                <w:lang w:eastAsia="de-DE"/>
              </w:rPr>
              <w:tab/>
            </w:r>
            <w:r w:rsidR="00E03283" w:rsidRPr="002A7381">
              <w:rPr>
                <w:rStyle w:val="Hyperlink"/>
                <w:noProof/>
              </w:rPr>
              <w:t>Messergebnisse</w:t>
            </w:r>
            <w:r w:rsidR="00E03283">
              <w:rPr>
                <w:noProof/>
                <w:webHidden/>
              </w:rPr>
              <w:tab/>
            </w:r>
            <w:r w:rsidR="00E03283">
              <w:rPr>
                <w:noProof/>
                <w:webHidden/>
              </w:rPr>
              <w:fldChar w:fldCharType="begin"/>
            </w:r>
            <w:r w:rsidR="00E03283">
              <w:rPr>
                <w:noProof/>
                <w:webHidden/>
              </w:rPr>
              <w:instrText xml:space="preserve"> PAGEREF _Toc84547566 \h </w:instrText>
            </w:r>
            <w:r w:rsidR="00E03283">
              <w:rPr>
                <w:noProof/>
                <w:webHidden/>
              </w:rPr>
            </w:r>
            <w:r w:rsidR="00E03283">
              <w:rPr>
                <w:noProof/>
                <w:webHidden/>
              </w:rPr>
              <w:fldChar w:fldCharType="separate"/>
            </w:r>
            <w:r w:rsidR="00040E54">
              <w:rPr>
                <w:noProof/>
                <w:webHidden/>
              </w:rPr>
              <w:t>15</w:t>
            </w:r>
            <w:r w:rsidR="00E03283">
              <w:rPr>
                <w:noProof/>
                <w:webHidden/>
              </w:rPr>
              <w:fldChar w:fldCharType="end"/>
            </w:r>
          </w:hyperlink>
        </w:p>
        <w:p w14:paraId="1968829B" w14:textId="5FA51E73" w:rsidR="00E03283" w:rsidRDefault="00170206">
          <w:pPr>
            <w:pStyle w:val="Verzeichnis2"/>
            <w:tabs>
              <w:tab w:val="left" w:pos="880"/>
              <w:tab w:val="right" w:leader="dot" w:pos="9062"/>
            </w:tabs>
            <w:rPr>
              <w:rFonts w:asciiTheme="minorHAnsi" w:eastAsiaTheme="minorEastAsia" w:hAnsiTheme="minorHAnsi"/>
              <w:noProof/>
              <w:lang w:eastAsia="de-DE"/>
            </w:rPr>
          </w:pPr>
          <w:hyperlink w:anchor="_Toc84547567" w:history="1">
            <w:r w:rsidR="00E03283" w:rsidRPr="002A7381">
              <w:rPr>
                <w:rStyle w:val="Hyperlink"/>
                <w:noProof/>
              </w:rPr>
              <w:t>4.4.</w:t>
            </w:r>
            <w:r w:rsidR="00E03283">
              <w:rPr>
                <w:rFonts w:asciiTheme="minorHAnsi" w:eastAsiaTheme="minorEastAsia" w:hAnsiTheme="minorHAnsi"/>
                <w:noProof/>
                <w:lang w:eastAsia="de-DE"/>
              </w:rPr>
              <w:tab/>
            </w:r>
            <w:r w:rsidR="00E03283" w:rsidRPr="002A7381">
              <w:rPr>
                <w:rStyle w:val="Hyperlink"/>
                <w:noProof/>
              </w:rPr>
              <w:t>Auswertung / Erkenntnisse</w:t>
            </w:r>
            <w:r w:rsidR="00E03283">
              <w:rPr>
                <w:noProof/>
                <w:webHidden/>
              </w:rPr>
              <w:tab/>
            </w:r>
            <w:r w:rsidR="00E03283">
              <w:rPr>
                <w:noProof/>
                <w:webHidden/>
              </w:rPr>
              <w:fldChar w:fldCharType="begin"/>
            </w:r>
            <w:r w:rsidR="00E03283">
              <w:rPr>
                <w:noProof/>
                <w:webHidden/>
              </w:rPr>
              <w:instrText xml:space="preserve"> PAGEREF _Toc84547567 \h </w:instrText>
            </w:r>
            <w:r w:rsidR="00E03283">
              <w:rPr>
                <w:noProof/>
                <w:webHidden/>
              </w:rPr>
            </w:r>
            <w:r w:rsidR="00E03283">
              <w:rPr>
                <w:noProof/>
                <w:webHidden/>
              </w:rPr>
              <w:fldChar w:fldCharType="separate"/>
            </w:r>
            <w:r w:rsidR="00040E54">
              <w:rPr>
                <w:noProof/>
                <w:webHidden/>
              </w:rPr>
              <w:t>17</w:t>
            </w:r>
            <w:r w:rsidR="00E03283">
              <w:rPr>
                <w:noProof/>
                <w:webHidden/>
              </w:rPr>
              <w:fldChar w:fldCharType="end"/>
            </w:r>
          </w:hyperlink>
        </w:p>
        <w:p w14:paraId="59672828" w14:textId="507BB13B"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68" w:history="1">
            <w:r w:rsidR="00E03283" w:rsidRPr="002A7381">
              <w:rPr>
                <w:rStyle w:val="Hyperlink"/>
                <w:noProof/>
              </w:rPr>
              <w:t>5.</w:t>
            </w:r>
            <w:r w:rsidR="00E03283">
              <w:rPr>
                <w:rFonts w:asciiTheme="minorHAnsi" w:eastAsiaTheme="minorEastAsia" w:hAnsiTheme="minorHAnsi"/>
                <w:noProof/>
                <w:lang w:eastAsia="de-DE"/>
              </w:rPr>
              <w:tab/>
            </w:r>
            <w:r w:rsidR="00E03283" w:rsidRPr="002A7381">
              <w:rPr>
                <w:rStyle w:val="Hyperlink"/>
                <w:noProof/>
              </w:rPr>
              <w:t>Fazit und Ausblick</w:t>
            </w:r>
            <w:r w:rsidR="00E03283">
              <w:rPr>
                <w:noProof/>
                <w:webHidden/>
              </w:rPr>
              <w:tab/>
            </w:r>
            <w:r w:rsidR="00E03283">
              <w:rPr>
                <w:noProof/>
                <w:webHidden/>
              </w:rPr>
              <w:fldChar w:fldCharType="begin"/>
            </w:r>
            <w:r w:rsidR="00E03283">
              <w:rPr>
                <w:noProof/>
                <w:webHidden/>
              </w:rPr>
              <w:instrText xml:space="preserve"> PAGEREF _Toc84547568 \h </w:instrText>
            </w:r>
            <w:r w:rsidR="00E03283">
              <w:rPr>
                <w:noProof/>
                <w:webHidden/>
              </w:rPr>
            </w:r>
            <w:r w:rsidR="00E03283">
              <w:rPr>
                <w:noProof/>
                <w:webHidden/>
              </w:rPr>
              <w:fldChar w:fldCharType="separate"/>
            </w:r>
            <w:r w:rsidR="00040E54">
              <w:rPr>
                <w:noProof/>
                <w:webHidden/>
              </w:rPr>
              <w:t>19</w:t>
            </w:r>
            <w:r w:rsidR="00E03283">
              <w:rPr>
                <w:noProof/>
                <w:webHidden/>
              </w:rPr>
              <w:fldChar w:fldCharType="end"/>
            </w:r>
          </w:hyperlink>
        </w:p>
        <w:p w14:paraId="657C7B0B" w14:textId="3C3A72E7"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69" w:history="1">
            <w:r w:rsidR="00E03283" w:rsidRPr="002A7381">
              <w:rPr>
                <w:rStyle w:val="Hyperlink"/>
                <w:noProof/>
              </w:rPr>
              <w:t>6.</w:t>
            </w:r>
            <w:r w:rsidR="00E03283">
              <w:rPr>
                <w:rFonts w:asciiTheme="minorHAnsi" w:eastAsiaTheme="minorEastAsia" w:hAnsiTheme="minorHAnsi"/>
                <w:noProof/>
                <w:lang w:eastAsia="de-DE"/>
              </w:rPr>
              <w:tab/>
            </w:r>
            <w:r w:rsidR="00E03283" w:rsidRPr="002A7381">
              <w:rPr>
                <w:rStyle w:val="Hyperlink"/>
                <w:noProof/>
              </w:rPr>
              <w:t>Abbildungsverzeichnis</w:t>
            </w:r>
            <w:r w:rsidR="00E03283">
              <w:rPr>
                <w:noProof/>
                <w:webHidden/>
              </w:rPr>
              <w:tab/>
            </w:r>
            <w:r w:rsidR="00E03283">
              <w:rPr>
                <w:noProof/>
                <w:webHidden/>
              </w:rPr>
              <w:fldChar w:fldCharType="begin"/>
            </w:r>
            <w:r w:rsidR="00E03283">
              <w:rPr>
                <w:noProof/>
                <w:webHidden/>
              </w:rPr>
              <w:instrText xml:space="preserve"> PAGEREF _Toc84547569 \h </w:instrText>
            </w:r>
            <w:r w:rsidR="00E03283">
              <w:rPr>
                <w:noProof/>
                <w:webHidden/>
              </w:rPr>
            </w:r>
            <w:r w:rsidR="00E03283">
              <w:rPr>
                <w:noProof/>
                <w:webHidden/>
              </w:rPr>
              <w:fldChar w:fldCharType="separate"/>
            </w:r>
            <w:r w:rsidR="00040E54">
              <w:rPr>
                <w:noProof/>
                <w:webHidden/>
              </w:rPr>
              <w:t>20</w:t>
            </w:r>
            <w:r w:rsidR="00E03283">
              <w:rPr>
                <w:noProof/>
                <w:webHidden/>
              </w:rPr>
              <w:fldChar w:fldCharType="end"/>
            </w:r>
          </w:hyperlink>
        </w:p>
        <w:p w14:paraId="73894024" w14:textId="060E366B"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70" w:history="1">
            <w:r w:rsidR="00E03283" w:rsidRPr="002A7381">
              <w:rPr>
                <w:rStyle w:val="Hyperlink"/>
                <w:noProof/>
              </w:rPr>
              <w:t>7.</w:t>
            </w:r>
            <w:r w:rsidR="00E03283">
              <w:rPr>
                <w:rFonts w:asciiTheme="minorHAnsi" w:eastAsiaTheme="minorEastAsia" w:hAnsiTheme="minorHAnsi"/>
                <w:noProof/>
                <w:lang w:eastAsia="de-DE"/>
              </w:rPr>
              <w:tab/>
            </w:r>
            <w:r w:rsidR="00E03283" w:rsidRPr="002A7381">
              <w:rPr>
                <w:rStyle w:val="Hyperlink"/>
                <w:noProof/>
              </w:rPr>
              <w:t>Literatur</w:t>
            </w:r>
            <w:r w:rsidR="00E03283">
              <w:rPr>
                <w:noProof/>
                <w:webHidden/>
              </w:rPr>
              <w:tab/>
            </w:r>
            <w:r w:rsidR="00E03283">
              <w:rPr>
                <w:noProof/>
                <w:webHidden/>
              </w:rPr>
              <w:fldChar w:fldCharType="begin"/>
            </w:r>
            <w:r w:rsidR="00E03283">
              <w:rPr>
                <w:noProof/>
                <w:webHidden/>
              </w:rPr>
              <w:instrText xml:space="preserve"> PAGEREF _Toc84547570 \h </w:instrText>
            </w:r>
            <w:r w:rsidR="00E03283">
              <w:rPr>
                <w:noProof/>
                <w:webHidden/>
              </w:rPr>
            </w:r>
            <w:r w:rsidR="00E03283">
              <w:rPr>
                <w:noProof/>
                <w:webHidden/>
              </w:rPr>
              <w:fldChar w:fldCharType="separate"/>
            </w:r>
            <w:r w:rsidR="00040E54">
              <w:rPr>
                <w:noProof/>
                <w:webHidden/>
              </w:rPr>
              <w:t>21</w:t>
            </w:r>
            <w:r w:rsidR="00E03283">
              <w:rPr>
                <w:noProof/>
                <w:webHidden/>
              </w:rPr>
              <w:fldChar w:fldCharType="end"/>
            </w:r>
          </w:hyperlink>
        </w:p>
        <w:p w14:paraId="736E9B89" w14:textId="41E33538" w:rsidR="00E03283" w:rsidRDefault="00170206">
          <w:pPr>
            <w:pStyle w:val="Verzeichnis1"/>
            <w:tabs>
              <w:tab w:val="left" w:pos="440"/>
              <w:tab w:val="right" w:leader="dot" w:pos="9062"/>
            </w:tabs>
            <w:rPr>
              <w:rFonts w:asciiTheme="minorHAnsi" w:eastAsiaTheme="minorEastAsia" w:hAnsiTheme="minorHAnsi"/>
              <w:noProof/>
              <w:lang w:eastAsia="de-DE"/>
            </w:rPr>
          </w:pPr>
          <w:hyperlink w:anchor="_Toc84547571" w:history="1">
            <w:r w:rsidR="00E03283" w:rsidRPr="002A7381">
              <w:rPr>
                <w:rStyle w:val="Hyperlink"/>
                <w:noProof/>
              </w:rPr>
              <w:t>8.</w:t>
            </w:r>
            <w:r w:rsidR="00E03283">
              <w:rPr>
                <w:rFonts w:asciiTheme="minorHAnsi" w:eastAsiaTheme="minorEastAsia" w:hAnsiTheme="minorHAnsi"/>
                <w:noProof/>
                <w:lang w:eastAsia="de-DE"/>
              </w:rPr>
              <w:tab/>
            </w:r>
            <w:r w:rsidR="00E03283" w:rsidRPr="002A7381">
              <w:rPr>
                <w:rStyle w:val="Hyperlink"/>
                <w:noProof/>
              </w:rPr>
              <w:t>Anhang</w:t>
            </w:r>
            <w:r w:rsidR="00E03283">
              <w:rPr>
                <w:noProof/>
                <w:webHidden/>
              </w:rPr>
              <w:tab/>
            </w:r>
            <w:r w:rsidR="00E03283">
              <w:rPr>
                <w:noProof/>
                <w:webHidden/>
              </w:rPr>
              <w:fldChar w:fldCharType="begin"/>
            </w:r>
            <w:r w:rsidR="00E03283">
              <w:rPr>
                <w:noProof/>
                <w:webHidden/>
              </w:rPr>
              <w:instrText xml:space="preserve"> PAGEREF _Toc84547571 \h </w:instrText>
            </w:r>
            <w:r w:rsidR="00E03283">
              <w:rPr>
                <w:noProof/>
                <w:webHidden/>
              </w:rPr>
            </w:r>
            <w:r w:rsidR="00E03283">
              <w:rPr>
                <w:noProof/>
                <w:webHidden/>
              </w:rPr>
              <w:fldChar w:fldCharType="separate"/>
            </w:r>
            <w:r w:rsidR="00040E54">
              <w:rPr>
                <w:noProof/>
                <w:webHidden/>
              </w:rPr>
              <w:t>22</w:t>
            </w:r>
            <w:r w:rsidR="00E03283">
              <w:rPr>
                <w:noProof/>
                <w:webHidden/>
              </w:rPr>
              <w:fldChar w:fldCharType="end"/>
            </w:r>
          </w:hyperlink>
        </w:p>
        <w:p w14:paraId="5A64EFD6" w14:textId="7551DDB6" w:rsidR="002B6D03" w:rsidRDefault="00674DBE" w:rsidP="00A96843">
          <w:pPr>
            <w:spacing w:line="240" w:lineRule="auto"/>
          </w:pPr>
          <w:r>
            <w:rPr>
              <w:b/>
              <w:bCs/>
            </w:rPr>
            <w:fldChar w:fldCharType="end"/>
          </w:r>
        </w:p>
      </w:sdtContent>
    </w:sdt>
    <w:p w14:paraId="6D51BB48" w14:textId="77777777" w:rsidR="009B6721" w:rsidRDefault="009B6721" w:rsidP="00A96843">
      <w:pPr>
        <w:spacing w:after="0" w:line="240" w:lineRule="auto"/>
      </w:pPr>
    </w:p>
    <w:p w14:paraId="738AB17D" w14:textId="2DCC1B52" w:rsidR="00830D05" w:rsidRDefault="00830D05">
      <w:pPr>
        <w:jc w:val="left"/>
      </w:pPr>
      <w:r>
        <w:br w:type="page"/>
      </w:r>
    </w:p>
    <w:p w14:paraId="0A40E598" w14:textId="34372474" w:rsidR="005B790B" w:rsidRPr="00376C12" w:rsidRDefault="005B790B" w:rsidP="00A96843">
      <w:pPr>
        <w:spacing w:after="0" w:line="240" w:lineRule="auto"/>
        <w:rPr>
          <w:lang w:val="en-US"/>
        </w:rPr>
        <w:sectPr w:rsidR="005B790B" w:rsidRPr="00376C12" w:rsidSect="003F7997">
          <w:footerReference w:type="first" r:id="rId11"/>
          <w:type w:val="continuous"/>
          <w:pgSz w:w="11906" w:h="16838"/>
          <w:pgMar w:top="1417" w:right="1417" w:bottom="1134" w:left="1417" w:header="708" w:footer="708" w:gutter="0"/>
          <w:pgNumType w:fmt="upperRoman" w:start="1"/>
          <w:cols w:space="708"/>
          <w:titlePg/>
          <w:docGrid w:linePitch="360"/>
        </w:sectPr>
      </w:pPr>
    </w:p>
    <w:p w14:paraId="1E4A7928" w14:textId="6703590E" w:rsidR="00100BBF" w:rsidRDefault="00F9330E" w:rsidP="0014696D">
      <w:pPr>
        <w:pStyle w:val="berschrift1"/>
      </w:pPr>
      <w:bookmarkStart w:id="3" w:name="_Ref41564870"/>
      <w:bookmarkStart w:id="4" w:name="_Ref41564873"/>
      <w:bookmarkStart w:id="5" w:name="_Ref41564963"/>
      <w:bookmarkStart w:id="6" w:name="_Toc84547544"/>
      <w:r>
        <w:lastRenderedPageBreak/>
        <w:t>Einleitung</w:t>
      </w:r>
      <w:bookmarkEnd w:id="3"/>
      <w:bookmarkEnd w:id="4"/>
      <w:bookmarkEnd w:id="5"/>
      <w:bookmarkEnd w:id="6"/>
    </w:p>
    <w:p w14:paraId="44818D56" w14:textId="77777777" w:rsidR="00100BBF" w:rsidRDefault="00100BBF" w:rsidP="00100BBF"/>
    <w:p w14:paraId="7BD8CAB8" w14:textId="6C070468" w:rsidR="00430E2D" w:rsidRDefault="00430E2D" w:rsidP="00430E2D">
      <w:pPr>
        <w:pStyle w:val="berschrift2"/>
      </w:pPr>
      <w:bookmarkStart w:id="7" w:name="_Toc84547545"/>
      <w:r>
        <w:t>Motivation</w:t>
      </w:r>
      <w:bookmarkEnd w:id="7"/>
    </w:p>
    <w:p w14:paraId="2D4E6420" w14:textId="64C7B70D" w:rsidR="00430E2D" w:rsidRDefault="00430E2D" w:rsidP="00430E2D"/>
    <w:p w14:paraId="5E2E72F3" w14:textId="504A0767" w:rsidR="00720FBD" w:rsidRDefault="00BD0D45" w:rsidP="00430E2D">
      <w:r>
        <w:t xml:space="preserve">Bei </w:t>
      </w:r>
      <w:r w:rsidR="00001711">
        <w:t xml:space="preserve">Flugzeugen der kommerziellen Luftfahrt </w:t>
      </w:r>
      <w:r w:rsidR="00AC0EAE">
        <w:t xml:space="preserve">werden </w:t>
      </w:r>
      <w:r w:rsidR="009A6D92">
        <w:t xml:space="preserve">standardmäßig </w:t>
      </w:r>
      <w:r w:rsidR="00044C3A">
        <w:t xml:space="preserve">Radarhöhenmesser </w:t>
      </w:r>
      <w:r w:rsidR="00C05176">
        <w:t xml:space="preserve">genutzt, um den Piloten bei der Landung zu unterstützen und ihm </w:t>
      </w:r>
      <w:r w:rsidR="00B64602">
        <w:t xml:space="preserve">die noch verbleibende Höhe über Grund anzusagen. </w:t>
      </w:r>
      <w:r w:rsidR="007A5C44">
        <w:t>Dieses</w:t>
      </w:r>
      <w:r w:rsidR="000C7639">
        <w:t xml:space="preserve"> System </w:t>
      </w:r>
      <w:r w:rsidR="007A5C44">
        <w:t xml:space="preserve">entlastet </w:t>
      </w:r>
      <w:r w:rsidR="000C7639">
        <w:t>den Piloten</w:t>
      </w:r>
      <w:r w:rsidR="007A5C44">
        <w:t xml:space="preserve"> durch das akustische</w:t>
      </w:r>
      <w:r w:rsidR="0010549A">
        <w:t xml:space="preserve"> und visuelle</w:t>
      </w:r>
      <w:r w:rsidR="007A5C44">
        <w:t xml:space="preserve"> Feedback, sodass er </w:t>
      </w:r>
      <w:r w:rsidR="00F9037C">
        <w:t xml:space="preserve">sich bei dieser kritischen Flugphase </w:t>
      </w:r>
      <w:r w:rsidR="00BC1E93">
        <w:t>verstärkt auf die restlichen Flugparameter und die Sicht aus dem Cockpit konzentrieren kann.</w:t>
      </w:r>
      <w:r w:rsidR="00A80C08">
        <w:t xml:space="preserve"> </w:t>
      </w:r>
      <w:r w:rsidR="00647EAE">
        <w:t xml:space="preserve">Damit wird das Risiko </w:t>
      </w:r>
      <w:r w:rsidR="00A37D2A">
        <w:t>eines</w:t>
      </w:r>
      <w:r w:rsidR="00D23387">
        <w:t xml:space="preserve"> </w:t>
      </w:r>
      <w:r w:rsidR="00452D21">
        <w:t xml:space="preserve">„Controlled Flight into Terrain“, also einem gesteuerten Flug ins Gelände, </w:t>
      </w:r>
      <w:r w:rsidR="00C64227">
        <w:t>drastisch gesenkt und somit die Flugsicherheit weiter gesteigert</w:t>
      </w:r>
      <w:r w:rsidR="00983E3C">
        <w:t xml:space="preserve"> </w:t>
      </w:r>
      <w:sdt>
        <w:sdtPr>
          <w:alias w:val="To edit, see citavi.com/edit"/>
          <w:tag w:val="CitaviPlaceholder#863a7df0-ab3e-4d7e-9bf4-8730902c4f3b"/>
          <w:id w:val="-1827819589"/>
          <w:placeholder>
            <w:docPart w:val="ECD9D8AD665344DEB33B293324143B76"/>
          </w:placeholder>
        </w:sdtPr>
        <w:sdtEndPr/>
        <w:sdtContent>
          <w:r w:rsidR="00983E3C">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plbm5pZmVyIEdyZXNjaG5lclxcQXBwRGF0YVxcTG9jYWxcXFRlbXBcXGJoYzB2MmFlLmpwZyIsIlVyaVN0cmluZyI6ImJiNDhjYWQ5LTFjOGItNGQ4ZC05NTY0LWZmYTZmODExZjA0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jAxLjIwMjEiLCJFZGl0b3JzIjpbeyIkaWQiOiI4IiwiJHR5cGUiOiJTd2lzc0FjYWRlbWljLkNpdGF2aS5QZXJzb24sIFN3aXNzQWNhZGVtaWMuQ2l0YXZpIiwiTGFzdE5hbWUiOiJUaGUgQXZpYXRpb24gQmFzZSIsIlByb3RlY3RlZCI6ZmFsc2UsIlNleCI6MCwiQ3JlYXRlZEJ5IjoiX0plbm5pZmVyIEdyZXNjaG5lciIsIkNyZWF0ZWRPbiI6IjIwMjEtMDktMjdUMjE6MDA6NTIiLCJNb2RpZmllZEJ5IjoiX0plbm5pZmVyIEdyZXNjaG5lciIsIklkIjoiODcyMjJiNGQtOTQzOS00MTQ1LWExNDUtZWE2OTljMWFjODE2IiwiTW9kaWZpZWRPbiI6IjIwMjEtMDktMjdUMjE6MDA6NTI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hlYXZpYXRpb25iYXNlLmNvbS9ncm91bmQtcHJveGltaXR5LXdhcm5pbmctc3lzdGVtLWdwd3MvIiwiVXJpU3RyaW5nIjoiaHR0cHM6Ly90aGVhdmlhdGlvbmJhc2UuY29tL2dyb3VuZC1wcm94aW1pdHktd2FybmluZy1zeXN0ZW0tZ3B3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}</w:instrText>
          </w:r>
          <w:r w:rsidR="00983E3C">
            <w:fldChar w:fldCharType="separate"/>
          </w:r>
          <w:r w:rsidR="0021362E">
            <w:t>[1]</w:t>
          </w:r>
          <w:r w:rsidR="00983E3C">
            <w:fldChar w:fldCharType="end"/>
          </w:r>
        </w:sdtContent>
      </w:sdt>
      <w:r w:rsidR="00FA5318">
        <w:t xml:space="preserve">. </w:t>
      </w:r>
      <w:r w:rsidR="00720FBD">
        <w:t xml:space="preserve">In Luftfahrzeugen der privaten Luftfahrt, </w:t>
      </w:r>
      <w:r w:rsidR="00780201">
        <w:t>insbesondere</w:t>
      </w:r>
      <w:r w:rsidR="00720FBD">
        <w:t xml:space="preserve"> in einmotorigen </w:t>
      </w:r>
      <w:r w:rsidR="00BD2E69">
        <w:t xml:space="preserve">Flugzeugen, ist die Nutzung eines solchen Warnsystems nicht üblich. Aus diesem Grund soll mit dieser Arbeit </w:t>
      </w:r>
      <w:r w:rsidR="00013125">
        <w:t xml:space="preserve">ein möglicher Einsatz dieser Systeme in kleinen Luftfahrzeugen </w:t>
      </w:r>
      <w:r w:rsidR="00484D7C">
        <w:t>untersucht werden.</w:t>
      </w:r>
    </w:p>
    <w:p w14:paraId="7C13C43A" w14:textId="77777777" w:rsidR="00430E2D" w:rsidRDefault="00430E2D" w:rsidP="00430E2D"/>
    <w:p w14:paraId="1991E801" w14:textId="3995C833" w:rsidR="00430E2D" w:rsidRDefault="00430E2D" w:rsidP="00430E2D">
      <w:pPr>
        <w:pStyle w:val="berschrift2"/>
      </w:pPr>
      <w:bookmarkStart w:id="8" w:name="_Toc84547546"/>
      <w:r>
        <w:t>Konzept</w:t>
      </w:r>
      <w:bookmarkEnd w:id="8"/>
    </w:p>
    <w:p w14:paraId="3E743DC8" w14:textId="77777777" w:rsidR="00430E2D" w:rsidRPr="00430E2D" w:rsidRDefault="00430E2D" w:rsidP="00430E2D"/>
    <w:p w14:paraId="090E5DFF" w14:textId="72602E8B" w:rsidR="00484D7C" w:rsidRDefault="00E63B02" w:rsidP="00430E2D">
      <w:r>
        <w:t xml:space="preserve">Der Höhenmesser soll den Piloten </w:t>
      </w:r>
      <w:r w:rsidR="00104299">
        <w:t>eines einmotorigen Luftfahrzeugs</w:t>
      </w:r>
      <w:r w:rsidR="008733EC">
        <w:t xml:space="preserve"> bei </w:t>
      </w:r>
      <w:r w:rsidR="0011279C">
        <w:t>den Landungen unterstützen.</w:t>
      </w:r>
      <w:r w:rsidR="00E70EDC">
        <w:t xml:space="preserve"> Die Messvorrichtung soll dabei möglichst kompakt und günstig sein. </w:t>
      </w:r>
      <w:r w:rsidR="00ED2F0F">
        <w:t>Zu diese</w:t>
      </w:r>
      <w:r w:rsidR="0011633E">
        <w:t>m</w:t>
      </w:r>
      <w:r w:rsidR="00ED2F0F">
        <w:t xml:space="preserve"> Zweck </w:t>
      </w:r>
      <w:r w:rsidR="001D1B09">
        <w:t xml:space="preserve">wird ein </w:t>
      </w:r>
      <w:r w:rsidR="00DA4EB1">
        <w:t xml:space="preserve">TOF Sensor verwendet, </w:t>
      </w:r>
      <w:r w:rsidR="00416974">
        <w:t xml:space="preserve">welcher über einen Mikrocontroller angesteuert und ausgelesen wird. </w:t>
      </w:r>
      <w:r w:rsidR="00056951">
        <w:t xml:space="preserve">Für eine sinnvolle Messanwendung </w:t>
      </w:r>
      <w:r w:rsidR="00316511">
        <w:t xml:space="preserve">sollte der Sensor über eine Reichweite von mindestens </w:t>
      </w:r>
      <m:oMath>
        <m:r>
          <w:rPr>
            <w:rFonts w:ascii="Cambria Math" w:hAnsi="Cambria Math"/>
          </w:rPr>
          <m:t xml:space="preserve">50 </m:t>
        </m:r>
        <m:r>
          <m:rPr>
            <m:sty m:val="p"/>
          </m:rPr>
          <w:rPr>
            <w:rFonts w:ascii="Cambria Math" w:hAnsi="Cambria Math"/>
          </w:rPr>
          <m:t>m</m:t>
        </m:r>
      </m:oMath>
      <w:r w:rsidR="00316511">
        <w:t xml:space="preserve"> verfügen.</w:t>
      </w:r>
      <w:r w:rsidR="00056951">
        <w:t xml:space="preserve"> </w:t>
      </w:r>
      <w:r w:rsidR="00B224FB">
        <w:t>Dem Piloten soll</w:t>
      </w:r>
      <w:r w:rsidR="00C5606F">
        <w:t>en</w:t>
      </w:r>
      <w:r w:rsidR="00B224FB">
        <w:t xml:space="preserve"> </w:t>
      </w:r>
      <w:r w:rsidR="001F0A3F">
        <w:t xml:space="preserve">über eine Bildschirm- und Audioausgabe </w:t>
      </w:r>
      <w:r w:rsidR="00C5606F">
        <w:t xml:space="preserve">die </w:t>
      </w:r>
      <w:r w:rsidR="009E29CA">
        <w:t xml:space="preserve">erhaltenen </w:t>
      </w:r>
      <w:r w:rsidR="00C5606F">
        <w:t>Höhenwerte</w:t>
      </w:r>
      <w:r w:rsidR="00442773">
        <w:t xml:space="preserve"> </w:t>
      </w:r>
      <w:r w:rsidR="00C52F0B">
        <w:t>als</w:t>
      </w:r>
      <w:r w:rsidR="000B231B">
        <w:t xml:space="preserve"> visuelles und akustisches Feedback </w:t>
      </w:r>
      <w:r w:rsidR="00C52F0B">
        <w:t>geboten werden.</w:t>
      </w:r>
      <w:r w:rsidR="000B231B">
        <w:t xml:space="preserve"> </w:t>
      </w:r>
      <w:r w:rsidR="007410A6">
        <w:t xml:space="preserve">Darüber hinaus sollen die Höhenwerte </w:t>
      </w:r>
      <w:r w:rsidR="00CA3FD0">
        <w:t xml:space="preserve">zu Dokumentationszwecken und für spätere Vergleiche der Landungen </w:t>
      </w:r>
      <w:r w:rsidR="00FE6930">
        <w:t>über eine Betrachtung der Sinkraten</w:t>
      </w:r>
      <w:r w:rsidR="00CA3FD0">
        <w:t xml:space="preserve"> </w:t>
      </w:r>
      <w:r w:rsidR="001830DD">
        <w:t>mit einem Zeitwert versehen und auf einer SD-Karte gespeichert werden.</w:t>
      </w:r>
      <w:r w:rsidR="00DE33E3">
        <w:t xml:space="preserve"> </w:t>
      </w:r>
      <w:r w:rsidR="00A90959">
        <w:t xml:space="preserve">Für eine möglichst </w:t>
      </w:r>
      <w:r w:rsidR="000A08E4">
        <w:t>problemlose Installation und Anwendung im Flugzeug s</w:t>
      </w:r>
      <w:r w:rsidR="00CD4AD4">
        <w:t xml:space="preserve">oll der Messaufbau als Standalone-Anwendung </w:t>
      </w:r>
      <w:r w:rsidR="0043390A">
        <w:t>umgesetzt werden</w:t>
      </w:r>
      <w:r w:rsidR="008F4966">
        <w:t xml:space="preserve">, </w:t>
      </w:r>
      <w:r w:rsidR="00611D5E">
        <w:t>sodass er ohne Zusatzgeräte betrieben werden kann</w:t>
      </w:r>
      <w:r w:rsidR="0043390A">
        <w:t xml:space="preserve">. </w:t>
      </w:r>
      <w:r w:rsidR="0003710F">
        <w:t xml:space="preserve">Um </w:t>
      </w:r>
      <w:r w:rsidR="00CC4020">
        <w:t xml:space="preserve">eine genaue Anzeige der Höhe </w:t>
      </w:r>
      <w:r w:rsidR="009E57FC">
        <w:t xml:space="preserve">über dem Boden gewährleisten zu können, muss eine Möglichkeit zur </w:t>
      </w:r>
      <w:r w:rsidR="00717C48">
        <w:t>Justierung</w:t>
      </w:r>
      <w:r w:rsidR="009E57FC">
        <w:t xml:space="preserve"> des Nullpunktes des </w:t>
      </w:r>
      <w:r w:rsidR="008C4F41">
        <w:t>Höhenmessers</w:t>
      </w:r>
      <w:r w:rsidR="009E57FC">
        <w:t xml:space="preserve"> gegeben sein</w:t>
      </w:r>
      <w:r w:rsidR="00DD0158">
        <w:t xml:space="preserve">. Diese </w:t>
      </w:r>
      <w:r w:rsidR="00717C48">
        <w:t>Justierung</w:t>
      </w:r>
      <w:r w:rsidR="00DD0158">
        <w:t xml:space="preserve"> soll</w:t>
      </w:r>
      <w:r w:rsidR="009E57FC">
        <w:t xml:space="preserve"> </w:t>
      </w:r>
      <w:r w:rsidR="006C096A">
        <w:t>auf Knopfdruck erfolgen.</w:t>
      </w:r>
    </w:p>
    <w:p w14:paraId="704DBF86" w14:textId="0B2664A4" w:rsidR="004B6BC6" w:rsidRDefault="002C2898" w:rsidP="00430E2D">
      <w:r>
        <w:t xml:space="preserve">Im Laufe dieser Arbeit wird </w:t>
      </w:r>
      <w:r w:rsidR="00EB134A">
        <w:t xml:space="preserve">die technische Umsetzung des Projekts mit den nötigen technischen Grundlagen erläutert, die praktische Umsetzung </w:t>
      </w:r>
      <w:r w:rsidR="000C1100">
        <w:t>veranschaulicht u</w:t>
      </w:r>
      <w:r w:rsidR="00D82EEA">
        <w:t>n</w:t>
      </w:r>
      <w:r w:rsidR="000C1100">
        <w:t>d die Messergebnisse und mögliche</w:t>
      </w:r>
      <w:r w:rsidR="00382776">
        <w:t>n</w:t>
      </w:r>
      <w:r w:rsidR="000C1100">
        <w:t xml:space="preserve"> Anwendungsmöglichkeiten analysiert.</w:t>
      </w:r>
    </w:p>
    <w:p w14:paraId="29C442BB" w14:textId="77777777" w:rsidR="00CC2CA2" w:rsidRDefault="00CC2CA2" w:rsidP="00430E2D"/>
    <w:p w14:paraId="6587D1B9" w14:textId="191BB8DC" w:rsidR="007806F8" w:rsidRDefault="007806F8" w:rsidP="009679E6">
      <w:pPr>
        <w:sectPr w:rsidR="007806F8" w:rsidSect="00526FCF">
          <w:headerReference w:type="default" r:id="rId12"/>
          <w:footerReference w:type="default" r:id="rId13"/>
          <w:pgSz w:w="11906" w:h="16838"/>
          <w:pgMar w:top="1417" w:right="1417" w:bottom="1134" w:left="1417" w:header="708" w:footer="708" w:gutter="0"/>
          <w:pgNumType w:start="1"/>
          <w:cols w:space="708"/>
          <w:docGrid w:linePitch="360"/>
        </w:sectPr>
      </w:pPr>
    </w:p>
    <w:p w14:paraId="118866E1" w14:textId="0E06F524" w:rsidR="009679E6" w:rsidRDefault="00067CFA" w:rsidP="00606ED0">
      <w:pPr>
        <w:pStyle w:val="berschrift1"/>
      </w:pPr>
      <w:bookmarkStart w:id="9" w:name="_Toc84547547"/>
      <w:r>
        <w:lastRenderedPageBreak/>
        <w:t>Technische Grundlagen</w:t>
      </w:r>
      <w:bookmarkEnd w:id="9"/>
    </w:p>
    <w:p w14:paraId="41B79B17" w14:textId="77777777" w:rsidR="00B15920" w:rsidRDefault="00B15920" w:rsidP="00B15920"/>
    <w:p w14:paraId="403F8D45" w14:textId="29B51C17" w:rsidR="00012307" w:rsidRDefault="008B0615" w:rsidP="008B0615">
      <w:pPr>
        <w:pStyle w:val="berschrift2"/>
      </w:pPr>
      <w:r>
        <w:t xml:space="preserve"> </w:t>
      </w:r>
      <w:bookmarkStart w:id="10" w:name="_Toc84547548"/>
      <w:r w:rsidR="008F4747">
        <w:t>Vorbild aus der kommerziellen Fliegerei: Radar Altimeter</w:t>
      </w:r>
      <w:bookmarkEnd w:id="10"/>
    </w:p>
    <w:p w14:paraId="492E3094" w14:textId="77777777" w:rsidR="009744A6" w:rsidRPr="009744A6" w:rsidRDefault="009744A6" w:rsidP="009744A6"/>
    <w:p w14:paraId="681F8952" w14:textId="3EA9AC90" w:rsidR="001A5B85" w:rsidRDefault="00E37137" w:rsidP="009744A6">
      <w:r>
        <w:t xml:space="preserve">Radar-Abstandssensoren zur Ermittlung der Höhe </w:t>
      </w:r>
      <w:r w:rsidR="00892A1F">
        <w:t xml:space="preserve">eines Luftfahrzeugs über </w:t>
      </w:r>
      <w:r w:rsidR="005117E7">
        <w:t>Grund (AGL)</w:t>
      </w:r>
      <w:r w:rsidR="001D3C1A">
        <w:t xml:space="preserve"> </w:t>
      </w:r>
      <w:r w:rsidR="00500F37">
        <w:t xml:space="preserve">werden in </w:t>
      </w:r>
      <w:r w:rsidR="00167CD9">
        <w:t xml:space="preserve">Flugzeugen und Hubschraubern </w:t>
      </w:r>
      <w:r w:rsidR="00500F37">
        <w:t xml:space="preserve">der </w:t>
      </w:r>
      <w:r w:rsidR="00E16D05">
        <w:t xml:space="preserve">militärischen sowie zivilen </w:t>
      </w:r>
      <w:r w:rsidR="00516402">
        <w:t>Verkehrs</w:t>
      </w:r>
      <w:r w:rsidR="007A64A9">
        <w:t>- und Transportl</w:t>
      </w:r>
      <w:r w:rsidR="00E16D05">
        <w:t xml:space="preserve">uftfahrt </w:t>
      </w:r>
      <w:r w:rsidR="00E05694">
        <w:t>verwendet</w:t>
      </w:r>
      <w:r w:rsidR="0017650A">
        <w:t xml:space="preserve">. </w:t>
      </w:r>
      <w:r w:rsidR="00A103F6">
        <w:t xml:space="preserve">Anders als </w:t>
      </w:r>
      <w:r w:rsidR="00C91958">
        <w:t>Druck-Höhenmesser</w:t>
      </w:r>
      <w:r w:rsidR="00275F4C">
        <w:t xml:space="preserve"> liefer</w:t>
      </w:r>
      <w:r w:rsidR="006C2C4D">
        <w:t>n sie den genauen Abstand zum Boden</w:t>
      </w:r>
      <w:r w:rsidR="0067287F">
        <w:t xml:space="preserve">, welcher bei </w:t>
      </w:r>
      <w:r w:rsidR="00EC2950">
        <w:t xml:space="preserve">der Navigation </w:t>
      </w:r>
      <w:r w:rsidR="00407244">
        <w:t>über komplexem Gelände</w:t>
      </w:r>
      <w:r w:rsidR="00E66DBD">
        <w:t xml:space="preserve"> und/oder bei schlechter Sicht</w:t>
      </w:r>
      <w:r w:rsidR="008F6620">
        <w:t xml:space="preserve"> (</w:t>
      </w:r>
      <w:r w:rsidR="00614F70">
        <w:t xml:space="preserve">beispielsweise </w:t>
      </w:r>
      <w:r w:rsidR="00E10973">
        <w:t xml:space="preserve">unter Instrumentenflugbedingungen oder bei Nacht) </w:t>
      </w:r>
      <w:r w:rsidR="00FF3307">
        <w:t>entscheidend für die sichere Durchführung des Fluges ist</w:t>
      </w:r>
      <w:r w:rsidR="00F62F39">
        <w:t xml:space="preserve"> </w:t>
      </w:r>
      <w:sdt>
        <w:sdtPr>
          <w:alias w:val="To edit, see citavi.com/edit"/>
          <w:tag w:val="CitaviPlaceholder#ed3b927f-456f-4e3c-89b9-a9506e786f1d"/>
          <w:id w:val="-182744794"/>
          <w:placeholder>
            <w:docPart w:val="985B8020C9C541A6ABF2005E72156C3D"/>
          </w:placeholder>
        </w:sdtPr>
        <w:sdtEndPr/>
        <w:sdtContent>
          <w:r w:rsidR="00F62F39">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YzNWU3YTAtNjBkZC00ODg0LTkyMDgtMWRhMDU4OTc5OTY0IiwiSWQiOiIzZDlkOTRmZi03Nzg2LTQ1ZTQtYWY0MS05NDRkNjkxNWIzYzUiLCJSYW5nZUxlbmd0aCI6OSwiUmVmZXJlbmNlSWQiOiJiMTMxZDEzMC0xMmU0LTRiYTQtYmNmMi03M2VmYjZlOTgw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RdW90YXRpb25UeXBlIjoy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dWNha1xcQXBwRGF0YVxcTG9jYWxcXFRlbXBcXDFlamZma2UyLmpwZyIsIlVyaVN0cmluZyI6ImIxMzFkMTMwLTEyZTQtNGJhNC1iY2YyLTczZWZiNmU5ODBm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jYwMjc1NjMyX1JhZGFyX0FsdGltZXRlcnMiLCJVcmlTdHJpbmciOiJodHRwczovL3d3dy5yZXNlYXJjaGdhdGUubmV0L3B1YmxpY2F0aW9uLzI2MDI3NTYzMl9SYWRhcl9BbHRpbWV0ZXJ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}</w:instrText>
          </w:r>
          <w:r w:rsidR="00F62F39">
            <w:fldChar w:fldCharType="separate"/>
          </w:r>
          <w:r w:rsidR="0021362E">
            <w:t>[2, S. 4]</w:t>
          </w:r>
          <w:r w:rsidR="00F62F39">
            <w:fldChar w:fldCharType="end"/>
          </w:r>
        </w:sdtContent>
      </w:sdt>
      <w:r w:rsidR="00FF3307">
        <w:t>.</w:t>
      </w:r>
      <w:r w:rsidR="005060AA">
        <w:t xml:space="preserve"> </w:t>
      </w:r>
      <w:r w:rsidR="001A5B85">
        <w:t xml:space="preserve">Die Funktionsweise der meisten </w:t>
      </w:r>
      <w:r w:rsidR="00D34A8B">
        <w:t>Radar-Höhenmesser beruht</w:t>
      </w:r>
      <w:r w:rsidR="00CB245B">
        <w:t xml:space="preserve"> hierbei</w:t>
      </w:r>
      <w:r w:rsidR="00D34A8B">
        <w:t xml:space="preserve"> auf der</w:t>
      </w:r>
      <w:r w:rsidR="00803799">
        <w:t xml:space="preserve"> Puls- oder FMCW-Radartechnik</w:t>
      </w:r>
      <w:r w:rsidR="00063732">
        <w:t xml:space="preserve"> </w:t>
      </w:r>
      <w:sdt>
        <w:sdtPr>
          <w:alias w:val="To edit, see citavi.com/edit"/>
          <w:tag w:val="CitaviPlaceholder#2b10449a-1db3-4a8b-9b5c-7138a02d01d5"/>
          <w:id w:val="922454307"/>
          <w:placeholder>
            <w:docPart w:val="FD325A11960344A6BA28A5C0DA6D3304"/>
          </w:placeholder>
        </w:sdtPr>
        <w:sdtEndPr/>
        <w:sdtContent>
          <w:r w:rsidR="00063732">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VkNzkzNTAtYWQ3ZS00ZWIyLTk3ZDYtZmE1ZmY4ZjA3OTU3IiwiSWQiOiJiZGVmYTQyOS1kNGJkLTQwZjUtODdmZC1kMDRhMWE2NDJmMGEiLCJSYW5nZUxlbmd0aCI6OSwiUmVmZXJlbmNlSWQiOiJiMTMxZDEzMC0xMmU0LTRiYTQtYmNmMi03M2VmYjZlOTgw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RdW90YXRpb25UeXBlIjoy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dWNha1xcQXBwRGF0YVxcTG9jYWxcXFRlbXBcXDFlamZma2UyLmpwZyIsIlVyaVN0cmluZyI6ImIxMzFkMTMwLTEyZTQtNGJhNC1iY2YyLTczZWZiNmU5ODBm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jYwMjc1NjMyX1JhZGFyX0FsdGltZXRlcnMiLCJVcmlTdHJpbmciOiJodHRwczovL3d3dy5yZXNlYXJjaGdhdGUubmV0L3B1YmxpY2F0aW9uLzI2MDI3NTYzMl9SYWRhcl9BbHRpbWV0ZXJ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}</w:instrText>
          </w:r>
          <w:r w:rsidR="00063732">
            <w:fldChar w:fldCharType="separate"/>
          </w:r>
          <w:r w:rsidR="0021362E">
            <w:t>[2, S. 2]</w:t>
          </w:r>
          <w:r w:rsidR="00063732">
            <w:fldChar w:fldCharType="end"/>
          </w:r>
        </w:sdtContent>
      </w:sdt>
      <w:r w:rsidR="00125AE9">
        <w:t>.</w:t>
      </w:r>
    </w:p>
    <w:p w14:paraId="3F9A310A" w14:textId="17A6F4E9" w:rsidR="00C2354B" w:rsidRPr="009744A6" w:rsidRDefault="000764B0" w:rsidP="009744A6">
      <w:r>
        <w:t xml:space="preserve">Als Beispiel für den Einsatz von </w:t>
      </w:r>
      <w:r w:rsidR="003739C8">
        <w:t xml:space="preserve">Radar-Höhenmessern ist die „decision height“ bei </w:t>
      </w:r>
      <w:r w:rsidR="007254DD">
        <w:t>Präzisionsa</w:t>
      </w:r>
      <w:r w:rsidR="003739C8">
        <w:t xml:space="preserve">nflügen zu nennen. </w:t>
      </w:r>
      <w:r w:rsidR="00E6280E">
        <w:t>Diese ist in den Anflugkarten für den entsprechenden Flugplatz angegeben und</w:t>
      </w:r>
      <w:r w:rsidR="004E3756">
        <w:t xml:space="preserve"> legt (</w:t>
      </w:r>
      <w:r w:rsidR="0029451C">
        <w:t>alternativ zur</w:t>
      </w:r>
      <w:r w:rsidR="004E3756">
        <w:t xml:space="preserve"> „decision altitude“)</w:t>
      </w:r>
      <w:r w:rsidR="0029451C">
        <w:t xml:space="preserve"> fest, in welcher Höhe durchgestartet werden muss, </w:t>
      </w:r>
      <w:r w:rsidR="005A3ECE">
        <w:t>wenn die Landebahn noch nicht in Sicht ist</w:t>
      </w:r>
      <w:r w:rsidR="00843419">
        <w:t xml:space="preserve"> </w:t>
      </w:r>
      <w:sdt>
        <w:sdtPr>
          <w:alias w:val="To edit, see citavi.com/edit"/>
          <w:tag w:val="CitaviPlaceholder#51062c30-32f8-45c0-9446-45cbf2e9f323"/>
          <w:id w:val="677081510"/>
          <w:placeholder>
            <w:docPart w:val="39A8469AF06343B68DC87239E6A3F5FE"/>
          </w:placeholder>
        </w:sdtPr>
        <w:sdtEndPr/>
        <w:sdtContent>
          <w:r w:rsidR="00843419">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WE0ZWRhLTY5ZDMtNGEyYy05ODViLTYzMjk4MzlkYmVlYSIsIlJhbmdlTGVuZ3RoIjozLCJSZWZlcmVuY2VJZCI6ImViMjE1YTE3LWNlN2ItNGZhYy1hZTZmLTc2YzJiMjBkNmE5Yi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RhdGUiOiIyNS4wO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mR3ZC5kZS9ERS9zZXJ2aWNlL2xleGlrb24vRnVuY3Rpb25zL2dsb3NzYXIuaHRtbD9sdjI9MTAwNTc4Jmx2Mz0xMDA2MDYiLCJVcmlTdHJpbmciOiJodHRwczovL3d3dy5kd2QuZGUvREUvc2VydmljZS9sZXhpa29uL0Z1bmN0aW9ucy9nbG9zc2FyLmh0bWw/bHYyPTEwMDU3OCZsdjM9MTAwNjA2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}</w:instrText>
          </w:r>
          <w:r w:rsidR="00843419">
            <w:fldChar w:fldCharType="separate"/>
          </w:r>
          <w:r w:rsidR="0021362E">
            <w:t>[3]</w:t>
          </w:r>
          <w:r w:rsidR="00843419">
            <w:fldChar w:fldCharType="end"/>
          </w:r>
        </w:sdtContent>
      </w:sdt>
      <w:r w:rsidR="005A3ECE">
        <w:t>.</w:t>
      </w:r>
      <w:r w:rsidR="0088229E">
        <w:t xml:space="preserve"> Zudem </w:t>
      </w:r>
      <w:r w:rsidR="00042A4A">
        <w:t>wird der Autopilot für die automatische Landung</w:t>
      </w:r>
      <w:r w:rsidR="00205D97">
        <w:t>, sowie das GPWS (</w:t>
      </w:r>
      <w:r w:rsidR="00215282">
        <w:t>„ground proximity warning system“)</w:t>
      </w:r>
      <w:r w:rsidR="00042A4A">
        <w:t xml:space="preserve"> mit den genauen Höhendaten des Radar-Höhenmessers versorgt</w:t>
      </w:r>
      <w:r w:rsidR="0047309F">
        <w:t xml:space="preserve"> </w:t>
      </w:r>
      <w:sdt>
        <w:sdtPr>
          <w:alias w:val="To edit, see citavi.com/edit"/>
          <w:tag w:val="CitaviPlaceholder#783f6e79-a388-42fc-8fe1-b9fc456a3db1"/>
          <w:id w:val="-1516917870"/>
          <w:placeholder>
            <w:docPart w:val="39A8469AF06343B68DC87239E6A3F5FE"/>
          </w:placeholder>
        </w:sdtPr>
        <w:sdtEndPr/>
        <w:sdtContent>
          <w:r w:rsidR="0047309F">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YzNWU3YTAtNjBkZC00ODg0LTkyMDgtMWRhMDU4OTc5OTY0IiwiSWQiOiJmZDYxZTEzYS01MTNhLTQzNjctYTA0Ni1jODYzOTkzYTAxMjEiLCJSYW5nZUxlbmd0aCI6OSwiUmVmZXJlbmNlSWQiOiJiMTMxZDEzMC0xMmU0LTRiYTQtYmNmMi03M2VmYjZlOTgw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RdW90YXRpb25UeXBlIjoy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dWNha1xcQXBwRGF0YVxcTG9jYWxcXFRlbXBcXDFlamZma2UyLmpwZyIsIlVyaVN0cmluZyI6ImIxMzFkMTMwLTEyZTQtNGJhNC1iY2YyLTczZWZiNmU5ODBm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jYwMjc1NjMyX1JhZGFyX0FsdGltZXRlcnMiLCJVcmlTdHJpbmciOiJodHRwczovL3d3dy5yZXNlYXJjaGdhdGUubmV0L3B1YmxpY2F0aW9uLzI2MDI3NTYzMl9SYWRhcl9BbHRpbWV0ZXJ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}</w:instrText>
          </w:r>
          <w:r w:rsidR="0047309F">
            <w:fldChar w:fldCharType="separate"/>
          </w:r>
          <w:r w:rsidR="0021362E">
            <w:t>[2, S. 4]</w:t>
          </w:r>
          <w:r w:rsidR="0047309F">
            <w:fldChar w:fldCharType="end"/>
          </w:r>
        </w:sdtContent>
      </w:sdt>
      <w:r w:rsidR="0047309F">
        <w:t>.</w:t>
      </w:r>
    </w:p>
    <w:p w14:paraId="19527A0A" w14:textId="40DAE315" w:rsidR="009A6279" w:rsidRPr="009744A6" w:rsidRDefault="009A6279" w:rsidP="009744A6">
      <w:r>
        <w:t xml:space="preserve">Radar-Höhenmesser sind </w:t>
      </w:r>
      <w:r w:rsidR="00B95CA6">
        <w:t>groß, schwer</w:t>
      </w:r>
      <w:r>
        <w:t xml:space="preserve"> und </w:t>
      </w:r>
      <w:r w:rsidR="001D6892">
        <w:t xml:space="preserve">sehr </w:t>
      </w:r>
      <w:r>
        <w:t>teuer</w:t>
      </w:r>
      <w:r w:rsidR="009E6AD0">
        <w:t xml:space="preserve"> </w:t>
      </w:r>
      <w:sdt>
        <w:sdtPr>
          <w:alias w:val="To edit, see citavi.com/edit"/>
          <w:tag w:val="CitaviPlaceholder#90d0ef0f-0a00-4c84-aed8-4940411b06a5"/>
          <w:id w:val="-2040429087"/>
          <w:placeholder>
            <w:docPart w:val="544C26013137428982CFA1F8DD7FEEE5"/>
          </w:placeholder>
        </w:sdtPr>
        <w:sdtEndPr/>
        <w:sdtContent>
          <w:r w:rsidR="009E6AD0">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TEwYjFkLTM3ZDQtNGIyMi05MDM0LWMzZWMwYzUzYzczMSIsIlJhbmdlTGVuZ3RoIjozLCJSZWZlcmVuY2VJZCI6Ijc0YzZhZDYyLTA5ZWYtNDRmMi05MDk5LTA5MDhmZjAyNGI3MC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GxwbHNmM2MwLmpwZyIsIlVyaVN0cmluZyI6Ijc0YzZhZDYyLTA5ZWYtNDRmMi05MDk5LTA5MDhmZjAyNGI3M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0LjA5LjIwMj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mVuZGl4a2luZy5jb20vZW4vcHJvZHVjdHMvbmMvbmF2aWdhdGlvbi1hbmQtY29tbXVuaWNhdGlvbi9rcmEtNDA1YiIsIlVyaVN0cmluZyI6Imh0dHBzOi8vd3d3LmJlbmRpeGtpbmcuY29tL2VuL3Byb2R1Y3RzL25jL25hdmlnYXRpb24tYW5kLWNvbW11bmljYXRpb24va3JhLTQwNW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}</w:instrText>
          </w:r>
          <w:r w:rsidR="009E6AD0">
            <w:fldChar w:fldCharType="separate"/>
          </w:r>
          <w:r w:rsidR="0021362E">
            <w:t>[4]</w:t>
          </w:r>
          <w:r w:rsidR="009E6AD0">
            <w:fldChar w:fldCharType="end"/>
          </w:r>
        </w:sdtContent>
      </w:sdt>
      <w:r w:rsidR="001D6892">
        <w:t>, weshalb sie sich i</w:t>
      </w:r>
      <w:r w:rsidR="00BF13DA">
        <w:t xml:space="preserve">n der privaten Fliegerei nicht durchgesetzt haben. </w:t>
      </w:r>
      <w:r w:rsidR="0058571A">
        <w:t>Für diesen Sektor</w:t>
      </w:r>
      <w:r w:rsidR="00E3289F">
        <w:t xml:space="preserve"> ist ein optischer Abstandssensor </w:t>
      </w:r>
      <w:r w:rsidR="009E6AD0">
        <w:t xml:space="preserve">als Alternative </w:t>
      </w:r>
      <w:r w:rsidR="0058571A">
        <w:t>denkbar</w:t>
      </w:r>
      <w:r w:rsidR="005B3D24">
        <w:t xml:space="preserve">. </w:t>
      </w:r>
      <w:r w:rsidR="007164F3">
        <w:t>Im Folgenden wird</w:t>
      </w:r>
      <w:r w:rsidR="00034F93">
        <w:t xml:space="preserve"> daher</w:t>
      </w:r>
      <w:r w:rsidR="007164F3">
        <w:t xml:space="preserve"> </w:t>
      </w:r>
      <w:r w:rsidR="005311F4">
        <w:t xml:space="preserve">die </w:t>
      </w:r>
      <w:r w:rsidR="000C6D81">
        <w:t>Funktionsweise eines TOF-Sensors ergründet</w:t>
      </w:r>
      <w:r w:rsidR="0003644D">
        <w:t xml:space="preserve">, wie er im </w:t>
      </w:r>
      <w:r w:rsidR="00022110">
        <w:t>Messaufbau verwendet wurde.</w:t>
      </w:r>
    </w:p>
    <w:p w14:paraId="77162BED" w14:textId="77777777" w:rsidR="008B0615" w:rsidRPr="008B0615" w:rsidRDefault="008B0615" w:rsidP="008B0615"/>
    <w:p w14:paraId="2541B176" w14:textId="5A952B84" w:rsidR="00B15920" w:rsidRPr="00F5278A" w:rsidRDefault="00F5278A" w:rsidP="00F56770">
      <w:pPr>
        <w:pStyle w:val="berschrift2"/>
        <w:rPr>
          <w:lang w:val="en-US"/>
        </w:rPr>
      </w:pPr>
      <w:bookmarkStart w:id="11" w:name="_Ref83844794"/>
      <w:bookmarkStart w:id="12" w:name="_Toc84547549"/>
      <w:r w:rsidRPr="00213565">
        <w:t>Funktionsweise eines</w:t>
      </w:r>
      <w:r w:rsidRPr="00F5278A">
        <w:rPr>
          <w:lang w:val="en-US"/>
        </w:rPr>
        <w:t xml:space="preserve"> Time-of-Flight S</w:t>
      </w:r>
      <w:r>
        <w:rPr>
          <w:lang w:val="en-US"/>
        </w:rPr>
        <w:t>ensors</w:t>
      </w:r>
      <w:bookmarkEnd w:id="11"/>
      <w:bookmarkEnd w:id="12"/>
    </w:p>
    <w:p w14:paraId="1139C1CA" w14:textId="4F048AEF" w:rsidR="00E3057A" w:rsidRDefault="00E3057A" w:rsidP="00E3057A">
      <w:pPr>
        <w:rPr>
          <w:lang w:val="en-US"/>
        </w:rPr>
      </w:pPr>
    </w:p>
    <w:p w14:paraId="4A11CDDC" w14:textId="74DCD65B" w:rsidR="00C57D28" w:rsidRDefault="00DB2F03" w:rsidP="00E3057A">
      <w:r w:rsidRPr="00DB2F03">
        <w:t xml:space="preserve">Time-of-Flight Sensoren sind </w:t>
      </w:r>
      <w:r>
        <w:t xml:space="preserve">eine gängige Technologie zur </w:t>
      </w:r>
      <w:r w:rsidR="000B2342">
        <w:t>genauen und günstigen Messung von Entfer</w:t>
      </w:r>
      <w:r w:rsidR="008F2389">
        <w:t>nungen. Dafür nutzen sie</w:t>
      </w:r>
      <w:r w:rsidR="00191097" w:rsidRPr="00FE1592">
        <w:t xml:space="preserve"> </w:t>
      </w:r>
      <w:r w:rsidR="006979BD" w:rsidRPr="00FE1592">
        <w:t xml:space="preserve">die </w:t>
      </w:r>
      <w:r w:rsidR="00FE1592">
        <w:t xml:space="preserve">Laufzeit </w:t>
      </w:r>
      <w:r w:rsidR="000A0812">
        <w:t xml:space="preserve">oder Phasenverschiebung </w:t>
      </w:r>
      <w:r w:rsidR="0088658D">
        <w:t>von Licht</w:t>
      </w:r>
      <w:r w:rsidR="004B132D">
        <w:t xml:space="preserve"> zwischen zwei Punkten, um die Distanz zwischen diesen zu berechnen. </w:t>
      </w:r>
      <w:r w:rsidR="005455DF">
        <w:t xml:space="preserve">Dabei kann Licht </w:t>
      </w:r>
      <w:r w:rsidR="00EA2B45">
        <w:t>verschiedener Wellenlängen verwendet werden, wie z.B.</w:t>
      </w:r>
      <w:r w:rsidR="005225B0">
        <w:t xml:space="preserve"> </w:t>
      </w:r>
      <w:r w:rsidR="00C00D67">
        <w:t xml:space="preserve">sichtbares Licht als </w:t>
      </w:r>
      <w:r w:rsidR="009C294F">
        <w:t>Laser oder Infrarot</w:t>
      </w:r>
      <w:r w:rsidR="00C00D67">
        <w:t>strahlen</w:t>
      </w:r>
      <w:r w:rsidR="009C294F">
        <w:t>.</w:t>
      </w:r>
      <w:r w:rsidR="006A267C">
        <w:t xml:space="preserve"> </w:t>
      </w:r>
      <w:sdt>
        <w:sdtPr>
          <w:alias w:val="To edit, see citavi.com/edit"/>
          <w:tag w:val="CitaviPlaceholder#8ffeb4e2-3c9c-41f4-93f7-703e66bf0b3b"/>
          <w:id w:val="321167980"/>
          <w:placeholder>
            <w:docPart w:val="088459C5C7BC424188BA81E52A1F5B08"/>
          </w:placeholder>
        </w:sdtPr>
        <w:sdtEndPr/>
        <w:sdtContent>
          <w:r w:rsidR="005F5313">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YWFkZjNiLTA2ZDItNDQxOS1hNTA3LWUxNTUyNjZiYWQ1NSIsIlJhbmdlTGVuZ3RoIjozLCJSZWZlcmVuY2VJZCI6IjA4MzNmN2Y3LWY2NGUtNGM3My1hNjVmLWY0ZjBkOTA1YjU4ZiIsIlF1b3RhdGlvblR5cGUiOj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KZW5uaWZlciBHcmVzY2huZXJcXEFwcERhdGFcXExvY2FsXFxUZW1wXFw0cGkzc3Fhby5qcGciLCJVcmlTdHJpbmciOiIwODMzZjdmNy1mNjRlLTRjNzMtYTY1Zi1mNGYwZDkwNWI1OGY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dGVyYWJlZS5jb20vYS1icmllZi1pbnRyb2R1Y3Rpb24tdG8tdGltZS1vZi1mbGlnaHQtc2Vuc2luZy1wYXJ0LTEtdGhlLWJhc2ljcy8iLCJVcmlTdHJpbmciOiJodHRwczovL3d3dy50ZXJhYmVlLmNvbS9hLWJyaWVmLWludHJvZHVjdGlvbi10by10aW1lLW9mLWZsaWdodC1zZW5zaW5nLXBhcnQtMS10aGUtYmFzaWNz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}</w:instrText>
          </w:r>
          <w:r w:rsidR="005F5313">
            <w:fldChar w:fldCharType="separate"/>
          </w:r>
          <w:r w:rsidR="0021362E">
            <w:t>[5]</w:t>
          </w:r>
          <w:r w:rsidR="005F5313">
            <w:fldChar w:fldCharType="end"/>
          </w:r>
        </w:sdtContent>
      </w:sdt>
    </w:p>
    <w:p w14:paraId="0DBCC296" w14:textId="7C59E0AD" w:rsidR="005D4E60" w:rsidRDefault="00B05310" w:rsidP="00E3057A">
      <w:pPr>
        <w:rPr>
          <w:rFonts w:eastAsiaTheme="minorEastAsia"/>
        </w:rPr>
      </w:pPr>
      <w:r>
        <w:t>Die Grundlegende Funktionsweise von T</w:t>
      </w:r>
      <w:r w:rsidR="005F3057">
        <w:t>O</w:t>
      </w:r>
      <w:r>
        <w:t>F</w:t>
      </w:r>
      <w:r w:rsidR="00B14CE7">
        <w:fldChar w:fldCharType="begin"/>
      </w:r>
      <w:r w:rsidR="00B14CE7">
        <w:instrText xml:space="preserve"> XE "</w:instrText>
      </w:r>
      <w:r w:rsidR="00B14CE7" w:rsidRPr="00070F43">
        <w:instrText>T</w:instrText>
      </w:r>
      <w:r w:rsidR="005F3057">
        <w:instrText>O</w:instrText>
      </w:r>
      <w:r w:rsidR="00B14CE7" w:rsidRPr="00070F43">
        <w:instrText>F</w:instrText>
      </w:r>
      <w:r w:rsidR="00B14CE7">
        <w:instrText>" \t "</w:instrText>
      </w:r>
      <w:r w:rsidR="00B14CE7" w:rsidRPr="00811452">
        <w:rPr>
          <w:rFonts w:asciiTheme="minorHAnsi" w:hAnsiTheme="minorHAnsi" w:cstheme="minorHAnsi"/>
          <w:i/>
        </w:rPr>
        <w:instrText>Time-of-Flight</w:instrText>
      </w:r>
      <w:r w:rsidR="00B14CE7">
        <w:instrText xml:space="preserve">" </w:instrText>
      </w:r>
      <w:r w:rsidR="00B14CE7">
        <w:fldChar w:fldCharType="end"/>
      </w:r>
      <w:r>
        <w:t xml:space="preserve"> Sensoren besteht dar</w:t>
      </w:r>
      <w:r w:rsidR="00FE3BF9">
        <w:t xml:space="preserve">in, Licht auszusenden, welches von einem Messobjekt reflektiert wird. </w:t>
      </w:r>
      <w:r w:rsidR="008572EB">
        <w:t xml:space="preserve">Die reflektierten Photonen werden </w:t>
      </w:r>
      <w:r w:rsidR="00A94931">
        <w:t>vom Sensor erkannt</w:t>
      </w:r>
      <w:r w:rsidR="00B54D35">
        <w:t xml:space="preserve"> und die Zeit zwischen Aussenden und Empfang des Lichts wird dabei </w:t>
      </w:r>
      <w:r w:rsidR="00C57D28">
        <w:t xml:space="preserve">gemessen. </w:t>
      </w:r>
      <w:r w:rsidR="005D4E60">
        <w:t>D</w:t>
      </w:r>
      <w:r w:rsidR="00D155E7">
        <w:t>a die</w:t>
      </w:r>
      <w:r w:rsidR="005D4E60">
        <w:t xml:space="preserve"> Lichtgeschwindigkeit mit </w:t>
      </w:r>
      <w:r w:rsidR="004767BC">
        <w:t xml:space="preserve">ca. </w:t>
      </w:r>
      <m:oMath>
        <m:r>
          <w:rPr>
            <w:rFonts w:ascii="Cambria Math" w:hAnsi="Cambria Math"/>
          </w:rPr>
          <m:t xml:space="preserve">300000 </m:t>
        </m:r>
        <m:f>
          <m:fPr>
            <m:ctrlPr>
              <w:rPr>
                <w:rFonts w:ascii="Cambria Math" w:hAnsi="Cambria Math"/>
                <w:i/>
              </w:rPr>
            </m:ctrlPr>
          </m:fPr>
          <m:num>
            <m:r>
              <w:rPr>
                <w:rFonts w:ascii="Cambria Math" w:hAnsi="Cambria Math"/>
              </w:rPr>
              <m:t>km</m:t>
            </m:r>
          </m:num>
          <m:den>
            <m:r>
              <w:rPr>
                <w:rFonts w:ascii="Cambria Math" w:hAnsi="Cambria Math"/>
              </w:rPr>
              <m:t>s</m:t>
            </m:r>
          </m:den>
        </m:f>
      </m:oMath>
      <w:r w:rsidR="00D155E7">
        <w:rPr>
          <w:rFonts w:eastAsiaTheme="minorEastAsia"/>
        </w:rPr>
        <w:t xml:space="preserve"> bekannt ist, </w:t>
      </w:r>
      <w:r w:rsidR="00346223">
        <w:rPr>
          <w:rFonts w:eastAsiaTheme="minorEastAsia"/>
        </w:rPr>
        <w:t xml:space="preserve">kann über die gemessene Laufzeit die Entfernung zum Messpunkt berechnet werden. </w:t>
      </w:r>
      <w:r w:rsidR="007B7632">
        <w:rPr>
          <w:rFonts w:eastAsiaTheme="minorEastAsia"/>
        </w:rPr>
        <w:t>Das</w:t>
      </w:r>
      <w:r w:rsidR="00E73B5A">
        <w:rPr>
          <w:rFonts w:eastAsiaTheme="minorEastAsia"/>
        </w:rPr>
        <w:t xml:space="preserve"> Licht legt mit dem Weg zum Messpunkt und zurück zum Sensor die </w:t>
      </w:r>
      <w:r w:rsidR="00387844">
        <w:rPr>
          <w:rFonts w:eastAsiaTheme="minorEastAsia"/>
        </w:rPr>
        <w:t>doppelte Entfernung zurück. Deshalb ergibt sich der Zusammenhang zwischen den Größe</w:t>
      </w:r>
      <w:r w:rsidR="007B61DF">
        <w:rPr>
          <w:rFonts w:eastAsiaTheme="minorEastAsia"/>
        </w:rPr>
        <w:t>n</w:t>
      </w:r>
      <w:r w:rsidR="00387844">
        <w:rPr>
          <w:rFonts w:eastAsiaTheme="minorEastAsia"/>
        </w:rPr>
        <w:t xml:space="preserve"> wie folgt</w:t>
      </w:r>
      <w:r w:rsidR="0017002C">
        <w:rPr>
          <w:rFonts w:eastAsiaTheme="minorEastAsia"/>
        </w:rPr>
        <w:t xml:space="preserve"> </w:t>
      </w:r>
      <w:sdt>
        <w:sdtPr>
          <w:rPr>
            <w:rFonts w:eastAsiaTheme="minorEastAsia"/>
          </w:rPr>
          <w:alias w:val="To edit, see citavi.com/edit"/>
          <w:tag w:val="CitaviPlaceholder#cb9f4978-5ea5-43de-9dba-98a4774ac242"/>
          <w:id w:val="1474099471"/>
          <w:placeholder>
            <w:docPart w:val="57DE4A7EC00A486B977A1D4F0286A542"/>
          </w:placeholder>
        </w:sdtPr>
        <w:sdtEndPr/>
        <w:sdtContent>
          <w:r w:rsidR="0017002C">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plbm5pZmVyIEdyZXNjaG5lclxcQXBwRGF0YVxcTG9jYWxcXFRlbXBcXG4xYXNicnBmLmpwZyIsIlVyaVN0cmluZyI6Ijg4MzZmYmY3LTYxYTMtNDk5Mi1iZGU2LTFkMzQxOGIwMzE0M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xLjIw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2VlZWRzdHVkaW8uY29tL2Jsb2cvMjAyMC8wMS8wOC93aGF0LWlzLWEtdGltZS1vZi1mbGlnaHQtc2Vuc29yLWFuZC1ob3ctZG9lcy1hLXRvZi1zZW5zb3Itd29yay8iLCJVcmlTdHJpbmciOiJodHRwczovL3d3dy5zZWVlZHN0dWRpby5jb20vYmxvZy8yMDIwLzAxLzA4L3doYXQtaXMtYS10aW1lLW9mLWZsaWdodC1zZW5zb3ItYW5kLWhvdy1kb2VzLWEtdG9mLXNlbnNvci13b3Jr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}</w:instrText>
          </w:r>
          <w:r w:rsidR="0017002C">
            <w:rPr>
              <w:rFonts w:eastAsiaTheme="minorEastAsia"/>
            </w:rPr>
            <w:fldChar w:fldCharType="separate"/>
          </w:r>
          <w:r w:rsidR="0021362E">
            <w:rPr>
              <w:rFonts w:eastAsiaTheme="minorEastAsia"/>
            </w:rPr>
            <w:t>[6]</w:t>
          </w:r>
          <w:r w:rsidR="0017002C">
            <w:rPr>
              <w:rFonts w:eastAsiaTheme="minorEastAsia"/>
            </w:rPr>
            <w:fldChar w:fldCharType="end"/>
          </w:r>
        </w:sdtContent>
      </w:sdt>
      <w:r w:rsidR="00387844">
        <w:rPr>
          <w:rFonts w:eastAsiaTheme="minorEastAsia"/>
        </w:rPr>
        <w:t xml:space="preserve">: </w:t>
      </w:r>
    </w:p>
    <w:p w14:paraId="343B5E35" w14:textId="77777777" w:rsidR="003240D6" w:rsidRPr="003240D6" w:rsidRDefault="003240D6" w:rsidP="003240D6">
      <w:pPr>
        <w:pStyle w:val="KeinLeerraum"/>
      </w:pPr>
      <m:oMathPara>
        <m:oMath>
          <m:r>
            <w:rPr>
              <w:rFonts w:ascii="Cambria Math" w:hAnsi="Cambria Math"/>
            </w:rPr>
            <m:t>Entfernung</m:t>
          </m:r>
          <m:r>
            <m:rPr>
              <m:sty m:val="p"/>
            </m:rPr>
            <w:rPr>
              <w:rFonts w:ascii="Cambria Math" w:hAnsi="Cambria Math"/>
            </w:rPr>
            <m:t>=</m:t>
          </m:r>
          <m:r>
            <w:rPr>
              <w:rFonts w:ascii="Cambria Math" w:hAnsi="Cambria Math"/>
            </w:rPr>
            <m:t>Lichtgeschwindigkeit</m:t>
          </m:r>
          <m:r>
            <m:rPr>
              <m:sty m:val="p"/>
            </m:rPr>
            <w:rPr>
              <w:rFonts w:ascii="Cambria Math" w:hAnsi="Cambria Math"/>
            </w:rPr>
            <m:t>∙</m:t>
          </m:r>
          <m:f>
            <m:fPr>
              <m:ctrlPr>
                <w:rPr>
                  <w:rFonts w:ascii="Cambria Math" w:hAnsi="Cambria Math"/>
                </w:rPr>
              </m:ctrlPr>
            </m:fPr>
            <m:num>
              <m:r>
                <m:rPr>
                  <m:sty m:val="p"/>
                </m:rPr>
                <w:rPr>
                  <w:rFonts w:ascii="Cambria Math" w:hAnsi="Cambria Math"/>
                </w:rPr>
                <m:t>Laufzeit</m:t>
              </m:r>
            </m:num>
            <m:den>
              <m:r>
                <m:rPr>
                  <m:sty m:val="p"/>
                </m:rPr>
                <w:rPr>
                  <w:rFonts w:ascii="Cambria Math" w:hAnsi="Cambria Math"/>
                </w:rPr>
                <m:t>2</m:t>
              </m:r>
            </m:den>
          </m:f>
        </m:oMath>
      </m:oMathPara>
    </w:p>
    <w:p w14:paraId="48BB9A0C" w14:textId="10DB9B50" w:rsidR="009702B5" w:rsidRPr="003240D6" w:rsidRDefault="009702B5" w:rsidP="003240D6">
      <w:pPr>
        <w:pStyle w:val="KeinLeerraum"/>
        <w:jc w:val="center"/>
        <w:rPr>
          <w:sz w:val="20"/>
          <w:szCs w:val="20"/>
        </w:rPr>
      </w:pPr>
      <w:r w:rsidRPr="003240D6">
        <w:rPr>
          <w:sz w:val="20"/>
          <w:szCs w:val="20"/>
        </w:rPr>
        <w:t xml:space="preserve">Gleichung </w:t>
      </w:r>
      <w:r w:rsidRPr="003240D6">
        <w:rPr>
          <w:sz w:val="20"/>
          <w:szCs w:val="20"/>
        </w:rPr>
        <w:fldChar w:fldCharType="begin"/>
      </w:r>
      <w:r w:rsidRPr="003240D6">
        <w:rPr>
          <w:sz w:val="20"/>
          <w:szCs w:val="20"/>
        </w:rPr>
        <w:instrText xml:space="preserve"> STYLEREF 2 \s </w:instrText>
      </w:r>
      <w:r w:rsidRPr="003240D6">
        <w:rPr>
          <w:sz w:val="20"/>
          <w:szCs w:val="20"/>
        </w:rPr>
        <w:fldChar w:fldCharType="separate"/>
      </w:r>
      <w:r w:rsidR="00040E54">
        <w:rPr>
          <w:noProof/>
          <w:sz w:val="20"/>
          <w:szCs w:val="20"/>
        </w:rPr>
        <w:t>2.2</w:t>
      </w:r>
      <w:r w:rsidRPr="003240D6">
        <w:rPr>
          <w:sz w:val="20"/>
          <w:szCs w:val="20"/>
        </w:rPr>
        <w:fldChar w:fldCharType="end"/>
      </w:r>
      <w:r w:rsidRPr="003240D6">
        <w:rPr>
          <w:sz w:val="20"/>
          <w:szCs w:val="20"/>
        </w:rPr>
        <w:noBreakHyphen/>
      </w:r>
      <w:r w:rsidRPr="003240D6">
        <w:rPr>
          <w:sz w:val="20"/>
          <w:szCs w:val="20"/>
        </w:rPr>
        <w:fldChar w:fldCharType="begin"/>
      </w:r>
      <w:r w:rsidRPr="003240D6">
        <w:rPr>
          <w:sz w:val="20"/>
          <w:szCs w:val="20"/>
        </w:rPr>
        <w:instrText xml:space="preserve"> SEQ Gleichung \* ARABIC \s 2 </w:instrText>
      </w:r>
      <w:r w:rsidRPr="003240D6">
        <w:rPr>
          <w:sz w:val="20"/>
          <w:szCs w:val="20"/>
        </w:rPr>
        <w:fldChar w:fldCharType="separate"/>
      </w:r>
      <w:r w:rsidR="00040E54">
        <w:rPr>
          <w:noProof/>
          <w:sz w:val="20"/>
          <w:szCs w:val="20"/>
        </w:rPr>
        <w:t>1</w:t>
      </w:r>
      <w:r w:rsidRPr="003240D6">
        <w:rPr>
          <w:sz w:val="20"/>
          <w:szCs w:val="20"/>
        </w:rPr>
        <w:fldChar w:fldCharType="end"/>
      </w:r>
      <w:r w:rsidR="00A64964">
        <w:rPr>
          <w:sz w:val="20"/>
          <w:szCs w:val="20"/>
        </w:rPr>
        <w:t>: Entfernungsberechnung</w:t>
      </w:r>
    </w:p>
    <w:p w14:paraId="7500D972" w14:textId="118ABCD6" w:rsidR="00346223" w:rsidRDefault="00346223" w:rsidP="00E3057A">
      <w:pPr>
        <w:rPr>
          <w:rFonts w:eastAsiaTheme="minorEastAsia"/>
        </w:rPr>
      </w:pPr>
    </w:p>
    <w:p w14:paraId="371216AA" w14:textId="41B51112" w:rsidR="005153E6" w:rsidRPr="00392A6F" w:rsidRDefault="00677467" w:rsidP="00E3057A">
      <w:pPr>
        <w:rPr>
          <w:rFonts w:eastAsiaTheme="minorEastAsia"/>
        </w:rPr>
      </w:pPr>
      <w:r>
        <w:rPr>
          <w:rFonts w:eastAsiaTheme="minorEastAsia"/>
        </w:rPr>
        <w:t xml:space="preserve">Da die Reflektion von Licht keinesfalls immer gleich </w:t>
      </w:r>
      <w:r w:rsidR="00461992">
        <w:rPr>
          <w:rFonts w:eastAsiaTheme="minorEastAsia"/>
        </w:rPr>
        <w:t xml:space="preserve">verläuft, gibt es einige Punkte, die die Messung beeinflussen und dementsprechend zu beachten sind. </w:t>
      </w:r>
      <w:r w:rsidR="00616585">
        <w:rPr>
          <w:rFonts w:eastAsiaTheme="minorEastAsia"/>
        </w:rPr>
        <w:t xml:space="preserve">Zum einen können unebene Oberflächen die Lichtstrahlen </w:t>
      </w:r>
      <w:r w:rsidR="00754081">
        <w:rPr>
          <w:rFonts w:eastAsiaTheme="minorEastAsia"/>
        </w:rPr>
        <w:t>unregelmäßig reflektieren und streuen, was</w:t>
      </w:r>
      <w:r w:rsidR="00516AE7">
        <w:rPr>
          <w:rFonts w:eastAsiaTheme="minorEastAsia"/>
        </w:rPr>
        <w:t xml:space="preserve"> zu</w:t>
      </w:r>
      <w:r w:rsidR="00754081">
        <w:rPr>
          <w:rFonts w:eastAsiaTheme="minorEastAsia"/>
        </w:rPr>
        <w:t xml:space="preserve"> </w:t>
      </w:r>
      <w:r w:rsidR="00C91904">
        <w:rPr>
          <w:rFonts w:eastAsiaTheme="minorEastAsia"/>
        </w:rPr>
        <w:t xml:space="preserve">verschiedenen Laufzeiten und damit einer ungenauen Distanzmessung führen kann. </w:t>
      </w:r>
      <w:r w:rsidR="00371A22">
        <w:rPr>
          <w:rFonts w:eastAsiaTheme="minorEastAsia"/>
        </w:rPr>
        <w:t xml:space="preserve">Zum anderen kann das Licht </w:t>
      </w:r>
      <w:r w:rsidR="006E11C7">
        <w:rPr>
          <w:rFonts w:eastAsiaTheme="minorEastAsia"/>
        </w:rPr>
        <w:t xml:space="preserve">in Räumen von anderen Oberflächen als der Messfläche reflektiert werden, wodurch es ebenfalls zu ungenauen Messergebnissen durch Mehrwegeempfang kommen kann. </w:t>
      </w:r>
      <w:r w:rsidR="00895A1B">
        <w:rPr>
          <w:rFonts w:eastAsiaTheme="minorEastAsia"/>
        </w:rPr>
        <w:t>Ein weiterer bedeutender Einflussfaktor ist das Umgebungslicht</w:t>
      </w:r>
      <w:r w:rsidR="00160180">
        <w:rPr>
          <w:rFonts w:eastAsiaTheme="minorEastAsia"/>
        </w:rPr>
        <w:t xml:space="preserve">. </w:t>
      </w:r>
      <w:r w:rsidR="00054117">
        <w:rPr>
          <w:rFonts w:eastAsiaTheme="minorEastAsia"/>
        </w:rPr>
        <w:t xml:space="preserve">Es enthält Licht verschiedener Wellenlängen, welches ebenfalls vom Sensor </w:t>
      </w:r>
      <w:r w:rsidR="00054117">
        <w:rPr>
          <w:rFonts w:eastAsiaTheme="minorEastAsia"/>
        </w:rPr>
        <w:lastRenderedPageBreak/>
        <w:t xml:space="preserve">empfangen wird. </w:t>
      </w:r>
      <w:r w:rsidR="00E83AB9">
        <w:rPr>
          <w:rFonts w:eastAsiaTheme="minorEastAsia"/>
        </w:rPr>
        <w:t>Um die Möglichkeiten</w:t>
      </w:r>
      <w:r w:rsidR="00B35F53">
        <w:rPr>
          <w:rFonts w:eastAsiaTheme="minorEastAsia"/>
        </w:rPr>
        <w:t xml:space="preserve"> der </w:t>
      </w:r>
      <w:r w:rsidR="00E83AB9">
        <w:rPr>
          <w:rFonts w:eastAsiaTheme="minorEastAsia"/>
        </w:rPr>
        <w:t xml:space="preserve">Interferenzen durch </w:t>
      </w:r>
      <w:r w:rsidR="006345F6">
        <w:rPr>
          <w:rFonts w:eastAsiaTheme="minorEastAsia"/>
        </w:rPr>
        <w:t xml:space="preserve">das Umgebungslicht </w:t>
      </w:r>
      <w:r w:rsidR="00477187">
        <w:rPr>
          <w:rFonts w:eastAsiaTheme="minorEastAsia"/>
        </w:rPr>
        <w:t xml:space="preserve">auf ein Minimum zu reduzieren, werden </w:t>
      </w:r>
      <w:r w:rsidR="006345F6">
        <w:rPr>
          <w:rFonts w:eastAsiaTheme="minorEastAsia"/>
        </w:rPr>
        <w:t xml:space="preserve">vom </w:t>
      </w:r>
      <w:r w:rsidR="00477187">
        <w:rPr>
          <w:rFonts w:eastAsiaTheme="minorEastAsia"/>
        </w:rPr>
        <w:t>Sensor Wellenlängen</w:t>
      </w:r>
      <w:r w:rsidR="00587E8F">
        <w:rPr>
          <w:rFonts w:eastAsiaTheme="minorEastAsia"/>
        </w:rPr>
        <w:t xml:space="preserve"> verwendet, die im </w:t>
      </w:r>
      <w:r w:rsidR="002D600D">
        <w:rPr>
          <w:rFonts w:eastAsiaTheme="minorEastAsia"/>
        </w:rPr>
        <w:t xml:space="preserve">Sonnenlicht fast nicht </w:t>
      </w:r>
      <w:r w:rsidR="00477187">
        <w:rPr>
          <w:rFonts w:eastAsiaTheme="minorEastAsia"/>
        </w:rPr>
        <w:t>vorkommen.</w:t>
      </w:r>
      <w:r w:rsidR="00FA42FD">
        <w:rPr>
          <w:rFonts w:eastAsiaTheme="minorEastAsia"/>
        </w:rPr>
        <w:t xml:space="preserve"> </w:t>
      </w:r>
      <w:r w:rsidR="00954AF3" w:rsidRPr="00392A6F">
        <w:rPr>
          <w:rFonts w:eastAsiaTheme="minorEastAsia"/>
        </w:rPr>
        <w:t>Im Infrarotbereich eignet sich dafür beispielsweise eine Wellenlänge von</w:t>
      </w:r>
      <w:r w:rsidR="00392A6F" w:rsidRPr="00392A6F">
        <w:rPr>
          <w:rFonts w:eastAsiaTheme="minorEastAsia"/>
        </w:rPr>
        <w:t xml:space="preserve"> </w:t>
      </w:r>
      <m:oMath>
        <m:r>
          <w:rPr>
            <w:rFonts w:ascii="Cambria Math" w:eastAsiaTheme="minorEastAsia" w:hAnsi="Cambria Math"/>
          </w:rPr>
          <m:t>940 nm</m:t>
        </m:r>
      </m:oMath>
      <w:r w:rsidR="00392A6F" w:rsidRPr="00392A6F">
        <w:rPr>
          <w:rFonts w:eastAsiaTheme="minorEastAsia"/>
        </w:rPr>
        <w:t>.</w:t>
      </w:r>
      <w:r w:rsidR="00392A6F">
        <w:rPr>
          <w:rFonts w:eastAsiaTheme="minorEastAsia"/>
        </w:rPr>
        <w:t xml:space="preserve"> </w:t>
      </w:r>
      <w:r w:rsidR="00AD3277">
        <w:rPr>
          <w:rFonts w:eastAsiaTheme="minorEastAsia"/>
        </w:rPr>
        <w:t xml:space="preserve">Mithilfe von optischen Filtern werden dann alle weiteren Wellenlängen </w:t>
      </w:r>
      <w:r w:rsidR="00D9209B">
        <w:rPr>
          <w:rFonts w:eastAsiaTheme="minorEastAsia"/>
        </w:rPr>
        <w:t>aus dem empfangenen Licht gefiltert</w:t>
      </w:r>
      <w:r w:rsidR="00D97625">
        <w:rPr>
          <w:rFonts w:eastAsiaTheme="minorEastAsia"/>
        </w:rPr>
        <w:t xml:space="preserve"> </w:t>
      </w:r>
      <w:sdt>
        <w:sdtPr>
          <w:rPr>
            <w:rFonts w:eastAsiaTheme="minorEastAsia"/>
          </w:rPr>
          <w:alias w:val="To edit, see citavi.com/edit"/>
          <w:tag w:val="CitaviPlaceholder#8b7c4a06-cb01-4ca6-8de2-1b37987439a5"/>
          <w:id w:val="175543899"/>
          <w:placeholder>
            <w:docPart w:val="DefaultPlaceholder_-1854013440"/>
          </w:placeholder>
        </w:sdtPr>
        <w:sdtEndPr/>
        <w:sdtContent>
          <w:r w:rsidR="00D97625">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FkNzQ5LTdiNWUtNDlkZi04YWFhLTdiNTkzZDM0ZDQ1NCIsIlJhbmdlTGVuZ3RoIjozLCJSZWZlcmVuY2VJZCI6IjA1ZDgzZmFiLTg3MzktNDA2Zi1iMTI5LWRjMzZhNjBkN2NiNCIsIlJlZmVyZW5jZSI6eyIkaWQiOiIzIiwiJHR5cGUiOiJTd2lzc0FjYWRlbWljLkNpdGF2aS5SZWZlcmVuY2UsIFN3aXNzQWNhZGVtaWMuQ2l0YXZpIiwiQWJzdHJhY3RDb21wbGV4aXR5IjowLCJBYnN0cmFjdFNvdXJjZVRleHRGb3JtYXQiOjAsIkFjY2Vzc0RhdGUiOiIwNi4xMC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HBpMWF5anloLmpwZyIsIlVyaVN0cmluZyI6IjA1ZDgzZmFiLTg3MzktNDA2Zi1iMTI5LWRjMzZhNjBkN2NiN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HVtaWxlZHMuY29tL3dwLWNvbnRlbnQvdXBsb2Fkcy9maWxlcy9XUDM1LnBkZiIsIlVyaVN0cmluZyI6Imh0dHBzOi8vbHVtaWxlZHMuY29tL3dwLWNvbnRlbnQvdXBsb2Fkcy9maWxlcy9XUDM1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}</w:instrText>
          </w:r>
          <w:r w:rsidR="00D97625">
            <w:rPr>
              <w:rFonts w:eastAsiaTheme="minorEastAsia"/>
            </w:rPr>
            <w:fldChar w:fldCharType="separate"/>
          </w:r>
          <w:r w:rsidR="0021362E">
            <w:rPr>
              <w:rFonts w:eastAsiaTheme="minorEastAsia"/>
            </w:rPr>
            <w:t>[7]</w:t>
          </w:r>
          <w:r w:rsidR="00D97625">
            <w:rPr>
              <w:rFonts w:eastAsiaTheme="minorEastAsia"/>
            </w:rPr>
            <w:fldChar w:fldCharType="end"/>
          </w:r>
        </w:sdtContent>
      </w:sdt>
      <w:r w:rsidR="002D600D" w:rsidRPr="00392A6F">
        <w:rPr>
          <w:rFonts w:eastAsiaTheme="minorEastAsia"/>
        </w:rPr>
        <w:t xml:space="preserve">. Dadurch werden Messstörungen durch das Sonnenlicht auf ein Minimum reduziert </w:t>
      </w:r>
      <w:sdt>
        <w:sdtPr>
          <w:rPr>
            <w:rFonts w:eastAsiaTheme="minorEastAsia"/>
          </w:rPr>
          <w:alias w:val="To edit, see citavi.com/edit"/>
          <w:tag w:val="CitaviPlaceholder#d39a8b4e-7c7b-4e1a-9c9d-7d2421639807"/>
          <w:id w:val="-1910609792"/>
          <w:placeholder>
            <w:docPart w:val="A69D1627A3784710AA1F061C5D9E706D"/>
          </w:placeholder>
        </w:sdtPr>
        <w:sdtEndPr/>
        <w:sdtContent>
          <w:r w:rsidR="002D600D" w:rsidRPr="00392A6F">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I4MTNiLTU3NjctNDg5YS1iNTZhLTBlY2UzYjkzYTljZiIsIlJhbmdlTGVuZ3RoIjozLCJSZWZlcmVuY2VJZCI6IjA4MzNmN2Y3LWY2NGUtNGM3My1hNjVmLWY0ZjBkOTA1YjU4ZiIsIlF1b3RhdGlvblR5cGUiOj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KZW5uaWZlciBHcmVzY2huZXJcXEFwcERhdGFcXExvY2FsXFxUZW1wXFw0cGkzc3Fhby5qcGciLCJVcmlTdHJpbmciOiIwODMzZjdmNy1mNjRlLTRjNzMtYTY1Zi1mNGYwZDkwNWI1OGY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dGVyYWJlZS5jb20vYS1icmllZi1pbnRyb2R1Y3Rpb24tdG8tdGltZS1vZi1mbGlnaHQtc2Vuc2luZy1wYXJ0LTEtdGhlLWJhc2ljcy8iLCJVcmlTdHJpbmciOiJodHRwczovL3d3dy50ZXJhYmVlLmNvbS9hLWJyaWVmLWludHJvZHVjdGlvbi10by10aW1lLW9mLWZsaWdodC1zZW5zaW5nLXBhcnQtMS10aGUtYmFzaWNz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}</w:instrText>
          </w:r>
          <w:r w:rsidR="002D600D" w:rsidRPr="00392A6F">
            <w:rPr>
              <w:rFonts w:eastAsiaTheme="minorEastAsia"/>
            </w:rPr>
            <w:fldChar w:fldCharType="separate"/>
          </w:r>
          <w:r w:rsidR="0021362E">
            <w:rPr>
              <w:rFonts w:eastAsiaTheme="minorEastAsia"/>
            </w:rPr>
            <w:t>[5]</w:t>
          </w:r>
          <w:r w:rsidR="002D600D" w:rsidRPr="00392A6F">
            <w:rPr>
              <w:rFonts w:eastAsiaTheme="minorEastAsia"/>
            </w:rPr>
            <w:fldChar w:fldCharType="end"/>
          </w:r>
        </w:sdtContent>
      </w:sdt>
      <w:r w:rsidR="00B57979" w:rsidRPr="00392A6F">
        <w:rPr>
          <w:rFonts w:eastAsiaTheme="minorEastAsia"/>
        </w:rPr>
        <w:t>, jedoch nicht eliminiert.</w:t>
      </w:r>
    </w:p>
    <w:p w14:paraId="373C9B8F" w14:textId="555CCC86" w:rsidR="00A54F09" w:rsidRPr="00895A1B" w:rsidRDefault="00710DA3" w:rsidP="00E3057A">
      <w:pPr>
        <w:rPr>
          <w:rFonts w:eastAsiaTheme="minorEastAsia"/>
        </w:rPr>
      </w:pPr>
      <w:r>
        <w:rPr>
          <w:rFonts w:eastAsiaTheme="minorEastAsia"/>
        </w:rPr>
        <w:t>Es gibt zwei Möglichkeiten der Umsetzung dieser Messtechnik: direktes und indirektes T</w:t>
      </w:r>
      <w:r w:rsidR="005F3057">
        <w:rPr>
          <w:rFonts w:eastAsiaTheme="minorEastAsia"/>
        </w:rPr>
        <w:t>O</w:t>
      </w:r>
      <w:r>
        <w:rPr>
          <w:rFonts w:eastAsiaTheme="minorEastAsia"/>
        </w:rPr>
        <w:t xml:space="preserve">F. </w:t>
      </w:r>
      <w:r w:rsidR="0019318B">
        <w:rPr>
          <w:rFonts w:eastAsiaTheme="minorEastAsia"/>
        </w:rPr>
        <w:t xml:space="preserve">Der in diesem Messaufbau verwendete Sensor </w:t>
      </w:r>
      <w:r w:rsidR="003422F9">
        <w:rPr>
          <w:rFonts w:eastAsiaTheme="minorEastAsia"/>
        </w:rPr>
        <w:t>nutzt die indirekte T</w:t>
      </w:r>
      <w:r w:rsidR="005F3057">
        <w:rPr>
          <w:rFonts w:eastAsiaTheme="minorEastAsia"/>
        </w:rPr>
        <w:t>O</w:t>
      </w:r>
      <w:r w:rsidR="003422F9">
        <w:rPr>
          <w:rFonts w:eastAsiaTheme="minorEastAsia"/>
        </w:rPr>
        <w:t xml:space="preserve">F Technik. </w:t>
      </w:r>
      <w:r w:rsidR="006132E4">
        <w:rPr>
          <w:rFonts w:eastAsiaTheme="minorEastAsia"/>
        </w:rPr>
        <w:t xml:space="preserve">Er sendet modulierte Lichtstrahlen aus, die </w:t>
      </w:r>
      <w:r w:rsidR="00E61E93">
        <w:rPr>
          <w:rFonts w:eastAsiaTheme="minorEastAsia"/>
        </w:rPr>
        <w:t xml:space="preserve">eine einheitliche Phase besitzen. Anhand der Phasenverschiebung der empfangenen Lichtwellen kann nun die Entfernung berechnet werden. </w:t>
      </w:r>
      <w:r w:rsidR="00FC7E2E">
        <w:rPr>
          <w:rFonts w:eastAsiaTheme="minorEastAsia"/>
        </w:rPr>
        <w:t xml:space="preserve">Da sich die Phasenverschiebung in bestimmten Intervallen wiederholt, werden Lichtwellen </w:t>
      </w:r>
      <w:r w:rsidR="006741E2">
        <w:rPr>
          <w:rFonts w:eastAsiaTheme="minorEastAsia"/>
        </w:rPr>
        <w:t xml:space="preserve">zweier unterschiedlicher </w:t>
      </w:r>
      <w:r w:rsidR="002533EF">
        <w:rPr>
          <w:rFonts w:eastAsiaTheme="minorEastAsia"/>
        </w:rPr>
        <w:t xml:space="preserve">Frequenzen ausgesendet, um </w:t>
      </w:r>
      <w:r w:rsidR="00BE3948">
        <w:rPr>
          <w:rFonts w:eastAsiaTheme="minorEastAsia"/>
        </w:rPr>
        <w:t>die Mehrdeutigkeit der Phasendifferenz zu vermeiden</w:t>
      </w:r>
      <w:r w:rsidR="007F4258">
        <w:rPr>
          <w:rFonts w:eastAsiaTheme="minorEastAsia"/>
        </w:rPr>
        <w:t xml:space="preserve">. </w:t>
      </w:r>
      <w:r w:rsidR="00552F4F">
        <w:rPr>
          <w:rFonts w:eastAsiaTheme="minorEastAsia"/>
        </w:rPr>
        <w:t>Bei mehreren Objekten im Messbereich des Sensors</w:t>
      </w:r>
      <w:r w:rsidR="0007717A">
        <w:rPr>
          <w:rFonts w:eastAsiaTheme="minorEastAsia"/>
        </w:rPr>
        <w:t xml:space="preserve">, </w:t>
      </w:r>
      <w:r w:rsidR="00DB5006">
        <w:rPr>
          <w:rFonts w:eastAsiaTheme="minorEastAsia"/>
        </w:rPr>
        <w:t xml:space="preserve">wird nach dem Superpositionsprinzip ein Durchschnittswert der </w:t>
      </w:r>
      <w:r w:rsidR="006143C5">
        <w:rPr>
          <w:rFonts w:eastAsiaTheme="minorEastAsia"/>
        </w:rPr>
        <w:t xml:space="preserve">Entfernungen berechnet </w:t>
      </w:r>
      <w:sdt>
        <w:sdtPr>
          <w:rPr>
            <w:rFonts w:eastAsiaTheme="minorEastAsia"/>
          </w:rPr>
          <w:alias w:val="To edit, see citavi.com/edit"/>
          <w:tag w:val="CitaviPlaceholder#6fe9ebeb-9308-4d48-8554-23a26c0027d6"/>
          <w:id w:val="834037397"/>
          <w:placeholder>
            <w:docPart w:val="8F826DBB3DF2441B90B2214729B966C8"/>
          </w:placeholder>
        </w:sdtPr>
        <w:sdtEndPr/>
        <w:sdtContent>
          <w:r w:rsidR="00ED7927">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GE4NjZlLWMwM2MtNGUwOS05NzhiLTc4YzE4NWI4ZDRhNSIsIlJhbmdlTGVuZ3RoIjozLCJSZWZlcmVuY2VJZCI6IjRhZGFkMGQyLTYxY2EtNDg2Yi1hZDE4LWI0ZDY1OWY2M2YzMi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KZW5uaWZlciBHcmVzY2huZXJcXEFwcERhdGFcXExvY2FsXFxUZW1wXFxsM3FzNWF1Yi5qcGciLCJVcmlTdHJpbmciOiI0YWRhZDBkMi02MWNhLTQ4NmItYWQxOC1iNGQ2NTlmNjNmMz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dGVyYWJlZS5jb20vYS1icmllZi1pbnRyb2R1Y3Rpb24tdG8tdGltZS1vZi1mbGlnaHQtc2Vuc2luZy1wYXJ0LTItaW5kaXJlY3QtdG9mLXNlbnNvcnMvIiwiVXJpU3RyaW5nIjoiaHR0cHM6Ly93d3cudGVyYWJlZS5jb20vYS1icmllZi1pbnRyb2R1Y3Rpb24tdG8tdGltZS1vZi1mbGlnaHQtc2Vuc2luZy1wYXJ0LTItaW5kaXJlY3QtdG9mLXNlbnNvcnM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}</w:instrText>
          </w:r>
          <w:r w:rsidR="00ED7927">
            <w:rPr>
              <w:rFonts w:eastAsiaTheme="minorEastAsia"/>
            </w:rPr>
            <w:fldChar w:fldCharType="separate"/>
          </w:r>
          <w:r w:rsidR="0021362E">
            <w:rPr>
              <w:rFonts w:eastAsiaTheme="minorEastAsia"/>
            </w:rPr>
            <w:t>[8]</w:t>
          </w:r>
          <w:r w:rsidR="00ED7927">
            <w:rPr>
              <w:rFonts w:eastAsiaTheme="minorEastAsia"/>
            </w:rPr>
            <w:fldChar w:fldCharType="end"/>
          </w:r>
        </w:sdtContent>
      </w:sdt>
      <w:r w:rsidR="00ED7927">
        <w:rPr>
          <w:rFonts w:eastAsiaTheme="minorEastAsia"/>
        </w:rPr>
        <w:t>.</w:t>
      </w:r>
    </w:p>
    <w:p w14:paraId="4A0EB477" w14:textId="77777777" w:rsidR="00461C1A" w:rsidRPr="00461C1A" w:rsidRDefault="00461C1A" w:rsidP="00461C1A"/>
    <w:p w14:paraId="11C988C3" w14:textId="4EDA348B" w:rsidR="00792208" w:rsidRPr="00792208" w:rsidRDefault="00B15920" w:rsidP="00160ADA">
      <w:pPr>
        <w:pStyle w:val="berschrift2"/>
      </w:pPr>
      <w:bookmarkStart w:id="13" w:name="_Ref83762778"/>
      <w:bookmarkStart w:id="14" w:name="_Toc84547550"/>
      <w:r>
        <w:t>I</w:t>
      </w:r>
      <w:r w:rsidR="00866862">
        <w:t>²</w:t>
      </w:r>
      <w:r>
        <w:t>C</w:t>
      </w:r>
      <w:r w:rsidR="00BB000A">
        <w:t xml:space="preserve"> Datenübertragung</w:t>
      </w:r>
      <w:bookmarkEnd w:id="13"/>
      <w:bookmarkEnd w:id="14"/>
    </w:p>
    <w:p w14:paraId="7AABD1F6" w14:textId="2C31A752" w:rsidR="00792208" w:rsidRDefault="00792208" w:rsidP="00F56770"/>
    <w:p w14:paraId="07ECB109" w14:textId="30B91BCD" w:rsidR="00A15EDA" w:rsidRDefault="00866862" w:rsidP="00F56770">
      <w:r>
        <w:t xml:space="preserve">I²C ist ein serielles </w:t>
      </w:r>
      <w:r w:rsidR="00F20F11">
        <w:t xml:space="preserve">Datenübertragungsprotokoll für kurze Strecken zwischen beispielsweise einem Mikrocontroller und </w:t>
      </w:r>
      <w:r w:rsidR="002354B7">
        <w:t xml:space="preserve">Peripheriegeräten. </w:t>
      </w:r>
      <w:r w:rsidR="00F60A25">
        <w:t>Zur Datenübertragung werden nur eine Daten- und eine Taktleitung benötigt, die über Pullup</w:t>
      </w:r>
      <w:r w:rsidR="00C85618">
        <w:t>-</w:t>
      </w:r>
      <w:r w:rsidR="00F60A25">
        <w:t>Widerstände auf eine</w:t>
      </w:r>
      <w:r w:rsidR="00DB75FB">
        <w:t xml:space="preserve"> Spannung von meist </w:t>
      </w:r>
      <m:oMath>
        <m:r>
          <w:rPr>
            <w:rFonts w:ascii="Cambria Math" w:hAnsi="Cambria Math"/>
          </w:rPr>
          <m:t>3,3</m:t>
        </m:r>
        <m:r>
          <m:rPr>
            <m:sty m:val="p"/>
          </m:rPr>
          <w:rPr>
            <w:rFonts w:ascii="Cambria Math" w:hAnsi="Cambria Math"/>
          </w:rPr>
          <m:t xml:space="preserve"> V</m:t>
        </m:r>
      </m:oMath>
      <w:r w:rsidR="00DB75FB">
        <w:t xml:space="preserve"> oder </w:t>
      </w:r>
      <m:oMath>
        <m:r>
          <w:rPr>
            <w:rFonts w:ascii="Cambria Math" w:hAnsi="Cambria Math"/>
          </w:rPr>
          <m:t xml:space="preserve">5 </m:t>
        </m:r>
        <m:r>
          <m:rPr>
            <m:sty m:val="p"/>
          </m:rPr>
          <w:rPr>
            <w:rFonts w:ascii="Cambria Math" w:hAnsi="Cambria Math"/>
          </w:rPr>
          <m:t>V</m:t>
        </m:r>
      </m:oMath>
      <w:r w:rsidR="00DB75FB">
        <w:t xml:space="preserve"> gebracht werden. </w:t>
      </w:r>
      <w:r w:rsidR="00D377F8">
        <w:t xml:space="preserve">Dabei hat jeder Teilnehmer der Kommunikation eine eindeutige </w:t>
      </w:r>
      <w:r w:rsidR="00184309">
        <w:t xml:space="preserve">7 bit Adresse. </w:t>
      </w:r>
      <w:r w:rsidR="00DE231D">
        <w:t xml:space="preserve">Da das Protokoll auf kurze Strecken ausgelegt ist, </w:t>
      </w:r>
      <w:r w:rsidR="00D406C9">
        <w:t xml:space="preserve">kann es nur bis zu einer Kabelkapazität von maximal </w:t>
      </w:r>
      <m:oMath>
        <m:r>
          <w:rPr>
            <w:rFonts w:ascii="Cambria Math" w:hAnsi="Cambria Math"/>
          </w:rPr>
          <m:t xml:space="preserve">400 </m:t>
        </m:r>
        <m:r>
          <m:rPr>
            <m:sty m:val="p"/>
          </m:rPr>
          <w:rPr>
            <w:rFonts w:ascii="Cambria Math" w:hAnsi="Cambria Math"/>
          </w:rPr>
          <m:t>pF</m:t>
        </m:r>
      </m:oMath>
      <w:r w:rsidR="00D55DD8">
        <w:rPr>
          <w:rFonts w:eastAsiaTheme="minorEastAsia"/>
        </w:rPr>
        <w:t xml:space="preserve"> genutzt werden. Um </w:t>
      </w:r>
      <w:r w:rsidR="00C8229C">
        <w:rPr>
          <w:rFonts w:eastAsiaTheme="minorEastAsia"/>
        </w:rPr>
        <w:t>über lange Leitungen und damit bei</w:t>
      </w:r>
      <w:r w:rsidR="00BB000A">
        <w:rPr>
          <w:rFonts w:eastAsiaTheme="minorEastAsia"/>
        </w:rPr>
        <w:t xml:space="preserve"> </w:t>
      </w:r>
      <w:r w:rsidR="00D55DD8">
        <w:rPr>
          <w:rFonts w:eastAsiaTheme="minorEastAsia"/>
        </w:rPr>
        <w:t xml:space="preserve">höheren Buskapazitäten eine fehlerlose Kommunikation über I²C </w:t>
      </w:r>
      <w:r w:rsidR="00BA5FD7">
        <w:rPr>
          <w:rFonts w:eastAsiaTheme="minorEastAsia"/>
        </w:rPr>
        <w:t xml:space="preserve">ermöglichen zu können, </w:t>
      </w:r>
      <w:r w:rsidR="0092370E">
        <w:rPr>
          <w:rFonts w:eastAsiaTheme="minorEastAsia"/>
        </w:rPr>
        <w:t>muss ein Busbuffer oder ähnliches verwendet werden</w:t>
      </w:r>
      <w:r w:rsidR="00E24B27">
        <w:rPr>
          <w:rFonts w:eastAsiaTheme="minorEastAsia"/>
        </w:rPr>
        <w:t xml:space="preserve"> </w:t>
      </w:r>
      <w:sdt>
        <w:sdtPr>
          <w:rPr>
            <w:rFonts w:eastAsiaTheme="minorEastAsia"/>
          </w:rPr>
          <w:alias w:val="To edit, see citavi.com/edit"/>
          <w:tag w:val="CitaviPlaceholder#5d7681c7-aa82-4b35-93a1-61536cde7ac5"/>
          <w:id w:val="1203983529"/>
          <w:placeholder>
            <w:docPart w:val="E1FAEBB45ECC4A0DBC390120E807E9AB"/>
          </w:placeholder>
        </w:sdtPr>
        <w:sdtEndPr/>
        <w:sdtContent>
          <w:r w:rsidR="006E2535">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KZW5uaWZlciBHcmVzY2huZXJcXEFwcERhdGFcXExvY2FsXFxUZW1wXFwyY3BsZGpydC5qcGciLCJVcmlTdHJpbmciOiI3OTEzNzBjMi0zM2UyLTQ4ZmYtYWVkNS0xMjhlMzUwZDE4NT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eHAuY29tL2RvY3MvZW4vdXNlci1ndWlkZS9VTTEwMjA0LnBkZiIsIlVyaVN0cmluZyI6Imh0dHBzOi8vd3d3Lm54cC5jb20vZG9jcy9lbi91c2VyLWd1aWRlL1VNMTAyMD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}</w:instrText>
          </w:r>
          <w:r w:rsidR="006E2535">
            <w:rPr>
              <w:rFonts w:eastAsiaTheme="minorEastAsia"/>
            </w:rPr>
            <w:fldChar w:fldCharType="separate"/>
          </w:r>
          <w:r w:rsidR="0021362E">
            <w:rPr>
              <w:rFonts w:eastAsiaTheme="minorEastAsia"/>
            </w:rPr>
            <w:t>[9, S. 56-57]</w:t>
          </w:r>
          <w:r w:rsidR="006E2535">
            <w:rPr>
              <w:rFonts w:eastAsiaTheme="minorEastAsia"/>
            </w:rPr>
            <w:fldChar w:fldCharType="end"/>
          </w:r>
        </w:sdtContent>
      </w:sdt>
      <w:r w:rsidR="0092370E">
        <w:rPr>
          <w:rFonts w:eastAsiaTheme="minorEastAsia"/>
        </w:rPr>
        <w:t>.</w:t>
      </w:r>
    </w:p>
    <w:p w14:paraId="37F8FE64" w14:textId="52AD62FD" w:rsidR="00220F71" w:rsidRDefault="00430F98" w:rsidP="00F56770">
      <w:r>
        <w:t xml:space="preserve">Durch den Einbau von </w:t>
      </w:r>
      <w:r w:rsidR="00CD4492">
        <w:t xml:space="preserve">jeweils einem Bus Extender an jedem Ende der langen Leitung kann die </w:t>
      </w:r>
      <w:r w:rsidR="009C218F">
        <w:t xml:space="preserve">mögliche Buskapazität auf bis zu </w:t>
      </w:r>
      <m:oMath>
        <m:r>
          <w:rPr>
            <w:rFonts w:ascii="Cambria Math" w:hAnsi="Cambria Math"/>
          </w:rPr>
          <m:t xml:space="preserve">3 </m:t>
        </m:r>
        <m:r>
          <m:rPr>
            <m:sty m:val="p"/>
          </m:rPr>
          <w:rPr>
            <w:rFonts w:ascii="Cambria Math" w:hAnsi="Cambria Math"/>
          </w:rPr>
          <m:t>nF</m:t>
        </m:r>
      </m:oMath>
      <w:r w:rsidR="009C218F">
        <w:rPr>
          <w:rFonts w:eastAsiaTheme="minorEastAsia"/>
        </w:rPr>
        <w:t xml:space="preserve"> erhöht werden. </w:t>
      </w:r>
      <w:r w:rsidR="00DC6575">
        <w:rPr>
          <w:rFonts w:eastAsiaTheme="minorEastAsia"/>
        </w:rPr>
        <w:t xml:space="preserve">Der Bus Extender erzielt dies, indem er die große Buskapazität der langen Leitung von </w:t>
      </w:r>
      <w:r w:rsidR="00F81FBC">
        <w:rPr>
          <w:rFonts w:eastAsiaTheme="minorEastAsia"/>
        </w:rPr>
        <w:t xml:space="preserve">den Busknoten isoliert und </w:t>
      </w:r>
      <w:r w:rsidR="000E2282">
        <w:rPr>
          <w:rFonts w:eastAsiaTheme="minorEastAsia"/>
        </w:rPr>
        <w:t>das Signal über einen analogen Stromverstärker verstärkt</w:t>
      </w:r>
      <w:r w:rsidR="00F351B3">
        <w:rPr>
          <w:rFonts w:eastAsiaTheme="minorEastAsia"/>
        </w:rPr>
        <w:t xml:space="preserve"> </w:t>
      </w:r>
      <w:sdt>
        <w:sdtPr>
          <w:rPr>
            <w:rFonts w:eastAsiaTheme="minorEastAsia"/>
          </w:rPr>
          <w:alias w:val="To edit, see citavi.com/edit"/>
          <w:tag w:val="CitaviPlaceholder#35a1c2fa-40b8-421d-bdd6-2c0c188d6259"/>
          <w:id w:val="-1626538305"/>
          <w:placeholder>
            <w:docPart w:val="2A0E070C577B4A3E850515CA877540F2"/>
          </w:placeholder>
        </w:sdtPr>
        <w:sdtEndPr/>
        <w:sdtContent>
          <w:r w:rsidR="00F351B3">
            <w:rPr>
              <w:rFonts w:eastAsiaTheme="minorEastAsia"/>
            </w:rPr>
            <w:fldChar w:fldCharType="begin"/>
          </w:r>
          <w:r w:rsidR="0017020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RlZjRlYjMtYmMxMS00ZGMwLWIwZGItNmNlYjg2NzFkY2U2IiwiSWQiOiI2YmRiNDdjNi02ODljLTRjZGMtYjIyMi03OTJmYWM5YWQ5ZDYiLCJSYW5nZUxlbmd0aCI6MTAsIlJlZmVyZW5jZUlkIjoiNTM0MGMwMjItYTFkYi00OTk2LThkOGQtZjgwODRmNTRlNzB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plbm5pZmVyIEdyZXNjaG5lclxcQXBwRGF0YVxcTG9jYWxcXFRlbXBcXG5tNHFwcnZiLmpwZyIsIlVyaVN0cmluZyI6IjUzNDBjMDIyLWExZGItNDk5Ni04ZDhkLWY4MDg0ZjU0ZTcw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pLmNvbS9saXQvZHMvc3ltbGluay9wODJiNzE1LnBkZj90cz0xNjI5NzkzNjIwNDYxJnJlZl91cmw9aHR0cHMlMjUzQSUyNTJGJTI1MkZ3d3cudGkuY29tJTI1MkZzdG9yZSUyNTJGdGklMjUyRmVuJTI1MkZwJTI1MkZwcm9kdWN0JTI1MkYlMjUzRnAlMjUzRFA4MkI3MTVQIiwiVXJpU3RyaW5nIjoiaHR0cHM6Ly93d3cudGkuY29tL2xpdC9kcy9zeW1saW5rL3A4MmI3MTUucGRmP3RzPTE2Mjk3OTM2MjA0NjEmcmVmX3VybD1odHRwcyUyNTNBJTI1MkYlMjUyRnd3dy50aS5jb20lMjUyRnN0b3JlJTI1MkZ0aSUyNTJGZW4lMjUyRnAlMjUyRnByb2R1Y3QlMjUyRiUyNTNGcCUyNTNEUDgyQjcxNV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}</w:instrText>
          </w:r>
          <w:r w:rsidR="00F351B3">
            <w:rPr>
              <w:rFonts w:eastAsiaTheme="minorEastAsia"/>
            </w:rPr>
            <w:fldChar w:fldCharType="separate"/>
          </w:r>
          <w:r w:rsidR="0021362E">
            <w:rPr>
              <w:rFonts w:eastAsiaTheme="minorEastAsia"/>
            </w:rPr>
            <w:t>[10, S. 7]</w:t>
          </w:r>
          <w:r w:rsidR="00F351B3">
            <w:rPr>
              <w:rFonts w:eastAsiaTheme="minorEastAsia"/>
            </w:rPr>
            <w:fldChar w:fldCharType="end"/>
          </w:r>
        </w:sdtContent>
      </w:sdt>
      <w:r w:rsidR="000E2282">
        <w:rPr>
          <w:rFonts w:eastAsiaTheme="minorEastAsia"/>
        </w:rPr>
        <w:t>.</w:t>
      </w:r>
    </w:p>
    <w:p w14:paraId="5A52739B" w14:textId="77777777" w:rsidR="00F56770" w:rsidRDefault="00F56770" w:rsidP="00F56770"/>
    <w:p w14:paraId="7B905B5B" w14:textId="74CC3D24" w:rsidR="00F56770" w:rsidRDefault="00F56770" w:rsidP="00A96843">
      <w:pPr>
        <w:spacing w:after="0" w:line="240" w:lineRule="auto"/>
        <w:sectPr w:rsidR="00F56770" w:rsidSect="003F7997">
          <w:pgSz w:w="11906" w:h="16838"/>
          <w:pgMar w:top="1417" w:right="1417" w:bottom="1134" w:left="1417" w:header="708" w:footer="708" w:gutter="0"/>
          <w:pgNumType w:start="2"/>
          <w:cols w:space="708"/>
          <w:docGrid w:linePitch="360"/>
        </w:sectPr>
      </w:pPr>
    </w:p>
    <w:p w14:paraId="6C0DACF0" w14:textId="1A59FA79" w:rsidR="00ED042D" w:rsidRDefault="002F74F7" w:rsidP="00A96843">
      <w:pPr>
        <w:pStyle w:val="berschrift1"/>
        <w:spacing w:before="0" w:line="240" w:lineRule="auto"/>
      </w:pPr>
      <w:bookmarkStart w:id="15" w:name="_Toc84547551"/>
      <w:r>
        <w:lastRenderedPageBreak/>
        <w:t>Technische Umsetzung</w:t>
      </w:r>
      <w:bookmarkEnd w:id="15"/>
    </w:p>
    <w:p w14:paraId="7CF110FE" w14:textId="77777777" w:rsidR="00BD0F1B" w:rsidRDefault="00BD0F1B" w:rsidP="00BD0F1B"/>
    <w:p w14:paraId="0D4D8C20" w14:textId="13DD507B" w:rsidR="002F74F7" w:rsidRDefault="002F74F7" w:rsidP="002F74F7">
      <w:pPr>
        <w:pStyle w:val="berschrift2"/>
      </w:pPr>
      <w:r>
        <w:t xml:space="preserve"> </w:t>
      </w:r>
      <w:bookmarkStart w:id="16" w:name="_Toc84547552"/>
      <w:r>
        <w:t xml:space="preserve">Auswahl </w:t>
      </w:r>
      <w:r w:rsidR="00E8722E">
        <w:t>der</w:t>
      </w:r>
      <w:r>
        <w:t xml:space="preserve"> Komponenten</w:t>
      </w:r>
      <w:bookmarkEnd w:id="16"/>
    </w:p>
    <w:p w14:paraId="1F5446CA" w14:textId="34AA9247" w:rsidR="002F74F7" w:rsidRDefault="002F74F7" w:rsidP="002F74F7"/>
    <w:p w14:paraId="0EBA8FF4" w14:textId="34851C7D" w:rsidR="005843E9" w:rsidRDefault="005843E9" w:rsidP="00A53BEA">
      <w:pPr>
        <w:pStyle w:val="berschrift3"/>
      </w:pPr>
      <w:bookmarkStart w:id="17" w:name="_Ref84201652"/>
      <w:bookmarkStart w:id="18" w:name="_Toc84547553"/>
      <w:r>
        <w:t>Sensor</w:t>
      </w:r>
      <w:bookmarkEnd w:id="17"/>
      <w:bookmarkEnd w:id="18"/>
    </w:p>
    <w:p w14:paraId="71A2ADEA" w14:textId="77777777" w:rsidR="00477CF2" w:rsidRPr="00477CF2" w:rsidRDefault="00477CF2" w:rsidP="00477CF2"/>
    <w:p w14:paraId="0C265D88" w14:textId="1F03E6CE" w:rsidR="003F49B9" w:rsidRDefault="003C33DF" w:rsidP="002F74F7">
      <w:r>
        <w:t xml:space="preserve">Da wie bereits beschrieben eine günstige und </w:t>
      </w:r>
      <w:r w:rsidR="00BA2BAE">
        <w:t xml:space="preserve">kompakte Lösung angestrebt wird, </w:t>
      </w:r>
      <w:r w:rsidR="00612E55">
        <w:t>fällt die Wahl</w:t>
      </w:r>
      <w:r w:rsidR="00DE3638">
        <w:t xml:space="preserve"> </w:t>
      </w:r>
      <w:r w:rsidR="00612E55">
        <w:t xml:space="preserve">für Distanzen </w:t>
      </w:r>
      <w:r w:rsidR="00A1257F">
        <w:t>von</w:t>
      </w:r>
      <w:r w:rsidR="00612E55">
        <w:t xml:space="preserve"> mindestens </w:t>
      </w:r>
      <m:oMath>
        <m:r>
          <w:rPr>
            <w:rFonts w:ascii="Cambria Math" w:hAnsi="Cambria Math"/>
          </w:rPr>
          <m:t xml:space="preserve">50 </m:t>
        </m:r>
        <m:r>
          <m:rPr>
            <m:sty m:val="p"/>
          </m:rPr>
          <w:rPr>
            <w:rFonts w:ascii="Cambria Math" w:hAnsi="Cambria Math"/>
          </w:rPr>
          <m:t>m</m:t>
        </m:r>
      </m:oMath>
      <w:r w:rsidR="00612E55">
        <w:t xml:space="preserve"> </w:t>
      </w:r>
      <w:r w:rsidR="008863BA">
        <w:t xml:space="preserve">zwangsläufig auf optische </w:t>
      </w:r>
      <w:r w:rsidR="00DE3638">
        <w:t>Messtechniken</w:t>
      </w:r>
      <w:r w:rsidR="00B64DB9">
        <w:t>. Hier muss zwischen LIDAR- und anderen TOF-Sensoren unterschieden werden</w:t>
      </w:r>
      <w:r w:rsidR="00BA2698">
        <w:t xml:space="preserve">. Während </w:t>
      </w:r>
      <w:r w:rsidR="001D509E">
        <w:t xml:space="preserve">LIDAR auf Lasertechnik setzt, </w:t>
      </w:r>
      <w:r w:rsidR="00747EDC">
        <w:t>strahlen andere TOF-Sensoren einen Lichtkegel aus</w:t>
      </w:r>
      <w:r w:rsidR="00035625">
        <w:t>, was das Gefährdungspotential</w:t>
      </w:r>
      <w:r w:rsidR="001E70CA">
        <w:t xml:space="preserve"> bei Nutzung des Sensors</w:t>
      </w:r>
      <w:r w:rsidR="00035625">
        <w:t xml:space="preserve"> </w:t>
      </w:r>
      <w:r w:rsidR="008C277A">
        <w:t>erheblich reduzier</w:t>
      </w:r>
      <w:r w:rsidR="00405CB2">
        <w:t>en kann</w:t>
      </w:r>
      <w:r w:rsidR="001E70CA">
        <w:t xml:space="preserve">. </w:t>
      </w:r>
      <w:r w:rsidR="001867A0">
        <w:t>Im Verlauf</w:t>
      </w:r>
      <w:r w:rsidR="00C4565B">
        <w:t xml:space="preserve"> des Fluges </w:t>
      </w:r>
      <w:r w:rsidR="001867A0">
        <w:t xml:space="preserve">kann </w:t>
      </w:r>
      <w:r w:rsidR="00C4565B">
        <w:t xml:space="preserve">nicht </w:t>
      </w:r>
      <w:r w:rsidR="00C26C29">
        <w:t>sichergestellt</w:t>
      </w:r>
      <w:r w:rsidR="00C4565B">
        <w:t xml:space="preserve"> werden, </w:t>
      </w:r>
      <w:r w:rsidR="00C26C29">
        <w:t>dass</w:t>
      </w:r>
      <w:r w:rsidR="00045394">
        <w:t xml:space="preserve"> sich </w:t>
      </w:r>
      <w:r w:rsidR="00613D58">
        <w:t xml:space="preserve">im Bereich unter dem Sensor </w:t>
      </w:r>
      <w:r w:rsidR="00C26C29">
        <w:t xml:space="preserve">keine </w:t>
      </w:r>
      <w:r w:rsidR="00613D58">
        <w:t>Personen aufhalten</w:t>
      </w:r>
      <w:r w:rsidR="001867A0">
        <w:t>. Daher</w:t>
      </w:r>
      <w:r w:rsidR="00613D58">
        <w:t xml:space="preserve"> ist dies ein wichtiger </w:t>
      </w:r>
      <w:r w:rsidR="00C26C29">
        <w:t>Faktor bei der Wahl des Sensors.</w:t>
      </w:r>
      <w:r w:rsidR="002765EC">
        <w:t xml:space="preserve"> </w:t>
      </w:r>
      <w:r w:rsidR="008D065F">
        <w:t>E</w:t>
      </w:r>
      <w:r w:rsidR="002765EC">
        <w:t>inige LIDAR-Systeme</w:t>
      </w:r>
      <w:r w:rsidR="006B4237">
        <w:t xml:space="preserve"> basieren auf Class-1 Laser</w:t>
      </w:r>
      <w:r w:rsidR="00CA35BD">
        <w:t xml:space="preserve">n und sind damit </w:t>
      </w:r>
      <w:r w:rsidR="00A230B2">
        <w:t xml:space="preserve">nicht </w:t>
      </w:r>
      <w:r w:rsidR="008D065F">
        <w:t>gesundheits</w:t>
      </w:r>
      <w:r w:rsidR="00A230B2">
        <w:t>schädlich</w:t>
      </w:r>
      <w:r w:rsidR="003A41F5">
        <w:t xml:space="preserve"> </w:t>
      </w:r>
      <w:sdt>
        <w:sdtPr>
          <w:alias w:val="To edit, see citavi.com/edit"/>
          <w:tag w:val="CitaviPlaceholder#be216851-818d-4eb5-8306-be20260bf9dd"/>
          <w:id w:val="-695454900"/>
          <w:placeholder>
            <w:docPart w:val="06F1E060BFB949749062158C59B9589E"/>
          </w:placeholder>
        </w:sdtPr>
        <w:sdtEndPr/>
        <w:sdtContent>
          <w:r w:rsidR="003A41F5">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plbm5pZmVyIEdyZXNjaG5lclxcQXBwRGF0YVxcTG9jYWxcXFRlbXBcXG4xYXNicnBmLmpwZyIsIlVyaVN0cmluZyI6Ijg4MzZmYmY3LTYxYTMtNDk5Mi1iZGU2LTFkMzQxOGIwMzE0M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xLjIw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2VlZWRzdHVkaW8uY29tL2Jsb2cvMjAyMC8wMS8wOC93aGF0LWlzLWEtdGltZS1vZi1mbGlnaHQtc2Vuc29yLWFuZC1ob3ctZG9lcy1hLXRvZi1zZW5zb3Itd29yay8iLCJVcmlTdHJpbmciOiJodHRwczovL3d3dy5zZWVlZHN0dWRpby5jb20vYmxvZy8yMDIwLzAxLzA4L3doYXQtaXMtYS10aW1lLW9mLWZsaWdodC1zZW5zb3ItYW5kLWhvdy1kb2VzLWEtdG9mLXNlbnNvci13b3Jr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}</w:instrText>
          </w:r>
          <w:r w:rsidR="003A41F5">
            <w:fldChar w:fldCharType="separate"/>
          </w:r>
          <w:r w:rsidR="0021362E">
            <w:t>[6]</w:t>
          </w:r>
          <w:r w:rsidR="003A41F5">
            <w:fldChar w:fldCharType="end"/>
          </w:r>
        </w:sdtContent>
      </w:sdt>
      <w:r w:rsidR="00CA35BD">
        <w:t>.</w:t>
      </w:r>
      <w:r w:rsidR="003F49B9">
        <w:t xml:space="preserve"> </w:t>
      </w:r>
      <w:r w:rsidR="001E70CA">
        <w:t xml:space="preserve">Da </w:t>
      </w:r>
      <w:r w:rsidR="00727EDD">
        <w:t>sich</w:t>
      </w:r>
      <w:r w:rsidR="00C26C29">
        <w:t xml:space="preserve"> </w:t>
      </w:r>
      <w:r w:rsidR="00CA35BD">
        <w:t>jedoch</w:t>
      </w:r>
      <w:r w:rsidR="00727EDD">
        <w:t xml:space="preserve"> keine </w:t>
      </w:r>
      <w:r w:rsidR="009B39F2">
        <w:t>relevanten</w:t>
      </w:r>
      <w:r w:rsidR="00727EDD">
        <w:t xml:space="preserve"> Nachteile gegenüber eines LIDAR Sensors herausstellten</w:t>
      </w:r>
      <w:r w:rsidR="003F74A5">
        <w:t xml:space="preserve">, </w:t>
      </w:r>
      <w:r w:rsidR="00AF7933">
        <w:t xml:space="preserve">Reichweite und Kosten </w:t>
      </w:r>
      <w:r w:rsidR="002217D3">
        <w:t>jedoch</w:t>
      </w:r>
      <w:r w:rsidR="00AF7933">
        <w:t xml:space="preserve"> gut zu</w:t>
      </w:r>
      <w:r w:rsidR="002217D3">
        <w:t xml:space="preserve">r Zielsetzung </w:t>
      </w:r>
      <w:r w:rsidR="006F0B81">
        <w:t>des Projekts passen,</w:t>
      </w:r>
      <w:r w:rsidR="00FC2E38">
        <w:t xml:space="preserve"> </w:t>
      </w:r>
      <w:r w:rsidR="004D74CA">
        <w:t>wurde im Rahmen d</w:t>
      </w:r>
      <w:r w:rsidR="0085320E">
        <w:t>iese</w:t>
      </w:r>
      <w:r w:rsidR="00407EAE">
        <w:t xml:space="preserve">s Messaufbaus </w:t>
      </w:r>
      <w:r w:rsidR="0085320E">
        <w:t>d</w:t>
      </w:r>
      <w:r w:rsidR="00934212">
        <w:t xml:space="preserve">er </w:t>
      </w:r>
      <w:r w:rsidR="00407EAE">
        <w:t>TOF-Sensor „TeraRanger Evo 60m“ der Marke TeraBee verwendet</w:t>
      </w:r>
      <w:r w:rsidR="008A78A9">
        <w:t xml:space="preserve"> </w:t>
      </w:r>
      <w:r w:rsidR="002D3091">
        <w:t>(</w:t>
      </w:r>
      <w:r w:rsidR="002D3091">
        <w:fldChar w:fldCharType="begin"/>
      </w:r>
      <w:r w:rsidR="002D3091">
        <w:instrText xml:space="preserve"> REF _Ref84252895 \h </w:instrText>
      </w:r>
      <w:r w:rsidR="002D3091">
        <w:fldChar w:fldCharType="separate"/>
      </w:r>
      <w:r w:rsidR="00040E54">
        <w:t xml:space="preserve">Abbildung </w:t>
      </w:r>
      <w:r w:rsidR="00040E54">
        <w:rPr>
          <w:noProof/>
        </w:rPr>
        <w:t>3</w:t>
      </w:r>
      <w:r w:rsidR="00040E54">
        <w:noBreakHyphen/>
      </w:r>
      <w:r w:rsidR="00040E54">
        <w:rPr>
          <w:noProof/>
        </w:rPr>
        <w:t>1</w:t>
      </w:r>
      <w:r w:rsidR="002D3091">
        <w:fldChar w:fldCharType="end"/>
      </w:r>
      <w:r w:rsidR="002D3091">
        <w:t>)</w:t>
      </w:r>
      <w:r w:rsidR="00407EAE">
        <w:t>.</w:t>
      </w:r>
      <w:r w:rsidR="001728C6">
        <w:t xml:space="preserve"> </w:t>
      </w:r>
    </w:p>
    <w:p w14:paraId="240F9C64" w14:textId="761C4B93" w:rsidR="00E441FB" w:rsidRDefault="00FB18B2" w:rsidP="002F74F7">
      <w:r>
        <w:t xml:space="preserve">Dieser bietet eine angegebene maximale </w:t>
      </w:r>
      <w:r w:rsidR="00457E17">
        <w:t xml:space="preserve">Messdistanz von </w:t>
      </w:r>
      <m:oMath>
        <m:r>
          <w:rPr>
            <w:rFonts w:ascii="Cambria Math" w:hAnsi="Cambria Math"/>
          </w:rPr>
          <m:t xml:space="preserve">60 </m:t>
        </m:r>
        <m:r>
          <m:rPr>
            <m:sty m:val="p"/>
          </m:rPr>
          <w:rPr>
            <w:rFonts w:ascii="Cambria Math" w:hAnsi="Cambria Math"/>
          </w:rPr>
          <m:t>m</m:t>
        </m:r>
      </m:oMath>
      <w:r w:rsidR="00457E17">
        <w:t xml:space="preserve"> und strahlt über vier </w:t>
      </w:r>
      <w:r w:rsidR="004669ED">
        <w:t xml:space="preserve">LEDs </w:t>
      </w:r>
      <w:r w:rsidR="009E783E">
        <w:t xml:space="preserve">Licht </w:t>
      </w:r>
      <w:r w:rsidR="00050E49">
        <w:t xml:space="preserve">im Infrarotbereich </w:t>
      </w:r>
      <w:r w:rsidR="009E783E">
        <w:t>ab</w:t>
      </w:r>
      <w:r w:rsidR="00160174">
        <w:t xml:space="preserve"> </w:t>
      </w:r>
      <w:sdt>
        <w:sdtPr>
          <w:alias w:val="To edit, see citavi.com/edit"/>
          <w:tag w:val="CitaviPlaceholder#553a00e6-4e68-48ab-adb7-274500a2de9e"/>
          <w:id w:val="1955513270"/>
          <w:placeholder>
            <w:docPart w:val="B26BFEF868E84DF08616C80DA7F25174"/>
          </w:placeholder>
        </w:sdtPr>
        <w:sdtEndPr/>
        <w:sdtContent>
          <w:r w:rsidR="00160174">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TVkMWY1LWVlNTUtNGUyYi1hMzQ0LTNhZjFlOWUyN2Q1NSIsIlJhbmdlTGVuZ3RoIjo0LCJSZWZlcmVuY2VJZCI6IjZkNmEwMDY5LTJkNGMtNDMxNi04MDFhLWU3NjczNWNkN2NiZSIsIlJlZmVyZW5jZSI6eyIkaWQiOiIzIiwiJHR5cGUiOiJTd2lzc0FjYWRlbWljLkNpdGF2aS5SZWZlcmVuY2UsIFN3aXNzQWNhZGVtaWMuQ2l0YXZpIiwiQWJzdHJhY3RDb21wbGV4aXR5IjowLCJBYnN0cmFjdFNvdXJjZVRleHRGb3JtYXQiOjAsIkFjY2Vzc0RhdGUiOiIyO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GZwbmlmc3lnLmpwZyIsIlVyaVN0cmluZyI6IjZkNmEwMDY5LTJkNGMtNDMxNi04MDFhLWU3NjczNWNkN2NiZS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50ZXJhYmVlLmNvbS9zaG9wL2xpZGFyLXRvZi1yYW5nZS1maW5kZXJzL3RlcmFyYW5nZXItZXZvLTYwbS8iLCJVcmlTdHJpbmciOiJodHRwczovL3d3dy50ZXJhYmVlLmNvbS9zaG9wL2xpZGFyLXRvZi1yYW5nZS1maW5kZXJzL3RlcmFyYW5nZXItZXZvLTYwbS8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}</w:instrText>
          </w:r>
          <w:r w:rsidR="00160174">
            <w:fldChar w:fldCharType="separate"/>
          </w:r>
          <w:r w:rsidR="0021362E">
            <w:t>[11]</w:t>
          </w:r>
          <w:r w:rsidR="00160174">
            <w:fldChar w:fldCharType="end"/>
          </w:r>
        </w:sdtContent>
      </w:sdt>
      <w:r w:rsidR="009E783E">
        <w:t xml:space="preserve">, welches über einen zentral angeordneten Sensor </w:t>
      </w:r>
      <w:r w:rsidR="00985C62">
        <w:t>aufgefangen und ausgewertet wird (siehe</w:t>
      </w:r>
      <w:r w:rsidR="00EF0E00">
        <w:t xml:space="preserve"> </w:t>
      </w:r>
      <w:r w:rsidR="00B60276">
        <w:fldChar w:fldCharType="begin"/>
      </w:r>
      <w:r w:rsidR="00B60276">
        <w:instrText xml:space="preserve"> REF _Ref84252718 \h </w:instrText>
      </w:r>
      <w:r w:rsidR="00B60276">
        <w:fldChar w:fldCharType="separate"/>
      </w:r>
      <w:r w:rsidR="00040E54">
        <w:t xml:space="preserve">Abbildung </w:t>
      </w:r>
      <w:r w:rsidR="00040E54">
        <w:rPr>
          <w:noProof/>
        </w:rPr>
        <w:t>3</w:t>
      </w:r>
      <w:r w:rsidR="00040E54">
        <w:noBreakHyphen/>
      </w:r>
      <w:r w:rsidR="00040E54">
        <w:rPr>
          <w:noProof/>
        </w:rPr>
        <w:t>2</w:t>
      </w:r>
      <w:r w:rsidR="00B60276">
        <w:fldChar w:fldCharType="end"/>
      </w:r>
      <w:r w:rsidR="00985C62">
        <w:t>).</w:t>
      </w:r>
      <w:r w:rsidR="003F49B9">
        <w:t xml:space="preserve"> </w:t>
      </w:r>
      <w:r w:rsidR="004D1F91">
        <w:t xml:space="preserve">Hierbei kommt die indirekte TOF-Technik zum Einsatz, was </w:t>
      </w:r>
      <w:r w:rsidR="00F41091">
        <w:t>zu</w:t>
      </w:r>
      <w:r w:rsidR="00D729AF">
        <w:t>r</w:t>
      </w:r>
      <w:r w:rsidR="00214D43">
        <w:t xml:space="preserve"> hohen Genauigkeit des Sensors beiträgt </w:t>
      </w:r>
      <w:sdt>
        <w:sdtPr>
          <w:alias w:val="To edit, see citavi.com/edit"/>
          <w:tag w:val="CitaviPlaceholder#207b382b-4300-414f-b7f6-a3c56de7e146"/>
          <w:id w:val="1766112922"/>
          <w:placeholder>
            <w:docPart w:val="EF0A94BA41EF4BE19A4EE7369BD880C1"/>
          </w:placeholder>
        </w:sdtPr>
        <w:sdtEndPr/>
        <w:sdtContent>
          <w:r w:rsidR="00214D43">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E5MWEwLWY2ZWEtNGFkMi1iOGQ2LTNlYWMyMGRiOGYxZiIsIlJhbmdlTGVuZ3RoIjozLCJSZWZlcmVuY2VJZCI6IjRhZGFkMGQyLTYxY2EtNDg2Yi1hZDE4LWI0ZDY1OWY2M2YzMiIsIlJlZmVyZW5jZSI6eyIkaWQiOiIzIiwiJHR5cGUiOiJTd2lzc0FjYWRlbWljLkNpdGF2aS5SZWZlcmVuY2UsIFN3aXNzQWNhZGVtaWMuQ2l0YXZpIiwiQWJzdHJhY3RDb21wbGV4aXR5IjowLCJBYnN0cmFjdFNvdXJjZVRleHRGb3JtYXQiOjAsIkFjY2Vzc0RhdGUiOiIyNS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KZW5uaWZlciBHcmVzY2huZXJcXEFwcERhdGFcXExvY2FsXFxUZW1wXFxsM3FzNWF1Yi5qcGciLCJVcmlTdHJpbmciOiI0YWRhZDBkMi02MWNhLTQ4NmItYWQxOC1iNGQ2NTlmNjNmMz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dGVyYWJlZS5jb20vYS1icmllZi1pbnRyb2R1Y3Rpb24tdG8tdGltZS1vZi1mbGlnaHQtc2Vuc2luZy1wYXJ0LTItaW5kaXJlY3QtdG9mLXNlbnNvcnMvIiwiVXJpU3RyaW5nIjoiaHR0cHM6Ly93d3cudGVyYWJlZS5jb20vYS1icmllZi1pbnRyb2R1Y3Rpb24tdG8tdGltZS1vZi1mbGlnaHQtc2Vuc2luZy1wYXJ0LTItaW5kaXJlY3QtdG9mLXNlbnNvcnM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}</w:instrText>
          </w:r>
          <w:r w:rsidR="00214D43">
            <w:fldChar w:fldCharType="separate"/>
          </w:r>
          <w:r w:rsidR="0021362E">
            <w:t>[8]</w:t>
          </w:r>
          <w:r w:rsidR="00214D43">
            <w:fldChar w:fldCharType="end"/>
          </w:r>
        </w:sdtContent>
      </w:sdt>
      <w:r w:rsidR="00214D43">
        <w:t>.</w:t>
      </w:r>
      <w:r w:rsidR="00D57DAD">
        <w:t xml:space="preserve"> </w:t>
      </w:r>
      <w:r w:rsidR="0020131B">
        <w:t>Für das Auslesen der Messdaten bietet der Sensor neben einer UART-</w:t>
      </w:r>
      <w:r w:rsidR="00AF436A">
        <w:t xml:space="preserve"> auch eine I²C-Schnittstelle</w:t>
      </w:r>
      <w:r w:rsidR="00855556">
        <w:t xml:space="preserve">, über die in </w:t>
      </w:r>
      <w:r w:rsidR="00C06642">
        <w:t>jedem</w:t>
      </w:r>
      <w:r w:rsidR="00855556">
        <w:t xml:space="preserve"> Datenframe die Distanz in Millimetern sowie eine Checksumme übertragen w</w:t>
      </w:r>
      <w:r w:rsidR="005C3748">
        <w:t xml:space="preserve">ird. So kann jeder Messwert validiert und </w:t>
      </w:r>
      <w:r w:rsidR="009E2E70">
        <w:t>ggf. verworfen werden</w:t>
      </w:r>
      <w:r w:rsidR="008513C5">
        <w:t>, sollte ein Übertragungsfehler auftreten</w:t>
      </w:r>
      <w:r w:rsidR="00B3205F">
        <w:t xml:space="preserve"> </w:t>
      </w:r>
      <w:sdt>
        <w:sdtPr>
          <w:alias w:val="To edit, see citavi.com/edit"/>
          <w:tag w:val="CitaviPlaceholder#c99b7bf1-5b36-452c-a01f-72e477e988ce"/>
          <w:id w:val="1447655225"/>
          <w:placeholder>
            <w:docPart w:val="DefaultPlaceholder_-1854013440"/>
          </w:placeholder>
        </w:sdtPr>
        <w:sdtEndPr/>
        <w:sdtContent>
          <w:r w:rsidR="00B3205F">
            <w:fldChar w:fldCharType="begin"/>
          </w:r>
          <w:r w:rsidR="00D976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2RlMWJjLWI1MGMtNGE2Mi04MzUyLTEwNWNkNmVjZjY1MCIsIlJhbmdlTGVuZ3RoIjo0LCJSZWZlcmVuY2VJZCI6ImE3NTY4NTZlLTU2ZDMtNDNiZi1hNDVlLWMwNzA3NjBhYzJkYyIsIlJlZmVyZW5jZSI6eyIkaWQiOiIzIiwiJHR5cGUiOiJTd2lzc0FjYWRlbWljLkNpdGF2aS5SZWZlcmVuY2UsIFN3aXNzQWNhZGVtaWMuQ2l0YXZpIiwiQWJzdHJhY3RDb21wbGV4aXR5IjowLCJBYnN0cmFjdFNvdXJjZVRleHRGb3JtYXQiOjAsIkFjY2Vzc0RhdGUiOiIyOC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GkycWRmaDFlLmpwZyIsIlVyaVN0cmluZyI6ImE3NTY4NTZlLTU2ZDMtNDNiZi1hNDVlLWMwNzA3NjBhYzJkY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dlbmVyYXRpb25yb2JvdHMuY29tL21lZGlhL1RlcmFSYW5nZXItRXZvLVVzZXItTWFudWFsLUZpcm13YXJlLTEuMC4wLnBkZiIsIlVyaVN0cmluZyI6Imh0dHBzOi8vd3d3LmdlbmVyYXRpb25yb2JvdHMuY29tL21lZGlhL1RlcmFSYW5nZXItRXZvLVVzZXItTWFudWFsLUZpcm13YXJlLTEuMC4w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}</w:instrText>
          </w:r>
          <w:r w:rsidR="00B3205F">
            <w:fldChar w:fldCharType="separate"/>
          </w:r>
          <w:r w:rsidR="0021362E">
            <w:t>[12]</w:t>
          </w:r>
          <w:r w:rsidR="00B3205F">
            <w:fldChar w:fldCharType="end"/>
          </w:r>
        </w:sdtContent>
      </w:sdt>
      <w:r w:rsidR="008513C5">
        <w:t>.</w:t>
      </w:r>
      <w:r w:rsidR="00C06642">
        <w:t xml:space="preserve"> </w:t>
      </w:r>
    </w:p>
    <w:p w14:paraId="39D3171E" w14:textId="4B86987C" w:rsidR="005827D2" w:rsidRDefault="00855CD9" w:rsidP="002F74F7">
      <w:r>
        <w:t xml:space="preserve">Der Sensor ist mit einem Backboard verbunden, welches </w:t>
      </w:r>
      <w:r w:rsidR="00470570">
        <w:t>als Interface dient und eine 9-Pin DF-13</w:t>
      </w:r>
      <w:r w:rsidR="006E4BF8">
        <w:t xml:space="preserve"> </w:t>
      </w:r>
      <w:r w:rsidR="009055BC">
        <w:t xml:space="preserve">Steckeraufnahme als </w:t>
      </w:r>
      <w:r w:rsidR="006E4BF8">
        <w:t>Ausgang bietet</w:t>
      </w:r>
      <w:r w:rsidR="00D15B50">
        <w:t xml:space="preserve">. Über diesen </w:t>
      </w:r>
      <w:r w:rsidR="00A51ABA">
        <w:t xml:space="preserve">wird der Datenaustausch </w:t>
      </w:r>
      <w:r w:rsidR="00E640DC">
        <w:t>und</w:t>
      </w:r>
      <w:r w:rsidR="00A51ABA">
        <w:t xml:space="preserve"> die Spannungsversorgung</w:t>
      </w:r>
      <w:r w:rsidR="007124F6">
        <w:t xml:space="preserve"> sowie die Möglichkeit </w:t>
      </w:r>
      <w:r w:rsidR="00FD1C9E">
        <w:t>der Montage durch zwei Schraublöcher</w:t>
      </w:r>
      <w:r w:rsidR="00A51ABA">
        <w:t xml:space="preserve"> </w:t>
      </w:r>
      <w:r w:rsidR="00E640DC">
        <w:t>gewährleistet.</w:t>
      </w:r>
    </w:p>
    <w:p w14:paraId="0594B19B" w14:textId="77777777" w:rsidR="00BD2DA9" w:rsidRDefault="00BD2DA9" w:rsidP="002F74F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BD2DA9" w14:paraId="2EB76FEE" w14:textId="77777777" w:rsidTr="00BD2DA9">
        <w:tc>
          <w:tcPr>
            <w:tcW w:w="4606" w:type="dxa"/>
          </w:tcPr>
          <w:p w14:paraId="52F7ABFB" w14:textId="77777777" w:rsidR="00BD2DA9" w:rsidRDefault="00BD2DA9" w:rsidP="00BD2DA9">
            <w:pPr>
              <w:keepNext/>
            </w:pPr>
            <w:r>
              <w:rPr>
                <w:noProof/>
              </w:rPr>
              <w:drawing>
                <wp:inline distT="0" distB="0" distL="0" distR="0" wp14:anchorId="0A3F5733" wp14:editId="3B00E717">
                  <wp:extent cx="2825750" cy="1883833"/>
                  <wp:effectExtent l="0" t="0" r="0" b="0"/>
                  <wp:docPr id="2" name="Grafik 2"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rinnen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750" cy="1883833"/>
                          </a:xfrm>
                          <a:prstGeom prst="rect">
                            <a:avLst/>
                          </a:prstGeom>
                        </pic:spPr>
                      </pic:pic>
                    </a:graphicData>
                  </a:graphic>
                </wp:inline>
              </w:drawing>
            </w:r>
          </w:p>
          <w:p w14:paraId="40FAD02B" w14:textId="0F5847D5" w:rsidR="00BD2DA9" w:rsidRDefault="00BD2DA9" w:rsidP="00177C8A">
            <w:pPr>
              <w:pStyle w:val="Beschriftung"/>
              <w:jc w:val="center"/>
            </w:pPr>
            <w:bookmarkStart w:id="19" w:name="_Ref84252895"/>
            <w:bookmarkStart w:id="20" w:name="_Toc84169203"/>
            <w:bookmarkStart w:id="21" w:name="_Toc84544727"/>
            <w:r>
              <w:t xml:space="preserve">Abbildung </w:t>
            </w:r>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1</w:t>
            </w:r>
            <w:r w:rsidR="00AB6366">
              <w:fldChar w:fldCharType="end"/>
            </w:r>
            <w:bookmarkEnd w:id="19"/>
            <w:r w:rsidR="0036495D">
              <w:t>:</w:t>
            </w:r>
            <w:r w:rsidRPr="00F82249">
              <w:t xml:space="preserve"> TeraRanger Evo 60m im laufenden Betrieb</w:t>
            </w:r>
            <w:bookmarkEnd w:id="20"/>
            <w:bookmarkEnd w:id="21"/>
          </w:p>
        </w:tc>
        <w:tc>
          <w:tcPr>
            <w:tcW w:w="4606" w:type="dxa"/>
          </w:tcPr>
          <w:p w14:paraId="006220E4" w14:textId="77777777" w:rsidR="00BD2DA9" w:rsidRDefault="00BD2DA9" w:rsidP="00BD2DA9">
            <w:pPr>
              <w:keepNext/>
            </w:pPr>
            <w:r>
              <w:rPr>
                <w:noProof/>
              </w:rPr>
              <w:drawing>
                <wp:inline distT="0" distB="0" distL="0" distR="0" wp14:anchorId="6DA69C0C" wp14:editId="2BBD65D5">
                  <wp:extent cx="2825750" cy="1883522"/>
                  <wp:effectExtent l="0" t="0" r="0" b="0"/>
                  <wp:docPr id="1" name="Grafik 1" descr="Ein Bild, das Licht, Verkehr, erleuchtet,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Licht, Verkehr, erleuchtet, schließe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218" cy="1887833"/>
                          </a:xfrm>
                          <a:prstGeom prst="rect">
                            <a:avLst/>
                          </a:prstGeom>
                        </pic:spPr>
                      </pic:pic>
                    </a:graphicData>
                  </a:graphic>
                </wp:inline>
              </w:drawing>
            </w:r>
          </w:p>
          <w:p w14:paraId="7110DB3C" w14:textId="53696787" w:rsidR="00BD2DA9" w:rsidRDefault="00BD2DA9" w:rsidP="00177C8A">
            <w:pPr>
              <w:pStyle w:val="Beschriftung"/>
              <w:jc w:val="center"/>
            </w:pPr>
            <w:bookmarkStart w:id="22" w:name="_Ref84018442"/>
            <w:bookmarkStart w:id="23" w:name="_Ref84252718"/>
            <w:bookmarkStart w:id="24" w:name="_Toc84169204"/>
            <w:bookmarkStart w:id="25" w:name="_Toc84544728"/>
            <w:r>
              <w:t xml:space="preserve">Abbildung </w:t>
            </w:r>
            <w:bookmarkEnd w:id="22"/>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2</w:t>
            </w:r>
            <w:r w:rsidR="00AB6366">
              <w:fldChar w:fldCharType="end"/>
            </w:r>
            <w:bookmarkEnd w:id="23"/>
            <w:r w:rsidR="0036495D">
              <w:t>:</w:t>
            </w:r>
            <w:r>
              <w:t xml:space="preserve"> Infrarot-LEDs des Sensors im Detail</w:t>
            </w:r>
            <w:bookmarkEnd w:id="24"/>
            <w:bookmarkEnd w:id="25"/>
          </w:p>
        </w:tc>
      </w:tr>
    </w:tbl>
    <w:p w14:paraId="509EDE8C" w14:textId="4F2C992B" w:rsidR="004F1001" w:rsidRDefault="004F1001" w:rsidP="000C1E10">
      <w:pPr>
        <w:jc w:val="left"/>
      </w:pPr>
    </w:p>
    <w:p w14:paraId="5A9F52CF" w14:textId="77777777" w:rsidR="004F1001" w:rsidRDefault="004F1001">
      <w:pPr>
        <w:jc w:val="left"/>
      </w:pPr>
      <w:r>
        <w:br w:type="page"/>
      </w:r>
    </w:p>
    <w:p w14:paraId="773102D7" w14:textId="108B4D81" w:rsidR="005843E9" w:rsidRDefault="005843E9" w:rsidP="00A53BEA">
      <w:pPr>
        <w:pStyle w:val="berschrift3"/>
      </w:pPr>
      <w:bookmarkStart w:id="26" w:name="_Toc84547554"/>
      <w:r>
        <w:lastRenderedPageBreak/>
        <w:t>Mikrocontroller</w:t>
      </w:r>
      <w:r w:rsidR="004D063F">
        <w:t>board</w:t>
      </w:r>
      <w:bookmarkEnd w:id="26"/>
    </w:p>
    <w:p w14:paraId="578A8473" w14:textId="369C9C48" w:rsidR="00F60F8C" w:rsidRDefault="00F60F8C" w:rsidP="002F74F7"/>
    <w:p w14:paraId="520CB069" w14:textId="198997CA" w:rsidR="004E4CFD" w:rsidRDefault="004E4CFD" w:rsidP="004E4CFD">
      <w:r>
        <w:t xml:space="preserve">Aus den Anforderungen an die Messvorrichtung ergeben sich eine Reihe von Anforderungen an den Mikrocontroller. Um eine kompakte Bauweise der Messapparatur zu ermöglichen, muss auch </w:t>
      </w:r>
      <w:r w:rsidR="0016509B">
        <w:t xml:space="preserve">das </w:t>
      </w:r>
      <w:r>
        <w:t>Mikrocontroller</w:t>
      </w:r>
      <w:r w:rsidR="0016509B">
        <w:t>board</w:t>
      </w:r>
      <w:r>
        <w:t xml:space="preserve"> möglichst klein sein. Allerdings benötigt e</w:t>
      </w:r>
      <w:r w:rsidR="005E224A">
        <w:t>s</w:t>
      </w:r>
      <w:r>
        <w:t xml:space="preserve"> eine Vielzahl an verschiedenen Pins, unter anderem für die Datenübertragung über SPI, UART, I²C und digitale I/O Pins. Darüber hinaus benötigt er zur zügigen Verarbeitung der Sensordaten eine angemessen hohe Taktgeschwindigkeit und genügend Arbeitsspeicher für die Steuerung alle</w:t>
      </w:r>
      <w:r w:rsidR="00AB6FB9">
        <w:t>r</w:t>
      </w:r>
      <w:r>
        <w:t xml:space="preserve"> Peripheriegeräte. Angesichts dieser Anforderungen bietet sich die Nutzung eines Arduino Nanos an. Zusätzlich zu seinem kleinen Formfaktor und einer Fülle an Anschlusspins bietet die Arduino Plattform eine große Auswahl an Bibliotheken, welche die Ansteuerung der verwendeten Module deutlich vereinfachen. </w:t>
      </w:r>
    </w:p>
    <w:p w14:paraId="6AA19ED2" w14:textId="77777777" w:rsidR="00572D70" w:rsidRDefault="00572D70" w:rsidP="002F74F7"/>
    <w:p w14:paraId="02FB1DDD" w14:textId="09D151C1" w:rsidR="005843E9" w:rsidRDefault="006A38FC" w:rsidP="00A53BEA">
      <w:pPr>
        <w:pStyle w:val="berschrift3"/>
      </w:pPr>
      <w:bookmarkStart w:id="27" w:name="_Toc84547555"/>
      <w:r>
        <w:t>Display</w:t>
      </w:r>
      <w:bookmarkEnd w:id="27"/>
    </w:p>
    <w:p w14:paraId="2455EFB1" w14:textId="77777777" w:rsidR="00803A99" w:rsidRPr="00803A99" w:rsidRDefault="00803A99" w:rsidP="00803A99"/>
    <w:p w14:paraId="287E14EB" w14:textId="4E4E97A9" w:rsidR="00B014D4" w:rsidRDefault="005B12A9" w:rsidP="002F74F7">
      <w:r>
        <w:t>LCDs</w:t>
      </w:r>
      <w:r w:rsidR="00CD313D">
        <w:t xml:space="preserve"> </w:t>
      </w:r>
      <w:r w:rsidR="004B627D">
        <w:t>bieten</w:t>
      </w:r>
      <w:r w:rsidR="00CD313D">
        <w:t xml:space="preserve"> eine einfache, energiesparende und gut lesbare</w:t>
      </w:r>
      <w:r w:rsidR="004B627D">
        <w:t xml:space="preserve"> </w:t>
      </w:r>
      <w:r w:rsidR="00CD313D">
        <w:t>Anzeige</w:t>
      </w:r>
      <w:r w:rsidR="007043F3">
        <w:t xml:space="preserve">, die </w:t>
      </w:r>
      <w:r w:rsidR="00A93A80">
        <w:t>sehr einfach in ein Gehäuse integrierbar ist</w:t>
      </w:r>
      <w:r w:rsidR="005616EF">
        <w:t>.</w:t>
      </w:r>
      <w:r w:rsidR="009B61FB">
        <w:t xml:space="preserve"> Im Rahmen des Projekts wurde ein </w:t>
      </w:r>
      <w:r w:rsidR="007043F3">
        <w:t>16x2</w:t>
      </w:r>
      <w:r w:rsidR="009B61FB">
        <w:t xml:space="preserve"> LCD (zwei </w:t>
      </w:r>
      <w:r w:rsidR="006B73C0">
        <w:t>Zeil</w:t>
      </w:r>
      <w:r w:rsidR="009B61FB">
        <w:t xml:space="preserve">en mit je </w:t>
      </w:r>
      <w:r w:rsidR="006B73C0">
        <w:t xml:space="preserve">16 Zeichen) mit Hintergrundbeleuchtung </w:t>
      </w:r>
      <w:r>
        <w:t>gewählt</w:t>
      </w:r>
      <w:r w:rsidR="00E63CE9">
        <w:t>, welches über I²C angesteuert wird</w:t>
      </w:r>
      <w:r>
        <w:t xml:space="preserve">. </w:t>
      </w:r>
      <w:r w:rsidR="00861864">
        <w:t>Darauf</w:t>
      </w:r>
      <w:r w:rsidR="005616EF">
        <w:t xml:space="preserve"> w</w:t>
      </w:r>
      <w:r w:rsidR="00D72B69">
        <w:t xml:space="preserve">ird </w:t>
      </w:r>
      <w:r w:rsidR="00861864">
        <w:t>sekündlich aktualisiert</w:t>
      </w:r>
      <w:r w:rsidR="00D72B69">
        <w:t xml:space="preserve"> die Höhe in großen Ziffern </w:t>
      </w:r>
      <w:r w:rsidR="00861864">
        <w:t xml:space="preserve">(zwei Zeilen füllend, siehe </w:t>
      </w:r>
      <w:r w:rsidR="000D65FD">
        <w:fldChar w:fldCharType="begin"/>
      </w:r>
      <w:r w:rsidR="000D65FD">
        <w:instrText xml:space="preserve"> REF _Ref84293298 \h </w:instrText>
      </w:r>
      <w:r w:rsidR="000D65FD">
        <w:fldChar w:fldCharType="separate"/>
      </w:r>
      <w:r w:rsidR="00040E54">
        <w:t xml:space="preserve">Abbildung </w:t>
      </w:r>
      <w:r w:rsidR="00040E54">
        <w:rPr>
          <w:noProof/>
        </w:rPr>
        <w:t>3</w:t>
      </w:r>
      <w:r w:rsidR="00040E54">
        <w:noBreakHyphen/>
      </w:r>
      <w:r w:rsidR="00040E54">
        <w:rPr>
          <w:noProof/>
        </w:rPr>
        <w:t>3</w:t>
      </w:r>
      <w:r w:rsidR="000D65FD">
        <w:fldChar w:fldCharType="end"/>
      </w:r>
      <w:r w:rsidR="00167E09">
        <w:t>)</w:t>
      </w:r>
      <w:r w:rsidR="00BF6D05">
        <w:t xml:space="preserve"> ausgegeben</w:t>
      </w:r>
      <w:r w:rsidR="00E63CE9">
        <w:t>.</w:t>
      </w:r>
    </w:p>
    <w:p w14:paraId="3D1FD176" w14:textId="77777777" w:rsidR="00167E09" w:rsidRDefault="00167E09" w:rsidP="002F74F7"/>
    <w:p w14:paraId="52C410DA" w14:textId="77777777" w:rsidR="00167E09" w:rsidRDefault="009B27EB" w:rsidP="00167E09">
      <w:pPr>
        <w:keepNext/>
        <w:jc w:val="center"/>
      </w:pPr>
      <w:r>
        <w:rPr>
          <w:noProof/>
        </w:rPr>
        <w:drawing>
          <wp:inline distT="0" distB="0" distL="0" distR="0" wp14:anchorId="1056D187" wp14:editId="062D7641">
            <wp:extent cx="3600000" cy="2397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55521F65" w14:textId="22A83113" w:rsidR="006A38FC" w:rsidRDefault="00167E09" w:rsidP="00167E09">
      <w:pPr>
        <w:pStyle w:val="Beschriftung"/>
        <w:jc w:val="center"/>
      </w:pPr>
      <w:bookmarkStart w:id="28" w:name="_Ref84018651"/>
      <w:bookmarkStart w:id="29" w:name="_Ref84293298"/>
      <w:bookmarkStart w:id="30" w:name="_Toc84169205"/>
      <w:bookmarkStart w:id="31" w:name="_Toc84544729"/>
      <w:r>
        <w:t xml:space="preserve">Abbildung </w:t>
      </w:r>
      <w:bookmarkEnd w:id="28"/>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3</w:t>
      </w:r>
      <w:r w:rsidR="00AB6366">
        <w:fldChar w:fldCharType="end"/>
      </w:r>
      <w:bookmarkEnd w:id="29"/>
      <w:r w:rsidR="0036495D">
        <w:t>:</w:t>
      </w:r>
      <w:r>
        <w:t xml:space="preserve"> Displayausgabe bei einem tiefen Überflug</w:t>
      </w:r>
      <w:bookmarkEnd w:id="30"/>
      <w:bookmarkEnd w:id="31"/>
    </w:p>
    <w:p w14:paraId="2B026716" w14:textId="77777777" w:rsidR="00167E09" w:rsidRPr="00167E09" w:rsidRDefault="00167E09" w:rsidP="00167E09"/>
    <w:p w14:paraId="532DE27E" w14:textId="4A550177" w:rsidR="00DA2ACF" w:rsidRDefault="00F46C9A" w:rsidP="00A53BEA">
      <w:pPr>
        <w:pStyle w:val="berschrift3"/>
      </w:pPr>
      <w:bookmarkStart w:id="32" w:name="_Toc84547556"/>
      <w:r>
        <w:t>Audioausgabe</w:t>
      </w:r>
      <w:bookmarkEnd w:id="32"/>
    </w:p>
    <w:p w14:paraId="19526BD9" w14:textId="77777777" w:rsidR="00803A99" w:rsidRPr="00803A99" w:rsidRDefault="00803A99" w:rsidP="00803A99"/>
    <w:p w14:paraId="07A95C12" w14:textId="2FF6A595" w:rsidR="0015089F" w:rsidRDefault="00931718" w:rsidP="002F74F7">
      <w:r>
        <w:t xml:space="preserve">Für die akustische Ausgabe der Höhe </w:t>
      </w:r>
      <w:r w:rsidR="00F82771">
        <w:t xml:space="preserve">wurde das </w:t>
      </w:r>
      <w:r w:rsidR="00712919">
        <w:t>MP3-Modul „DF</w:t>
      </w:r>
      <w:r w:rsidR="00066C1F">
        <w:t xml:space="preserve">Player </w:t>
      </w:r>
      <w:r w:rsidR="006C7481">
        <w:t>M</w:t>
      </w:r>
      <w:r w:rsidR="00066C1F">
        <w:t>ini“</w:t>
      </w:r>
      <w:r w:rsidR="006C7481">
        <w:t xml:space="preserve"> ausgewählt, da es als Komplettpaket </w:t>
      </w:r>
      <w:r w:rsidR="00955B2F">
        <w:t xml:space="preserve">mit eigenem SD-Kartenleser </w:t>
      </w:r>
      <w:r w:rsidR="00487014">
        <w:t xml:space="preserve">MP3-Dateien abspielen und als analoges Signal auf </w:t>
      </w:r>
      <w:r w:rsidR="00E776CF">
        <w:t>dedizierte</w:t>
      </w:r>
      <w:r w:rsidR="00E66F03">
        <w:t>n</w:t>
      </w:r>
      <w:r w:rsidR="00E776CF">
        <w:t xml:space="preserve"> Pins </w:t>
      </w:r>
      <w:r w:rsidR="00E66F03">
        <w:t>aus</w:t>
      </w:r>
      <w:r w:rsidR="00E776CF">
        <w:t>geben kann. Die Steuerung de</w:t>
      </w:r>
      <w:r w:rsidR="00AA5D17">
        <w:t xml:space="preserve">s Moduls erfolgt über UART </w:t>
      </w:r>
      <w:r w:rsidR="007B51ED">
        <w:t>durch den Arduino</w:t>
      </w:r>
      <w:r w:rsidR="00864553">
        <w:t xml:space="preserve"> </w:t>
      </w:r>
      <w:sdt>
        <w:sdtPr>
          <w:alias w:val="To edit, see citavi.com/edit"/>
          <w:tag w:val="CitaviPlaceholder#be94dfd5-b430-4015-bff8-6a3a7c9d660a"/>
          <w:id w:val="2136595617"/>
          <w:placeholder>
            <w:docPart w:val="DefaultPlaceholder_-1854013440"/>
          </w:placeholder>
        </w:sdtPr>
        <w:sdtEndPr/>
        <w:sdtContent>
          <w:r w:rsidR="00864553">
            <w:fldChar w:fldCharType="begin"/>
          </w:r>
          <w:r w:rsidR="00D976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2I0ODcxLWRjNzEtNDc0Yi1hM2U0LTA0MTQyYjA0YjVlZCIsIlJhbmdlTGVuZ3RoIjo0LCJSZWZlcmVuY2VJZCI6IjFhZTJmNGJhLWRiNTYtNGJiZS05OGUwLWU0MzQ4MzUzMDI4OSIsIlJlZmVyZW5jZSI6eyIkaWQiOiIzIiwiJHR5cGUiOiJTd2lzc0FjYWRlbWljLkNpdGF2aS5SZWZlcmVuY2UsIFN3aXNzQWNhZGVtaWMuQ2l0YXZpIiwiQWJzdHJhY3RDb21wbGV4aXR5IjowLCJBYnN0cmFjdFNvdXJjZVRleHRGb3JtYXQiOjAsIkFjY2Vzc0RhdGUiOiIyOC4wOS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GRtZnp4emI1LmpwZyIsIlVyaVN0cmluZyI6IjFhZTJmNGJhLWRiNTYtNGJiZS05OGUwLWU0MzQ4MzUzMDI4OS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RuLnNob3BpZnkuY29tL3MvZmlsZXMvMS8xNTA5LzE2MzgvZmlsZXMvTVAzX1BsYXllcl9Nb2R1bF9EYXRlbmJsYXR0LnBkZj8xMDUzNzg5NjAxNzE3NjQxNzI0MSIsIlVyaVN0cmluZyI6Imh0dHBzOi8vY2RuLnNob3BpZnkuY29tL3MvZmlsZXMvMS8xNTA5LzE2MzgvZmlsZXMvTVAzX1BsYXllcl9Nb2R1bF9EYXRlbmJsYXR0LnBkZj8xMDUzNzg5NjAxNzE3NjQxNzI0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}</w:instrText>
          </w:r>
          <w:r w:rsidR="00864553">
            <w:fldChar w:fldCharType="separate"/>
          </w:r>
          <w:r w:rsidR="0021362E">
            <w:t>[13]</w:t>
          </w:r>
          <w:r w:rsidR="00864553">
            <w:fldChar w:fldCharType="end"/>
          </w:r>
        </w:sdtContent>
      </w:sdt>
      <w:r w:rsidR="007B51ED">
        <w:t xml:space="preserve">. So können je nach erreichter Höhe verschiedene Dateien </w:t>
      </w:r>
      <w:r w:rsidR="00CB21DA">
        <w:t>ab</w:t>
      </w:r>
      <w:r w:rsidR="007B51ED">
        <w:t>gespielt werden. A</w:t>
      </w:r>
      <w:r w:rsidR="00495DF0">
        <w:t>n das</w:t>
      </w:r>
      <w:r w:rsidR="00E52B86">
        <w:t xml:space="preserve"> Modul </w:t>
      </w:r>
      <w:r w:rsidR="00495DF0">
        <w:t>wird</w:t>
      </w:r>
      <w:r w:rsidR="00E52B86">
        <w:t xml:space="preserve"> ein Klinkenkabel angeschlossen, über welches das Audiosignal an einen externen Lautsprecher oder das Intercom-System des Flugzeugs </w:t>
      </w:r>
      <w:r w:rsidR="007222DA">
        <w:t>übertragen w</w:t>
      </w:r>
      <w:r w:rsidR="00A4365E">
        <w:t>erden kann</w:t>
      </w:r>
      <w:r w:rsidR="007222DA">
        <w:t>.</w:t>
      </w:r>
    </w:p>
    <w:p w14:paraId="5EC5370A" w14:textId="77777777" w:rsidR="006A38FC" w:rsidRDefault="006A38FC" w:rsidP="002F74F7"/>
    <w:p w14:paraId="31DC2436" w14:textId="060D60C0" w:rsidR="001E5202" w:rsidRDefault="006A38FC" w:rsidP="00A53BEA">
      <w:pPr>
        <w:pStyle w:val="berschrift3"/>
      </w:pPr>
      <w:bookmarkStart w:id="33" w:name="_Toc84547557"/>
      <w:r>
        <w:lastRenderedPageBreak/>
        <w:t>Datenspeicher</w:t>
      </w:r>
      <w:bookmarkEnd w:id="33"/>
    </w:p>
    <w:p w14:paraId="448D3534" w14:textId="77777777" w:rsidR="00803A99" w:rsidRPr="00803A99" w:rsidRDefault="00803A99" w:rsidP="00803A99"/>
    <w:p w14:paraId="7FE85FDC" w14:textId="144D4C52" w:rsidR="00490600" w:rsidRDefault="00490600" w:rsidP="002F74F7">
      <w:r>
        <w:t>Zwecks</w:t>
      </w:r>
      <w:r w:rsidR="005F226A">
        <w:t xml:space="preserve"> Datenspeicherung der Messdaten für die spätere Auswertung</w:t>
      </w:r>
      <w:r w:rsidR="00D51125">
        <w:t xml:space="preserve"> sowie die Zwischenspeicherung des </w:t>
      </w:r>
      <w:r w:rsidR="00C95436">
        <w:t xml:space="preserve">Offset-Werts für die </w:t>
      </w:r>
      <w:r w:rsidR="006733E5">
        <w:t>Justierung</w:t>
      </w:r>
      <w:r w:rsidR="00DC4551">
        <w:t xml:space="preserve"> wurde die SD-Karte als Speichermedium </w:t>
      </w:r>
      <w:r w:rsidR="00C4246D">
        <w:t xml:space="preserve">ausgewählt. Diese kann leicht </w:t>
      </w:r>
      <w:r w:rsidR="003933A0">
        <w:t>aus dem Messaufbau entfernt und über jeden beliebigen Computer mit SD-</w:t>
      </w:r>
      <w:r w:rsidR="00C50F44">
        <w:t>Port gelesen werden.</w:t>
      </w:r>
    </w:p>
    <w:p w14:paraId="77D76EF8" w14:textId="5203CD49" w:rsidR="00AE7D2B" w:rsidRDefault="00AE7D2B" w:rsidP="002F74F7">
      <w:r>
        <w:t xml:space="preserve">Um mit dem Arduino auf SD-Karten schreiben zu können, ist entsprechende Hardware notwendig. </w:t>
      </w:r>
      <w:r w:rsidR="000778BD">
        <w:t>Das</w:t>
      </w:r>
      <w:r w:rsidR="0069307D">
        <w:t xml:space="preserve"> von uns gewählte</w:t>
      </w:r>
      <w:r w:rsidR="000778BD">
        <w:t xml:space="preserve"> </w:t>
      </w:r>
      <w:r w:rsidR="0033294A">
        <w:t>SD-</w:t>
      </w:r>
      <w:r w:rsidR="00105EBD">
        <w:t>Modul der Marke Catalex</w:t>
      </w:r>
      <w:r w:rsidR="00EC23A3">
        <w:t xml:space="preserve"> </w:t>
      </w:r>
      <w:r w:rsidR="00E0112C">
        <w:t xml:space="preserve">funktioniert dank integriertem Spannungswandler auf </w:t>
      </w:r>
      <m:oMath>
        <m:r>
          <m:rPr>
            <m:sty m:val="p"/>
          </m:rPr>
          <w:rPr>
            <w:rFonts w:ascii="Cambria Math" w:hAnsi="Cambria Math"/>
          </w:rPr>
          <m:t>5 V</m:t>
        </m:r>
      </m:oMath>
      <w:r w:rsidR="00E0112C">
        <w:t xml:space="preserve">-Basis, </w:t>
      </w:r>
      <w:r w:rsidR="00EC23A3">
        <w:t xml:space="preserve">kann über SPI mit dem Arduino kommunizieren und bietet über eine Bibliothek </w:t>
      </w:r>
      <w:r w:rsidR="008B5200">
        <w:t xml:space="preserve">Zugriff auf die Daten der </w:t>
      </w:r>
      <w:r w:rsidR="001D247D">
        <w:t>eingesteckten micro</w:t>
      </w:r>
      <w:r w:rsidR="008B5200">
        <w:t>SD-Karte</w:t>
      </w:r>
      <w:r w:rsidR="00514E8F">
        <w:t xml:space="preserve"> </w:t>
      </w:r>
      <w:sdt>
        <w:sdtPr>
          <w:alias w:val="To edit, see citavi.com/edit"/>
          <w:tag w:val="CitaviPlaceholder#8fddd771-a5cc-4a47-9e7f-cb2ea227acc6"/>
          <w:id w:val="1039481401"/>
          <w:placeholder>
            <w:docPart w:val="0247F2E1D1394BDE87962D6D0286C93F"/>
          </w:placeholder>
        </w:sdtPr>
        <w:sdtEndPr/>
        <w:sdtContent>
          <w:r w:rsidR="00514E8F">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x1Y2FrXFxBcHBEYXRhXFxMb2NhbFxcVGVtcFxcaTJ5bWJmamYuanBnIiwiVXJpU3RyaW5nIjoiZWM1MWM1MzctMGQ3Yi00YjFmLWJjNjMtZTJjNzQzMjRjNjk2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I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hc3RtaW51dGVlbmdpbmVlcnMuY29tL2FyZHVpbm8tbWljcm8tc2QtY2FyZC1tb2R1bGUtdHV0b3JpYWwvIiwiVXJpU3RyaW5nIjoiaHR0cHM6Ly9sYXN0bWludXRlZW5naW5lZXJzLmNvbS9hcmR1aW5vLW1pY3JvLXNkLWNhcmQtbW9kdWxlLXR1dG9yaWFs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}</w:instrText>
          </w:r>
          <w:r w:rsidR="00514E8F">
            <w:fldChar w:fldCharType="separate"/>
          </w:r>
          <w:r w:rsidR="0021362E">
            <w:t>[14]</w:t>
          </w:r>
          <w:r w:rsidR="00514E8F">
            <w:fldChar w:fldCharType="end"/>
          </w:r>
        </w:sdtContent>
      </w:sdt>
      <w:r w:rsidR="008B5200">
        <w:t>.</w:t>
      </w:r>
    </w:p>
    <w:p w14:paraId="3BE45E1E" w14:textId="77777777" w:rsidR="00A05F0D" w:rsidRDefault="00A05F0D" w:rsidP="002F74F7"/>
    <w:p w14:paraId="6658D59B" w14:textId="315CBEF5" w:rsidR="008F69F5" w:rsidRDefault="00FB63D4" w:rsidP="008F69F5">
      <w:pPr>
        <w:pStyle w:val="berschrift3"/>
      </w:pPr>
      <w:bookmarkStart w:id="34" w:name="_Toc84547558"/>
      <w:r>
        <w:t>Datenübertragung</w:t>
      </w:r>
      <w:bookmarkEnd w:id="34"/>
    </w:p>
    <w:p w14:paraId="19B128E6" w14:textId="77777777" w:rsidR="008F69F5" w:rsidRDefault="008F69F5" w:rsidP="008F69F5"/>
    <w:p w14:paraId="375BE832" w14:textId="075F297C" w:rsidR="008F69F5" w:rsidRDefault="008F69F5" w:rsidP="008F69F5">
      <w:r>
        <w:t>Für die Datenübertragung zwischen Sensor und Arduino</w:t>
      </w:r>
      <w:r w:rsidR="00A10084">
        <w:t xml:space="preserve"> sowie die Spannungsversorgung des Sensors</w:t>
      </w:r>
      <w:r>
        <w:t xml:space="preserve"> wird ein </w:t>
      </w:r>
      <w:r w:rsidR="007B4A9F">
        <w:t xml:space="preserve">geschirmtes </w:t>
      </w:r>
      <w:r w:rsidR="00CE0EA2">
        <w:t xml:space="preserve">Telefonkabel verwendet. So </w:t>
      </w:r>
      <w:r w:rsidR="00691E31">
        <w:t>kann einem Datenverlust aufgrund äußerer Störeinflüsse</w:t>
      </w:r>
      <w:r w:rsidR="000417AF">
        <w:t xml:space="preserve"> (beispielsweis</w:t>
      </w:r>
      <w:r w:rsidR="001F2ACF">
        <w:t>e elektromagnetische</w:t>
      </w:r>
      <w:r w:rsidR="0066624A">
        <w:t>r</w:t>
      </w:r>
      <w:r w:rsidR="001F2ACF">
        <w:t xml:space="preserve"> Ei</w:t>
      </w:r>
      <w:r w:rsidR="002330CA">
        <w:t>nflüsse</w:t>
      </w:r>
      <w:r w:rsidR="001F2ACF">
        <w:t>)</w:t>
      </w:r>
      <w:r w:rsidR="000417AF">
        <w:t xml:space="preserve"> entgegengewirkt werden.</w:t>
      </w:r>
      <w:r w:rsidR="008959E9">
        <w:t xml:space="preserve"> Da die Länge</w:t>
      </w:r>
      <w:r w:rsidR="00A42219">
        <w:t xml:space="preserve"> der Leitung mit </w:t>
      </w:r>
      <m:oMath>
        <m:r>
          <m:rPr>
            <m:sty m:val="p"/>
          </m:rPr>
          <w:rPr>
            <w:rFonts w:ascii="Cambria Math" w:hAnsi="Cambria Math"/>
          </w:rPr>
          <m:t>6 m</m:t>
        </m:r>
      </m:oMath>
      <w:r w:rsidR="00960F30">
        <w:t xml:space="preserve"> </w:t>
      </w:r>
      <w:r w:rsidR="001C72D4">
        <w:t xml:space="preserve">eine </w:t>
      </w:r>
      <w:r w:rsidR="009739D6">
        <w:t xml:space="preserve">für </w:t>
      </w:r>
      <w:r w:rsidR="00412A6A">
        <w:t>I</w:t>
      </w:r>
      <w:r w:rsidR="00514AC0">
        <w:t xml:space="preserve">²C </w:t>
      </w:r>
      <w:r w:rsidR="00DB5CA7">
        <w:t xml:space="preserve">zu hohe </w:t>
      </w:r>
      <w:r w:rsidR="0073449F">
        <w:t xml:space="preserve">Leitungskapazität mit sich bringt, muss der </w:t>
      </w:r>
      <w:r w:rsidR="00ED6B52">
        <w:t xml:space="preserve">Bus </w:t>
      </w:r>
      <w:r w:rsidR="00214B94">
        <w:t>ge</w:t>
      </w:r>
      <w:r w:rsidR="00556223">
        <w:t>b</w:t>
      </w:r>
      <w:r w:rsidR="00214B94">
        <w:t xml:space="preserve">uffert werden. Dies </w:t>
      </w:r>
      <w:r w:rsidR="00714C4F">
        <w:t xml:space="preserve">wird durch den Einsatz zweier </w:t>
      </w:r>
      <w:r w:rsidR="00AF5FC7">
        <w:t xml:space="preserve">P82B715 </w:t>
      </w:r>
      <w:r w:rsidR="00714C4F">
        <w:t>I</w:t>
      </w:r>
      <w:r w:rsidR="00FC5907">
        <w:t>²C Extender</w:t>
      </w:r>
      <w:r w:rsidR="00AF5FC7">
        <w:t xml:space="preserve"> von Texas Instruments</w:t>
      </w:r>
      <w:r w:rsidR="00501788">
        <w:t xml:space="preserve"> gemäß </w:t>
      </w:r>
      <w:r w:rsidR="00501788">
        <w:fldChar w:fldCharType="begin"/>
      </w:r>
      <w:r w:rsidR="00501788">
        <w:instrText xml:space="preserve"> REF _Ref83762778 \r \h </w:instrText>
      </w:r>
      <w:r w:rsidR="00501788">
        <w:fldChar w:fldCharType="separate"/>
      </w:r>
      <w:r w:rsidR="00040E54">
        <w:t>2.3</w:t>
      </w:r>
      <w:r w:rsidR="00501788">
        <w:fldChar w:fldCharType="end"/>
      </w:r>
      <w:r w:rsidR="00FC5907">
        <w:t xml:space="preserve"> erreicht</w:t>
      </w:r>
      <w:r w:rsidR="00501788">
        <w:t xml:space="preserve">. </w:t>
      </w:r>
    </w:p>
    <w:p w14:paraId="1DEC4088" w14:textId="77777777" w:rsidR="00803A99" w:rsidRDefault="00803A99" w:rsidP="002F74F7"/>
    <w:p w14:paraId="0EF1D2DE" w14:textId="0B747601" w:rsidR="00A9239B" w:rsidRDefault="00A9239B" w:rsidP="00A53BEA">
      <w:pPr>
        <w:pStyle w:val="berschrift3"/>
      </w:pPr>
      <w:bookmarkStart w:id="35" w:name="_Toc84547559"/>
      <w:r>
        <w:t>Spannungsversorgung</w:t>
      </w:r>
      <w:bookmarkEnd w:id="35"/>
    </w:p>
    <w:p w14:paraId="406ADB73" w14:textId="77777777" w:rsidR="002035AB" w:rsidRDefault="002035AB" w:rsidP="002F74F7"/>
    <w:p w14:paraId="46C28A38" w14:textId="42B43922" w:rsidR="002035AB" w:rsidRDefault="00B637D1" w:rsidP="002F74F7">
      <w:r>
        <w:t>Als Spannungsversorgung dient</w:t>
      </w:r>
      <w:r w:rsidR="0078744A">
        <w:t xml:space="preserve"> eine Powerbank</w:t>
      </w:r>
      <w:r>
        <w:t xml:space="preserve"> (Akku-Pack), die </w:t>
      </w:r>
      <w:r w:rsidR="00CB70C0">
        <w:t xml:space="preserve">über einen USB-Anschluss </w:t>
      </w:r>
      <m:oMath>
        <m:r>
          <m:rPr>
            <m:sty m:val="p"/>
          </m:rPr>
          <w:rPr>
            <w:rFonts w:ascii="Cambria Math" w:hAnsi="Cambria Math"/>
          </w:rPr>
          <m:t>5 V</m:t>
        </m:r>
      </m:oMath>
      <w:r w:rsidR="00CB70C0">
        <w:t xml:space="preserve"> liefert. </w:t>
      </w:r>
      <w:r w:rsidR="00BA1FDD">
        <w:t xml:space="preserve">Über ein USB-Kabel </w:t>
      </w:r>
      <w:r w:rsidR="00B23BAA">
        <w:t>werden</w:t>
      </w:r>
      <w:r w:rsidR="00BA1FDD">
        <w:t xml:space="preserve"> </w:t>
      </w:r>
      <w:r w:rsidR="00FD1A1F">
        <w:t xml:space="preserve">dedizierte </w:t>
      </w:r>
      <m:oMath>
        <m:r>
          <m:rPr>
            <m:sty m:val="p"/>
          </m:rPr>
          <w:rPr>
            <w:rFonts w:ascii="Cambria Math" w:hAnsi="Cambria Math"/>
          </w:rPr>
          <m:t>5 V</m:t>
        </m:r>
      </m:oMath>
      <w:r w:rsidR="00FD1A1F">
        <w:t xml:space="preserve">- und Ground-Abschnitte der Platine </w:t>
      </w:r>
      <w:r w:rsidR="00EF001C">
        <w:t>mit Strom versorgt</w:t>
      </w:r>
      <w:r w:rsidR="00EF5F10">
        <w:t xml:space="preserve">, sofern der zwischengeschaltete </w:t>
      </w:r>
      <w:r w:rsidR="003C461D">
        <w:t>Schalter geschlossen ist</w:t>
      </w:r>
      <w:r w:rsidR="00B23BAA">
        <w:t xml:space="preserve">. </w:t>
      </w:r>
      <w:r w:rsidR="006A0207">
        <w:t xml:space="preserve">Von diesen beziehen alle Komponenten die für </w:t>
      </w:r>
      <w:r w:rsidR="00DD110A">
        <w:t>ihren</w:t>
      </w:r>
      <w:r w:rsidR="006A0207">
        <w:t xml:space="preserve"> Betrieb notwendige Leistung.</w:t>
      </w:r>
      <w:r w:rsidR="003C461D">
        <w:t xml:space="preserve"> Ist der Schalter geschlossen, befindet sich das gesamte System im betriebsbereiten Zustand und eine </w:t>
      </w:r>
      <w:r w:rsidR="00451BC0">
        <w:t>Indikator-LED neben dem Schalter leuchtet grün auf</w:t>
      </w:r>
      <w:r w:rsidR="0056592D">
        <w:t xml:space="preserve">, wie in </w:t>
      </w:r>
      <w:r w:rsidR="002C77C0">
        <w:fldChar w:fldCharType="begin"/>
      </w:r>
      <w:r w:rsidR="002C77C0">
        <w:instrText xml:space="preserve"> REF _Ref84293362 \h </w:instrText>
      </w:r>
      <w:r w:rsidR="002C77C0">
        <w:fldChar w:fldCharType="separate"/>
      </w:r>
      <w:r w:rsidR="00040E54">
        <w:t xml:space="preserve">Abbildung </w:t>
      </w:r>
      <w:r w:rsidR="00040E54">
        <w:rPr>
          <w:noProof/>
        </w:rPr>
        <w:t>3</w:t>
      </w:r>
      <w:r w:rsidR="00040E54">
        <w:noBreakHyphen/>
      </w:r>
      <w:r w:rsidR="00040E54">
        <w:rPr>
          <w:noProof/>
        </w:rPr>
        <w:t>9</w:t>
      </w:r>
      <w:r w:rsidR="002C77C0">
        <w:fldChar w:fldCharType="end"/>
      </w:r>
      <w:r w:rsidR="0056592D">
        <w:t xml:space="preserve"> zu sehen</w:t>
      </w:r>
      <w:r w:rsidR="00451BC0">
        <w:t>.</w:t>
      </w:r>
    </w:p>
    <w:p w14:paraId="48D18EEF" w14:textId="77777777" w:rsidR="005843E9" w:rsidRDefault="005843E9" w:rsidP="002F74F7"/>
    <w:p w14:paraId="3C07C03C" w14:textId="7DB61547" w:rsidR="002F74F7" w:rsidRDefault="00866B27" w:rsidP="00BC018F">
      <w:pPr>
        <w:pStyle w:val="berschrift2"/>
      </w:pPr>
      <w:bookmarkStart w:id="36" w:name="_Toc84547560"/>
      <w:r>
        <w:t xml:space="preserve">Verschaltung der </w:t>
      </w:r>
      <w:r w:rsidR="00D23382">
        <w:t>Elektronik</w:t>
      </w:r>
      <w:bookmarkEnd w:id="36"/>
    </w:p>
    <w:p w14:paraId="278D861B" w14:textId="77777777" w:rsidR="00866B27" w:rsidRDefault="00866B27" w:rsidP="00866B27"/>
    <w:p w14:paraId="40B224F9" w14:textId="7321C9F0" w:rsidR="00866B27" w:rsidRDefault="00017918" w:rsidP="00866B27">
      <w:r>
        <w:t xml:space="preserve">Zwecks Softwareprogrammierung und </w:t>
      </w:r>
      <w:r w:rsidR="00C71024">
        <w:t>Evaluation des Konzepts wurde die Schaltung</w:t>
      </w:r>
      <w:r w:rsidR="00015857" w:rsidRPr="00015857">
        <w:t xml:space="preserve"> </w:t>
      </w:r>
      <w:r w:rsidR="00015857">
        <w:t>als Prototyp</w:t>
      </w:r>
      <w:r w:rsidR="00450F9C">
        <w:t>,</w:t>
      </w:r>
      <w:r w:rsidR="00C71024">
        <w:t xml:space="preserve"> wie in </w:t>
      </w:r>
      <w:r w:rsidR="00311B13">
        <w:fldChar w:fldCharType="begin"/>
      </w:r>
      <w:r w:rsidR="00311B13">
        <w:instrText xml:space="preserve"> REF _Ref84293434 \h </w:instrText>
      </w:r>
      <w:r w:rsidR="00311B13">
        <w:fldChar w:fldCharType="separate"/>
      </w:r>
      <w:r w:rsidR="00040E54">
        <w:t xml:space="preserve">Abbildung </w:t>
      </w:r>
      <w:r w:rsidR="00040E54">
        <w:rPr>
          <w:noProof/>
        </w:rPr>
        <w:t>3</w:t>
      </w:r>
      <w:r w:rsidR="00040E54">
        <w:noBreakHyphen/>
      </w:r>
      <w:r w:rsidR="00040E54">
        <w:rPr>
          <w:noProof/>
        </w:rPr>
        <w:t>4</w:t>
      </w:r>
      <w:r w:rsidR="00311B13">
        <w:fldChar w:fldCharType="end"/>
      </w:r>
      <w:r w:rsidR="00311B13">
        <w:t xml:space="preserve"> und </w:t>
      </w:r>
      <w:r w:rsidR="00311B13">
        <w:fldChar w:fldCharType="begin"/>
      </w:r>
      <w:r w:rsidR="00311B13">
        <w:instrText xml:space="preserve"> REF _Ref84293449 \h </w:instrText>
      </w:r>
      <w:r w:rsidR="00311B13">
        <w:fldChar w:fldCharType="separate"/>
      </w:r>
      <w:r w:rsidR="00040E54">
        <w:t xml:space="preserve">Abbildung </w:t>
      </w:r>
      <w:r w:rsidR="00040E54">
        <w:rPr>
          <w:noProof/>
        </w:rPr>
        <w:t>3</w:t>
      </w:r>
      <w:r w:rsidR="00040E54">
        <w:noBreakHyphen/>
      </w:r>
      <w:r w:rsidR="00040E54">
        <w:rPr>
          <w:noProof/>
        </w:rPr>
        <w:t>5</w:t>
      </w:r>
      <w:r w:rsidR="00311B13">
        <w:fldChar w:fldCharType="end"/>
      </w:r>
      <w:r w:rsidR="00962586">
        <w:t xml:space="preserve"> </w:t>
      </w:r>
      <w:r w:rsidR="00C71024">
        <w:t>zu sehen</w:t>
      </w:r>
      <w:r w:rsidR="00450F9C">
        <w:t>,</w:t>
      </w:r>
      <w:r w:rsidR="00C71024">
        <w:t xml:space="preserve"> auf Breadboards</w:t>
      </w:r>
      <w:r w:rsidR="002B61DF">
        <w:t xml:space="preserve"> mithilfe von </w:t>
      </w:r>
      <w:r w:rsidR="00015857">
        <w:t>Jumper-Kabeln</w:t>
      </w:r>
      <w:r w:rsidR="00C71024">
        <w:t xml:space="preserve"> </w:t>
      </w:r>
      <w:r w:rsidR="00015857">
        <w:t>verschaltet.</w:t>
      </w:r>
      <w:r w:rsidR="001B31C1">
        <w:t xml:space="preserve"> </w:t>
      </w:r>
      <w:r w:rsidR="00843DF3">
        <w:t xml:space="preserve">Den zentralen </w:t>
      </w:r>
      <w:r w:rsidR="00A55E72">
        <w:t xml:space="preserve">Baustein stellt der Arduino dar. Dieser </w:t>
      </w:r>
      <w:r w:rsidR="00C753D3">
        <w:t>ist</w:t>
      </w:r>
      <w:r w:rsidR="00A55E72">
        <w:t xml:space="preserve"> über den „Vin“-Pin </w:t>
      </w:r>
      <w:r w:rsidR="00C753D3">
        <w:t xml:space="preserve">mit der </w:t>
      </w:r>
      <m:oMath>
        <m:r>
          <m:rPr>
            <m:sty m:val="p"/>
          </m:rPr>
          <w:rPr>
            <w:rFonts w:ascii="Cambria Math" w:hAnsi="Cambria Math"/>
          </w:rPr>
          <m:t>5 V</m:t>
        </m:r>
      </m:oMath>
      <w:r w:rsidR="00435A5B">
        <w:t>-Schiene</w:t>
      </w:r>
      <w:r w:rsidR="000D0963">
        <w:t>, sowie über einen Ground-Pin mit der Ground-Schiene</w:t>
      </w:r>
      <w:r w:rsidR="000D0963" w:rsidRPr="000D0963">
        <w:t xml:space="preserve"> </w:t>
      </w:r>
      <w:r w:rsidR="000D0963">
        <w:t xml:space="preserve">des Breadboards </w:t>
      </w:r>
      <w:r w:rsidR="00435A5B">
        <w:t xml:space="preserve">verbunden und </w:t>
      </w:r>
      <w:r w:rsidR="000015C6">
        <w:t>erhält so die nötige Betriebsspannung. Die Spannungsschienen des Breadboards sind durch einen Schiebeschalter mit der Powerbank (in der Abbildung als Batterie-Pack dargestellt) verbunden, sodass die Spannungsquelle für den gesamten Messaufbau einfach an</w:t>
      </w:r>
      <w:r w:rsidR="00382E0F">
        <w:t>-</w:t>
      </w:r>
      <w:r w:rsidR="000015C6">
        <w:t xml:space="preserve"> und ausgeschaltet werden kann</w:t>
      </w:r>
      <w:r w:rsidR="00800573">
        <w:t>.</w:t>
      </w:r>
    </w:p>
    <w:p w14:paraId="59F6FA45" w14:textId="32D2660C" w:rsidR="00800573" w:rsidRDefault="00800573" w:rsidP="00866B27">
      <w:r>
        <w:t xml:space="preserve">Das Display </w:t>
      </w:r>
      <w:r w:rsidR="00D92970">
        <w:t>und</w:t>
      </w:r>
      <w:r>
        <w:t xml:space="preserve"> der Sensor</w:t>
      </w:r>
      <w:r w:rsidR="00D92970">
        <w:t xml:space="preserve"> liegen auf dem I²C-Bus des Arduino</w:t>
      </w:r>
      <w:r w:rsidR="00CE5DEE">
        <w:t xml:space="preserve">. </w:t>
      </w:r>
      <w:r w:rsidR="007A1328">
        <w:t xml:space="preserve">Der I²C-Extender für die Anbindung des Sensors </w:t>
      </w:r>
      <w:r w:rsidR="00112F31">
        <w:t xml:space="preserve">ist in nächster Nähe zum Arduino zwischengeschaltet und wird ebenfalls mit </w:t>
      </w:r>
      <m:oMath>
        <m:r>
          <w:rPr>
            <w:rFonts w:ascii="Cambria Math" w:hAnsi="Cambria Math"/>
          </w:rPr>
          <m:t>5</m:t>
        </m:r>
        <m:r>
          <m:rPr>
            <m:sty m:val="p"/>
          </m:rPr>
          <w:rPr>
            <w:rFonts w:ascii="Cambria Math" w:hAnsi="Cambria Math"/>
          </w:rPr>
          <m:t xml:space="preserve"> V</m:t>
        </m:r>
      </m:oMath>
      <w:r w:rsidR="00112F31">
        <w:t xml:space="preserve"> versorgt. </w:t>
      </w:r>
      <w:r w:rsidR="00BD3B29">
        <w:t>Auf der ge</w:t>
      </w:r>
      <w:r w:rsidR="00556223">
        <w:t>b</w:t>
      </w:r>
      <w:r w:rsidR="00BD3B29">
        <w:t xml:space="preserve">ufferten Seite </w:t>
      </w:r>
      <w:r w:rsidR="005915BC">
        <w:t xml:space="preserve">sorgen zwei Pullup-Widerstände für ein sauberes Datensignal auf dem </w:t>
      </w:r>
      <w:r w:rsidR="00AF5216">
        <w:t xml:space="preserve">Sensorkabel. Dieses ist mit vier Leitungen dargestellt und </w:t>
      </w:r>
      <w:r w:rsidR="003E77C3">
        <w:t>führt auf das zweite Breadboard, wo der ge</w:t>
      </w:r>
      <w:r w:rsidR="00556223">
        <w:t>b</w:t>
      </w:r>
      <w:r w:rsidR="003E77C3">
        <w:t>ufferte Bus wieder gewandelt und anschließend an den Sensor gegeben wird</w:t>
      </w:r>
      <w:r w:rsidR="008C10A3">
        <w:t xml:space="preserve">, dargestellt als </w:t>
      </w:r>
      <w:r w:rsidR="005A0E71">
        <w:t xml:space="preserve">4-Pin Konnektor in </w:t>
      </w:r>
      <w:r w:rsidR="00311B13">
        <w:fldChar w:fldCharType="begin"/>
      </w:r>
      <w:r w:rsidR="00311B13">
        <w:instrText xml:space="preserve"> REF _Ref84293434 \h </w:instrText>
      </w:r>
      <w:r w:rsidR="00311B13">
        <w:fldChar w:fldCharType="separate"/>
      </w:r>
      <w:r w:rsidR="00040E54">
        <w:t xml:space="preserve">Abbildung </w:t>
      </w:r>
      <w:r w:rsidR="00040E54">
        <w:rPr>
          <w:noProof/>
        </w:rPr>
        <w:t>3</w:t>
      </w:r>
      <w:r w:rsidR="00040E54">
        <w:noBreakHyphen/>
      </w:r>
      <w:r w:rsidR="00040E54">
        <w:rPr>
          <w:noProof/>
        </w:rPr>
        <w:t>4</w:t>
      </w:r>
      <w:r w:rsidR="00311B13">
        <w:fldChar w:fldCharType="end"/>
      </w:r>
      <w:r w:rsidR="005A0E71">
        <w:t>.</w:t>
      </w:r>
    </w:p>
    <w:p w14:paraId="0DD85375" w14:textId="2D418533" w:rsidR="002853DF" w:rsidRDefault="002853DF" w:rsidP="00866B27">
      <w:r>
        <w:lastRenderedPageBreak/>
        <w:t xml:space="preserve">Das </w:t>
      </w:r>
      <w:r w:rsidR="006E4147">
        <w:t xml:space="preserve">microSD-Modul ist über vier Leitungen mit den SPI-fähigen Pins des Arduino verbunden und zusätzlich </w:t>
      </w:r>
      <w:r w:rsidR="001E7E7D">
        <w:t xml:space="preserve">an die </w:t>
      </w:r>
      <m:oMath>
        <m:r>
          <m:rPr>
            <m:sty m:val="p"/>
          </m:rPr>
          <w:rPr>
            <w:rFonts w:ascii="Cambria Math" w:hAnsi="Cambria Math"/>
          </w:rPr>
          <m:t>5 V</m:t>
        </m:r>
      </m:oMath>
      <w:r w:rsidR="001E7E7D">
        <w:t>-Versorgung angeschlossen.</w:t>
      </w:r>
    </w:p>
    <w:p w14:paraId="1C10CEFF" w14:textId="4A01F2D1" w:rsidR="00866B27" w:rsidRDefault="004333F9" w:rsidP="00866B27">
      <w:pPr>
        <w:rPr>
          <w:rFonts w:eastAsiaTheme="minorEastAsia"/>
        </w:rPr>
      </w:pPr>
      <w:r>
        <w:t>Für die Einbindung der Audioausgabe wird ein</w:t>
      </w:r>
      <w:r w:rsidR="00D91DF6">
        <w:t>e serielle Schnittstelle über Software auf zwei GPIO</w:t>
      </w:r>
      <w:r w:rsidR="00C56AB9">
        <w:t xml:space="preserve">-Pins emuliert, an die das MP3-Modul angeschlossen wird. </w:t>
      </w:r>
      <w:r w:rsidR="00CB7A9A">
        <w:t xml:space="preserve">Auf diesem Weg erhält es </w:t>
      </w:r>
      <w:r w:rsidR="00C56AB9">
        <w:t xml:space="preserve">die notwendigen Steuerbefehle </w:t>
      </w:r>
      <w:r w:rsidR="00CB7A9A">
        <w:t xml:space="preserve">über das UART-Protokoll. Um die Audiosignale hörbar zu machen, wird an das Modul über zwei </w:t>
      </w:r>
      <m:oMath>
        <m:r>
          <w:rPr>
            <w:rFonts w:ascii="Cambria Math" w:hAnsi="Cambria Math"/>
          </w:rPr>
          <m:t xml:space="preserve">100 </m:t>
        </m:r>
        <m:r>
          <m:rPr>
            <m:sty m:val="p"/>
          </m:rPr>
          <w:rPr>
            <w:rFonts w:ascii="Cambria Math" w:hAnsi="Cambria Math"/>
          </w:rPr>
          <m:t>Ω</m:t>
        </m:r>
      </m:oMath>
      <w:r w:rsidR="0093403A">
        <w:rPr>
          <w:rFonts w:eastAsiaTheme="minorEastAsia"/>
        </w:rPr>
        <w:t xml:space="preserve"> Widerstände</w:t>
      </w:r>
      <w:r w:rsidR="00EF5F19">
        <w:rPr>
          <w:rFonts w:eastAsiaTheme="minorEastAsia"/>
        </w:rPr>
        <w:t xml:space="preserve"> ein </w:t>
      </w:r>
      <m:oMath>
        <m:r>
          <m:rPr>
            <m:sty m:val="p"/>
          </m:rPr>
          <w:rPr>
            <w:rFonts w:ascii="Cambria Math" w:eastAsiaTheme="minorEastAsia" w:hAnsi="Cambria Math"/>
          </w:rPr>
          <m:t>3,5 mm</m:t>
        </m:r>
      </m:oMath>
      <w:r w:rsidR="00EF5F19">
        <w:rPr>
          <w:rFonts w:eastAsiaTheme="minorEastAsia"/>
        </w:rPr>
        <w:t xml:space="preserve"> Klinkenkabel </w:t>
      </w:r>
      <w:r w:rsidR="001B3335">
        <w:rPr>
          <w:rFonts w:eastAsiaTheme="minorEastAsia"/>
        </w:rPr>
        <w:t>angeschlossen.</w:t>
      </w:r>
    </w:p>
    <w:p w14:paraId="72191A84" w14:textId="16A7C0AD" w:rsidR="006B4258" w:rsidRDefault="006B4258" w:rsidP="00866B27">
      <w:r>
        <w:rPr>
          <w:rFonts w:eastAsiaTheme="minorEastAsia"/>
        </w:rPr>
        <w:t>Ein Druckknopf ist zwischen Ground und einem GPIO-Pin des Arduino verschaltet, um d</w:t>
      </w:r>
      <w:r w:rsidR="001B54B8">
        <w:rPr>
          <w:rFonts w:eastAsiaTheme="minorEastAsia"/>
        </w:rPr>
        <w:t xml:space="preserve">ie </w:t>
      </w:r>
      <w:r w:rsidR="00244F42">
        <w:rPr>
          <w:rFonts w:eastAsiaTheme="minorEastAsia"/>
        </w:rPr>
        <w:t>Justier</w:t>
      </w:r>
      <w:r w:rsidR="001B54B8">
        <w:rPr>
          <w:rFonts w:eastAsiaTheme="minorEastAsia"/>
        </w:rPr>
        <w:t xml:space="preserve">ungsfunktion zu ermöglichen. </w:t>
      </w:r>
      <w:r w:rsidR="006B5741">
        <w:rPr>
          <w:rFonts w:eastAsiaTheme="minorEastAsia"/>
        </w:rPr>
        <w:t>Hier wird zudem der integrierte Pullup-Widerstand des Pins genutzt.</w:t>
      </w:r>
    </w:p>
    <w:p w14:paraId="201C6987" w14:textId="0D4D27F1" w:rsidR="009E5720" w:rsidRDefault="00530C01" w:rsidP="00866B27">
      <w:pPr>
        <w:rPr>
          <w:rFonts w:eastAsiaTheme="minorEastAsia"/>
        </w:rPr>
      </w:pPr>
      <w:r>
        <w:t>Zuletzt ist</w:t>
      </w:r>
      <w:r w:rsidR="002F4AC3">
        <w:t xml:space="preserve"> zwischen </w:t>
      </w:r>
      <m:oMath>
        <m:r>
          <m:rPr>
            <m:sty m:val="p"/>
          </m:rPr>
          <w:rPr>
            <w:rFonts w:ascii="Cambria Math" w:hAnsi="Cambria Math"/>
          </w:rPr>
          <m:t>5 V</m:t>
        </m:r>
      </m:oMath>
      <w:r w:rsidR="002F4AC3">
        <w:t xml:space="preserve"> und Ground eine </w:t>
      </w:r>
      <w:r w:rsidR="00CE699A">
        <w:t>Indikator-LED mit</w:t>
      </w:r>
      <w:r>
        <w:t xml:space="preserve"> </w:t>
      </w:r>
      <m:oMath>
        <m:r>
          <w:rPr>
            <w:rFonts w:ascii="Cambria Math" w:hAnsi="Cambria Math"/>
          </w:rPr>
          <m:t xml:space="preserve">150 </m:t>
        </m:r>
        <m:r>
          <m:rPr>
            <m:sty m:val="p"/>
          </m:rPr>
          <w:rPr>
            <w:rFonts w:ascii="Cambria Math" w:hAnsi="Cambria Math"/>
          </w:rPr>
          <m:t>Ω</m:t>
        </m:r>
      </m:oMath>
      <w:r w:rsidR="00CE699A">
        <w:rPr>
          <w:rFonts w:eastAsiaTheme="minorEastAsia"/>
        </w:rPr>
        <w:t xml:space="preserve"> Widerstand </w:t>
      </w:r>
      <w:r w:rsidR="004F572A">
        <w:rPr>
          <w:rFonts w:eastAsiaTheme="minorEastAsia"/>
        </w:rPr>
        <w:t>als Strombegrenzung geschaltet. Diese zeigt bei vorhandener Versorgungsspannung den aktiven Zustand des Messaufbaus an.</w:t>
      </w:r>
    </w:p>
    <w:p w14:paraId="638F77FC" w14:textId="77777777" w:rsidR="006E6494" w:rsidRDefault="006E6494" w:rsidP="00F459B7">
      <w:pPr>
        <w:jc w:val="left"/>
        <w:rPr>
          <w:noProof/>
        </w:rPr>
      </w:pPr>
    </w:p>
    <w:p w14:paraId="010FCF67" w14:textId="77777777" w:rsidR="007A40EE" w:rsidRDefault="006E6494" w:rsidP="007A40EE">
      <w:pPr>
        <w:keepNext/>
        <w:jc w:val="center"/>
      </w:pPr>
      <w:r>
        <w:rPr>
          <w:noProof/>
        </w:rPr>
        <w:drawing>
          <wp:inline distT="0" distB="0" distL="0" distR="0" wp14:anchorId="73244B85" wp14:editId="64837A39">
            <wp:extent cx="5745600" cy="41700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3"/>
                    <a:stretch/>
                  </pic:blipFill>
                  <pic:spPr bwMode="auto">
                    <a:xfrm>
                      <a:off x="0" y="0"/>
                      <a:ext cx="5748225"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706F57E9" w14:textId="4E552D29" w:rsidR="00B4308D" w:rsidRDefault="007A40EE" w:rsidP="007A40EE">
      <w:pPr>
        <w:pStyle w:val="Beschriftung"/>
        <w:jc w:val="center"/>
      </w:pPr>
      <w:bookmarkStart w:id="37" w:name="_Ref84109665"/>
      <w:bookmarkStart w:id="38" w:name="_Ref84293434"/>
      <w:bookmarkStart w:id="39" w:name="_Ref84109659"/>
      <w:bookmarkStart w:id="40" w:name="_Toc84169206"/>
      <w:bookmarkStart w:id="41" w:name="_Toc84544730"/>
      <w:r>
        <w:t xml:space="preserve">Abbildung </w:t>
      </w:r>
      <w:bookmarkEnd w:id="37"/>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4</w:t>
      </w:r>
      <w:r w:rsidR="00AB6366">
        <w:fldChar w:fldCharType="end"/>
      </w:r>
      <w:bookmarkEnd w:id="38"/>
      <w:r w:rsidR="0036495D">
        <w:t>:</w:t>
      </w:r>
      <w:r>
        <w:t xml:space="preserve"> Schaltbild des Testaufbaus</w:t>
      </w:r>
      <w:bookmarkEnd w:id="39"/>
      <w:bookmarkEnd w:id="40"/>
      <w:bookmarkEnd w:id="41"/>
    </w:p>
    <w:p w14:paraId="626ED56E" w14:textId="77777777" w:rsidR="004F1001" w:rsidRPr="004F1001" w:rsidRDefault="004F1001" w:rsidP="004F1001"/>
    <w:p w14:paraId="53FE856F" w14:textId="77777777" w:rsidR="002B0334" w:rsidRDefault="0031275B" w:rsidP="002B0334">
      <w:pPr>
        <w:keepNext/>
        <w:jc w:val="center"/>
      </w:pPr>
      <w:r>
        <w:rPr>
          <w:noProof/>
        </w:rPr>
        <w:lastRenderedPageBreak/>
        <w:drawing>
          <wp:inline distT="0" distB="0" distL="0" distR="0" wp14:anchorId="1AED3864" wp14:editId="17BE34A3">
            <wp:extent cx="3960000" cy="2638800"/>
            <wp:effectExtent l="0" t="0" r="0" b="0"/>
            <wp:docPr id="16" name="Grafik 1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lektronik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0000" cy="2638800"/>
                    </a:xfrm>
                    <a:prstGeom prst="rect">
                      <a:avLst/>
                    </a:prstGeom>
                    <a:noFill/>
                    <a:ln>
                      <a:noFill/>
                    </a:ln>
                  </pic:spPr>
                </pic:pic>
              </a:graphicData>
            </a:graphic>
          </wp:inline>
        </w:drawing>
      </w:r>
    </w:p>
    <w:p w14:paraId="17A0AB23" w14:textId="3000FE60" w:rsidR="00D45B2B" w:rsidRDefault="002B0334" w:rsidP="002B0334">
      <w:pPr>
        <w:pStyle w:val="Beschriftung"/>
        <w:jc w:val="center"/>
      </w:pPr>
      <w:bookmarkStart w:id="42" w:name="_Ref84293449"/>
      <w:bookmarkStart w:id="43" w:name="_Toc84544731"/>
      <w:r>
        <w:t xml:space="preserve">Abbildung </w:t>
      </w:r>
      <w:r w:rsidR="00FF0AE5">
        <w:fldChar w:fldCharType="begin"/>
      </w:r>
      <w:r w:rsidR="00FF0AE5">
        <w:instrText xml:space="preserve"> STYLEREF 1 \s </w:instrText>
      </w:r>
      <w:r w:rsidR="00FF0AE5">
        <w:fldChar w:fldCharType="separate"/>
      </w:r>
      <w:r w:rsidR="00040E54">
        <w:rPr>
          <w:noProof/>
        </w:rPr>
        <w:t>3</w:t>
      </w:r>
      <w:r w:rsidR="00FF0AE5">
        <w:fldChar w:fldCharType="end"/>
      </w:r>
      <w:r w:rsidR="00FF0AE5">
        <w:noBreakHyphen/>
      </w:r>
      <w:r w:rsidR="00FF0AE5">
        <w:fldChar w:fldCharType="begin"/>
      </w:r>
      <w:r w:rsidR="00FF0AE5">
        <w:instrText xml:space="preserve"> SEQ Abbildung \* ARABIC \s 1 </w:instrText>
      </w:r>
      <w:r w:rsidR="00FF0AE5">
        <w:fldChar w:fldCharType="separate"/>
      </w:r>
      <w:r w:rsidR="00040E54">
        <w:rPr>
          <w:noProof/>
        </w:rPr>
        <w:t>5</w:t>
      </w:r>
      <w:r w:rsidR="00FF0AE5">
        <w:fldChar w:fldCharType="end"/>
      </w:r>
      <w:bookmarkEnd w:id="42"/>
      <w:r>
        <w:t xml:space="preserve">: </w:t>
      </w:r>
      <w:r w:rsidRPr="002D6602">
        <w:t>Teile der Prototyp-Verschaltung auf Breadboards</w:t>
      </w:r>
      <w:bookmarkEnd w:id="43"/>
    </w:p>
    <w:p w14:paraId="63467B75" w14:textId="77777777" w:rsidR="00CC7632" w:rsidRDefault="00CC7632" w:rsidP="002F74F7"/>
    <w:p w14:paraId="050419B1" w14:textId="124FB59A" w:rsidR="00B72E04" w:rsidRDefault="00A1554F" w:rsidP="002F74F7">
      <w:r>
        <w:t xml:space="preserve">Nach abgeschlossener Prototypen-Phase wurde die </w:t>
      </w:r>
      <w:r w:rsidR="00EF1436">
        <w:t xml:space="preserve">Schaltung </w:t>
      </w:r>
      <w:r w:rsidR="001D679E">
        <w:t xml:space="preserve">wie in </w:t>
      </w:r>
      <w:r w:rsidR="001D679E">
        <w:fldChar w:fldCharType="begin"/>
      </w:r>
      <w:r w:rsidR="001D679E">
        <w:instrText xml:space="preserve"> REF _Ref84293498 \h </w:instrText>
      </w:r>
      <w:r w:rsidR="001D679E">
        <w:fldChar w:fldCharType="separate"/>
      </w:r>
      <w:r w:rsidR="00040E54">
        <w:t xml:space="preserve">Abbildung </w:t>
      </w:r>
      <w:r w:rsidR="00040E54">
        <w:rPr>
          <w:noProof/>
        </w:rPr>
        <w:t>3</w:t>
      </w:r>
      <w:r w:rsidR="00040E54">
        <w:noBreakHyphen/>
      </w:r>
      <w:r w:rsidR="00040E54">
        <w:rPr>
          <w:noProof/>
        </w:rPr>
        <w:t>6</w:t>
      </w:r>
      <w:r w:rsidR="001D679E">
        <w:fldChar w:fldCharType="end"/>
      </w:r>
      <w:r w:rsidR="001D679E">
        <w:t xml:space="preserve"> zu sehen</w:t>
      </w:r>
      <w:r w:rsidR="00EF1436">
        <w:t xml:space="preserve"> auf einer Löt</w:t>
      </w:r>
      <w:r w:rsidR="001131A2">
        <w:t>p</w:t>
      </w:r>
      <w:r w:rsidR="00EF1436">
        <w:t>latine fest verschaltet</w:t>
      </w:r>
      <w:r w:rsidR="00076F70">
        <w:t xml:space="preserve">. </w:t>
      </w:r>
      <w:r w:rsidR="002D634F">
        <w:t xml:space="preserve">Der </w:t>
      </w:r>
      <w:r w:rsidR="00175955">
        <w:t xml:space="preserve">Sensorseitige I²C-Extender-IC wurde im Kabel integriert, indem </w:t>
      </w:r>
      <w:r w:rsidR="00906135">
        <w:t>die Leitungen des Telefonkabels</w:t>
      </w:r>
      <w:r w:rsidR="001131A2">
        <w:t xml:space="preserve"> und des </w:t>
      </w:r>
      <w:r w:rsidR="004D6930">
        <w:t>Sensor-</w:t>
      </w:r>
      <w:r w:rsidR="001131A2">
        <w:t>Flachbandkabels</w:t>
      </w:r>
      <w:r w:rsidR="00906135">
        <w:t xml:space="preserve"> </w:t>
      </w:r>
      <w:r w:rsidR="008653C4">
        <w:t>isoliert herausgeführt und mit dem IC verlötet wurden</w:t>
      </w:r>
      <w:r w:rsidR="00614F76">
        <w:t>.</w:t>
      </w:r>
      <w:r w:rsidR="001131A2">
        <w:t xml:space="preserve"> </w:t>
      </w:r>
      <w:r w:rsidR="006B34BA">
        <w:t xml:space="preserve">Durch mehrfache Isolierung und Ummantelung mit Schrumpfschlauch wurde die </w:t>
      </w:r>
      <w:r w:rsidR="009D54B4">
        <w:t xml:space="preserve">Verbindung gesichert und </w:t>
      </w:r>
      <w:r w:rsidR="00D500CC">
        <w:t>w</w:t>
      </w:r>
      <w:r w:rsidR="009D54B4">
        <w:t>etterfest gemacht</w:t>
      </w:r>
      <w:r w:rsidR="00E22D78">
        <w:t xml:space="preserve"> (siehe </w:t>
      </w:r>
      <w:r w:rsidR="002C7EC7">
        <w:fldChar w:fldCharType="begin"/>
      </w:r>
      <w:r w:rsidR="002C7EC7">
        <w:instrText xml:space="preserve"> REF _Ref84019578 \h </w:instrText>
      </w:r>
      <w:r w:rsidR="002C7EC7">
        <w:fldChar w:fldCharType="separate"/>
      </w:r>
      <w:r w:rsidR="00040E54">
        <w:t xml:space="preserve">Abbildung </w:t>
      </w:r>
      <w:r w:rsidR="00040E54">
        <w:rPr>
          <w:noProof/>
        </w:rPr>
        <w:t>3</w:t>
      </w:r>
      <w:r w:rsidR="00040E54">
        <w:noBreakHyphen/>
      </w:r>
      <w:r w:rsidR="00040E54">
        <w:rPr>
          <w:noProof/>
        </w:rPr>
        <w:t>7</w:t>
      </w:r>
      <w:r w:rsidR="002C7EC7">
        <w:fldChar w:fldCharType="end"/>
      </w:r>
      <w:r w:rsidR="00E22D78">
        <w:t>)</w:t>
      </w:r>
      <w:r w:rsidR="009D54B4">
        <w:t>.</w:t>
      </w:r>
    </w:p>
    <w:p w14:paraId="044A2774" w14:textId="77777777" w:rsidR="009620AE" w:rsidRDefault="009620AE" w:rsidP="00EB7E8E">
      <w:pPr>
        <w:keepNext/>
        <w:jc w:val="center"/>
        <w:rPr>
          <w:noProof/>
        </w:rPr>
      </w:pPr>
    </w:p>
    <w:p w14:paraId="3576B8BC" w14:textId="18AFCEBE" w:rsidR="00EB7E8E" w:rsidRDefault="0025545B" w:rsidP="00EB7E8E">
      <w:pPr>
        <w:keepNext/>
        <w:jc w:val="center"/>
      </w:pPr>
      <w:r>
        <w:rPr>
          <w:noProof/>
        </w:rPr>
        <w:drawing>
          <wp:inline distT="0" distB="0" distL="0" distR="0" wp14:anchorId="638E06CA" wp14:editId="61B27EFA">
            <wp:extent cx="3960000" cy="2970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inline>
        </w:drawing>
      </w:r>
    </w:p>
    <w:p w14:paraId="76D0A9F6" w14:textId="478BD299" w:rsidR="00D94D08" w:rsidRDefault="00EB7E8E" w:rsidP="00EB7E8E">
      <w:pPr>
        <w:pStyle w:val="Beschriftung"/>
        <w:jc w:val="center"/>
      </w:pPr>
      <w:bookmarkStart w:id="44" w:name="_Ref84019381"/>
      <w:bookmarkStart w:id="45" w:name="_Ref84293498"/>
      <w:bookmarkStart w:id="46" w:name="_Toc84169207"/>
      <w:bookmarkStart w:id="47" w:name="_Toc84544732"/>
      <w:r>
        <w:t xml:space="preserve">Abbildung </w:t>
      </w:r>
      <w:bookmarkEnd w:id="44"/>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6</w:t>
      </w:r>
      <w:r w:rsidR="00AB6366">
        <w:fldChar w:fldCharType="end"/>
      </w:r>
      <w:bookmarkEnd w:id="45"/>
      <w:r w:rsidR="0036495D">
        <w:t>:</w:t>
      </w:r>
      <w:r>
        <w:t xml:space="preserve"> Platine mit Display und Sensor</w:t>
      </w:r>
      <w:bookmarkEnd w:id="46"/>
      <w:bookmarkEnd w:id="47"/>
    </w:p>
    <w:p w14:paraId="5F33B8B1" w14:textId="644410C8" w:rsidR="003E142A" w:rsidRDefault="004C53CD" w:rsidP="003E142A">
      <w:pPr>
        <w:keepNext/>
        <w:jc w:val="center"/>
      </w:pPr>
      <w:r>
        <w:rPr>
          <w:noProof/>
        </w:rPr>
        <w:lastRenderedPageBreak/>
        <w:drawing>
          <wp:inline distT="0" distB="0" distL="0" distR="0" wp14:anchorId="2466F253" wp14:editId="033D4CA8">
            <wp:extent cx="3960000" cy="2638800"/>
            <wp:effectExtent l="0" t="0" r="0" b="0"/>
            <wp:docPr id="7" name="Grafik 7" descr="Ein Bild, das Kabel, Verbinder, Adap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Kabel, Verbinder, Adap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23A75A17" w14:textId="48563EB7" w:rsidR="00EB7E8E" w:rsidRDefault="003E142A" w:rsidP="003E142A">
      <w:pPr>
        <w:pStyle w:val="Beschriftung"/>
        <w:jc w:val="center"/>
      </w:pPr>
      <w:bookmarkStart w:id="48" w:name="_Ref84019578"/>
      <w:bookmarkStart w:id="49" w:name="_Toc84169208"/>
      <w:bookmarkStart w:id="50" w:name="_Toc84544733"/>
      <w:r>
        <w:t xml:space="preserve">Abbildung </w:t>
      </w:r>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7</w:t>
      </w:r>
      <w:r w:rsidR="00AB6366">
        <w:fldChar w:fldCharType="end"/>
      </w:r>
      <w:bookmarkEnd w:id="48"/>
      <w:r w:rsidR="0036495D">
        <w:t>:</w:t>
      </w:r>
      <w:r>
        <w:t xml:space="preserve"> Sensorkabel mit integriertem I²C-Extender-IC</w:t>
      </w:r>
      <w:bookmarkEnd w:id="49"/>
      <w:bookmarkEnd w:id="50"/>
    </w:p>
    <w:p w14:paraId="10FA41B1" w14:textId="163C6C5B" w:rsidR="003E142A" w:rsidRDefault="003E142A" w:rsidP="002F74F7"/>
    <w:p w14:paraId="601AC2E5" w14:textId="54967693" w:rsidR="00B4308D" w:rsidRPr="008F73D4" w:rsidRDefault="008F73D4" w:rsidP="002F74F7">
      <w:r w:rsidRPr="008F73D4">
        <w:t>Um die Handhabung der Komponenten zu vereinfachen, sind an beiden Enden des Kabels Stecker integriert. Sensorseitig wurde hier</w:t>
      </w:r>
      <w:r w:rsidR="00AA68EF">
        <w:t xml:space="preserve"> der im</w:t>
      </w:r>
      <w:r w:rsidRPr="008F73D4">
        <w:t xml:space="preserve"> Flachbandkabel </w:t>
      </w:r>
      <w:r w:rsidR="00AA68EF">
        <w:t>integrierte</w:t>
      </w:r>
      <w:r w:rsidRPr="008F73D4">
        <w:t xml:space="preserve"> 9-polige DF13-Konnektor verwendet, welcher direkt in den Anschluss des Sensor-Backboards passt. Zwischen Kabel und Platine ist ein Molex 4-Pin Stecker mit entsprechender Steckeraufnahme verlötet, um das Gehäuse inklusive Arduino und Datenspeicher von Sensor und Kabel getrennt nutzen zu können</w:t>
      </w:r>
      <w:r w:rsidR="001F2428">
        <w:t xml:space="preserve"> (siehe </w:t>
      </w:r>
      <w:r w:rsidR="006A36CC">
        <w:fldChar w:fldCharType="begin"/>
      </w:r>
      <w:r w:rsidR="006A36CC">
        <w:instrText xml:space="preserve"> REF _Ref84293362 \h </w:instrText>
      </w:r>
      <w:r w:rsidR="006A36CC">
        <w:fldChar w:fldCharType="separate"/>
      </w:r>
      <w:r w:rsidR="00040E54">
        <w:t xml:space="preserve">Abbildung </w:t>
      </w:r>
      <w:r w:rsidR="00040E54">
        <w:rPr>
          <w:noProof/>
        </w:rPr>
        <w:t>3</w:t>
      </w:r>
      <w:r w:rsidR="00040E54">
        <w:noBreakHyphen/>
      </w:r>
      <w:r w:rsidR="00040E54">
        <w:rPr>
          <w:noProof/>
        </w:rPr>
        <w:t>9</w:t>
      </w:r>
      <w:r w:rsidR="006A36CC">
        <w:fldChar w:fldCharType="end"/>
      </w:r>
      <w:r w:rsidR="001F2428">
        <w:t>)</w:t>
      </w:r>
      <w:r w:rsidRPr="008F73D4">
        <w:t>. So sind Datensicherung und Firmware-Updates deutlich leichter möglich, der Sensor kann am Flugzeug verbaut bleiben.</w:t>
      </w:r>
    </w:p>
    <w:p w14:paraId="6B08A639" w14:textId="77777777" w:rsidR="008D527F" w:rsidRDefault="008D527F" w:rsidP="002F74F7"/>
    <w:p w14:paraId="2E30B5FA" w14:textId="38AA5DFD" w:rsidR="00254679" w:rsidRDefault="00254679" w:rsidP="00254679">
      <w:pPr>
        <w:pStyle w:val="berschrift2"/>
      </w:pPr>
      <w:bookmarkStart w:id="51" w:name="_Toc84547561"/>
      <w:r>
        <w:t>Softwareimplementierung</w:t>
      </w:r>
      <w:bookmarkEnd w:id="51"/>
    </w:p>
    <w:p w14:paraId="2D6E4E1F" w14:textId="77777777" w:rsidR="00254679" w:rsidRDefault="00254679" w:rsidP="00254679"/>
    <w:p w14:paraId="15367531" w14:textId="71F49E54" w:rsidR="0068388F" w:rsidRDefault="005E67CF" w:rsidP="00254679">
      <w:r>
        <w:t xml:space="preserve">Für die </w:t>
      </w:r>
      <w:r w:rsidR="00B53B70">
        <w:t>Implementierung der benötigten Funktionen</w:t>
      </w:r>
      <w:r w:rsidR="00544730">
        <w:t xml:space="preserve"> auf dem Arduino Board</w:t>
      </w:r>
      <w:r w:rsidR="00B53B70">
        <w:t xml:space="preserve"> wurde die Arduino </w:t>
      </w:r>
      <w:r w:rsidR="00B062B6">
        <w:t>ID</w:t>
      </w:r>
      <w:r w:rsidR="0045023E">
        <w:t>E verwendet</w:t>
      </w:r>
      <w:r w:rsidR="00765FC1">
        <w:t xml:space="preserve">, über welche Code direkt kompiliert und auf den Arduino gespielt werden kann. </w:t>
      </w:r>
      <w:r w:rsidR="00E277DA">
        <w:t xml:space="preserve">Zwecks </w:t>
      </w:r>
      <w:r w:rsidR="00036D2F">
        <w:t xml:space="preserve">Fehlersuche </w:t>
      </w:r>
      <w:r w:rsidR="00E23CE0">
        <w:t xml:space="preserve">und Problembeseitigung wurde zudem </w:t>
      </w:r>
      <w:r w:rsidR="00E02DAA">
        <w:t xml:space="preserve">die </w:t>
      </w:r>
      <w:r w:rsidR="000A0CA0">
        <w:t>„Live Share“ Funktion in Visual Studio Code verwendet, die ein gemeinsames Einsehen und Bearbeiten des Codes ermöglicht.</w:t>
      </w:r>
    </w:p>
    <w:p w14:paraId="76A36119" w14:textId="07447FE2" w:rsidR="00EE57AE" w:rsidRDefault="005247BC" w:rsidP="00254679">
      <w:r>
        <w:t xml:space="preserve">Um alle gewünschten Funktionen umsetzen zu können, wurden </w:t>
      </w:r>
      <w:r w:rsidR="00526C6E">
        <w:t xml:space="preserve">vorhandene </w:t>
      </w:r>
      <w:r w:rsidR="003F4D1D">
        <w:t>Bibliotheken genutzt</w:t>
      </w:r>
      <w:r w:rsidR="00C24CED">
        <w:t xml:space="preserve">. </w:t>
      </w:r>
      <w:r w:rsidR="0029213A">
        <w:t xml:space="preserve">Diese sind in </w:t>
      </w:r>
      <w:r w:rsidR="002B4726">
        <w:fldChar w:fldCharType="begin"/>
      </w:r>
      <w:r w:rsidR="002B4726">
        <w:instrText xml:space="preserve"> REF _Ref84255303 \r \h </w:instrText>
      </w:r>
      <w:r w:rsidR="002B4726">
        <w:fldChar w:fldCharType="separate"/>
      </w:r>
      <w:r w:rsidR="00040E54">
        <w:t>Anhang 1</w:t>
      </w:r>
      <w:r w:rsidR="002B4726">
        <w:fldChar w:fldCharType="end"/>
      </w:r>
      <w:r w:rsidR="002B4726">
        <w:t xml:space="preserve"> </w:t>
      </w:r>
      <w:r w:rsidR="003D78E7">
        <w:fldChar w:fldCharType="begin"/>
      </w:r>
      <w:r w:rsidR="003D78E7">
        <w:instrText xml:space="preserve"> REF _Ref84255303 \r \h </w:instrText>
      </w:r>
      <w:r w:rsidR="00170206">
        <w:fldChar w:fldCharType="separate"/>
      </w:r>
      <w:r w:rsidR="00040E54">
        <w:t>Anhang 1</w:t>
      </w:r>
      <w:r w:rsidR="003D78E7">
        <w:fldChar w:fldCharType="end"/>
      </w:r>
      <w:r w:rsidR="00951E10">
        <w:fldChar w:fldCharType="begin"/>
      </w:r>
      <w:r w:rsidR="00951E10">
        <w:instrText xml:space="preserve"> REF _Ref84255303 \r \h </w:instrText>
      </w:r>
      <w:r w:rsidR="00170206">
        <w:fldChar w:fldCharType="separate"/>
      </w:r>
      <w:r w:rsidR="00040E54">
        <w:t>Anhang 1</w:t>
      </w:r>
      <w:r w:rsidR="00951E10">
        <w:fldChar w:fldCharType="end"/>
      </w:r>
      <w:r w:rsidR="00A533EF">
        <w:t>aufgelistet</w:t>
      </w:r>
      <w:r w:rsidR="004C7883">
        <w:t>.</w:t>
      </w:r>
      <w:r w:rsidR="00256B73">
        <w:t xml:space="preserve"> </w:t>
      </w:r>
      <w:r w:rsidR="003B35AD">
        <w:t>Für die Kommunikation mit dem Sensor wurde ein Beispiel</w:t>
      </w:r>
      <w:r w:rsidR="000809A1">
        <w:t xml:space="preserve">programm </w:t>
      </w:r>
      <w:r w:rsidR="00592FA3">
        <w:t xml:space="preserve">als Vorlage genutzt und </w:t>
      </w:r>
      <w:r w:rsidR="00CA5F7C">
        <w:t xml:space="preserve">entsprechend der </w:t>
      </w:r>
      <w:r w:rsidR="00CE20AE">
        <w:t>Projektanforderungen angepasst</w:t>
      </w:r>
      <w:r w:rsidR="00497A34">
        <w:t xml:space="preserve"> </w:t>
      </w:r>
      <w:sdt>
        <w:sdtPr>
          <w:alias w:val="To edit, see citavi.com/edit"/>
          <w:tag w:val="CitaviPlaceholder#56cfdd65-a3c1-4710-b1a1-a9bbaa646113"/>
          <w:id w:val="-1526558362"/>
          <w:placeholder>
            <w:docPart w:val="6D27757AA7A743F291F419CFEDCB127E"/>
          </w:placeholder>
        </w:sdtPr>
        <w:sdtEndPr/>
        <w:sdtContent>
          <w:r w:rsidR="00497A34">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2l0aHViLmNvbS9UZXJhYmVlL3NhbXBsZV9jb2Rlcy9ibG9iL21hc3Rlci9BcmR1aW5vL1RlcmFSYW5nZXJfc2luZ2xlX3BvaW50X0FyZHVpbm9fSTJDL1RlcmFSYW5nZXJfc2luZ2xlX3BvaW50X0FyZHVpbm9fSTJDLmlubyIsIlVyaVN0cmluZyI6Imh0dHBzOi8vZ2l0aHViLmNvbS9UZXJhYmVlL3NhbXBsZV9jb2Rlcy9ibG9iL21hc3Rlci9BcmR1aW5vL1RlcmFSYW5nZXJfc2luZ2xlX3BvaW50X0FyZHVpbm9fSTJDL1RlcmFSYW5nZXJfc2luZ2xlX3BvaW50X0FyZHVpbm9fSTJDLmlub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}</w:instrText>
          </w:r>
          <w:r w:rsidR="00497A34">
            <w:fldChar w:fldCharType="separate"/>
          </w:r>
          <w:r w:rsidR="0021362E">
            <w:t>[15]</w:t>
          </w:r>
          <w:r w:rsidR="00497A34">
            <w:fldChar w:fldCharType="end"/>
          </w:r>
        </w:sdtContent>
      </w:sdt>
      <w:r w:rsidR="00CE20AE">
        <w:t>.</w:t>
      </w:r>
      <w:r w:rsidR="00FE0E30">
        <w:t xml:space="preserve"> </w:t>
      </w:r>
      <w:r w:rsidR="00FC03D6">
        <w:t>Dieses liefert</w:t>
      </w:r>
      <w:r w:rsidR="008B082A">
        <w:t xml:space="preserve"> unter anderem</w:t>
      </w:r>
      <w:r w:rsidR="00FC03D6">
        <w:t xml:space="preserve"> eine </w:t>
      </w:r>
      <w:r w:rsidR="00E102DC">
        <w:t>Tabelle aller Checksummen</w:t>
      </w:r>
      <w:r w:rsidR="004A10C9">
        <w:t xml:space="preserve">, die vom Sensor zyklisch durchlaufen werden. </w:t>
      </w:r>
      <w:r w:rsidR="00EE57AE">
        <w:t xml:space="preserve">Weiterhin wurde </w:t>
      </w:r>
      <w:r w:rsidR="003C7F0B">
        <w:t xml:space="preserve">ein Beispielprogramm zur Implementierung großer Zeichen auf dem LCD </w:t>
      </w:r>
      <w:r w:rsidR="00BB6DB6">
        <w:t xml:space="preserve">als Orientierung </w:t>
      </w:r>
      <w:r w:rsidR="003C7F0B">
        <w:t>genutzt</w:t>
      </w:r>
      <w:r w:rsidR="00194C0E">
        <w:t xml:space="preserve"> und für das Projekt angepasst</w:t>
      </w:r>
      <w:r w:rsidR="00497A34">
        <w:t xml:space="preserve"> </w:t>
      </w:r>
      <w:sdt>
        <w:sdtPr>
          <w:alias w:val="To edit, see citavi.com/edit"/>
          <w:tag w:val="CitaviPlaceholder#a8df0414-0f5a-4c3a-a5ca-1d4c903559b6"/>
          <w:id w:val="1346744371"/>
          <w:placeholder>
            <w:docPart w:val="6D27757AA7A743F291F419CFEDCB127E"/>
          </w:placeholder>
        </w:sdtPr>
        <w:sdtEndPr/>
        <w:sdtContent>
          <w:r w:rsidR="00497A34">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MdWNha1xcQXBwRGF0YVxcTG9jYWxcXFRlbXBcXGZqb3Q1MDJxLmpwZyIsIlVyaVN0cmluZyI6ImNmN2UyOTQ1LTczMTItNDJhOC04YWMyLTU3ODc1MTc3YjhlM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A4LjIwMTYiLCJFZGl0b3JzIjpbeyIkcmVmIjoiNCJ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vb2RzZ29vZC5jYS9wcm9qZWN0cy8yMDE1LzAyLzE3L2JpZy1mb250LWxjZC1jaGFyYWN0ZXJzLyIsIlVyaVN0cmluZyI6Imh0dHA6Ly93b29kc2dvb2QuY2EvcHJvamVjdHMvMjAxNS8wMi8xNy9iaWctZm9udC1sY2QtY2hhcmFjdGVycy8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}</w:instrText>
          </w:r>
          <w:r w:rsidR="00497A34">
            <w:fldChar w:fldCharType="separate"/>
          </w:r>
          <w:r w:rsidR="0021362E">
            <w:t>[16]</w:t>
          </w:r>
          <w:r w:rsidR="00497A34">
            <w:fldChar w:fldCharType="end"/>
          </w:r>
        </w:sdtContent>
      </w:sdt>
      <w:r w:rsidR="00194C0E">
        <w:t>.</w:t>
      </w:r>
      <w:r w:rsidR="008B082A">
        <w:t xml:space="preserve"> </w:t>
      </w:r>
    </w:p>
    <w:p w14:paraId="3DCE0F4D" w14:textId="43B6EE7D" w:rsidR="007D558F" w:rsidRDefault="00F444F9" w:rsidP="00254679">
      <w:r>
        <w:t>Im Setup-Teil der Software wird zunächst d</w:t>
      </w:r>
      <w:r w:rsidR="00811CD7">
        <w:t xml:space="preserve">er I²C-Bus gestartet und das LCD initialisiert. </w:t>
      </w:r>
      <w:r w:rsidR="004A288B">
        <w:t xml:space="preserve">Zudem wird </w:t>
      </w:r>
      <w:r w:rsidR="009D499F">
        <w:t>die Kommunikation mit der SD-Karte aufgebaut und, falls keine SD-Karte erkannt wurde, eine Fehlermeldung auf dem Display ausgegeben (</w:t>
      </w:r>
      <w:r w:rsidR="00EF7AB3">
        <w:t xml:space="preserve">die Buchstaben „SD“ blinken auf). Ist eine SD-Karte erkannt worden, wird für den </w:t>
      </w:r>
      <w:r w:rsidR="00B5424F">
        <w:t>übrigen Zeitraum des Setup-Teils das Wort „LOAD“ auf dem Display angezeigt.</w:t>
      </w:r>
      <w:r w:rsidR="002A7D86">
        <w:t xml:space="preserve"> </w:t>
      </w:r>
      <w:r w:rsidR="00453856">
        <w:t xml:space="preserve">Im nächsten Schritt wird </w:t>
      </w:r>
      <w:r w:rsidR="00B514D1">
        <w:t xml:space="preserve">der </w:t>
      </w:r>
      <w:r w:rsidR="008D1064">
        <w:t xml:space="preserve">Dateiname </w:t>
      </w:r>
      <w:r w:rsidR="000A256D">
        <w:t>nach dem Muster „</w:t>
      </w:r>
      <w:r w:rsidR="0052128F">
        <w:t>DATA_</w:t>
      </w:r>
      <w:r w:rsidR="000964A5" w:rsidRPr="000964A5">
        <w:rPr>
          <w:i/>
          <w:iCs/>
        </w:rPr>
        <w:t>Ziffer</w:t>
      </w:r>
      <w:r w:rsidR="00E06B96">
        <w:t>.</w:t>
      </w:r>
      <w:r w:rsidR="008E202B">
        <w:t>csv</w:t>
      </w:r>
      <w:r w:rsidR="000A256D">
        <w:t>“</w:t>
      </w:r>
      <w:r w:rsidR="008D1064">
        <w:t xml:space="preserve"> konfiguriert bzw. inkrementiert, </w:t>
      </w:r>
      <w:r w:rsidR="00381697">
        <w:t>so</w:t>
      </w:r>
      <w:r w:rsidR="008D1064">
        <w:t>dass noch</w:t>
      </w:r>
      <w:r w:rsidR="000059D7">
        <w:t xml:space="preserve"> keine Datei dieses Namens </w:t>
      </w:r>
      <w:r w:rsidR="00295DDC">
        <w:t>auf der SD-Karte vorhanden ist. So wird sichergestellt, dass keine Daten überschrieben werden</w:t>
      </w:r>
      <w:r w:rsidR="000059D7">
        <w:t xml:space="preserve"> können</w:t>
      </w:r>
      <w:r w:rsidR="00295DDC">
        <w:t xml:space="preserve">. Zudem wird </w:t>
      </w:r>
      <w:r w:rsidR="006E327A">
        <w:t>die</w:t>
      </w:r>
      <w:r w:rsidR="00442D1F">
        <w:t xml:space="preserve"> entsprechende für die Datenspeicherung vorgesehene</w:t>
      </w:r>
      <w:r w:rsidR="006E327A">
        <w:t xml:space="preserve"> </w:t>
      </w:r>
      <w:r w:rsidR="00442D1F">
        <w:t>CSV-</w:t>
      </w:r>
      <w:r w:rsidR="006E327A">
        <w:t>Datei erstellt und in die erste Zeile</w:t>
      </w:r>
      <w:r w:rsidR="00442D1F">
        <w:t xml:space="preserve"> w</w:t>
      </w:r>
      <w:r w:rsidR="007D558F">
        <w:t>erden</w:t>
      </w:r>
      <w:r w:rsidR="00442D1F">
        <w:t xml:space="preserve"> </w:t>
      </w:r>
      <w:r w:rsidR="00F7509E">
        <w:t xml:space="preserve">zur besseren Einordnung der Messdaten </w:t>
      </w:r>
      <w:r w:rsidR="007D558F">
        <w:t xml:space="preserve">Spaltenüberschriften hinzugefügt. Anschließend </w:t>
      </w:r>
      <w:r w:rsidR="001A1577">
        <w:t xml:space="preserve">wird die serielle </w:t>
      </w:r>
      <w:r w:rsidR="001A1577">
        <w:lastRenderedPageBreak/>
        <w:t xml:space="preserve">Kommunikation mit dem MP3-Modul aufgebaut und </w:t>
      </w:r>
      <w:r w:rsidR="00A5375D">
        <w:t>das Modul konfiguriert. Nach abgeschlossener Konfiguration wird ein Test-Audio abgespielt</w:t>
      </w:r>
      <w:r w:rsidR="007F791B">
        <w:t xml:space="preserve">, um </w:t>
      </w:r>
      <w:r w:rsidR="004253B2">
        <w:t>die erfolgreiche Audioausgabe über entsprechende Endgeräte sicherstellen und die Lautstärke wählen zu können.</w:t>
      </w:r>
      <w:r w:rsidR="00A32DA9">
        <w:t xml:space="preserve"> Für die</w:t>
      </w:r>
      <w:r w:rsidR="00EC5A1A">
        <w:t xml:space="preserve"> Umsetzung der</w:t>
      </w:r>
      <w:r w:rsidR="00A32DA9">
        <w:t xml:space="preserve"> </w:t>
      </w:r>
      <w:r w:rsidR="00AD1F58">
        <w:t>Justier</w:t>
      </w:r>
      <w:r w:rsidR="00A32DA9">
        <w:t xml:space="preserve">ung wird geprüft, ob der Druckknopf gedrückt ist. Ist dies der Fall, </w:t>
      </w:r>
      <w:r w:rsidR="00EC4CB2">
        <w:t xml:space="preserve">wird der aktuelle Messwert des Sensors als Offset-Wert gesetzt und in </w:t>
      </w:r>
      <w:r w:rsidR="00E17626">
        <w:t>die Datei „offset</w:t>
      </w:r>
      <w:r w:rsidR="00427151">
        <w:t xml:space="preserve">.txt“ geschrieben. Sollte diese bereits vorhanden sein, wird sie zuvor gelöscht. </w:t>
      </w:r>
      <w:r w:rsidR="0067267C">
        <w:t>Die Datei wird bei</w:t>
      </w:r>
      <w:r w:rsidR="009564ED">
        <w:t xml:space="preserve"> jedem Systemstart </w:t>
      </w:r>
      <w:r w:rsidR="00555BC4">
        <w:t>mit</w:t>
      </w:r>
      <w:r w:rsidR="0067267C">
        <w:t xml:space="preserve"> nicht gedrücktem Knopf </w:t>
      </w:r>
      <w:r w:rsidR="009564ED">
        <w:t xml:space="preserve">ausgelesen und der enthaltene Wert als Offset gesetzt. So ist bei fest montiertem Sensor immer eine </w:t>
      </w:r>
      <w:r w:rsidR="00506B30">
        <w:t>k</w:t>
      </w:r>
      <w:r w:rsidR="009564ED">
        <w:t xml:space="preserve">orrekte Messung über Grund ohne zusätzliche </w:t>
      </w:r>
      <w:r w:rsidR="00AD1F58">
        <w:t>Justier</w:t>
      </w:r>
      <w:r w:rsidR="009564ED">
        <w:t>ungsarbeit möglich.</w:t>
      </w:r>
      <w:r w:rsidR="0045568A">
        <w:t xml:space="preserve"> Ist keine Offset-Datei vorhanden und der Knopf nicht gedrückt, wird als Standardwert eine Höhe von </w:t>
      </w:r>
      <m:oMath>
        <m:r>
          <m:rPr>
            <m:sty m:val="p"/>
          </m:rPr>
          <w:rPr>
            <w:rFonts w:ascii="Cambria Math" w:hAnsi="Cambria Math"/>
          </w:rPr>
          <m:t>0 m</m:t>
        </m:r>
      </m:oMath>
      <w:r w:rsidR="005D7220">
        <w:t xml:space="preserve"> über Grund angenommen.</w:t>
      </w:r>
    </w:p>
    <w:p w14:paraId="578478E2" w14:textId="185575BA" w:rsidR="005F38C0" w:rsidRDefault="00241644" w:rsidP="00254679">
      <w:r>
        <w:t xml:space="preserve">Nach Abschluss des Setup-Abschnitts wird der </w:t>
      </w:r>
      <w:r w:rsidR="00D84E53">
        <w:t>Sensor-Betrieb aufgenomme</w:t>
      </w:r>
      <w:r w:rsidR="00CF3B41">
        <w:t xml:space="preserve">n. Vom Sensor werden </w:t>
      </w:r>
      <w:r w:rsidR="005C351A">
        <w:t xml:space="preserve">bei Distanzen unter </w:t>
      </w:r>
      <m:oMath>
        <m:r>
          <m:rPr>
            <m:sty m:val="p"/>
          </m:rPr>
          <w:rPr>
            <w:rFonts w:ascii="Cambria Math" w:hAnsi="Cambria Math"/>
          </w:rPr>
          <m:t>30 m</m:t>
        </m:r>
      </m:oMath>
      <w:r w:rsidR="005C351A">
        <w:t xml:space="preserve"> </w:t>
      </w:r>
      <w:r w:rsidR="00AB68D5">
        <w:t>die</w:t>
      </w:r>
      <w:r w:rsidR="002C5A1B">
        <w:t xml:space="preserve"> </w:t>
      </w:r>
      <w:r w:rsidR="00AB68D5">
        <w:t>zehn Mal</w:t>
      </w:r>
      <w:r w:rsidR="00A45C99">
        <w:t xml:space="preserve"> pro Sekunde, bei Distanzen darüber </w:t>
      </w:r>
      <w:r w:rsidR="00AB68D5">
        <w:t>ein Mal</w:t>
      </w:r>
      <w:r w:rsidR="00A45C99">
        <w:t xml:space="preserve"> pro Sekunde abge</w:t>
      </w:r>
      <w:r w:rsidR="00AB68D5">
        <w:t xml:space="preserve">fragt. </w:t>
      </w:r>
      <w:r w:rsidR="00DF338C">
        <w:t>Die</w:t>
      </w:r>
      <w:r w:rsidR="005E5F2C">
        <w:t>se Höhe</w:t>
      </w:r>
      <w:r w:rsidR="00DF338C">
        <w:t xml:space="preserve"> wurde </w:t>
      </w:r>
      <w:r w:rsidR="00D62A33">
        <w:t>im</w:t>
      </w:r>
      <w:r w:rsidR="00DF338C">
        <w:t xml:space="preserve"> </w:t>
      </w:r>
      <w:r w:rsidR="001C1E1F">
        <w:t xml:space="preserve">Rahmen der Messflüge </w:t>
      </w:r>
      <w:r w:rsidR="00485A78">
        <w:t>angepasst.</w:t>
      </w:r>
      <w:r w:rsidR="00AB68D5">
        <w:t xml:space="preserve"> </w:t>
      </w:r>
      <w:r w:rsidR="001635CC">
        <w:t xml:space="preserve">So kann </w:t>
      </w:r>
      <w:r w:rsidR="002646F2">
        <w:t xml:space="preserve">eine hohe Genauigkeit bei überschaubarer Datenmenge erreicht werden. Die Messwerte kommen wie in </w:t>
      </w:r>
      <w:r w:rsidR="001B5A1B">
        <w:fldChar w:fldCharType="begin"/>
      </w:r>
      <w:r w:rsidR="001B5A1B">
        <w:instrText xml:space="preserve"> REF _Ref84201652 \r \h </w:instrText>
      </w:r>
      <w:r w:rsidR="001B5A1B">
        <w:fldChar w:fldCharType="separate"/>
      </w:r>
      <w:r w:rsidR="00040E54">
        <w:t>3.1.1</w:t>
      </w:r>
      <w:r w:rsidR="001B5A1B">
        <w:fldChar w:fldCharType="end"/>
      </w:r>
      <w:r w:rsidR="001B5A1B">
        <w:t xml:space="preserve"> </w:t>
      </w:r>
      <w:r w:rsidR="002646F2">
        <w:t xml:space="preserve">erwähnt </w:t>
      </w:r>
      <w:r w:rsidR="006127C7">
        <w:t xml:space="preserve">in Form von Datenframes beim Arduino an, wobei Byte 1 und 2 </w:t>
      </w:r>
      <w:r w:rsidR="0032617D">
        <w:t>die Distanz und Byte 3 die Checksumme enth</w:t>
      </w:r>
      <w:r w:rsidR="00E86C5B">
        <w:t>ä</w:t>
      </w:r>
      <w:r w:rsidR="0032617D">
        <w:t>lt. Über die messen()-Funktion</w:t>
      </w:r>
      <w:r w:rsidR="00906E03">
        <w:t xml:space="preserve">, </w:t>
      </w:r>
      <w:r w:rsidR="003B62B1">
        <w:t xml:space="preserve">die im </w:t>
      </w:r>
      <w:r w:rsidR="002707F3">
        <w:t>Gesamtc</w:t>
      </w:r>
      <w:r w:rsidR="003B62B1">
        <w:t xml:space="preserve">ode in </w:t>
      </w:r>
      <w:r w:rsidR="00C32B9F">
        <w:fldChar w:fldCharType="begin"/>
      </w:r>
      <w:r w:rsidR="00C32B9F">
        <w:instrText xml:space="preserve"> REF _Ref84536316 \r \h </w:instrText>
      </w:r>
      <w:r w:rsidR="00C32B9F">
        <w:fldChar w:fldCharType="separate"/>
      </w:r>
      <w:r w:rsidR="00040E54">
        <w:t>Anhang 2</w:t>
      </w:r>
      <w:r w:rsidR="00C32B9F">
        <w:fldChar w:fldCharType="end"/>
      </w:r>
      <w:r w:rsidR="0032617D">
        <w:t xml:space="preserve"> </w:t>
      </w:r>
      <w:r w:rsidR="002707F3">
        <w:t xml:space="preserve">erklärt ist, </w:t>
      </w:r>
      <w:r w:rsidR="0032617D">
        <w:t xml:space="preserve">wird die Checksumme überprüft und bei </w:t>
      </w:r>
      <w:r w:rsidR="000031BF">
        <w:t xml:space="preserve">erfolgreichem Abgleich der Messwert </w:t>
      </w:r>
      <w:r w:rsidR="0068260B">
        <w:t>zurückgegeben. Von diesem wird der Offset abgezogen und so die tatsächliche Höhe des Flugzeugs über Grund ermittelt.</w:t>
      </w:r>
      <w:r w:rsidR="00741A82">
        <w:t xml:space="preserve"> Für die Ausgabe auf dem Display wird der Wert zudem in Meter umgerechnet</w:t>
      </w:r>
      <w:r w:rsidR="00036853">
        <w:t xml:space="preserve"> und als Gleitkommazahl zwischengespeichert.</w:t>
      </w:r>
      <w:r w:rsidR="00B73213">
        <w:t xml:space="preserve"> Die Displayanzeige wird</w:t>
      </w:r>
      <w:r w:rsidR="00B62F69">
        <w:t xml:space="preserve"> dabei</w:t>
      </w:r>
      <w:r w:rsidR="00B73213">
        <w:t xml:space="preserve"> unabhängig von der Datenspeicherung sekündlich aktualisiert</w:t>
      </w:r>
      <w:r w:rsidR="00B62F69">
        <w:t xml:space="preserve">. </w:t>
      </w:r>
      <w:r w:rsidR="00DA795A">
        <w:t>Die Datenspeicherung</w:t>
      </w:r>
      <w:r w:rsidR="00D07C7C">
        <w:t xml:space="preserve"> auf die SD-Karte</w:t>
      </w:r>
      <w:r w:rsidR="00B62F69">
        <w:t xml:space="preserve"> erfolgt </w:t>
      </w:r>
      <w:r w:rsidR="00600863">
        <w:t>in Millimetern und mit aktuellem Zeitstempel</w:t>
      </w:r>
      <w:r w:rsidR="000A6594">
        <w:t xml:space="preserve"> relativ zum Systemstart</w:t>
      </w:r>
      <w:r w:rsidR="00600863">
        <w:t xml:space="preserve">, um den Zeitverlauf </w:t>
      </w:r>
      <w:r w:rsidR="00476073">
        <w:t>für die</w:t>
      </w:r>
      <w:r w:rsidR="00600863">
        <w:t xml:space="preserve"> Auswertung verfügbar zu </w:t>
      </w:r>
      <w:r w:rsidR="00476073">
        <w:t>machen</w:t>
      </w:r>
      <w:r w:rsidR="00600863">
        <w:t>.</w:t>
      </w:r>
      <w:r w:rsidR="004A4C85">
        <w:t xml:space="preserve"> </w:t>
      </w:r>
    </w:p>
    <w:p w14:paraId="6EBD20C0" w14:textId="37EA6939" w:rsidR="002F6AD4" w:rsidRDefault="00F534AD" w:rsidP="00254679">
      <w:r>
        <w:t>Nach jede</w:t>
      </w:r>
      <w:r w:rsidR="00191382">
        <w:t>m gesicherten Messwert wird geprüft</w:t>
      </w:r>
      <w:r w:rsidR="0008347F">
        <w:t>, ob eine entscheidende Höhe</w:t>
      </w:r>
      <w:r w:rsidR="008D6D76">
        <w:t xml:space="preserve"> im Sinkflug</w:t>
      </w:r>
      <w:r w:rsidR="0008347F">
        <w:t xml:space="preserve"> durchschritten wurde, um bei Bedarf den Audio-Callout </w:t>
      </w:r>
      <w:r w:rsidR="007901B1">
        <w:t xml:space="preserve">abzurufen. Dabei sind die signifikanten Höhen </w:t>
      </w:r>
      <m:oMath>
        <m:r>
          <m:rPr>
            <m:sty m:val="p"/>
          </m:rPr>
          <w:rPr>
            <w:rFonts w:ascii="Cambria Math" w:hAnsi="Cambria Math"/>
          </w:rPr>
          <m:t>50 m</m:t>
        </m:r>
      </m:oMath>
      <w:r w:rsidR="007901B1">
        <w:t xml:space="preserve">, </w:t>
      </w:r>
      <m:oMath>
        <m:r>
          <m:rPr>
            <m:sty m:val="p"/>
          </m:rPr>
          <w:rPr>
            <w:rFonts w:ascii="Cambria Math" w:hAnsi="Cambria Math"/>
          </w:rPr>
          <m:t>40 m</m:t>
        </m:r>
      </m:oMath>
      <w:r w:rsidR="007901B1">
        <w:t xml:space="preserve">, </w:t>
      </w:r>
      <m:oMath>
        <m:r>
          <m:rPr>
            <m:sty m:val="p"/>
          </m:rPr>
          <w:rPr>
            <w:rFonts w:ascii="Cambria Math" w:hAnsi="Cambria Math"/>
          </w:rPr>
          <m:t>30 m</m:t>
        </m:r>
      </m:oMath>
      <w:r w:rsidR="007901B1">
        <w:t xml:space="preserve">, </w:t>
      </w:r>
      <m:oMath>
        <m:r>
          <m:rPr>
            <m:sty m:val="p"/>
          </m:rPr>
          <w:rPr>
            <w:rFonts w:ascii="Cambria Math" w:hAnsi="Cambria Math"/>
          </w:rPr>
          <m:t>20 m</m:t>
        </m:r>
      </m:oMath>
      <w:r w:rsidR="007901B1">
        <w:t xml:space="preserve">, </w:t>
      </w:r>
      <m:oMath>
        <m:r>
          <m:rPr>
            <m:sty m:val="p"/>
          </m:rPr>
          <w:rPr>
            <w:rFonts w:ascii="Cambria Math" w:hAnsi="Cambria Math"/>
          </w:rPr>
          <m:t>10 m</m:t>
        </m:r>
      </m:oMath>
      <w:r w:rsidR="00B74173">
        <w:t xml:space="preserve"> sowie </w:t>
      </w:r>
      <m:oMath>
        <m:r>
          <m:rPr>
            <m:sty m:val="p"/>
          </m:rPr>
          <w:rPr>
            <w:rFonts w:ascii="Cambria Math" w:hAnsi="Cambria Math"/>
          </w:rPr>
          <m:t>5 m</m:t>
        </m:r>
      </m:oMath>
      <w:r w:rsidR="00B74173">
        <w:t>.</w:t>
      </w:r>
      <w:r w:rsidR="008D6D76">
        <w:t xml:space="preserve"> </w:t>
      </w:r>
      <w:r w:rsidR="00010B63">
        <w:t xml:space="preserve">Hierfür wird </w:t>
      </w:r>
      <w:r w:rsidR="004F129F">
        <w:t xml:space="preserve">jeweils </w:t>
      </w:r>
      <w:r w:rsidR="00010B63">
        <w:t xml:space="preserve">der letzte Messwert mit dem aktuellen verglichen und so erkannt, wenn ein Sinkflug vorliegt. Ist dies der Fall, wird </w:t>
      </w:r>
      <w:r w:rsidR="00C855E9">
        <w:t>je nach durchschrittener Höhe der entsprechende Callout abge</w:t>
      </w:r>
      <w:r w:rsidR="00161411">
        <w:t>spielt</w:t>
      </w:r>
      <w:r w:rsidR="00C855E9">
        <w:t xml:space="preserve">. Damit </w:t>
      </w:r>
      <w:r w:rsidR="00DC3A95">
        <w:t>der Callout bei gleichbleibender Höhe</w:t>
      </w:r>
      <w:r w:rsidR="005706D1">
        <w:t>nstufe</w:t>
      </w:r>
      <w:r w:rsidR="00DC3A95">
        <w:t xml:space="preserve"> nicht </w:t>
      </w:r>
      <w:r w:rsidR="008B6D13">
        <w:t>im nachfolgenden Durchlauf des Programms erneut abge</w:t>
      </w:r>
      <w:r w:rsidR="00161411">
        <w:t>spielt</w:t>
      </w:r>
      <w:r w:rsidR="008B6D13">
        <w:t xml:space="preserve"> wird, wird eine Kontrollvariable nach erstem A</w:t>
      </w:r>
      <w:r w:rsidR="00161411">
        <w:t>uf</w:t>
      </w:r>
      <w:r w:rsidR="008B6D13">
        <w:t xml:space="preserve">ruf </w:t>
      </w:r>
      <w:r w:rsidR="00AD436D">
        <w:t xml:space="preserve">geändert, um den Status „announced“ </w:t>
      </w:r>
      <w:r w:rsidR="003D31BD">
        <w:t xml:space="preserve">für die entsprechende Höhenstufe </w:t>
      </w:r>
      <w:r w:rsidR="00AD436D">
        <w:t>zu signalisieren.</w:t>
      </w:r>
      <w:r w:rsidR="00966CEE">
        <w:t xml:space="preserve"> Ist diese</w:t>
      </w:r>
      <w:r w:rsidR="00A11B79">
        <w:t>r</w:t>
      </w:r>
      <w:r w:rsidR="00966CEE">
        <w:t xml:space="preserve"> gesetzt, wird für die Höhenstufe kein Callout gespielt.</w:t>
      </w:r>
    </w:p>
    <w:p w14:paraId="3778AF08" w14:textId="1BBE9542" w:rsidR="00A535E4" w:rsidRDefault="00A535E4" w:rsidP="00254679">
      <w:r>
        <w:t xml:space="preserve">Liegt die Distanz außerhalb des messbaren Bereichs oder wird bei der Checksummenprüfung ein Übertragungsfehler erkannt, </w:t>
      </w:r>
      <w:r w:rsidR="00E949F5">
        <w:t xml:space="preserve">wird die Distanz auf </w:t>
      </w:r>
      <m:oMath>
        <m:r>
          <m:rPr>
            <m:sty m:val="p"/>
          </m:rPr>
          <w:rPr>
            <w:rFonts w:ascii="Cambria Math" w:hAnsi="Cambria Math"/>
          </w:rPr>
          <m:t>0 m</m:t>
        </m:r>
      </m:oMath>
      <w:r w:rsidR="00E949F5">
        <w:t xml:space="preserve"> gesetzt. In dem Fall wird auch die </w:t>
      </w:r>
      <w:r w:rsidR="00AC0503">
        <w:t xml:space="preserve">Messfrequenz auf ein Mal pro Sekunde reduziert, um übermäßig viele Null-Messungen </w:t>
      </w:r>
      <w:r w:rsidR="0008015A">
        <w:t xml:space="preserve">auf der SD-Karte </w:t>
      </w:r>
      <w:r w:rsidR="00AC0503">
        <w:t>zu vermeiden.</w:t>
      </w:r>
    </w:p>
    <w:p w14:paraId="3685F097" w14:textId="77777777" w:rsidR="00254679" w:rsidRDefault="00254679" w:rsidP="002F74F7"/>
    <w:p w14:paraId="47F43AFE" w14:textId="12DB90C4" w:rsidR="002F74F7" w:rsidRDefault="00B02626" w:rsidP="00B02626">
      <w:pPr>
        <w:pStyle w:val="berschrift2"/>
      </w:pPr>
      <w:r>
        <w:t xml:space="preserve"> </w:t>
      </w:r>
      <w:bookmarkStart w:id="52" w:name="_Toc84547562"/>
      <w:r>
        <w:t>Gehäuseentwicklung</w:t>
      </w:r>
      <w:r w:rsidR="000C783A">
        <w:t xml:space="preserve"> </w:t>
      </w:r>
      <w:r w:rsidR="00D633DE">
        <w:t>und</w:t>
      </w:r>
      <w:r w:rsidR="000C783A">
        <w:t xml:space="preserve"> Sensorhalterung</w:t>
      </w:r>
      <w:bookmarkEnd w:id="52"/>
    </w:p>
    <w:p w14:paraId="3261708B" w14:textId="07B42EC1" w:rsidR="000C783A" w:rsidRDefault="000C783A" w:rsidP="000C783A"/>
    <w:p w14:paraId="24076FFD" w14:textId="074D6158" w:rsidR="00B93428" w:rsidRDefault="00B93428" w:rsidP="00B93428">
      <w:r w:rsidRPr="00183E74">
        <w:t>Mit der nötigen Anbringung des Sensors an der Außenseite des Flugzeugs ergeben sich einige Störfaktoren, die bei der Entwicklung einer Sensorhalterung berücksichtigt werden müssen. Von größter Bedeutung sind der hohe Luftwiderstand, de</w:t>
      </w:r>
      <w:r>
        <w:t>n</w:t>
      </w:r>
      <w:r w:rsidRPr="00183E74">
        <w:t xml:space="preserve"> der Sensor im Flug </w:t>
      </w:r>
      <w:r>
        <w:t>erzeugt</w:t>
      </w:r>
      <w:r w:rsidR="00000142">
        <w:t>,</w:t>
      </w:r>
      <w:r w:rsidRPr="00183E74">
        <w:t xml:space="preserve"> und die vom Luftfahrzeug erzeugten Vibrationen. Darüber hinaus muss der Sensor beim Anflug horizontal und damit parallel zur Landebahn ausgerichtet sein.</w:t>
      </w:r>
    </w:p>
    <w:p w14:paraId="4C5FFAA7" w14:textId="2B768548" w:rsidR="00B93428" w:rsidRDefault="00B93428" w:rsidP="00B93428">
      <w:r>
        <w:t xml:space="preserve">Da in diesem Fall eine sehr spezielle Passform der Sensorhalterung gewünscht ist, </w:t>
      </w:r>
      <w:r w:rsidR="005C4BD9">
        <w:t>die genau an die Tragflächenstrebe der Cess</w:t>
      </w:r>
      <w:r w:rsidR="00080D06">
        <w:t>na 172N passt</w:t>
      </w:r>
      <w:r>
        <w:t xml:space="preserve">, ist die Fertigung mithilfe eines 3D-Druckers von Vorteil. Dabei muss beachtet werden, dass das verwendete Material den wirkenden Kräften standhält. Alle Außenwände der Halterung müssen dick genug gedruckt sein und das Füllmuster genügend Stabilität bieten. Da der Sensor an der Tragflächenstrebe der Cessna 172 angebracht werden soll, wurde bei der </w:t>
      </w:r>
      <w:r w:rsidR="0086600B">
        <w:t>F</w:t>
      </w:r>
      <w:r>
        <w:t xml:space="preserve">orm ein Winkel von </w:t>
      </w:r>
      <m:oMath>
        <m:r>
          <w:rPr>
            <w:rFonts w:ascii="Cambria Math" w:hAnsi="Cambria Math"/>
          </w:rPr>
          <m:t>30°</m:t>
        </m:r>
      </m:oMath>
      <w:r>
        <w:t xml:space="preserve"> eingearbeitet. Für die Feineinstellung der Sensorlage ist in die </w:t>
      </w:r>
      <w:r>
        <w:lastRenderedPageBreak/>
        <w:t xml:space="preserve">Sensorhalterung ein Kugelkopf integriert. Mithilfe dessen kann bei der Anbringung am Flugzeug eine genau horizontale Lage des Sensors gewährleistet werden. </w:t>
      </w:r>
      <w:r w:rsidR="00951937">
        <w:t xml:space="preserve">Die abgeschrägte Sensorhalterung mit Kugelkopf ist in </w:t>
      </w:r>
      <w:r w:rsidR="00951937">
        <w:fldChar w:fldCharType="begin"/>
      </w:r>
      <w:r w:rsidR="00951937">
        <w:instrText xml:space="preserve"> REF _Ref84529698 \h </w:instrText>
      </w:r>
      <w:r w:rsidR="00951937">
        <w:fldChar w:fldCharType="separate"/>
      </w:r>
      <w:r w:rsidR="00040E54">
        <w:t xml:space="preserve">Abbildung </w:t>
      </w:r>
      <w:r w:rsidR="00040E54">
        <w:rPr>
          <w:noProof/>
        </w:rPr>
        <w:t>3</w:t>
      </w:r>
      <w:r w:rsidR="00040E54">
        <w:noBreakHyphen/>
      </w:r>
      <w:r w:rsidR="00040E54">
        <w:rPr>
          <w:noProof/>
        </w:rPr>
        <w:t>8</w:t>
      </w:r>
      <w:r w:rsidR="00951937">
        <w:fldChar w:fldCharType="end"/>
      </w:r>
      <w:r w:rsidR="00951937">
        <w:t xml:space="preserve"> zu sehen. </w:t>
      </w:r>
    </w:p>
    <w:p w14:paraId="776AF752" w14:textId="77777777" w:rsidR="00647AB2" w:rsidRDefault="00647AB2" w:rsidP="00B93428"/>
    <w:p w14:paraId="3F6695AC" w14:textId="77777777" w:rsidR="008F0552" w:rsidRDefault="008F0552" w:rsidP="008F0552">
      <w:pPr>
        <w:keepNext/>
        <w:jc w:val="center"/>
      </w:pPr>
      <w:r>
        <w:rPr>
          <w:noProof/>
        </w:rPr>
        <w:drawing>
          <wp:inline distT="0" distB="0" distL="0" distR="0" wp14:anchorId="2308192D" wp14:editId="5708A4DB">
            <wp:extent cx="3600000" cy="2397600"/>
            <wp:effectExtent l="0" t="0" r="0" b="0"/>
            <wp:docPr id="9" name="Grafik 9" descr="Ein Bild, das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pielzeug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2D3FBE6F" w14:textId="450F2079" w:rsidR="008F0552" w:rsidRDefault="008F0552" w:rsidP="008F0552">
      <w:pPr>
        <w:pStyle w:val="Beschriftung"/>
        <w:jc w:val="center"/>
      </w:pPr>
      <w:bookmarkStart w:id="53" w:name="_Ref84529698"/>
      <w:bookmarkStart w:id="54" w:name="_Toc84169209"/>
      <w:bookmarkStart w:id="55" w:name="_Toc84544734"/>
      <w:r>
        <w:t xml:space="preserve">Abbildung </w:t>
      </w:r>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8</w:t>
      </w:r>
      <w:r w:rsidR="00AB6366">
        <w:fldChar w:fldCharType="end"/>
      </w:r>
      <w:bookmarkEnd w:id="53"/>
      <w:r w:rsidR="004A42FF">
        <w:t>:</w:t>
      </w:r>
      <w:r>
        <w:t xml:space="preserve"> Sensorhalterung mit charakteristischer 30°-Abschrägung und Kugelkopf</w:t>
      </w:r>
      <w:bookmarkEnd w:id="54"/>
      <w:bookmarkEnd w:id="55"/>
    </w:p>
    <w:p w14:paraId="3702A7DE" w14:textId="77777777" w:rsidR="00647AB2" w:rsidRDefault="00647AB2" w:rsidP="000C783A"/>
    <w:p w14:paraId="28F435F4" w14:textId="67559E52" w:rsidR="00A11C14" w:rsidRDefault="00A11C14" w:rsidP="000C783A">
      <w:r>
        <w:t xml:space="preserve">Außerdem wurde ein Gehäuse für </w:t>
      </w:r>
      <w:r w:rsidR="00DD50F9">
        <w:t xml:space="preserve">den restlichen Messaufbau entwickelt, welches im Cockpit angebracht wird. </w:t>
      </w:r>
      <w:r w:rsidR="00322FD0">
        <w:t xml:space="preserve">In diesem Gehäuse ist die Platine befestigt, auf welcher </w:t>
      </w:r>
      <w:r w:rsidR="002A7279">
        <w:t>das Mikrocontrollerboard und</w:t>
      </w:r>
      <w:r w:rsidR="00CE72A9">
        <w:t xml:space="preserve"> </w:t>
      </w:r>
      <w:r w:rsidR="001F4A3A">
        <w:t>die weiteren Module verlötet sind. Darüber hinaus findet sich auf dieser der Knopf zur Justierung</w:t>
      </w:r>
      <w:r w:rsidR="00322FD0">
        <w:t xml:space="preserve"> </w:t>
      </w:r>
      <w:r w:rsidR="00D618D3">
        <w:t>des Nullpunktes.</w:t>
      </w:r>
      <w:r w:rsidR="00322FD0">
        <w:t xml:space="preserve"> </w:t>
      </w:r>
      <w:r w:rsidR="008950A9">
        <w:t>Wie in</w:t>
      </w:r>
      <w:r w:rsidR="005C2CD4">
        <w:t xml:space="preserve"> </w:t>
      </w:r>
      <w:r w:rsidR="00986D47">
        <w:fldChar w:fldCharType="begin"/>
      </w:r>
      <w:r w:rsidR="00986D47">
        <w:instrText xml:space="preserve"> REF _Ref84293362 \h </w:instrText>
      </w:r>
      <w:r w:rsidR="00986D47">
        <w:fldChar w:fldCharType="separate"/>
      </w:r>
      <w:r w:rsidR="00040E54">
        <w:t xml:space="preserve">Abbildung </w:t>
      </w:r>
      <w:r w:rsidR="00040E54">
        <w:rPr>
          <w:noProof/>
        </w:rPr>
        <w:t>3</w:t>
      </w:r>
      <w:r w:rsidR="00040E54">
        <w:noBreakHyphen/>
      </w:r>
      <w:r w:rsidR="00040E54">
        <w:rPr>
          <w:noProof/>
        </w:rPr>
        <w:t>9</w:t>
      </w:r>
      <w:r w:rsidR="00986D47">
        <w:fldChar w:fldCharType="end"/>
      </w:r>
      <w:r w:rsidR="000669A3">
        <w:t xml:space="preserve"> </w:t>
      </w:r>
      <w:r w:rsidR="008950A9">
        <w:t xml:space="preserve">zu sehen, </w:t>
      </w:r>
      <w:r w:rsidR="00D86752">
        <w:t>ist auf der Oberseite des Gehäuses d</w:t>
      </w:r>
      <w:r w:rsidR="00D865C4">
        <w:t xml:space="preserve">as LCD eingebettet. </w:t>
      </w:r>
      <w:r w:rsidR="00F32FAA">
        <w:t>Auf der Vorderseite befindet sich der Schalter</w:t>
      </w:r>
      <w:r w:rsidR="007959A3">
        <w:t xml:space="preserve">, welcher beim Schließen die Spannungsversorgung der Geräte herstellt und die entsprechende grüne Indikator-LED. </w:t>
      </w:r>
      <w:r w:rsidR="005413A7">
        <w:t xml:space="preserve">Darüber hinaus </w:t>
      </w:r>
      <w:r w:rsidR="00CB6702">
        <w:t>ist ein</w:t>
      </w:r>
      <w:r w:rsidR="00DD3B9A">
        <w:t xml:space="preserve"> </w:t>
      </w:r>
      <w:r w:rsidR="00A75F29">
        <w:t xml:space="preserve">Zugang zur microSD-Karte </w:t>
      </w:r>
      <w:r w:rsidR="0086600B">
        <w:t>für die</w:t>
      </w:r>
      <w:r w:rsidR="00A75F29">
        <w:t xml:space="preserve"> Datenspeicherung </w:t>
      </w:r>
      <w:r w:rsidR="008519E0">
        <w:t xml:space="preserve">vorhanden. </w:t>
      </w:r>
      <w:r w:rsidR="00B007E4">
        <w:t xml:space="preserve">Rechts und </w:t>
      </w:r>
      <w:r w:rsidR="007F0328">
        <w:t>links</w:t>
      </w:r>
      <w:r w:rsidR="00B007E4">
        <w:t xml:space="preserve"> befinden sich die Anschlüsse de</w:t>
      </w:r>
      <w:r w:rsidR="00C701FC">
        <w:t>s Spannungs-, Audio- und Datenkabel</w:t>
      </w:r>
      <w:r w:rsidR="00342C50">
        <w:t>s</w:t>
      </w:r>
      <w:r w:rsidR="00C701FC">
        <w:t xml:space="preserve">. </w:t>
      </w:r>
    </w:p>
    <w:p w14:paraId="5F15B407" w14:textId="77777777" w:rsidR="00407CB0" w:rsidRDefault="00407CB0" w:rsidP="000C783A"/>
    <w:p w14:paraId="00AB4436" w14:textId="77777777" w:rsidR="00434229" w:rsidRDefault="00434229" w:rsidP="00434229">
      <w:pPr>
        <w:keepNext/>
        <w:jc w:val="center"/>
      </w:pPr>
      <w:r>
        <w:rPr>
          <w:noProof/>
        </w:rPr>
        <w:drawing>
          <wp:inline distT="0" distB="0" distL="0" distR="0" wp14:anchorId="01E63B91" wp14:editId="01A93FA0">
            <wp:extent cx="3600000" cy="2401200"/>
            <wp:effectExtent l="0" t="0" r="0" b="0"/>
            <wp:docPr id="8" name="Grafik 8" descr="Ein Bild, das Elektronik, Adap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Elektronik, Adapter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401200"/>
                    </a:xfrm>
                    <a:prstGeom prst="rect">
                      <a:avLst/>
                    </a:prstGeom>
                  </pic:spPr>
                </pic:pic>
              </a:graphicData>
            </a:graphic>
          </wp:inline>
        </w:drawing>
      </w:r>
    </w:p>
    <w:p w14:paraId="63B06F31" w14:textId="1E8F8432" w:rsidR="00792208" w:rsidRDefault="00434229" w:rsidP="00434229">
      <w:pPr>
        <w:pStyle w:val="Beschriftung"/>
        <w:jc w:val="center"/>
      </w:pPr>
      <w:bookmarkStart w:id="56" w:name="_Ref84020405"/>
      <w:bookmarkStart w:id="57" w:name="_Ref84293362"/>
      <w:bookmarkStart w:id="58" w:name="_Toc84169210"/>
      <w:bookmarkStart w:id="59" w:name="_Toc84544735"/>
      <w:r>
        <w:t xml:space="preserve">Abbildung </w:t>
      </w:r>
      <w:bookmarkEnd w:id="56"/>
      <w:r w:rsidR="00AB6366">
        <w:fldChar w:fldCharType="begin"/>
      </w:r>
      <w:r w:rsidR="00AB6366">
        <w:instrText xml:space="preserve"> STYLEREF 1 \s </w:instrText>
      </w:r>
      <w:r w:rsidR="00AB6366">
        <w:fldChar w:fldCharType="separate"/>
      </w:r>
      <w:r w:rsidR="00040E54">
        <w:rPr>
          <w:noProof/>
        </w:rPr>
        <w:t>3</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9</w:t>
      </w:r>
      <w:r w:rsidR="00AB6366">
        <w:fldChar w:fldCharType="end"/>
      </w:r>
      <w:bookmarkEnd w:id="57"/>
      <w:r w:rsidR="004A42FF">
        <w:t>:</w:t>
      </w:r>
      <w:r>
        <w:t xml:space="preserve"> Gehäuse </w:t>
      </w:r>
      <w:r w:rsidR="00723D4F">
        <w:t xml:space="preserve">bei eingeschaltetem </w:t>
      </w:r>
      <w:r w:rsidR="00C45F7C">
        <w:t xml:space="preserve">System </w:t>
      </w:r>
      <w:r>
        <w:t>ohne eingelegte microSD-Karte</w:t>
      </w:r>
      <w:bookmarkEnd w:id="58"/>
      <w:bookmarkEnd w:id="59"/>
    </w:p>
    <w:p w14:paraId="54726285" w14:textId="77777777" w:rsidR="004F1001" w:rsidRPr="004F1001" w:rsidRDefault="004F1001" w:rsidP="004F1001"/>
    <w:p w14:paraId="02A69C52" w14:textId="77777777" w:rsidR="00792208" w:rsidRDefault="00792208">
      <w:pPr>
        <w:jc w:val="left"/>
      </w:pPr>
    </w:p>
    <w:p w14:paraId="4CC7B062" w14:textId="77777777" w:rsidR="00792208" w:rsidRDefault="00792208">
      <w:pPr>
        <w:jc w:val="left"/>
        <w:sectPr w:rsidR="00792208" w:rsidSect="00792208">
          <w:pgSz w:w="11906" w:h="16838"/>
          <w:pgMar w:top="1417" w:right="1417" w:bottom="1134" w:left="1417" w:header="708" w:footer="708" w:gutter="0"/>
          <w:cols w:space="708"/>
          <w:docGrid w:linePitch="360"/>
        </w:sectPr>
      </w:pPr>
    </w:p>
    <w:p w14:paraId="23C67B18" w14:textId="3046EE16" w:rsidR="00ED042D" w:rsidRDefault="00D6349E" w:rsidP="00A96843">
      <w:pPr>
        <w:pStyle w:val="berschrift1"/>
        <w:spacing w:before="0" w:line="240" w:lineRule="auto"/>
      </w:pPr>
      <w:bookmarkStart w:id="60" w:name="_Toc84547563"/>
      <w:r>
        <w:lastRenderedPageBreak/>
        <w:t>Praktische Umsetzung und Ergebnisse</w:t>
      </w:r>
      <w:bookmarkEnd w:id="60"/>
    </w:p>
    <w:p w14:paraId="284621B9" w14:textId="77777777" w:rsidR="00D6349E" w:rsidRDefault="00D6349E" w:rsidP="00D6349E"/>
    <w:p w14:paraId="008FAA9E" w14:textId="3D0C0B34" w:rsidR="00D6349E" w:rsidRDefault="00294986" w:rsidP="00294986">
      <w:pPr>
        <w:pStyle w:val="berschrift2"/>
      </w:pPr>
      <w:r>
        <w:t xml:space="preserve"> </w:t>
      </w:r>
      <w:bookmarkStart w:id="61" w:name="_Toc84547564"/>
      <w:r>
        <w:t xml:space="preserve">Anbringung am </w:t>
      </w:r>
      <w:r w:rsidR="00E876C3">
        <w:t>F</w:t>
      </w:r>
      <w:r>
        <w:t>lugzeug</w:t>
      </w:r>
      <w:bookmarkEnd w:id="61"/>
    </w:p>
    <w:p w14:paraId="17A00138" w14:textId="5A01381D" w:rsidR="00294986" w:rsidRDefault="00294986" w:rsidP="00294986"/>
    <w:p w14:paraId="5D9870B5" w14:textId="41EEBBAC" w:rsidR="002B5AE3" w:rsidRDefault="002E1829" w:rsidP="00294986">
      <w:r>
        <w:t xml:space="preserve">Die Anbringung am Flugzeug muss ohne </w:t>
      </w:r>
      <w:r w:rsidR="00E44EFA">
        <w:t>permanente Veränderungen und Beschädigungen</w:t>
      </w:r>
      <w:r w:rsidR="008C6486">
        <w:t xml:space="preserve"> am</w:t>
      </w:r>
      <w:r w:rsidR="00E44EFA">
        <w:t xml:space="preserve"> Flugzeug erfolgen. </w:t>
      </w:r>
      <w:r w:rsidR="00B9566F">
        <w:t xml:space="preserve">Darüber hinaus muss sie </w:t>
      </w:r>
      <w:r w:rsidR="00E47A25">
        <w:t xml:space="preserve">dem Luftwiderstand und den Flugzeugvibrationen </w:t>
      </w:r>
      <w:r w:rsidR="006E5A63">
        <w:t xml:space="preserve">standhalten. </w:t>
      </w:r>
      <w:r w:rsidR="001002C8">
        <w:t xml:space="preserve">Da der Sensor erst ab 0,5 m </w:t>
      </w:r>
      <w:r w:rsidR="004800B0">
        <w:t>Höhenwerte liefert</w:t>
      </w:r>
      <w:r w:rsidR="004B5DD8">
        <w:t xml:space="preserve">, </w:t>
      </w:r>
      <w:r w:rsidR="00D355A8">
        <w:t>ist</w:t>
      </w:r>
      <w:r w:rsidR="004B5DD8">
        <w:t xml:space="preserve"> dies zudem die </w:t>
      </w:r>
      <w:r w:rsidR="00F6017D">
        <w:t xml:space="preserve">Mindesthöhe für die Anbringung an der Tragflügelstrebe. </w:t>
      </w:r>
      <w:r w:rsidR="009E2D0D">
        <w:t>Eine</w:t>
      </w:r>
      <w:r w:rsidR="0067758C">
        <w:t xml:space="preserve"> Befestigung </w:t>
      </w:r>
      <w:r w:rsidR="009E2D0D">
        <w:t>des Sensors</w:t>
      </w:r>
      <w:r w:rsidR="0067758C">
        <w:t xml:space="preserve"> </w:t>
      </w:r>
      <w:r w:rsidR="009B477B">
        <w:t>über d</w:t>
      </w:r>
      <w:r w:rsidR="00145EE0">
        <w:t>er</w:t>
      </w:r>
      <w:r w:rsidR="009B477B">
        <w:t xml:space="preserve"> </w:t>
      </w:r>
      <w:r w:rsidR="00145EE0">
        <w:t>Fußraste</w:t>
      </w:r>
      <w:r w:rsidR="009B477B">
        <w:t xml:space="preserve"> </w:t>
      </w:r>
      <w:r w:rsidR="0022292E">
        <w:t xml:space="preserve">war dementsprechend </w:t>
      </w:r>
      <w:r w:rsidR="0012250C">
        <w:t>gut geeignet</w:t>
      </w:r>
      <w:r w:rsidR="009B477B">
        <w:t xml:space="preserve">. </w:t>
      </w:r>
      <w:r w:rsidR="00FD4E26">
        <w:t>Die nachfolgende Abbildung</w:t>
      </w:r>
      <w:r w:rsidR="001B30EE">
        <w:t xml:space="preserve"> zeigt die Positionierung der Sensorhalterung.</w:t>
      </w:r>
    </w:p>
    <w:p w14:paraId="3D1F17CD" w14:textId="77777777" w:rsidR="0090116D" w:rsidRDefault="0090116D" w:rsidP="00294986"/>
    <w:p w14:paraId="79C049B5" w14:textId="7C7CDF88" w:rsidR="00E20D67" w:rsidRDefault="002D0223" w:rsidP="002B5AE3">
      <w:pPr>
        <w:jc w:val="center"/>
      </w:pPr>
      <w:r>
        <w:rPr>
          <w:noProof/>
        </w:rPr>
        <w:drawing>
          <wp:inline distT="0" distB="0" distL="0" distR="0" wp14:anchorId="549D00DF" wp14:editId="682EDE83">
            <wp:extent cx="3600000" cy="2764800"/>
            <wp:effectExtent l="0" t="0" r="0" b="0"/>
            <wp:docPr id="17" name="Grafik 17" descr="Ein Bild, das draußen, Berg, Teleskop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draußen, Berg, Teleskop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3201"/>
                    <a:stretch/>
                  </pic:blipFill>
                  <pic:spPr bwMode="auto">
                    <a:xfrm>
                      <a:off x="0" y="0"/>
                      <a:ext cx="3600000" cy="2764800"/>
                    </a:xfrm>
                    <a:prstGeom prst="rect">
                      <a:avLst/>
                    </a:prstGeom>
                    <a:noFill/>
                    <a:ln>
                      <a:noFill/>
                    </a:ln>
                    <a:extLst>
                      <a:ext uri="{53640926-AAD7-44D8-BBD7-CCE9431645EC}">
                        <a14:shadowObscured xmlns:a14="http://schemas.microsoft.com/office/drawing/2010/main"/>
                      </a:ext>
                    </a:extLst>
                  </pic:spPr>
                </pic:pic>
              </a:graphicData>
            </a:graphic>
          </wp:inline>
        </w:drawing>
      </w:r>
    </w:p>
    <w:p w14:paraId="56E924F7" w14:textId="199947D9" w:rsidR="00F10D78" w:rsidRPr="00F10D78" w:rsidRDefault="00BA457B" w:rsidP="004D66B5">
      <w:pPr>
        <w:pStyle w:val="Beschriftung"/>
        <w:jc w:val="center"/>
      </w:pPr>
      <w:bookmarkStart w:id="62" w:name="_Ref84256430"/>
      <w:bookmarkStart w:id="63" w:name="_Toc84544736"/>
      <w:r>
        <w:t xml:space="preserve">Abbildung </w:t>
      </w:r>
      <w:r w:rsidR="00AB6366">
        <w:fldChar w:fldCharType="begin"/>
      </w:r>
      <w:r w:rsidR="00AB6366">
        <w:instrText xml:space="preserve"> STYLEREF 1 \s </w:instrText>
      </w:r>
      <w:r w:rsidR="00AB6366">
        <w:fldChar w:fldCharType="separate"/>
      </w:r>
      <w:r w:rsidR="00040E54">
        <w:rPr>
          <w:noProof/>
        </w:rPr>
        <w:t>4</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1</w:t>
      </w:r>
      <w:r w:rsidR="00AB6366">
        <w:fldChar w:fldCharType="end"/>
      </w:r>
      <w:bookmarkEnd w:id="62"/>
      <w:r>
        <w:t xml:space="preserve">: </w:t>
      </w:r>
      <w:r w:rsidR="00514DFE">
        <w:t>Draufsicht auf die Sensorhalterung aus dem Flugzeug</w:t>
      </w:r>
      <w:bookmarkEnd w:id="63"/>
    </w:p>
    <w:p w14:paraId="2A1D80B8" w14:textId="77777777" w:rsidR="002F5886" w:rsidRPr="002F5886" w:rsidRDefault="002F5886" w:rsidP="002F5886"/>
    <w:p w14:paraId="618FDDAB" w14:textId="13D25B63" w:rsidR="005F05C4" w:rsidRDefault="007F2CFE" w:rsidP="00246D39">
      <w:r>
        <w:t>Als Möglichkeit der festen aber dennoch flexibel an die Wölbung der Strebe anpassbare</w:t>
      </w:r>
      <w:r w:rsidR="004B7CE5">
        <w:t>n</w:t>
      </w:r>
      <w:r>
        <w:t xml:space="preserve"> Befestigung wurden breite Kabelbinder gewählt, die durch die </w:t>
      </w:r>
      <w:r w:rsidR="006E44ED">
        <w:t xml:space="preserve">in der Sensorhalterung dafür vorgesehenen Löcher geschoben wurden. </w:t>
      </w:r>
      <w:r w:rsidR="00336B3F">
        <w:t>Wie</w:t>
      </w:r>
      <w:r w:rsidR="00892937">
        <w:t xml:space="preserve"> in</w:t>
      </w:r>
      <w:r w:rsidR="001E2685">
        <w:t xml:space="preserve"> </w:t>
      </w:r>
      <w:r w:rsidR="003707F6">
        <w:fldChar w:fldCharType="begin"/>
      </w:r>
      <w:r w:rsidR="003707F6">
        <w:instrText xml:space="preserve"> REF _Ref84256430 \h </w:instrText>
      </w:r>
      <w:r w:rsidR="003707F6">
        <w:fldChar w:fldCharType="separate"/>
      </w:r>
      <w:r w:rsidR="00040E54">
        <w:t xml:space="preserve">Abbildung </w:t>
      </w:r>
      <w:r w:rsidR="00040E54">
        <w:rPr>
          <w:noProof/>
        </w:rPr>
        <w:t>4</w:t>
      </w:r>
      <w:r w:rsidR="00040E54">
        <w:noBreakHyphen/>
      </w:r>
      <w:r w:rsidR="00040E54">
        <w:rPr>
          <w:noProof/>
        </w:rPr>
        <w:t>1</w:t>
      </w:r>
      <w:r w:rsidR="003707F6">
        <w:fldChar w:fldCharType="end"/>
      </w:r>
      <w:r w:rsidR="00336B3F">
        <w:t xml:space="preserve"> </w:t>
      </w:r>
      <w:r w:rsidR="00684572">
        <w:t>zu sehen, wurde</w:t>
      </w:r>
      <w:r w:rsidR="006C581D">
        <w:t xml:space="preserve"> der Bereich zunächst mit Kreppband ausgekleidet, um Lackschäden durch die Kabelbinder vorzubeugen. </w:t>
      </w:r>
      <w:r w:rsidR="008347C6">
        <w:t>Die Anbringung über der Fußraste hatte zudem den Vorteil, dass der Kabelbinder an d</w:t>
      </w:r>
      <w:r w:rsidR="00334F78">
        <w:t xml:space="preserve">ieser </w:t>
      </w:r>
      <w:r w:rsidR="00B3674A">
        <w:t xml:space="preserve">einrasten und </w:t>
      </w:r>
      <w:r w:rsidR="00FC76CA">
        <w:t xml:space="preserve">somit im Flug nicht weiter </w:t>
      </w:r>
      <w:r w:rsidR="0077508C">
        <w:t>absinken</w:t>
      </w:r>
      <w:r w:rsidR="00FC76CA">
        <w:t xml:space="preserve"> konnt</w:t>
      </w:r>
      <w:r w:rsidR="00F451DB">
        <w:t>e</w:t>
      </w:r>
      <w:r w:rsidR="00400505">
        <w:t>.</w:t>
      </w:r>
    </w:p>
    <w:p w14:paraId="4D47C4F5" w14:textId="7EA87408" w:rsidR="00FD4E26" w:rsidRDefault="00077B85" w:rsidP="00294986">
      <w:r>
        <w:fldChar w:fldCharType="begin"/>
      </w:r>
      <w:r>
        <w:instrText xml:space="preserve"> REF _Ref84256444 \h </w:instrText>
      </w:r>
      <w:r>
        <w:fldChar w:fldCharType="separate"/>
      </w:r>
      <w:r w:rsidR="00040E54">
        <w:t xml:space="preserve">Abbildung </w:t>
      </w:r>
      <w:r w:rsidR="00040E54">
        <w:rPr>
          <w:noProof/>
        </w:rPr>
        <w:t>4</w:t>
      </w:r>
      <w:r w:rsidR="00040E54">
        <w:noBreakHyphen/>
      </w:r>
      <w:r w:rsidR="00040E54">
        <w:rPr>
          <w:noProof/>
        </w:rPr>
        <w:t>2</w:t>
      </w:r>
      <w:r>
        <w:fldChar w:fldCharType="end"/>
      </w:r>
      <w:r>
        <w:t xml:space="preserve"> </w:t>
      </w:r>
      <w:r w:rsidR="000E120A">
        <w:t xml:space="preserve">zeigt die Anbringung der Sensorhalterung </w:t>
      </w:r>
      <w:r w:rsidR="00E612D5">
        <w:t>an der Unterseite der Strebe</w:t>
      </w:r>
      <w:r w:rsidR="000E120A">
        <w:t>.</w:t>
      </w:r>
    </w:p>
    <w:p w14:paraId="3E6FEF10" w14:textId="77777777" w:rsidR="00FD4E26" w:rsidRDefault="00FD4E26" w:rsidP="00294986"/>
    <w:p w14:paraId="7BD299BB" w14:textId="24F06822" w:rsidR="00296437" w:rsidRDefault="00FA5F4B" w:rsidP="004D66B5">
      <w:pPr>
        <w:jc w:val="center"/>
      </w:pPr>
      <w:r>
        <w:rPr>
          <w:noProof/>
        </w:rPr>
        <w:lastRenderedPageBreak/>
        <w:drawing>
          <wp:inline distT="0" distB="0" distL="0" distR="0" wp14:anchorId="35D79D32" wp14:editId="691B319C">
            <wp:extent cx="3600000" cy="3042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4" cstate="print">
                      <a:extLst>
                        <a:ext uri="{28A0092B-C50C-407E-A947-70E740481C1C}">
                          <a14:useLocalDpi xmlns:a14="http://schemas.microsoft.com/office/drawing/2010/main" val="0"/>
                        </a:ext>
                      </a:extLst>
                    </a:blip>
                    <a:srcRect l="14451" t="11262" b="40568"/>
                    <a:stretch/>
                  </pic:blipFill>
                  <pic:spPr bwMode="auto">
                    <a:xfrm>
                      <a:off x="0" y="0"/>
                      <a:ext cx="3600000" cy="3042000"/>
                    </a:xfrm>
                    <a:prstGeom prst="rect">
                      <a:avLst/>
                    </a:prstGeom>
                    <a:ln>
                      <a:noFill/>
                    </a:ln>
                    <a:extLst>
                      <a:ext uri="{53640926-AAD7-44D8-BBD7-CCE9431645EC}">
                        <a14:shadowObscured xmlns:a14="http://schemas.microsoft.com/office/drawing/2010/main"/>
                      </a:ext>
                    </a:extLst>
                  </pic:spPr>
                </pic:pic>
              </a:graphicData>
            </a:graphic>
          </wp:inline>
        </w:drawing>
      </w:r>
    </w:p>
    <w:p w14:paraId="547969D2" w14:textId="7BB2397D" w:rsidR="00FA5F4B" w:rsidRDefault="00BA457B" w:rsidP="004D66B5">
      <w:pPr>
        <w:pStyle w:val="Beschriftung"/>
        <w:jc w:val="center"/>
      </w:pPr>
      <w:bookmarkStart w:id="64" w:name="_Ref84256444"/>
      <w:bookmarkStart w:id="65" w:name="_Toc84544737"/>
      <w:r>
        <w:t xml:space="preserve">Abbildung </w:t>
      </w:r>
      <w:r w:rsidR="00AB6366">
        <w:fldChar w:fldCharType="begin"/>
      </w:r>
      <w:r w:rsidR="00AB6366">
        <w:instrText xml:space="preserve"> STYLEREF 1 \s </w:instrText>
      </w:r>
      <w:r w:rsidR="00AB6366">
        <w:fldChar w:fldCharType="separate"/>
      </w:r>
      <w:r w:rsidR="00040E54">
        <w:rPr>
          <w:noProof/>
        </w:rPr>
        <w:t>4</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2</w:t>
      </w:r>
      <w:r w:rsidR="00AB6366">
        <w:fldChar w:fldCharType="end"/>
      </w:r>
      <w:bookmarkEnd w:id="64"/>
      <w:r>
        <w:t xml:space="preserve">: </w:t>
      </w:r>
      <w:r w:rsidR="0001639D">
        <w:t>Anbringung des Sensors an der Tragf</w:t>
      </w:r>
      <w:r w:rsidR="00F511D4">
        <w:t>lächen</w:t>
      </w:r>
      <w:r w:rsidR="0001639D">
        <w:t>strebe</w:t>
      </w:r>
      <w:bookmarkEnd w:id="65"/>
    </w:p>
    <w:p w14:paraId="36BADB18" w14:textId="77777777" w:rsidR="00AD3398" w:rsidRPr="00AD3398" w:rsidRDefault="00AD3398" w:rsidP="00AD3398"/>
    <w:p w14:paraId="598DFD96" w14:textId="06FE5690" w:rsidR="0033464F" w:rsidRDefault="006C66BF" w:rsidP="0033464F">
      <w:r>
        <w:t xml:space="preserve">Hier ist zu erkennen, </w:t>
      </w:r>
      <w:r w:rsidR="0011779A">
        <w:t>d</w:t>
      </w:r>
      <w:r w:rsidR="001B24B8">
        <w:t>ass ein</w:t>
      </w:r>
      <w:r w:rsidR="00A722DB">
        <w:t xml:space="preserve"> Stück Latex zwischen </w:t>
      </w:r>
      <w:r w:rsidR="005151CD">
        <w:t>die</w:t>
      </w:r>
      <w:r w:rsidR="00A722DB">
        <w:t xml:space="preserve"> Strebe und d</w:t>
      </w:r>
      <w:r w:rsidR="00683B8A">
        <w:t>ie</w:t>
      </w:r>
      <w:r w:rsidR="00A722DB">
        <w:t xml:space="preserve"> Sensorhalterung </w:t>
      </w:r>
      <w:r w:rsidR="005151CD">
        <w:t>gelegt</w:t>
      </w:r>
      <w:r w:rsidR="00F440DA">
        <w:t xml:space="preserve"> wurde, um </w:t>
      </w:r>
      <w:r w:rsidR="005151CD">
        <w:t xml:space="preserve">ein Verschieben </w:t>
      </w:r>
      <w:r w:rsidR="00473969">
        <w:t>des Sensors</w:t>
      </w:r>
      <w:r w:rsidR="005151CD">
        <w:t xml:space="preserve"> während des Fluges zu verhindern. </w:t>
      </w:r>
      <w:r w:rsidR="00526460">
        <w:t xml:space="preserve">Darüber hinaus </w:t>
      </w:r>
      <w:r w:rsidR="00962C17">
        <w:t>trägt es zur Dämpfung der Vibrationen bei</w:t>
      </w:r>
      <w:r w:rsidR="001C4ADE">
        <w:t>.</w:t>
      </w:r>
    </w:p>
    <w:p w14:paraId="3C12D16F" w14:textId="664B7993" w:rsidR="006C66BF" w:rsidRDefault="001754C2" w:rsidP="0033464F">
      <w:r>
        <w:t xml:space="preserve">Das </w:t>
      </w:r>
      <w:r w:rsidR="00171367">
        <w:t xml:space="preserve">Sensorkabel wurde an der Tragflächenstrebe </w:t>
      </w:r>
      <w:r w:rsidR="00112D15">
        <w:t>entlang</w:t>
      </w:r>
      <w:r w:rsidR="00894733">
        <w:t>, seitlich an der</w:t>
      </w:r>
      <w:r w:rsidR="00112D15">
        <w:t xml:space="preserve"> </w:t>
      </w:r>
      <w:r w:rsidR="006466A0">
        <w:t xml:space="preserve">Flugzeugtür vorbei und durch das Fenster ins </w:t>
      </w:r>
      <w:r w:rsidR="00C52FC8">
        <w:t xml:space="preserve">Cockpit geführt. </w:t>
      </w:r>
      <w:r w:rsidR="006229A4">
        <w:t xml:space="preserve">Wie in </w:t>
      </w:r>
      <w:r w:rsidR="00DD50AB">
        <w:t>folgender Abbildung</w:t>
      </w:r>
      <w:r w:rsidR="006229A4">
        <w:t xml:space="preserve"> zu sehen, </w:t>
      </w:r>
      <w:r w:rsidR="00FE7C4C">
        <w:t xml:space="preserve">konnte das </w:t>
      </w:r>
      <w:r w:rsidR="00DD50AB">
        <w:t>Fenster dabei vollständig geschlossen werden, was für den Start von Bedeutung ist.</w:t>
      </w:r>
    </w:p>
    <w:p w14:paraId="46FA881B" w14:textId="77777777" w:rsidR="00F03E35" w:rsidRDefault="00F03E35" w:rsidP="0033464F"/>
    <w:p w14:paraId="20EA46AB" w14:textId="323442E8" w:rsidR="0033464F" w:rsidRPr="0033464F" w:rsidRDefault="0033464F" w:rsidP="001D219C">
      <w:pPr>
        <w:jc w:val="center"/>
      </w:pPr>
      <w:r>
        <w:rPr>
          <w:noProof/>
        </w:rPr>
        <w:drawing>
          <wp:inline distT="0" distB="0" distL="0" distR="0" wp14:anchorId="19F79593" wp14:editId="534B2EB3">
            <wp:extent cx="3600000" cy="2401200"/>
            <wp:effectExtent l="0" t="0" r="0" b="0"/>
            <wp:docPr id="10" name="Grafik 10" descr="Ein Bild, das Gras, Ebene, draußen, 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Gras, Ebene, draußen, Flugzeug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01200"/>
                    </a:xfrm>
                    <a:prstGeom prst="rect">
                      <a:avLst/>
                    </a:prstGeom>
                  </pic:spPr>
                </pic:pic>
              </a:graphicData>
            </a:graphic>
          </wp:inline>
        </w:drawing>
      </w:r>
    </w:p>
    <w:p w14:paraId="5113C7FF" w14:textId="7154CD83" w:rsidR="0033464F" w:rsidRDefault="00BA457B" w:rsidP="004D66B5">
      <w:pPr>
        <w:pStyle w:val="Beschriftung"/>
        <w:jc w:val="center"/>
      </w:pPr>
      <w:bookmarkStart w:id="66" w:name="_Ref84256457"/>
      <w:bookmarkStart w:id="67" w:name="_Toc84544738"/>
      <w:r>
        <w:t xml:space="preserve">Abbildung </w:t>
      </w:r>
      <w:r w:rsidR="00AB6366">
        <w:fldChar w:fldCharType="begin"/>
      </w:r>
      <w:r w:rsidR="00AB6366">
        <w:instrText xml:space="preserve"> STYLEREF 1 \s </w:instrText>
      </w:r>
      <w:r w:rsidR="00AB6366">
        <w:fldChar w:fldCharType="separate"/>
      </w:r>
      <w:r w:rsidR="00040E54">
        <w:rPr>
          <w:noProof/>
        </w:rPr>
        <w:t>4</w:t>
      </w:r>
      <w:r w:rsidR="00AB6366">
        <w:fldChar w:fldCharType="end"/>
      </w:r>
      <w:r w:rsidR="00AB6366">
        <w:noBreakHyphen/>
      </w:r>
      <w:r w:rsidR="00AB6366">
        <w:fldChar w:fldCharType="begin"/>
      </w:r>
      <w:r w:rsidR="00AB6366">
        <w:instrText xml:space="preserve"> SEQ Abbildung \* ARABIC \s 1 </w:instrText>
      </w:r>
      <w:r w:rsidR="00AB6366">
        <w:fldChar w:fldCharType="separate"/>
      </w:r>
      <w:r w:rsidR="00040E54">
        <w:rPr>
          <w:noProof/>
        </w:rPr>
        <w:t>3</w:t>
      </w:r>
      <w:r w:rsidR="00AB6366">
        <w:fldChar w:fldCharType="end"/>
      </w:r>
      <w:bookmarkEnd w:id="66"/>
      <w:r>
        <w:t>:</w:t>
      </w:r>
      <w:r w:rsidR="001D219C">
        <w:t xml:space="preserve"> </w:t>
      </w:r>
      <w:r w:rsidR="008377A4">
        <w:t>Befestigung des Sensorkabels am Flugzeug</w:t>
      </w:r>
      <w:bookmarkEnd w:id="67"/>
    </w:p>
    <w:p w14:paraId="1E3AEA42" w14:textId="77777777" w:rsidR="00F03E35" w:rsidRDefault="00F03E35" w:rsidP="00294986"/>
    <w:p w14:paraId="60A1191F" w14:textId="1FFDAFB2" w:rsidR="00294986" w:rsidRDefault="00DD50AB" w:rsidP="00294986">
      <w:r>
        <w:t xml:space="preserve">Darüber hinaus ist </w:t>
      </w:r>
      <w:r w:rsidR="00E4512B">
        <w:t xml:space="preserve">in </w:t>
      </w:r>
      <w:r w:rsidR="00077B85">
        <w:fldChar w:fldCharType="begin"/>
      </w:r>
      <w:r w:rsidR="00077B85">
        <w:instrText xml:space="preserve"> REF _Ref84256457 \h </w:instrText>
      </w:r>
      <w:r w:rsidR="00077B85">
        <w:fldChar w:fldCharType="separate"/>
      </w:r>
      <w:r w:rsidR="00040E54">
        <w:t xml:space="preserve">Abbildung </w:t>
      </w:r>
      <w:r w:rsidR="00040E54">
        <w:rPr>
          <w:noProof/>
        </w:rPr>
        <w:t>4</w:t>
      </w:r>
      <w:r w:rsidR="00040E54">
        <w:noBreakHyphen/>
      </w:r>
      <w:r w:rsidR="00040E54">
        <w:rPr>
          <w:noProof/>
        </w:rPr>
        <w:t>3</w:t>
      </w:r>
      <w:r w:rsidR="00077B85">
        <w:fldChar w:fldCharType="end"/>
      </w:r>
      <w:r w:rsidR="00BA457B">
        <w:t xml:space="preserve"> </w:t>
      </w:r>
      <w:r w:rsidR="00FE1E1A">
        <w:t xml:space="preserve">die Befestigung des </w:t>
      </w:r>
      <w:r w:rsidR="00396B13">
        <w:t>Sensorkabel</w:t>
      </w:r>
      <w:r w:rsidR="00FA593D">
        <w:t xml:space="preserve"> mithilfe </w:t>
      </w:r>
      <w:r w:rsidR="00A53C90">
        <w:t>von Gewebeklebeband</w:t>
      </w:r>
      <w:r w:rsidR="00E2080E">
        <w:t xml:space="preserve"> zu sehen.</w:t>
      </w:r>
    </w:p>
    <w:p w14:paraId="5453320C" w14:textId="77777777" w:rsidR="009B460D" w:rsidRDefault="009B460D" w:rsidP="00294986"/>
    <w:p w14:paraId="01BE1283" w14:textId="7DD3CA24" w:rsidR="00294986" w:rsidRDefault="00294986" w:rsidP="00294986">
      <w:pPr>
        <w:pStyle w:val="berschrift2"/>
      </w:pPr>
      <w:r>
        <w:lastRenderedPageBreak/>
        <w:t xml:space="preserve"> </w:t>
      </w:r>
      <w:bookmarkStart w:id="68" w:name="_Toc84547565"/>
      <w:r>
        <w:t>Messflüge</w:t>
      </w:r>
      <w:bookmarkEnd w:id="68"/>
    </w:p>
    <w:p w14:paraId="5388AD80" w14:textId="77777777" w:rsidR="0071552E" w:rsidRDefault="0071552E" w:rsidP="0071552E"/>
    <w:p w14:paraId="7F372F62" w14:textId="4D853545" w:rsidR="0071552E" w:rsidRDefault="003C7AD3" w:rsidP="0071552E">
      <w:r>
        <w:t xml:space="preserve">Wie in Abschnitt </w:t>
      </w:r>
      <w:r>
        <w:fldChar w:fldCharType="begin"/>
      </w:r>
      <w:r>
        <w:instrText xml:space="preserve"> REF _Ref83844794 \r \h </w:instrText>
      </w:r>
      <w:r>
        <w:fldChar w:fldCharType="separate"/>
      </w:r>
      <w:r w:rsidR="00040E54">
        <w:t>2.2</w:t>
      </w:r>
      <w:r>
        <w:fldChar w:fldCharType="end"/>
      </w:r>
      <w:r>
        <w:t xml:space="preserve"> bereits erwähnt, hat</w:t>
      </w:r>
      <w:r w:rsidR="003D44C3">
        <w:t xml:space="preserve"> die Umgebung </w:t>
      </w:r>
      <w:r w:rsidR="00093C2A">
        <w:t xml:space="preserve">eine große Auswirkung auf das </w:t>
      </w:r>
      <w:r w:rsidR="00036DC3">
        <w:t>Reflexionsverhalten und damit auf</w:t>
      </w:r>
      <w:r w:rsidR="00093C2A">
        <w:t xml:space="preserve"> das Messergebnis eines TOF</w:t>
      </w:r>
      <w:r w:rsidR="00683B8A">
        <w:t>-</w:t>
      </w:r>
      <w:r w:rsidR="00093C2A">
        <w:t>Sensors.</w:t>
      </w:r>
      <w:r w:rsidR="007D709C">
        <w:t xml:space="preserve"> </w:t>
      </w:r>
      <w:r w:rsidR="002D6B08">
        <w:t xml:space="preserve">Besonders hervorzuheben sind dabei der Winkel des Sensors relativ zur Messfläche, </w:t>
      </w:r>
      <w:r w:rsidR="000243AA">
        <w:t xml:space="preserve">das Umgebungslicht und die </w:t>
      </w:r>
      <w:r w:rsidR="00743641">
        <w:t>Struktur</w:t>
      </w:r>
      <w:r w:rsidR="000243AA">
        <w:t xml:space="preserve"> de</w:t>
      </w:r>
      <w:r w:rsidR="008A7901">
        <w:t xml:space="preserve">r </w:t>
      </w:r>
      <w:r w:rsidR="00743641">
        <w:t>Messoberfläche.</w:t>
      </w:r>
      <w:r w:rsidR="004345AA">
        <w:t xml:space="preserve"> </w:t>
      </w:r>
      <w:r w:rsidR="001139A3">
        <w:t xml:space="preserve">Dementsprechend wurden in den </w:t>
      </w:r>
      <w:r w:rsidR="00217AB2">
        <w:t>drei</w:t>
      </w:r>
      <w:r w:rsidR="001139A3">
        <w:t xml:space="preserve"> durchgeführten </w:t>
      </w:r>
      <w:r w:rsidR="006A3B2E">
        <w:t xml:space="preserve">Messflügen die genaue Auswirkung dieser Einflussfaktoren auf die Messwerte untersucht. </w:t>
      </w:r>
      <w:r w:rsidR="00BF2BD7">
        <w:t xml:space="preserve">Aus diesem Grund wurden alle drei Flüge bei verschiedenen </w:t>
      </w:r>
      <w:r w:rsidR="007C4A21">
        <w:t>Wetter- und</w:t>
      </w:r>
      <w:r w:rsidR="001A3775">
        <w:t xml:space="preserve"> L</w:t>
      </w:r>
      <w:r w:rsidR="007C4A21">
        <w:t xml:space="preserve">ichtbedingungen </w:t>
      </w:r>
      <w:r w:rsidR="004D606C">
        <w:t>geflogen</w:t>
      </w:r>
      <w:r w:rsidR="002B6DAE">
        <w:t>.</w:t>
      </w:r>
    </w:p>
    <w:p w14:paraId="49208AD4" w14:textId="5F1E1DDC" w:rsidR="0071552E" w:rsidRPr="0071552E" w:rsidRDefault="003B240B" w:rsidP="0071552E">
      <w:r>
        <w:t xml:space="preserve">Flug 1 wurde </w:t>
      </w:r>
      <w:r w:rsidR="00450DB8">
        <w:t xml:space="preserve">am 22.09.2021 gegen 11:45 Uhr bei bewölktem Himmel </w:t>
      </w:r>
      <w:r w:rsidR="0055393D">
        <w:t xml:space="preserve">durchgeführt. </w:t>
      </w:r>
      <w:r w:rsidR="00557BE0">
        <w:t xml:space="preserve">Das Ziel dieses Fluges war, den Einfluss des </w:t>
      </w:r>
      <w:r w:rsidR="004B34D4">
        <w:t xml:space="preserve">Sensorwinkels </w:t>
      </w:r>
      <w:r w:rsidR="00557BE0">
        <w:t xml:space="preserve">relativ zur Messoberfläche </w:t>
      </w:r>
      <w:r w:rsidR="004703AD">
        <w:t xml:space="preserve">zu untersuchen. </w:t>
      </w:r>
      <w:r w:rsidR="00732498">
        <w:t>Da</w:t>
      </w:r>
      <w:r w:rsidR="00B751D9">
        <w:t xml:space="preserve">s </w:t>
      </w:r>
      <w:r w:rsidR="00DA789C">
        <w:t>A</w:t>
      </w:r>
      <w:r w:rsidR="00B751D9">
        <w:t xml:space="preserve">usfahren der Landeklappen erhöht </w:t>
      </w:r>
      <w:r w:rsidR="00DA789C">
        <w:t xml:space="preserve">sowohl den </w:t>
      </w:r>
      <w:r w:rsidR="0041731E">
        <w:t>Auftrieb</w:t>
      </w:r>
      <w:r w:rsidR="00DA789C">
        <w:t xml:space="preserve"> als auch den Widerstand</w:t>
      </w:r>
      <w:r w:rsidR="00B751D9">
        <w:t xml:space="preserve"> am </w:t>
      </w:r>
      <w:r w:rsidR="0041731E">
        <w:t>Flugzeug.</w:t>
      </w:r>
      <w:r w:rsidR="00B751D9">
        <w:t xml:space="preserve"> </w:t>
      </w:r>
      <w:r w:rsidR="0041731E">
        <w:t>Dadurch</w:t>
      </w:r>
      <w:r w:rsidR="00CD6F0B">
        <w:t xml:space="preserve"> </w:t>
      </w:r>
      <w:r w:rsidR="006761FB">
        <w:t xml:space="preserve">wird ein steilerer </w:t>
      </w:r>
      <w:r w:rsidR="007316F9">
        <w:t>Anflugwinkel</w:t>
      </w:r>
      <w:r w:rsidR="006761FB">
        <w:t xml:space="preserve"> beim Landeanflug ermöglicht</w:t>
      </w:r>
      <w:r w:rsidR="00134075">
        <w:t xml:space="preserve"> </w:t>
      </w:r>
      <w:sdt>
        <w:sdtPr>
          <w:alias w:val="To edit, see citavi.com/edit"/>
          <w:tag w:val="CitaviPlaceholder#b66b110f-1551-493e-a946-e21e5660e342"/>
          <w:id w:val="1156347782"/>
          <w:placeholder>
            <w:docPart w:val="3E31C6CE8ADB482D8AAD082205C0CD70"/>
          </w:placeholder>
        </w:sdtPr>
        <w:sdtEndPr/>
        <w:sdtContent>
          <w:r w:rsidR="00134075">
            <w:fldChar w:fldCharType="begin"/>
          </w:r>
          <w:r w:rsidR="001702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SmVubmlmZXIgR3Jlc2NobmVyXFxBcHBEYXRhXFxMb2NhbFxcVGVtcFxca3NleDJ6Z20uanBnIiwiVXJpU3RyaW5nIjoiZWJiODZhYTItM2Y2Yy00ZDRmLWFjYjAtZWQyZTFkN2QxMzYx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uMDguMjAxOSIsIkVkaXRvcnMiOlt7IiRpZCI6IjgiLCIkdHlwZSI6IlN3aXNzQWNhZGVtaWMuQ2l0YXZpLlBlcnNvbiwgU3dpc3NBY2FkZW1pYy5DaXRhdmkiLCJMYXN0TmFtZSI6IkNhbGlmb3JuaWEgQWVyb25hdXRpY2FsIFVuaXZlcnNpdHkiLCJQcm90ZWN0ZWQiOmZhbHNlLCJTZXgiOjAsIkNyZWF0ZWRCeSI6Il9KZW5uaWZlciBHcmVzY2huZXIiLCJDcmVhdGVkT24iOiIyMDIxLTA5LTMwVDE2OjI4OjQ3IiwiTW9kaWZpZWRCeSI6Il9KZW5uaWZlciBHcmVzY2huZXIiLCJJZCI6IjJmZDBjYWJlLTRkZjYtNDljNC1hMjRlLTA5MjNjMWYwZWU5NSIsIk1vZGlmaWVkT24iOiIyMDIxLTA5LTMwVDE2OjI4OjQ3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NhbGFlcm8uZWR1L3dpbmctZmxhcHMtZnVuY3Rpb24tYW5kLXB1cnBvc2UvIiwiVXJpU3RyaW5nIjoiaHR0cHM6Ly9jYWxhZXJvLmVkdS93aW5nLWZsYXBzLWZ1bmN0aW9uLWFuZC1wdXJwb3Nl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}</w:instrText>
          </w:r>
          <w:r w:rsidR="00134075">
            <w:fldChar w:fldCharType="separate"/>
          </w:r>
          <w:r w:rsidR="0021362E">
            <w:t>[17]</w:t>
          </w:r>
          <w:r w:rsidR="00134075">
            <w:fldChar w:fldCharType="end"/>
          </w:r>
        </w:sdtContent>
      </w:sdt>
      <w:r w:rsidR="00CD6F0B">
        <w:t>.</w:t>
      </w:r>
      <w:r w:rsidR="009F60D1">
        <w:t xml:space="preserve"> </w:t>
      </w:r>
      <w:r w:rsidR="004B34D4">
        <w:t xml:space="preserve">Da jede </w:t>
      </w:r>
      <w:r w:rsidR="003926CF">
        <w:t xml:space="preserve">Klappenstellung einen anderen </w:t>
      </w:r>
      <w:r w:rsidR="007316F9">
        <w:t>Anflugwinkel</w:t>
      </w:r>
      <w:r w:rsidR="003926CF">
        <w:t xml:space="preserve"> beim Landeanflug</w:t>
      </w:r>
      <w:r w:rsidR="00C0323F">
        <w:t xml:space="preserve"> mit gleicher Fluggeschwindigkeit</w:t>
      </w:r>
      <w:r w:rsidR="003926CF">
        <w:t xml:space="preserve"> </w:t>
      </w:r>
      <w:r w:rsidR="008D3D90">
        <w:t>ermöglicht</w:t>
      </w:r>
      <w:r w:rsidR="003926CF">
        <w:t xml:space="preserve">, </w:t>
      </w:r>
      <w:r w:rsidR="009F60D1">
        <w:t>wurden drei tiefe Überflüge auf eine Asphaltpiste</w:t>
      </w:r>
      <w:r w:rsidR="00890216">
        <w:t xml:space="preserve"> am Flugplatz in Oehna</w:t>
      </w:r>
      <w:r w:rsidR="00F46F82">
        <w:t xml:space="preserve"> </w:t>
      </w:r>
      <w:r w:rsidR="007962BE">
        <w:t xml:space="preserve">mit verschiedenen Klappenstellungen </w:t>
      </w:r>
      <w:r w:rsidR="00F46F82">
        <w:t>ausgeführt.</w:t>
      </w:r>
      <w:r w:rsidR="00CA3698">
        <w:t xml:space="preserve"> Die </w:t>
      </w:r>
      <w:r w:rsidR="007D35F7">
        <w:t>genutzten</w:t>
      </w:r>
      <w:r w:rsidR="00CA3698">
        <w:t xml:space="preserve"> Klappenstellungen waren dabei</w:t>
      </w:r>
      <w:r w:rsidR="00372896">
        <w:t>:</w:t>
      </w:r>
      <w:r w:rsidR="00CA3698">
        <w:t xml:space="preserve"> </w:t>
      </w:r>
      <w:r w:rsidR="00372896">
        <w:t xml:space="preserve">Landeklappen nicht ausgefahren, Landeklappen auf Stufe 1 und </w:t>
      </w:r>
      <w:r w:rsidR="007D35F7">
        <w:t>Landeklappen voll ausgefahren</w:t>
      </w:r>
      <w:r w:rsidR="00FE5F78">
        <w:t>. Für den späteren Vergleich de</w:t>
      </w:r>
      <w:r w:rsidR="007F264F">
        <w:t>s Einflusses de</w:t>
      </w:r>
      <w:r w:rsidR="000E4E95">
        <w:t>s</w:t>
      </w:r>
      <w:r w:rsidR="007F264F">
        <w:t xml:space="preserve"> </w:t>
      </w:r>
      <w:r w:rsidR="00FB2FD0">
        <w:t>Umgebungslicht</w:t>
      </w:r>
      <w:r w:rsidR="000E4E95">
        <w:t>s</w:t>
      </w:r>
      <w:r w:rsidR="007F264F">
        <w:t xml:space="preserve"> wurde als Referenz ein tiefer Überflug mit vollständig ausgefahrenen Landeklappen auf die Graspiste </w:t>
      </w:r>
      <w:r w:rsidR="008E396A">
        <w:t xml:space="preserve">realisiert. </w:t>
      </w:r>
    </w:p>
    <w:p w14:paraId="7A10EA04" w14:textId="17EDB1E4" w:rsidR="00527B9A" w:rsidRPr="0071552E" w:rsidRDefault="00691BBB" w:rsidP="0071552E">
      <w:r>
        <w:t>Zweck des zweiten Fluges</w:t>
      </w:r>
      <w:r w:rsidR="005F22AE">
        <w:t xml:space="preserve"> war, den Einfluss der Messoberfläche </w:t>
      </w:r>
      <w:r w:rsidR="00A81A3D">
        <w:t xml:space="preserve">auf die Messergebnisse festzustellen. Dafür wurden bei Dämmerung am 22.09.2021 gegen </w:t>
      </w:r>
      <w:r w:rsidR="00B30B95">
        <w:t xml:space="preserve">18:50 Uhr </w:t>
      </w:r>
      <w:r w:rsidR="00C47722">
        <w:t xml:space="preserve">zwei Mal abwechselnd jeweils ein tiefer Überflug auf die Asphaltpiste und dann auf die Graspiste mit gleicher Klappenstellung durchgeführt. </w:t>
      </w:r>
      <w:r w:rsidR="004452C4">
        <w:t xml:space="preserve">Aufgrund des geringen Umgebungslichts zu dieser Tageszeit werden von diesem Messflug die besten Messergebnisse erwartet. </w:t>
      </w:r>
    </w:p>
    <w:p w14:paraId="14CE45AE" w14:textId="624C71B6" w:rsidR="004452C4" w:rsidRDefault="00F20A67" w:rsidP="0071552E">
      <w:r>
        <w:t>Mit dem letzten Flug sollte</w:t>
      </w:r>
      <w:r w:rsidR="00C07B0F">
        <w:t xml:space="preserve"> der Einfluss des Umgebungslichts abschließend untersucht werden. </w:t>
      </w:r>
      <w:r w:rsidR="00527FF9">
        <w:t>Dafür fand ein Messflug am 23.09.</w:t>
      </w:r>
      <w:r w:rsidR="001E3751">
        <w:t xml:space="preserve">2021 </w:t>
      </w:r>
      <w:r w:rsidR="00C55B79">
        <w:t xml:space="preserve">um 11:00 Uhr bei sonnigem Wetter statt. Es wurden </w:t>
      </w:r>
      <w:r w:rsidR="00E92A48">
        <w:t xml:space="preserve">für die Messungen zwei </w:t>
      </w:r>
      <w:r w:rsidR="00E92A48" w:rsidRPr="00E92A48">
        <w:t>Touch-and-Go</w:t>
      </w:r>
      <w:r w:rsidR="00E92A48">
        <w:t xml:space="preserve"> Manöver am Flugplatz </w:t>
      </w:r>
      <w:r w:rsidR="00ED3F5F">
        <w:t>Holzdorf geflogen.</w:t>
      </w:r>
    </w:p>
    <w:p w14:paraId="7D271029" w14:textId="3943DEB5" w:rsidR="00BD3771" w:rsidRDefault="00BD3771">
      <w:pPr>
        <w:jc w:val="left"/>
      </w:pPr>
      <w:r>
        <w:br w:type="page"/>
      </w:r>
    </w:p>
    <w:p w14:paraId="6649DA4F" w14:textId="1DD7A1FA" w:rsidR="00294986" w:rsidRDefault="00294986" w:rsidP="00294986">
      <w:pPr>
        <w:pStyle w:val="berschrift2"/>
      </w:pPr>
      <w:r>
        <w:lastRenderedPageBreak/>
        <w:t xml:space="preserve"> </w:t>
      </w:r>
      <w:bookmarkStart w:id="69" w:name="_Toc84547566"/>
      <w:r>
        <w:t>Messergebnisse</w:t>
      </w:r>
      <w:bookmarkEnd w:id="69"/>
    </w:p>
    <w:p w14:paraId="22F3458C" w14:textId="77777777" w:rsidR="00C46F4A" w:rsidRDefault="00C46F4A" w:rsidP="00C46F4A"/>
    <w:p w14:paraId="5D2DC3AF" w14:textId="3653378D" w:rsidR="00D34F2B" w:rsidRDefault="00087F0D" w:rsidP="00C46F4A">
      <w:r>
        <w:t xml:space="preserve">Nun werden die </w:t>
      </w:r>
      <w:r w:rsidR="003C47F9">
        <w:t>bei den Messflügen aufgezeichneten</w:t>
      </w:r>
      <w:r w:rsidR="006A7F22">
        <w:t xml:space="preserve"> Höhenwerte analysiert </w:t>
      </w:r>
      <w:r w:rsidR="00394939">
        <w:t xml:space="preserve">und interpretiert. </w:t>
      </w:r>
      <w:r w:rsidR="00951545">
        <w:t xml:space="preserve">Dabei wird eine Messungenauigkeit </w:t>
      </w:r>
      <w:r w:rsidR="002736A6">
        <w:t>im Zentimeterbereich</w:t>
      </w:r>
      <w:r w:rsidR="00433538">
        <w:t xml:space="preserve"> angenommen</w:t>
      </w:r>
      <w:r w:rsidR="00D13008">
        <w:t>.</w:t>
      </w:r>
      <w:r w:rsidR="00433538">
        <w:t xml:space="preserve"> Daher sind </w:t>
      </w:r>
      <w:r w:rsidR="0013429D">
        <w:t>die angegebenen</w:t>
      </w:r>
      <w:r w:rsidR="00433538">
        <w:t xml:space="preserve"> </w:t>
      </w:r>
      <w:r w:rsidR="00EE43C4">
        <w:t xml:space="preserve">Werte auf ganze </w:t>
      </w:r>
      <w:r w:rsidR="004D2463">
        <w:t>Zentimeter</w:t>
      </w:r>
      <w:r w:rsidR="00FC7503">
        <w:t xml:space="preserve"> gerundet</w:t>
      </w:r>
      <w:r w:rsidR="001A492E">
        <w:t>.</w:t>
      </w:r>
      <w:r w:rsidR="003F7595">
        <w:t xml:space="preserve"> Die vollständigen Messwerte sind in </w:t>
      </w:r>
      <w:r w:rsidR="006D0CDC">
        <w:fldChar w:fldCharType="begin"/>
      </w:r>
      <w:r w:rsidR="006D0CDC">
        <w:instrText xml:space="preserve"> REF _Ref84537497 \r \h </w:instrText>
      </w:r>
      <w:r w:rsidR="006D0CDC">
        <w:fldChar w:fldCharType="separate"/>
      </w:r>
      <w:r w:rsidR="00040E54">
        <w:t>Anhang 3</w:t>
      </w:r>
      <w:r w:rsidR="006D0CDC">
        <w:fldChar w:fldCharType="end"/>
      </w:r>
      <w:r w:rsidR="006D0CDC">
        <w:t xml:space="preserve"> zu finden.</w:t>
      </w:r>
      <w:r w:rsidR="00D13008">
        <w:t xml:space="preserve"> </w:t>
      </w:r>
      <w:r w:rsidR="00AB6366">
        <w:fldChar w:fldCharType="begin"/>
      </w:r>
      <w:r w:rsidR="00AB6366">
        <w:instrText xml:space="preserve"> REF _Ref84277587 \h </w:instrText>
      </w:r>
      <w:r w:rsidR="00AB6366">
        <w:fldChar w:fldCharType="separate"/>
      </w:r>
      <w:r w:rsidR="00040E54">
        <w:t xml:space="preserve">Abbildung </w:t>
      </w:r>
      <w:r w:rsidR="00040E54">
        <w:rPr>
          <w:noProof/>
        </w:rPr>
        <w:t>4</w:t>
      </w:r>
      <w:r w:rsidR="00040E54">
        <w:noBreakHyphen/>
      </w:r>
      <w:r w:rsidR="00040E54">
        <w:rPr>
          <w:noProof/>
        </w:rPr>
        <w:t>4</w:t>
      </w:r>
      <w:r w:rsidR="00AB6366">
        <w:fldChar w:fldCharType="end"/>
      </w:r>
      <w:r w:rsidR="00AB6366">
        <w:t xml:space="preserve"> zeigt </w:t>
      </w:r>
      <w:r w:rsidR="00F0499E">
        <w:t xml:space="preserve">die Auswertung der Messwerte aus </w:t>
      </w:r>
      <w:r w:rsidR="0065137A">
        <w:t>Messflug 1.</w:t>
      </w:r>
    </w:p>
    <w:p w14:paraId="371F127D" w14:textId="77777777" w:rsidR="00D34F2B" w:rsidRDefault="00D34F2B" w:rsidP="00C46F4A"/>
    <w:p w14:paraId="7B5E63F4" w14:textId="4553CDEE" w:rsidR="00EA610D" w:rsidRDefault="00894E3A" w:rsidP="00C46F4A">
      <w:r>
        <w:rPr>
          <w:noProof/>
        </w:rPr>
        <w:drawing>
          <wp:inline distT="0" distB="0" distL="0" distR="0" wp14:anchorId="3B100E02" wp14:editId="6739E87D">
            <wp:extent cx="5760720" cy="3534459"/>
            <wp:effectExtent l="0" t="0" r="0" b="0"/>
            <wp:docPr id="18" name="Diagramm 18">
              <a:extLst xmlns:a="http://schemas.openxmlformats.org/drawingml/2006/main">
                <a:ext uri="{FF2B5EF4-FFF2-40B4-BE49-F238E27FC236}">
                  <a16:creationId xmlns:a16="http://schemas.microsoft.com/office/drawing/2014/main" id="{0D4E4DFC-BDE9-455D-8972-C240DED74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509129A" w14:textId="3DE06E0F" w:rsidR="00C06AFA" w:rsidRDefault="00AB6366" w:rsidP="007E36EC">
      <w:pPr>
        <w:pStyle w:val="Beschriftung"/>
        <w:jc w:val="center"/>
      </w:pPr>
      <w:bookmarkStart w:id="70" w:name="_Ref84277587"/>
      <w:bookmarkStart w:id="71" w:name="_Toc84544739"/>
      <w:r>
        <w:t xml:space="preserve">Abbildung </w:t>
      </w:r>
      <w:r>
        <w:fldChar w:fldCharType="begin"/>
      </w:r>
      <w:r>
        <w:instrText xml:space="preserve"> STYLEREF 1 \s </w:instrText>
      </w:r>
      <w:r>
        <w:fldChar w:fldCharType="separate"/>
      </w:r>
      <w:r w:rsidR="00040E54">
        <w:rPr>
          <w:noProof/>
        </w:rPr>
        <w:t>4</w:t>
      </w:r>
      <w:r>
        <w:fldChar w:fldCharType="end"/>
      </w:r>
      <w:r>
        <w:noBreakHyphen/>
      </w:r>
      <w:r>
        <w:fldChar w:fldCharType="begin"/>
      </w:r>
      <w:r>
        <w:instrText xml:space="preserve"> SEQ Abbildung \* ARABIC \s 1 </w:instrText>
      </w:r>
      <w:r>
        <w:fldChar w:fldCharType="separate"/>
      </w:r>
      <w:r w:rsidR="00040E54">
        <w:rPr>
          <w:noProof/>
        </w:rPr>
        <w:t>4</w:t>
      </w:r>
      <w:r>
        <w:fldChar w:fldCharType="end"/>
      </w:r>
      <w:bookmarkEnd w:id="70"/>
      <w:r>
        <w:t xml:space="preserve">: </w:t>
      </w:r>
      <w:r w:rsidR="00C70E46">
        <w:t xml:space="preserve">Messreihe </w:t>
      </w:r>
      <w:r w:rsidR="0024420C">
        <w:t xml:space="preserve">bei </w:t>
      </w:r>
      <w:r w:rsidR="006A7233">
        <w:t>verschiedenen Klappenstellungen</w:t>
      </w:r>
      <w:bookmarkEnd w:id="71"/>
    </w:p>
    <w:p w14:paraId="4F167AE0" w14:textId="77777777" w:rsidR="006720BB" w:rsidRPr="006720BB" w:rsidRDefault="006720BB" w:rsidP="006720BB"/>
    <w:p w14:paraId="128A3BB7" w14:textId="36C1A050" w:rsidR="00DE1028" w:rsidRDefault="00BE5E4C" w:rsidP="00C46F4A">
      <w:pPr>
        <w:rPr>
          <w:rFonts w:eastAsiaTheme="minorEastAsia"/>
        </w:rPr>
      </w:pPr>
      <w:r>
        <w:t xml:space="preserve">Mit diesem Messflug soll der Einfluss der Klappenstellung </w:t>
      </w:r>
      <w:r w:rsidR="00BD3080">
        <w:t xml:space="preserve">auf die Messwerte untersucht werden. Darum </w:t>
      </w:r>
      <w:r w:rsidR="00EA178F">
        <w:t xml:space="preserve">ist der tiefe Überflug ohne ausgefahrene </w:t>
      </w:r>
      <w:r w:rsidR="00023036">
        <w:t xml:space="preserve">Klappen in grau, </w:t>
      </w:r>
      <w:r w:rsidR="00BB1BBF">
        <w:t xml:space="preserve">mit Landeklappen auf Stufe 1 ausgefahren in orange und </w:t>
      </w:r>
      <w:r w:rsidR="001525D6">
        <w:t xml:space="preserve">mit vollständig ausgefahrenen Klappen in blau dargestellt. </w:t>
      </w:r>
      <w:r w:rsidR="009E6015">
        <w:t xml:space="preserve">Dabei </w:t>
      </w:r>
      <w:r w:rsidR="00680FC2">
        <w:t xml:space="preserve">ist zu erkennen, dass der Überflug </w:t>
      </w:r>
      <w:r w:rsidR="00D02759">
        <w:t xml:space="preserve">ohne ausgefahrene Landeklappen nur ca. 10 Sekunden dauerte. Beide Überflüge mit ausgefahrenen Landeklappen dauerten </w:t>
      </w:r>
      <w:r w:rsidR="00875077">
        <w:t>fast 17 Sekunden</w:t>
      </w:r>
      <w:r w:rsidR="00140624">
        <w:t xml:space="preserve">. </w:t>
      </w:r>
      <w:r w:rsidR="00FD2A3B">
        <w:t xml:space="preserve">Der gemessene Höchstwert beträgt ohne Landeklappen </w:t>
      </w:r>
      <m:oMath>
        <m:r>
          <w:rPr>
            <w:rFonts w:ascii="Cambria Math" w:hAnsi="Cambria Math"/>
          </w:rPr>
          <m:t xml:space="preserve">13,93 </m:t>
        </m:r>
        <m:r>
          <m:rPr>
            <m:sty m:val="p"/>
          </m:rPr>
          <w:rPr>
            <w:rFonts w:ascii="Cambria Math" w:hAnsi="Cambria Math"/>
          </w:rPr>
          <m:t>m</m:t>
        </m:r>
      </m:oMath>
      <w:r w:rsidR="00C42A35">
        <w:rPr>
          <w:rFonts w:eastAsiaTheme="minorEastAsia"/>
          <w:iCs/>
        </w:rPr>
        <w:t xml:space="preserve">, mit Landeklappen auf Stufe 1 </w:t>
      </w:r>
      <m:oMath>
        <m:r>
          <w:rPr>
            <w:rFonts w:ascii="Cambria Math" w:eastAsiaTheme="minorEastAsia" w:hAnsi="Cambria Math"/>
          </w:rPr>
          <m:t xml:space="preserve">13,90 </m:t>
        </m:r>
        <m:r>
          <m:rPr>
            <m:sty m:val="p"/>
          </m:rPr>
          <w:rPr>
            <w:rFonts w:ascii="Cambria Math" w:eastAsiaTheme="minorEastAsia" w:hAnsi="Cambria Math"/>
          </w:rPr>
          <m:t>m</m:t>
        </m:r>
      </m:oMath>
      <w:r w:rsidR="00397EBA">
        <w:rPr>
          <w:rFonts w:eastAsiaTheme="minorEastAsia"/>
        </w:rPr>
        <w:t xml:space="preserve"> und mit vollständig ausgefahrenen Klappen </w:t>
      </w:r>
      <m:oMath>
        <m:r>
          <w:rPr>
            <w:rFonts w:ascii="Cambria Math" w:eastAsiaTheme="minorEastAsia" w:hAnsi="Cambria Math"/>
          </w:rPr>
          <m:t xml:space="preserve">14,49 </m:t>
        </m:r>
        <m:r>
          <m:rPr>
            <m:sty m:val="p"/>
          </m:rPr>
          <w:rPr>
            <w:rFonts w:ascii="Cambria Math" w:eastAsiaTheme="minorEastAsia" w:hAnsi="Cambria Math"/>
          </w:rPr>
          <m:t>m</m:t>
        </m:r>
      </m:oMath>
      <w:r w:rsidR="00F75DF3">
        <w:rPr>
          <w:rFonts w:eastAsiaTheme="minorEastAsia"/>
        </w:rPr>
        <w:t>.</w:t>
      </w:r>
      <w:r w:rsidR="007803B3">
        <w:rPr>
          <w:rFonts w:eastAsiaTheme="minorEastAsia"/>
        </w:rPr>
        <w:t xml:space="preserve"> Es lässt sich dementsprechend beobachten, dass </w:t>
      </w:r>
      <w:r w:rsidR="00893EC8">
        <w:rPr>
          <w:rFonts w:eastAsiaTheme="minorEastAsia"/>
        </w:rPr>
        <w:t>der Höchstwert trotz verschiedener Klappenstellungen nur geringfügig voneinander abweicht.</w:t>
      </w:r>
      <w:r w:rsidR="00AA0695">
        <w:rPr>
          <w:rFonts w:eastAsiaTheme="minorEastAsia"/>
        </w:rPr>
        <w:t xml:space="preserve"> </w:t>
      </w:r>
      <w:r w:rsidR="000770B4">
        <w:rPr>
          <w:rFonts w:eastAsiaTheme="minorEastAsia"/>
        </w:rPr>
        <w:t xml:space="preserve">Gut zu erkennen ist die Frequenzänderung der Messwertaufzeichnung von </w:t>
      </w:r>
      <w:r w:rsidR="006201DB">
        <w:rPr>
          <w:rFonts w:eastAsiaTheme="minorEastAsia"/>
        </w:rPr>
        <w:t xml:space="preserve">10 Messwerten pro Sekunde auf nur einen Messwert pro Sekunde ab eine Höhe von über </w:t>
      </w:r>
      <m:oMath>
        <m:r>
          <w:rPr>
            <w:rFonts w:ascii="Cambria Math" w:eastAsiaTheme="minorEastAsia" w:hAnsi="Cambria Math"/>
          </w:rPr>
          <m:t xml:space="preserve">10 </m:t>
        </m:r>
        <m:r>
          <m:rPr>
            <m:sty m:val="p"/>
          </m:rPr>
          <w:rPr>
            <w:rFonts w:ascii="Cambria Math" w:eastAsiaTheme="minorEastAsia" w:hAnsi="Cambria Math"/>
          </w:rPr>
          <m:t>m</m:t>
        </m:r>
      </m:oMath>
      <w:r w:rsidR="006201DB">
        <w:rPr>
          <w:rFonts w:eastAsiaTheme="minorEastAsia"/>
        </w:rPr>
        <w:t>.</w:t>
      </w:r>
    </w:p>
    <w:p w14:paraId="1FBA1B9E" w14:textId="77777777" w:rsidR="00893EC8" w:rsidRDefault="00893EC8" w:rsidP="00C46F4A">
      <w:pPr>
        <w:rPr>
          <w:rFonts w:eastAsiaTheme="minorEastAsia"/>
        </w:rPr>
      </w:pPr>
    </w:p>
    <w:p w14:paraId="539F16EF" w14:textId="42566E43" w:rsidR="00893EC8" w:rsidRPr="00397EBA" w:rsidRDefault="00073564" w:rsidP="00C46F4A">
      <w:r>
        <w:fldChar w:fldCharType="begin"/>
      </w:r>
      <w:r>
        <w:instrText xml:space="preserve"> REF _Ref84280840 \h </w:instrText>
      </w:r>
      <w:r>
        <w:fldChar w:fldCharType="separate"/>
      </w:r>
      <w:r w:rsidR="00040E54">
        <w:t xml:space="preserve">Abbildung </w:t>
      </w:r>
      <w:r w:rsidR="00040E54">
        <w:rPr>
          <w:noProof/>
        </w:rPr>
        <w:t>4</w:t>
      </w:r>
      <w:r w:rsidR="00040E54">
        <w:noBreakHyphen/>
      </w:r>
      <w:r w:rsidR="00040E54">
        <w:rPr>
          <w:noProof/>
        </w:rPr>
        <w:t>5</w:t>
      </w:r>
      <w:r>
        <w:fldChar w:fldCharType="end"/>
      </w:r>
      <w:r>
        <w:t xml:space="preserve"> veranschaulicht die Messwerte zur Untersuchung des Einflusses des Untergrundes. Dabei </w:t>
      </w:r>
      <w:r w:rsidR="0006089F">
        <w:t>wird</w:t>
      </w:r>
      <w:r>
        <w:t xml:space="preserve"> exemplarisch ein tiefer Überflug über die Asphaltpiste und einer über die Graspiste analysier</w:t>
      </w:r>
      <w:r w:rsidR="0006089F">
        <w:t xml:space="preserve">t. </w:t>
      </w:r>
      <w:r w:rsidR="00A75D69">
        <w:t xml:space="preserve">Die Höhenwerte des Überfluges über Gras sind in orange, die des Fluges über Asphalt in blau dargestellt. </w:t>
      </w:r>
    </w:p>
    <w:p w14:paraId="16A75FC3" w14:textId="77777777" w:rsidR="00FD2A3B" w:rsidRDefault="00FD2A3B" w:rsidP="00C46F4A"/>
    <w:p w14:paraId="002925D1" w14:textId="40C4FCA7" w:rsidR="006C1766" w:rsidRDefault="007A6BF3" w:rsidP="00C46F4A">
      <w:r>
        <w:rPr>
          <w:noProof/>
        </w:rPr>
        <w:lastRenderedPageBreak/>
        <w:drawing>
          <wp:inline distT="0" distB="0" distL="0" distR="0" wp14:anchorId="601D73A0" wp14:editId="31B94673">
            <wp:extent cx="5760720" cy="3486541"/>
            <wp:effectExtent l="0" t="0" r="0" b="0"/>
            <wp:docPr id="20" name="Diagramm 20">
              <a:extLst xmlns:a="http://schemas.openxmlformats.org/drawingml/2006/main">
                <a:ext uri="{FF2B5EF4-FFF2-40B4-BE49-F238E27FC236}">
                  <a16:creationId xmlns:a16="http://schemas.microsoft.com/office/drawing/2014/main" id="{35EA9E7A-EB41-4BD1-877E-AE6BC30172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06EB898" w14:textId="573ED122" w:rsidR="006C1766" w:rsidRDefault="00AB6366" w:rsidP="007E36EC">
      <w:pPr>
        <w:pStyle w:val="Beschriftung"/>
        <w:jc w:val="center"/>
      </w:pPr>
      <w:bookmarkStart w:id="72" w:name="_Ref84280840"/>
      <w:bookmarkStart w:id="73" w:name="_Toc84544740"/>
      <w:r>
        <w:t xml:space="preserve">Abbildung </w:t>
      </w:r>
      <w:r>
        <w:fldChar w:fldCharType="begin"/>
      </w:r>
      <w:r>
        <w:instrText xml:space="preserve"> STYLEREF 1 \s </w:instrText>
      </w:r>
      <w:r>
        <w:fldChar w:fldCharType="separate"/>
      </w:r>
      <w:r w:rsidR="00040E54">
        <w:rPr>
          <w:noProof/>
        </w:rPr>
        <w:t>4</w:t>
      </w:r>
      <w:r>
        <w:fldChar w:fldCharType="end"/>
      </w:r>
      <w:r>
        <w:noBreakHyphen/>
      </w:r>
      <w:r>
        <w:fldChar w:fldCharType="begin"/>
      </w:r>
      <w:r>
        <w:instrText xml:space="preserve"> SEQ Abbildung \* ARABIC \s 1 </w:instrText>
      </w:r>
      <w:r>
        <w:fldChar w:fldCharType="separate"/>
      </w:r>
      <w:r w:rsidR="00040E54">
        <w:rPr>
          <w:noProof/>
        </w:rPr>
        <w:t>5</w:t>
      </w:r>
      <w:r>
        <w:fldChar w:fldCharType="end"/>
      </w:r>
      <w:bookmarkEnd w:id="72"/>
      <w:r>
        <w:t>:</w:t>
      </w:r>
      <w:r w:rsidR="00541FBB">
        <w:t xml:space="preserve"> Messreihe </w:t>
      </w:r>
      <w:r w:rsidR="00FB510D">
        <w:t>bei verschiedenen Untergründen</w:t>
      </w:r>
      <w:bookmarkEnd w:id="73"/>
    </w:p>
    <w:p w14:paraId="4A6117CF" w14:textId="77777777" w:rsidR="00382E80" w:rsidRDefault="00382E80" w:rsidP="00C46F4A"/>
    <w:p w14:paraId="2C12745D" w14:textId="2446DC28" w:rsidR="001E2830" w:rsidRDefault="005F6DE4" w:rsidP="00C46F4A">
      <w:r>
        <w:t xml:space="preserve">Hierbei </w:t>
      </w:r>
      <w:r w:rsidR="00FE48B4">
        <w:t xml:space="preserve">zeigt sich, dass beide Überflüge eine ähnliche Dauer von </w:t>
      </w:r>
      <w:r w:rsidR="0070074B">
        <w:t xml:space="preserve">74 bzw. 77 Sekunden hatten. </w:t>
      </w:r>
      <w:r w:rsidR="009F7CBB">
        <w:t xml:space="preserve">Darüber hinaus </w:t>
      </w:r>
      <w:r w:rsidR="00551244">
        <w:t xml:space="preserve">stellt sich eindeutig dar, dass die Höchstwerte mit </w:t>
      </w:r>
      <m:oMath>
        <m:r>
          <w:rPr>
            <w:rFonts w:ascii="Cambria Math" w:hAnsi="Cambria Math"/>
          </w:rPr>
          <m:t xml:space="preserve">57,04 </m:t>
        </m:r>
        <m:r>
          <m:rPr>
            <m:sty m:val="p"/>
          </m:rPr>
          <w:rPr>
            <w:rFonts w:ascii="Cambria Math" w:hAnsi="Cambria Math"/>
          </w:rPr>
          <m:t>m</m:t>
        </m:r>
      </m:oMath>
      <w:r w:rsidR="00B3582B">
        <w:rPr>
          <w:rFonts w:eastAsiaTheme="minorEastAsia"/>
        </w:rPr>
        <w:t xml:space="preserve"> und </w:t>
      </w:r>
      <m:oMath>
        <m:r>
          <w:rPr>
            <w:rFonts w:ascii="Cambria Math" w:eastAsiaTheme="minorEastAsia" w:hAnsi="Cambria Math"/>
          </w:rPr>
          <m:t xml:space="preserve">56,87 </m:t>
        </m:r>
        <m:r>
          <m:rPr>
            <m:sty m:val="p"/>
          </m:rPr>
          <w:rPr>
            <w:rFonts w:ascii="Cambria Math" w:eastAsiaTheme="minorEastAsia" w:hAnsi="Cambria Math"/>
          </w:rPr>
          <m:t>m</m:t>
        </m:r>
      </m:oMath>
      <w:r w:rsidR="003904D7">
        <w:rPr>
          <w:rFonts w:eastAsiaTheme="minorEastAsia"/>
        </w:rPr>
        <w:t xml:space="preserve"> </w:t>
      </w:r>
      <w:r w:rsidR="00C724CE">
        <w:rPr>
          <w:rFonts w:eastAsiaTheme="minorEastAsia"/>
        </w:rPr>
        <w:t>nur eine kleine Abweichung aufzeigen und</w:t>
      </w:r>
      <w:r w:rsidR="00E7748E">
        <w:rPr>
          <w:rFonts w:eastAsiaTheme="minorEastAsia"/>
        </w:rPr>
        <w:t xml:space="preserve">, </w:t>
      </w:r>
      <w:r w:rsidR="003904D7">
        <w:rPr>
          <w:rFonts w:eastAsiaTheme="minorEastAsia"/>
        </w:rPr>
        <w:t xml:space="preserve">im Vergleich zu den Messwerten aus </w:t>
      </w:r>
      <w:r w:rsidR="003904D7">
        <w:rPr>
          <w:rFonts w:eastAsiaTheme="minorEastAsia"/>
        </w:rPr>
        <w:fldChar w:fldCharType="begin"/>
      </w:r>
      <w:r w:rsidR="003904D7">
        <w:rPr>
          <w:rFonts w:eastAsiaTheme="minorEastAsia"/>
        </w:rPr>
        <w:instrText xml:space="preserve"> REF _Ref84277587 \h </w:instrText>
      </w:r>
      <w:r w:rsidR="003904D7">
        <w:rPr>
          <w:rFonts w:eastAsiaTheme="minorEastAsia"/>
        </w:rPr>
      </w:r>
      <w:r w:rsidR="003904D7">
        <w:rPr>
          <w:rFonts w:eastAsiaTheme="minorEastAsia"/>
        </w:rPr>
        <w:fldChar w:fldCharType="separate"/>
      </w:r>
      <w:r w:rsidR="00040E54">
        <w:t xml:space="preserve">Abbildung </w:t>
      </w:r>
      <w:r w:rsidR="00040E54">
        <w:rPr>
          <w:noProof/>
        </w:rPr>
        <w:t>4</w:t>
      </w:r>
      <w:r w:rsidR="00040E54">
        <w:noBreakHyphen/>
      </w:r>
      <w:r w:rsidR="00040E54">
        <w:rPr>
          <w:noProof/>
        </w:rPr>
        <w:t>4</w:t>
      </w:r>
      <w:r w:rsidR="003904D7">
        <w:rPr>
          <w:rFonts w:eastAsiaTheme="minorEastAsia"/>
        </w:rPr>
        <w:fldChar w:fldCharType="end"/>
      </w:r>
      <w:r w:rsidR="00E7748E">
        <w:rPr>
          <w:rFonts w:eastAsiaTheme="minorEastAsia"/>
        </w:rPr>
        <w:t>,</w:t>
      </w:r>
      <w:r w:rsidR="003904D7">
        <w:rPr>
          <w:rFonts w:eastAsiaTheme="minorEastAsia"/>
        </w:rPr>
        <w:t xml:space="preserve"> deutlich höher liege</w:t>
      </w:r>
      <w:r w:rsidR="00C724CE">
        <w:rPr>
          <w:rFonts w:eastAsiaTheme="minorEastAsia"/>
        </w:rPr>
        <w:t>n</w:t>
      </w:r>
      <w:r w:rsidR="003904D7">
        <w:rPr>
          <w:rFonts w:eastAsiaTheme="minorEastAsia"/>
        </w:rPr>
        <w:t xml:space="preserve">. </w:t>
      </w:r>
      <w:r w:rsidR="00512F76">
        <w:rPr>
          <w:rFonts w:eastAsiaTheme="minorEastAsia"/>
        </w:rPr>
        <w:t xml:space="preserve">Beim tiefen Überflug über die Graspiste sind zudem zwei </w:t>
      </w:r>
      <w:r w:rsidR="00526F05">
        <w:rPr>
          <w:rFonts w:eastAsiaTheme="minorEastAsia"/>
        </w:rPr>
        <w:t xml:space="preserve">Ausreißer bei </w:t>
      </w:r>
      <m:oMath>
        <m:r>
          <w:rPr>
            <w:rFonts w:ascii="Cambria Math" w:eastAsiaTheme="minorEastAsia" w:hAnsi="Cambria Math"/>
          </w:rPr>
          <m:t xml:space="preserve">40 </m:t>
        </m:r>
        <m:r>
          <m:rPr>
            <m:sty m:val="p"/>
          </m:rPr>
          <w:rPr>
            <w:rFonts w:ascii="Cambria Math" w:eastAsiaTheme="minorEastAsia" w:hAnsi="Cambria Math"/>
          </w:rPr>
          <m:t>s</m:t>
        </m:r>
      </m:oMath>
      <w:r w:rsidR="00CB4702">
        <w:rPr>
          <w:rFonts w:eastAsiaTheme="minorEastAsia"/>
        </w:rPr>
        <w:t xml:space="preserve"> und </w:t>
      </w:r>
      <m:oMath>
        <m:r>
          <w:rPr>
            <w:rFonts w:ascii="Cambria Math" w:eastAsiaTheme="minorEastAsia" w:hAnsi="Cambria Math"/>
          </w:rPr>
          <m:t xml:space="preserve">68 </m:t>
        </m:r>
        <m:r>
          <m:rPr>
            <m:sty m:val="p"/>
          </m:rPr>
          <w:rPr>
            <w:rFonts w:ascii="Cambria Math" w:eastAsiaTheme="minorEastAsia" w:hAnsi="Cambria Math"/>
          </w:rPr>
          <m:t>s</m:t>
        </m:r>
        <m:r>
          <w:rPr>
            <w:rFonts w:ascii="Cambria Math" w:eastAsiaTheme="minorEastAsia" w:hAnsi="Cambria Math"/>
          </w:rPr>
          <m:t xml:space="preserve"> </m:t>
        </m:r>
      </m:oMath>
      <w:r w:rsidR="00980E68">
        <w:rPr>
          <w:rFonts w:eastAsiaTheme="minorEastAsia"/>
        </w:rPr>
        <w:t>zu erkennen.</w:t>
      </w:r>
      <w:r w:rsidR="00EE71D8">
        <w:rPr>
          <w:rFonts w:eastAsiaTheme="minorEastAsia"/>
        </w:rPr>
        <w:t xml:space="preserve"> Allerdings </w:t>
      </w:r>
      <w:r w:rsidR="009B3BCC">
        <w:rPr>
          <w:rFonts w:eastAsiaTheme="minorEastAsia"/>
        </w:rPr>
        <w:t xml:space="preserve">zeigen sich auch beim Überflug über Asphalt leichte Unstetigkeiten, wie z.B. </w:t>
      </w:r>
      <w:r w:rsidR="00A2079B">
        <w:rPr>
          <w:rFonts w:eastAsiaTheme="minorEastAsia"/>
        </w:rPr>
        <w:t>bei Sekunde 11.</w:t>
      </w:r>
      <w:r w:rsidR="005411C7">
        <w:rPr>
          <w:rFonts w:eastAsiaTheme="minorEastAsia"/>
        </w:rPr>
        <w:t xml:space="preserve"> </w:t>
      </w:r>
      <w:r w:rsidR="003721B9">
        <w:rPr>
          <w:rFonts w:eastAsiaTheme="minorEastAsia"/>
        </w:rPr>
        <w:t xml:space="preserve">Zudem </w:t>
      </w:r>
      <w:r w:rsidR="00D401B9">
        <w:rPr>
          <w:rFonts w:eastAsiaTheme="minorEastAsia"/>
        </w:rPr>
        <w:t xml:space="preserve">ist die Frequenzänderung der Messwertaufzeichnung diesmal deutlich </w:t>
      </w:r>
      <w:r w:rsidR="0032047E">
        <w:rPr>
          <w:rFonts w:eastAsiaTheme="minorEastAsia"/>
        </w:rPr>
        <w:t xml:space="preserve">ab Höhen über </w:t>
      </w:r>
      <m:oMath>
        <m:r>
          <w:rPr>
            <w:rFonts w:ascii="Cambria Math" w:eastAsiaTheme="minorEastAsia" w:hAnsi="Cambria Math"/>
          </w:rPr>
          <m:t xml:space="preserve">30 </m:t>
        </m:r>
        <m:r>
          <m:rPr>
            <m:sty m:val="p"/>
          </m:rPr>
          <w:rPr>
            <w:rFonts w:ascii="Cambria Math" w:eastAsiaTheme="minorEastAsia" w:hAnsi="Cambria Math"/>
          </w:rPr>
          <m:t>m</m:t>
        </m:r>
      </m:oMath>
      <w:r w:rsidR="00035D13">
        <w:rPr>
          <w:rFonts w:eastAsiaTheme="minorEastAsia"/>
        </w:rPr>
        <w:t xml:space="preserve"> sichtbar.</w:t>
      </w:r>
    </w:p>
    <w:p w14:paraId="1E299372" w14:textId="77777777" w:rsidR="00FB510D" w:rsidRDefault="00FB510D" w:rsidP="00C46F4A"/>
    <w:p w14:paraId="30F3E412" w14:textId="648FB333" w:rsidR="001E2830" w:rsidRDefault="00FA3A57" w:rsidP="00C46F4A">
      <w:r>
        <w:t xml:space="preserve">In </w:t>
      </w:r>
      <w:r>
        <w:fldChar w:fldCharType="begin"/>
      </w:r>
      <w:r>
        <w:instrText xml:space="preserve"> REF _Ref84282893 \h </w:instrText>
      </w:r>
      <w:r>
        <w:fldChar w:fldCharType="separate"/>
      </w:r>
      <w:r w:rsidR="00040E54">
        <w:t xml:space="preserve">Abbildung </w:t>
      </w:r>
      <w:r w:rsidR="00040E54">
        <w:rPr>
          <w:noProof/>
        </w:rPr>
        <w:t>4</w:t>
      </w:r>
      <w:r w:rsidR="00040E54">
        <w:noBreakHyphen/>
      </w:r>
      <w:r w:rsidR="00040E54">
        <w:rPr>
          <w:noProof/>
        </w:rPr>
        <w:t>6</w:t>
      </w:r>
      <w:r>
        <w:fldChar w:fldCharType="end"/>
      </w:r>
      <w:r>
        <w:t xml:space="preserve"> sind </w:t>
      </w:r>
      <w:r w:rsidR="004500B2">
        <w:t xml:space="preserve">die Messwerte </w:t>
      </w:r>
      <w:r w:rsidR="00F80CFA">
        <w:t xml:space="preserve">für jeweils einen tiefen Überflug bzw. ein </w:t>
      </w:r>
      <w:r w:rsidR="00AC55D9">
        <w:t>T</w:t>
      </w:r>
      <w:r w:rsidR="00F80CFA">
        <w:t>ouch-and-</w:t>
      </w:r>
      <w:r w:rsidR="00AC55D9">
        <w:t>G</w:t>
      </w:r>
      <w:r w:rsidR="00F80CFA">
        <w:t xml:space="preserve">o Manöver </w:t>
      </w:r>
      <w:r w:rsidR="00651396">
        <w:t xml:space="preserve">je Messflug aufgezeichnet, um den Einfluss des Umgebungslichts auf die Messwerte zu untersuchen. </w:t>
      </w:r>
    </w:p>
    <w:p w14:paraId="33E26448" w14:textId="77777777" w:rsidR="001E2830" w:rsidRDefault="001E2830" w:rsidP="00C46F4A"/>
    <w:p w14:paraId="3CC1071D" w14:textId="3FDB8789" w:rsidR="00382E80" w:rsidRDefault="0046719E" w:rsidP="00C46F4A">
      <w:r>
        <w:rPr>
          <w:noProof/>
        </w:rPr>
        <w:lastRenderedPageBreak/>
        <w:drawing>
          <wp:inline distT="0" distB="0" distL="0" distR="0" wp14:anchorId="63EB6890" wp14:editId="72E2BE6D">
            <wp:extent cx="5760720" cy="3446536"/>
            <wp:effectExtent l="0" t="0" r="0" b="0"/>
            <wp:docPr id="15" name="Diagramm 15">
              <a:extLst xmlns:a="http://schemas.openxmlformats.org/drawingml/2006/main">
                <a:ext uri="{FF2B5EF4-FFF2-40B4-BE49-F238E27FC236}">
                  <a16:creationId xmlns:a16="http://schemas.microsoft.com/office/drawing/2014/main" id="{B1EFEDCF-516F-4685-8C31-0CBCE4A5D4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A0779FF" w14:textId="366B4B09" w:rsidR="00382E80" w:rsidRDefault="00AB6366" w:rsidP="007E36EC">
      <w:pPr>
        <w:pStyle w:val="Beschriftung"/>
        <w:jc w:val="center"/>
      </w:pPr>
      <w:bookmarkStart w:id="74" w:name="_Ref84282893"/>
      <w:bookmarkStart w:id="75" w:name="_Toc84544741"/>
      <w:r>
        <w:t xml:space="preserve">Abbildung </w:t>
      </w:r>
      <w:r>
        <w:fldChar w:fldCharType="begin"/>
      </w:r>
      <w:r>
        <w:instrText xml:space="preserve"> STYLEREF 1 \s </w:instrText>
      </w:r>
      <w:r>
        <w:fldChar w:fldCharType="separate"/>
      </w:r>
      <w:r w:rsidR="00040E54">
        <w:rPr>
          <w:noProof/>
        </w:rPr>
        <w:t>4</w:t>
      </w:r>
      <w:r>
        <w:fldChar w:fldCharType="end"/>
      </w:r>
      <w:r>
        <w:noBreakHyphen/>
      </w:r>
      <w:r>
        <w:fldChar w:fldCharType="begin"/>
      </w:r>
      <w:r>
        <w:instrText xml:space="preserve"> SEQ Abbildung \* ARABIC \s 1 </w:instrText>
      </w:r>
      <w:r>
        <w:fldChar w:fldCharType="separate"/>
      </w:r>
      <w:r w:rsidR="00040E54">
        <w:rPr>
          <w:noProof/>
        </w:rPr>
        <w:t>6</w:t>
      </w:r>
      <w:r>
        <w:fldChar w:fldCharType="end"/>
      </w:r>
      <w:bookmarkEnd w:id="74"/>
      <w:r>
        <w:t>:</w:t>
      </w:r>
      <w:r w:rsidR="00365559">
        <w:t xml:space="preserve"> </w:t>
      </w:r>
      <w:r w:rsidR="000B502C">
        <w:t>Messreihe bei verschiedenen Umgebungslichtbedingungen</w:t>
      </w:r>
      <w:bookmarkEnd w:id="75"/>
    </w:p>
    <w:p w14:paraId="4F476ADD" w14:textId="77777777" w:rsidR="00365559" w:rsidRPr="00365559" w:rsidRDefault="00365559" w:rsidP="00365559"/>
    <w:p w14:paraId="0F5876C0" w14:textId="005A56A8" w:rsidR="00AB6366" w:rsidRDefault="007743E0" w:rsidP="00C46F4A">
      <w:r>
        <w:t xml:space="preserve">Hierbei stellt die graue Messkurve </w:t>
      </w:r>
      <w:r w:rsidR="0096437E">
        <w:t xml:space="preserve">die Werte </w:t>
      </w:r>
      <w:r>
        <w:t>eine</w:t>
      </w:r>
      <w:r w:rsidR="0096437E">
        <w:t>s</w:t>
      </w:r>
      <w:r>
        <w:t xml:space="preserve"> tiefen Überflu</w:t>
      </w:r>
      <w:r w:rsidR="00A35998">
        <w:t>gs</w:t>
      </w:r>
      <w:r>
        <w:t xml:space="preserve"> bei bewölktem Himmel, die blaue Messkurve ein</w:t>
      </w:r>
      <w:r w:rsidR="00357F78">
        <w:t>es</w:t>
      </w:r>
      <w:r>
        <w:t xml:space="preserve"> Touch-and-Go Manöver</w:t>
      </w:r>
      <w:r w:rsidR="00357F78">
        <w:t>s</w:t>
      </w:r>
      <w:r>
        <w:t xml:space="preserve"> bei sonnigem, wolkenfreiem Wetter und die</w:t>
      </w:r>
      <w:r w:rsidR="0096437E">
        <w:t xml:space="preserve"> orangene Messkurve eine</w:t>
      </w:r>
      <w:r w:rsidR="00357F78">
        <w:t>s</w:t>
      </w:r>
      <w:r w:rsidR="0096437E">
        <w:t xml:space="preserve"> tiefen Überflug</w:t>
      </w:r>
      <w:r w:rsidR="00357F78">
        <w:t>s</w:t>
      </w:r>
      <w:r w:rsidR="0096437E">
        <w:t xml:space="preserve"> bei Dämmerung dar. </w:t>
      </w:r>
      <w:r w:rsidR="00B93727">
        <w:t xml:space="preserve">Dabei zeigt sich, dass die Messkurven der </w:t>
      </w:r>
      <w:r w:rsidR="00143D8C">
        <w:t>Flüge bei sonnigem und bewölktem Wetter</w:t>
      </w:r>
      <w:r w:rsidR="008927A0">
        <w:t xml:space="preserve"> ihre Maximalwerte bei</w:t>
      </w:r>
      <w:r w:rsidR="00D06813">
        <w:t xml:space="preserve"> </w:t>
      </w:r>
      <m:oMath>
        <m:r>
          <w:rPr>
            <w:rFonts w:ascii="Cambria Math" w:hAnsi="Cambria Math"/>
          </w:rPr>
          <m:t xml:space="preserve">9,81 </m:t>
        </m:r>
        <m:r>
          <m:rPr>
            <m:sty m:val="p"/>
          </m:rPr>
          <w:rPr>
            <w:rFonts w:ascii="Cambria Math" w:hAnsi="Cambria Math"/>
          </w:rPr>
          <m:t>m</m:t>
        </m:r>
      </m:oMath>
      <w:r w:rsidR="00D06813">
        <w:t xml:space="preserve"> bzw.</w:t>
      </w:r>
      <w:r w:rsidR="008927A0">
        <w:t xml:space="preserve"> </w:t>
      </w:r>
      <m:oMath>
        <m:r>
          <w:rPr>
            <w:rFonts w:ascii="Cambria Math" w:hAnsi="Cambria Math"/>
          </w:rPr>
          <m:t xml:space="preserve">14,49 </m:t>
        </m:r>
        <m:r>
          <m:rPr>
            <m:sty m:val="p"/>
          </m:rPr>
          <w:rPr>
            <w:rFonts w:ascii="Cambria Math" w:hAnsi="Cambria Math"/>
          </w:rPr>
          <m:t>m</m:t>
        </m:r>
      </m:oMath>
      <w:r w:rsidR="00EB6EBD">
        <w:rPr>
          <w:rFonts w:eastAsiaTheme="minorEastAsia"/>
          <w:iCs/>
        </w:rPr>
        <w:t xml:space="preserve"> haben, wobei der Höchstwert des Messfluges </w:t>
      </w:r>
      <w:r w:rsidR="005E5604">
        <w:rPr>
          <w:rFonts w:eastAsiaTheme="minorEastAsia"/>
          <w:iCs/>
        </w:rPr>
        <w:t xml:space="preserve">in der Dämmerung bei </w:t>
      </w:r>
      <m:oMath>
        <m:r>
          <w:rPr>
            <w:rFonts w:ascii="Cambria Math" w:eastAsiaTheme="minorEastAsia" w:hAnsi="Cambria Math"/>
          </w:rPr>
          <m:t xml:space="preserve">57,04 </m:t>
        </m:r>
        <m:r>
          <m:rPr>
            <m:sty m:val="p"/>
          </m:rPr>
          <w:rPr>
            <w:rFonts w:ascii="Cambria Math" w:eastAsiaTheme="minorEastAsia" w:hAnsi="Cambria Math"/>
          </w:rPr>
          <m:t>m</m:t>
        </m:r>
      </m:oMath>
      <w:r w:rsidR="001B15D4">
        <w:rPr>
          <w:rFonts w:eastAsiaTheme="minorEastAsia"/>
        </w:rPr>
        <w:t xml:space="preserve"> liegt. </w:t>
      </w:r>
      <w:r w:rsidR="001F48D7">
        <w:rPr>
          <w:rFonts w:eastAsiaTheme="minorEastAsia"/>
        </w:rPr>
        <w:t>Hierdurch ist die graue und blaue Messreihe deutlich kürzer als die orangene.</w:t>
      </w:r>
      <w:r w:rsidR="004A5A04">
        <w:rPr>
          <w:rFonts w:eastAsiaTheme="minorEastAsia"/>
        </w:rPr>
        <w:t xml:space="preserve"> </w:t>
      </w:r>
      <w:r w:rsidR="006313D1">
        <w:rPr>
          <w:rFonts w:eastAsiaTheme="minorEastAsia"/>
        </w:rPr>
        <w:t xml:space="preserve">Darüber hinaus ist zu erkennen, dass beim Touch-and-Go Manöver während des Rollens auf der Landebahn, also wenn die Höhe </w:t>
      </w:r>
      <m:oMath>
        <m:r>
          <w:rPr>
            <w:rFonts w:ascii="Cambria Math" w:eastAsiaTheme="minorEastAsia" w:hAnsi="Cambria Math"/>
          </w:rPr>
          <m:t xml:space="preserve">0 </m:t>
        </m:r>
        <m:r>
          <m:rPr>
            <m:sty m:val="p"/>
          </m:rPr>
          <w:rPr>
            <w:rFonts w:ascii="Cambria Math" w:eastAsiaTheme="minorEastAsia" w:hAnsi="Cambria Math"/>
          </w:rPr>
          <m:t>m</m:t>
        </m:r>
      </m:oMath>
      <w:r w:rsidR="006313D1">
        <w:rPr>
          <w:rFonts w:eastAsiaTheme="minorEastAsia"/>
          <w:iCs/>
        </w:rPr>
        <w:t xml:space="preserve"> über dem Boden beträgt, </w:t>
      </w:r>
      <w:r w:rsidR="0068463F">
        <w:rPr>
          <w:rFonts w:eastAsiaTheme="minorEastAsia"/>
          <w:iCs/>
        </w:rPr>
        <w:t xml:space="preserve">ebenfalls ein Frequenzwechsel der Messwerteaufzeichnung auf 1 Messwert pro Sekunde erfolgt. </w:t>
      </w:r>
    </w:p>
    <w:p w14:paraId="7E60AC45" w14:textId="77777777" w:rsidR="00AB6366" w:rsidRDefault="00AB6366" w:rsidP="00C46F4A"/>
    <w:p w14:paraId="0D858C5F" w14:textId="5D8BEEC5" w:rsidR="00CA58C6" w:rsidRDefault="00CA58C6" w:rsidP="00CA58C6">
      <w:pPr>
        <w:pStyle w:val="berschrift2"/>
      </w:pPr>
      <w:r>
        <w:t xml:space="preserve"> </w:t>
      </w:r>
      <w:bookmarkStart w:id="76" w:name="_Toc84547567"/>
      <w:r>
        <w:t xml:space="preserve">Auswertung / </w:t>
      </w:r>
      <w:r w:rsidR="00366A95">
        <w:t>Erkenntnisse</w:t>
      </w:r>
      <w:bookmarkEnd w:id="76"/>
    </w:p>
    <w:p w14:paraId="4C7CDE71" w14:textId="67EF3BC9" w:rsidR="00C46F4A" w:rsidRDefault="00C46F4A" w:rsidP="00C46F4A"/>
    <w:p w14:paraId="5FD577D1" w14:textId="1B355F2A" w:rsidR="007549A8" w:rsidRDefault="001F3C6D" w:rsidP="00C46F4A">
      <w:r>
        <w:t>Aus den Ergebnissen</w:t>
      </w:r>
      <w:r w:rsidR="00CD37D6">
        <w:t xml:space="preserve"> von Messflug 1 </w:t>
      </w:r>
      <w:r>
        <w:t xml:space="preserve">lässt sich erkennen, dass </w:t>
      </w:r>
      <w:r w:rsidR="00400A3E">
        <w:t xml:space="preserve">die Klappenstufe keine signifikanten Auswirkungen auf die </w:t>
      </w:r>
      <w:r w:rsidR="00E878C6">
        <w:t xml:space="preserve">maximale Reichweite des Sensors hat. </w:t>
      </w:r>
      <w:r w:rsidR="00A66666">
        <w:t xml:space="preserve">Damit ist die Höhenmessung </w:t>
      </w:r>
      <w:r w:rsidR="00294C6E">
        <w:t xml:space="preserve">annähernd </w:t>
      </w:r>
      <w:r w:rsidR="00A66666">
        <w:t xml:space="preserve">unabhängig von </w:t>
      </w:r>
      <w:r w:rsidR="00061DCC">
        <w:t xml:space="preserve">der Fluggeschwindigkeit und dem Anflugwinkel, da diese Parameter sich mit der Klappenstellung verändern. </w:t>
      </w:r>
      <w:r w:rsidR="00A22426">
        <w:t xml:space="preserve">Die </w:t>
      </w:r>
      <w:r w:rsidR="00245859">
        <w:t>geringe Dauer des Fluges ohne ausgefahrene Klappen lässt sich</w:t>
      </w:r>
      <w:r w:rsidR="004472E5">
        <w:t xml:space="preserve"> </w:t>
      </w:r>
      <w:r w:rsidR="00245859">
        <w:t xml:space="preserve">auf </w:t>
      </w:r>
      <w:r w:rsidR="001546B2">
        <w:t>eine höhere Fluggeschwindigkeit des Flugzeugs zurückführen</w:t>
      </w:r>
      <w:r w:rsidR="00461423">
        <w:t>. Diese ist notwendig, um</w:t>
      </w:r>
      <w:r w:rsidR="00177F80">
        <w:t xml:space="preserve"> auch</w:t>
      </w:r>
      <w:r w:rsidR="00461423">
        <w:t xml:space="preserve"> ohne Klappen den nötigen Auftrieb</w:t>
      </w:r>
      <w:r w:rsidR="00177F80">
        <w:t xml:space="preserve"> für den tiefen Überflug</w:t>
      </w:r>
      <w:r w:rsidR="00461423">
        <w:t xml:space="preserve"> zu erzeugen</w:t>
      </w:r>
      <w:r w:rsidR="00177F80">
        <w:t xml:space="preserve">. </w:t>
      </w:r>
      <w:r w:rsidR="00DB2126">
        <w:t xml:space="preserve">Dass die Messfrequenz bei Distanzen von über </w:t>
      </w:r>
      <m:oMath>
        <m:r>
          <m:rPr>
            <m:sty m:val="p"/>
          </m:rPr>
          <w:rPr>
            <w:rFonts w:ascii="Cambria Math" w:hAnsi="Cambria Math"/>
          </w:rPr>
          <m:t>10 m</m:t>
        </m:r>
      </m:oMath>
      <w:r w:rsidR="00DB2126">
        <w:t xml:space="preserve"> </w:t>
      </w:r>
      <w:r w:rsidR="00FA3724">
        <w:t xml:space="preserve">auf einen Messwert pro Sekunde reduziert wird, hängt mit der für diesen Messflug gewählten Software-Version </w:t>
      </w:r>
      <w:r w:rsidR="00FA3F83">
        <w:t xml:space="preserve">zusammen. Für die folgenden Messflüge wurde entschieden, die Frequenz erst ab </w:t>
      </w:r>
      <w:r w:rsidR="00E10041">
        <w:t xml:space="preserve">einer Höhe von </w:t>
      </w:r>
      <m:oMath>
        <m:r>
          <m:rPr>
            <m:sty m:val="p"/>
          </m:rPr>
          <w:rPr>
            <w:rFonts w:ascii="Cambria Math" w:hAnsi="Cambria Math"/>
          </w:rPr>
          <m:t>30 m</m:t>
        </m:r>
      </m:oMath>
      <w:r w:rsidR="00E10041">
        <w:t xml:space="preserve"> über dem Boden zu reduzieren, die Software wurde entsprechend angepasst.</w:t>
      </w:r>
    </w:p>
    <w:p w14:paraId="1BE5E765" w14:textId="65DB090F" w:rsidR="00906121" w:rsidRDefault="00906121" w:rsidP="00C46F4A">
      <w:r>
        <w:t xml:space="preserve">Der zweite Messflug </w:t>
      </w:r>
      <w:r w:rsidR="00E67DFE">
        <w:t>zur Analyse des Sensorverhaltens bei unterschiedlichem Untergrund er</w:t>
      </w:r>
      <w:r w:rsidR="001E2EB3">
        <w:t xml:space="preserve">gibt nach Analyse der Messwerte, dass zwischen Gras und Asphalt kein signifikanter Unterschied </w:t>
      </w:r>
      <w:r w:rsidR="002240D7">
        <w:t>in den maximalen Reichweiten existiert</w:t>
      </w:r>
      <w:r w:rsidR="00E60A06">
        <w:t>.</w:t>
      </w:r>
      <w:r w:rsidR="00882D80">
        <w:t xml:space="preserve"> Die Messung über Gras </w:t>
      </w:r>
      <w:r w:rsidR="00520801">
        <w:t>resultierte in zwei Ausreißern</w:t>
      </w:r>
      <w:r w:rsidR="00133A99">
        <w:t xml:space="preserve">, die sich </w:t>
      </w:r>
      <w:r w:rsidR="00133A99">
        <w:lastRenderedPageBreak/>
        <w:t xml:space="preserve">jedoch nicht </w:t>
      </w:r>
      <w:r w:rsidR="001C1A25">
        <w:t xml:space="preserve">eindeutig </w:t>
      </w:r>
      <w:r w:rsidR="001C2D91">
        <w:t>der Bodenbeschaffenheit zuschreiben lassen.</w:t>
      </w:r>
      <w:r w:rsidR="00503D68">
        <w:t xml:space="preserve"> Auch in den Messdaten, die über Asphalt </w:t>
      </w:r>
      <w:r w:rsidR="00007746">
        <w:t>aufgenommen wurden, ist eine Unstetigkeit an ähnlicher Stelle fes</w:t>
      </w:r>
      <w:r w:rsidR="002360BD">
        <w:t>tstellbar</w:t>
      </w:r>
      <w:r w:rsidR="00E12D70">
        <w:t xml:space="preserve">. Grund könnte demnach auch ein Hindernis </w:t>
      </w:r>
      <w:r w:rsidR="00B5075D">
        <w:t>im Anflugbereich sein, wie Bäume oder Hochleitungsmasten der Bahntrasse.</w:t>
      </w:r>
      <w:r w:rsidR="00E60A06">
        <w:t xml:space="preserve"> </w:t>
      </w:r>
      <w:r w:rsidR="002240D7">
        <w:t>Daraus folgt, dass d</w:t>
      </w:r>
      <w:r w:rsidR="00BF7CA7">
        <w:t>as Reflexionsverhalten verschiedener Untergründe die Messqualität</w:t>
      </w:r>
      <w:r w:rsidR="00E85ED6">
        <w:t xml:space="preserve"> </w:t>
      </w:r>
      <w:r w:rsidR="00D97932">
        <w:t>geringfügig beeinfluss</w:t>
      </w:r>
      <w:r w:rsidR="00D04FAF">
        <w:t>en kann;</w:t>
      </w:r>
      <w:r w:rsidR="00D97932">
        <w:t xml:space="preserve"> </w:t>
      </w:r>
      <w:r w:rsidR="005E71C6">
        <w:t>g</w:t>
      </w:r>
      <w:r w:rsidR="00137619">
        <w:t xml:space="preserve">rößtenteils </w:t>
      </w:r>
      <w:r w:rsidR="00750652">
        <w:t>sind</w:t>
      </w:r>
      <w:r w:rsidR="00137619">
        <w:t xml:space="preserve"> die</w:t>
      </w:r>
      <w:r w:rsidR="00750652">
        <w:t xml:space="preserve"> Qualität und die maximale Reichweite der</w:t>
      </w:r>
      <w:r w:rsidR="00137619">
        <w:t xml:space="preserve"> Messung </w:t>
      </w:r>
      <w:r w:rsidR="00E85ED6">
        <w:t xml:space="preserve">allerdings </w:t>
      </w:r>
      <w:r w:rsidR="00137619">
        <w:t>unabhängig von der Pistenbeschaffenheit</w:t>
      </w:r>
      <w:r w:rsidR="005E71C6">
        <w:t>.</w:t>
      </w:r>
      <w:r w:rsidR="00E85ED6">
        <w:t xml:space="preserve"> </w:t>
      </w:r>
      <w:r w:rsidR="005E71C6">
        <w:t>E</w:t>
      </w:r>
      <w:r w:rsidR="0086497C">
        <w:t xml:space="preserve">ine erkennbare Störung der Cockpit-Anzeige oder der Audio-Ansagen durch die </w:t>
      </w:r>
      <w:r w:rsidR="00B54D06">
        <w:t>kurzweiligen Ausreißer ist unwahrscheinlich.</w:t>
      </w:r>
      <w:r w:rsidR="00331614">
        <w:t xml:space="preserve"> Somit ist der Sensor auch für die Nutzung auf Graspisten</w:t>
      </w:r>
      <w:r w:rsidR="00010047">
        <w:t xml:space="preserve"> einsetzbar.</w:t>
      </w:r>
    </w:p>
    <w:p w14:paraId="1F8A90C8" w14:textId="216D4906" w:rsidR="00010047" w:rsidRDefault="00A93E8D" w:rsidP="00C46F4A">
      <w:r>
        <w:t xml:space="preserve">Da Messflug </w:t>
      </w:r>
      <w:r w:rsidR="00750CC4">
        <w:t>2 in der Abenddämmerung durchgeführt wurde,</w:t>
      </w:r>
      <w:r w:rsidR="005A52E7">
        <w:t xml:space="preserve"> wie in </w:t>
      </w:r>
      <w:r w:rsidR="005A52E7">
        <w:fldChar w:fldCharType="begin"/>
      </w:r>
      <w:r w:rsidR="005A52E7">
        <w:instrText xml:space="preserve"> REF _Ref84417994 \h </w:instrText>
      </w:r>
      <w:r w:rsidR="005A52E7">
        <w:fldChar w:fldCharType="separate"/>
      </w:r>
      <w:r w:rsidR="00040E54">
        <w:t xml:space="preserve">Abbildung </w:t>
      </w:r>
      <w:r w:rsidR="00040E54">
        <w:rPr>
          <w:noProof/>
        </w:rPr>
        <w:t>5</w:t>
      </w:r>
      <w:r w:rsidR="00040E54">
        <w:noBreakHyphen/>
      </w:r>
      <w:r w:rsidR="00040E54">
        <w:rPr>
          <w:noProof/>
        </w:rPr>
        <w:t>1</w:t>
      </w:r>
      <w:r w:rsidR="005A52E7">
        <w:fldChar w:fldCharType="end"/>
      </w:r>
      <w:r w:rsidR="000E1A26">
        <w:t xml:space="preserve"> zu sehen,</w:t>
      </w:r>
      <w:r w:rsidR="00750CC4">
        <w:t xml:space="preserve"> war</w:t>
      </w:r>
      <w:r w:rsidR="00DD26B8">
        <w:t xml:space="preserve">en bessere Messleistungen des Sensors </w:t>
      </w:r>
      <w:r w:rsidR="00A65D62">
        <w:t xml:space="preserve">im Vergleich zu Messflug 1 </w:t>
      </w:r>
      <w:r w:rsidR="00DD26B8">
        <w:t xml:space="preserve">zu erwarten. </w:t>
      </w:r>
      <w:r w:rsidR="00A247FC">
        <w:t>Die Messdaten zeigen, dass sich die maximale Reichweite</w:t>
      </w:r>
      <w:r w:rsidR="00A24D99">
        <w:t xml:space="preserve"> </w:t>
      </w:r>
      <w:r w:rsidR="00A247FC">
        <w:t xml:space="preserve">tatsächlich </w:t>
      </w:r>
      <w:r w:rsidR="00DE3A99">
        <w:t xml:space="preserve">erheblich erhöht hat. </w:t>
      </w:r>
      <w:r w:rsidR="005B22A1">
        <w:t>Im</w:t>
      </w:r>
      <w:r w:rsidR="000A7A78">
        <w:t xml:space="preserve"> Diagramm in </w:t>
      </w:r>
      <w:r w:rsidR="000A7A78">
        <w:fldChar w:fldCharType="begin"/>
      </w:r>
      <w:r w:rsidR="000A7A78">
        <w:instrText xml:space="preserve"> REF _Ref84282893 \h </w:instrText>
      </w:r>
      <w:r w:rsidR="000A7A78">
        <w:fldChar w:fldCharType="separate"/>
      </w:r>
      <w:r w:rsidR="00040E54">
        <w:t xml:space="preserve">Abbildung </w:t>
      </w:r>
      <w:r w:rsidR="00040E54">
        <w:rPr>
          <w:noProof/>
        </w:rPr>
        <w:t>4</w:t>
      </w:r>
      <w:r w:rsidR="00040E54">
        <w:noBreakHyphen/>
      </w:r>
      <w:r w:rsidR="00040E54">
        <w:rPr>
          <w:noProof/>
        </w:rPr>
        <w:t>6</w:t>
      </w:r>
      <w:r w:rsidR="000A7A78">
        <w:fldChar w:fldCharType="end"/>
      </w:r>
      <w:r w:rsidR="000A7A78">
        <w:t xml:space="preserve"> </w:t>
      </w:r>
      <w:r w:rsidR="005B22A1">
        <w:t xml:space="preserve">wird der Unterschied der Messleistung bei </w:t>
      </w:r>
      <w:r w:rsidR="006653DA">
        <w:t xml:space="preserve">unterschiedlicher Sonneneinstrahlung deutlich: </w:t>
      </w:r>
      <w:r w:rsidR="00F4426D">
        <w:t>Bei sonnigem Wetter</w:t>
      </w:r>
      <w:r w:rsidR="00ED4E33">
        <w:t xml:space="preserve"> </w:t>
      </w:r>
      <w:r w:rsidR="006E1753">
        <w:t xml:space="preserve">ist die Störung des Sensors durch </w:t>
      </w:r>
      <w:r w:rsidR="00FC1316">
        <w:t xml:space="preserve">einfallendes </w:t>
      </w:r>
      <w:r w:rsidR="00FB0D67">
        <w:t>reflektiertes Sonnenl</w:t>
      </w:r>
      <w:r w:rsidR="00FC1316">
        <w:t>icht</w:t>
      </w:r>
      <w:r w:rsidR="00FB0D67">
        <w:t xml:space="preserve"> am wahrscheinlichsten, daher</w:t>
      </w:r>
      <w:r w:rsidR="00F4426D">
        <w:t xml:space="preserve"> wird die geringste maximale Distanz erreicht</w:t>
      </w:r>
      <w:r w:rsidR="004A5B85">
        <w:t>;</w:t>
      </w:r>
      <w:r w:rsidR="00894455">
        <w:t xml:space="preserve"> in der</w:t>
      </w:r>
      <w:r w:rsidR="00F4426D">
        <w:t xml:space="preserve"> Abenddämmerung </w:t>
      </w:r>
      <w:r w:rsidR="00894455">
        <w:t xml:space="preserve">entsprechend </w:t>
      </w:r>
      <w:r w:rsidR="00B005F8">
        <w:t xml:space="preserve">mit Abstand die höchste. </w:t>
      </w:r>
      <w:r w:rsidR="000217E3">
        <w:t xml:space="preserve">Bemerkenswert ist, dass </w:t>
      </w:r>
      <w:r w:rsidR="003D57AE">
        <w:t>auch starke Bewölkung, wie bei Messflug 1, nicht ausreicht, um die Sonneneinstrahlung</w:t>
      </w:r>
      <w:r w:rsidR="0031258A">
        <w:t xml:space="preserve"> </w:t>
      </w:r>
      <w:r w:rsidR="00F23831">
        <w:t>der Mittagssonne</w:t>
      </w:r>
      <w:r w:rsidR="003D57AE">
        <w:t xml:space="preserve"> ausreichend zu blockieren</w:t>
      </w:r>
      <w:r w:rsidR="00802286">
        <w:t xml:space="preserve">. </w:t>
      </w:r>
      <w:r w:rsidR="006F3CDF">
        <w:t>Sein</w:t>
      </w:r>
      <w:r w:rsidR="00812C12">
        <w:t xml:space="preserve"> volles Potential</w:t>
      </w:r>
      <w:r w:rsidR="006F3CDF">
        <w:t xml:space="preserve"> zeigt der Sensor daher erst bei </w:t>
      </w:r>
      <w:r w:rsidR="00540463">
        <w:t>niedrigerer</w:t>
      </w:r>
      <w:r w:rsidR="00CD4649">
        <w:t xml:space="preserve"> Sonneneinstrahlung.</w:t>
      </w:r>
    </w:p>
    <w:p w14:paraId="2E0CDDC9" w14:textId="5F7983B8" w:rsidR="00961C43" w:rsidRDefault="00961C43" w:rsidP="00C46F4A">
      <w:r>
        <w:t xml:space="preserve">In Messflug </w:t>
      </w:r>
      <w:r w:rsidR="00892156">
        <w:t>2</w:t>
      </w:r>
      <w:r>
        <w:t xml:space="preserve"> und </w:t>
      </w:r>
      <w:r w:rsidR="00892156">
        <w:t>3</w:t>
      </w:r>
      <w:r>
        <w:t xml:space="preserve"> wurde die aktualisierte Software genutzt, weshalb der Frequenzwechsel bei </w:t>
      </w:r>
      <m:oMath>
        <m:r>
          <m:rPr>
            <m:sty m:val="p"/>
          </m:rPr>
          <w:rPr>
            <w:rFonts w:ascii="Cambria Math" w:hAnsi="Cambria Math"/>
          </w:rPr>
          <m:t>30 m</m:t>
        </m:r>
      </m:oMath>
      <w:r>
        <w:t xml:space="preserve"> einsetzt. </w:t>
      </w:r>
      <w:r w:rsidR="00330EB1">
        <w:t xml:space="preserve">Selbiges geschieht bei einem Messwert von </w:t>
      </w:r>
      <m:oMath>
        <m:r>
          <m:rPr>
            <m:sty m:val="p"/>
          </m:rPr>
          <w:rPr>
            <w:rFonts w:ascii="Cambria Math" w:hAnsi="Cambria Math"/>
          </w:rPr>
          <m:t>0 m</m:t>
        </m:r>
      </m:oMath>
      <w:r w:rsidR="00330EB1">
        <w:t xml:space="preserve">, was in den Messwerten zu Flug 3 </w:t>
      </w:r>
      <w:r w:rsidR="0099665F">
        <w:t xml:space="preserve">im Rahmen der Touch-and-Gos </w:t>
      </w:r>
      <w:r w:rsidR="003112D0">
        <w:t>zu sehen ist.</w:t>
      </w:r>
    </w:p>
    <w:p w14:paraId="53BF09C0" w14:textId="0CE39DDC" w:rsidR="003E2587" w:rsidRDefault="003E2587" w:rsidP="00C46F4A">
      <w:r>
        <w:t>Während der Messflüge ha</w:t>
      </w:r>
      <w:r w:rsidR="00B65DA6">
        <w:t xml:space="preserve">ben sich keine Abnutzungs- oder </w:t>
      </w:r>
      <w:r w:rsidR="008F1BCF">
        <w:t>Verformungserscheinungen an Sensorhalterung oder</w:t>
      </w:r>
      <w:r w:rsidR="005C6110">
        <w:t xml:space="preserve"> Box gezeigt</w:t>
      </w:r>
      <w:r w:rsidR="00586380">
        <w:t>. Das Display war immer gut ablesbar</w:t>
      </w:r>
      <w:r w:rsidR="00771C62">
        <w:t xml:space="preserve"> und </w:t>
      </w:r>
      <w:r w:rsidR="004D492A">
        <w:t xml:space="preserve">die für die Spannungsversorgung genutzte Powerbank </w:t>
      </w:r>
      <w:r w:rsidR="00DD6FB3">
        <w:t xml:space="preserve">konnte das System </w:t>
      </w:r>
      <w:r w:rsidR="001D7F53">
        <w:t xml:space="preserve">betreiben, ohne </w:t>
      </w:r>
      <w:r w:rsidR="00E10F73">
        <w:t xml:space="preserve">dass die Akku-Kapazität ein limitierender Faktor wurde. </w:t>
      </w:r>
      <w:r w:rsidR="00900FB6">
        <w:t xml:space="preserve">Die Befestigung des </w:t>
      </w:r>
      <w:r w:rsidR="004C0D49">
        <w:t>Sensork</w:t>
      </w:r>
      <w:r w:rsidR="00900FB6">
        <w:t xml:space="preserve">abels am Flugzeug mit Gewebeklebeband </w:t>
      </w:r>
      <w:r w:rsidR="00433288">
        <w:t xml:space="preserve">musste zwischen den Messflügen </w:t>
      </w:r>
      <w:r w:rsidR="004C0D49">
        <w:t xml:space="preserve">an einigen Stellen erneuert werden, das Kabel war jedoch zu jedem Zeitpunkt </w:t>
      </w:r>
      <w:r w:rsidR="00E53C53">
        <w:t>ausreichend am Flugzeug befestigt</w:t>
      </w:r>
      <w:r w:rsidR="00DF7617">
        <w:t>. Aufgrund von Softwareproblemen konnte die Audio-Funktion nicht getestet werden</w:t>
      </w:r>
      <w:r w:rsidR="00A31145">
        <w:t xml:space="preserve">, der Fokus der Messungen lag allerdings auf den Messdaten selbst, sodass </w:t>
      </w:r>
      <w:r w:rsidR="00B205CB">
        <w:t xml:space="preserve">das Risiko eines </w:t>
      </w:r>
      <w:r w:rsidR="00911996">
        <w:t>großen Software-Updates im Verlauf des Fliegerlagers nicht eingegangen wurde.</w:t>
      </w:r>
    </w:p>
    <w:p w14:paraId="132BBE37" w14:textId="63B80558" w:rsidR="007B6496" w:rsidRDefault="00D34BC4" w:rsidP="00C46F4A">
      <w:r>
        <w:t>Basierend auf den gesammelten Ergebnissen</w:t>
      </w:r>
      <w:r w:rsidR="00196224">
        <w:t xml:space="preserve"> wären </w:t>
      </w:r>
      <w:r w:rsidR="00C36BBC">
        <w:t>zusätzliche</w:t>
      </w:r>
      <w:r w:rsidR="00196224">
        <w:t xml:space="preserve"> Messflüge </w:t>
      </w:r>
      <w:r w:rsidR="00B35DB2">
        <w:t>mit strenger definierten Vorgaben</w:t>
      </w:r>
      <w:r w:rsidR="00196224">
        <w:t xml:space="preserve"> </w:t>
      </w:r>
      <w:r w:rsidR="00C36BBC">
        <w:t xml:space="preserve">für die weitere Analyse </w:t>
      </w:r>
      <w:r w:rsidR="00546681">
        <w:t>e</w:t>
      </w:r>
      <w:r w:rsidR="007547F6">
        <w:t>mpfehlenswert</w:t>
      </w:r>
      <w:r w:rsidR="00546681">
        <w:t>.</w:t>
      </w:r>
      <w:r w:rsidR="001A0FDF">
        <w:t xml:space="preserve"> In Verbindung mit einem </w:t>
      </w:r>
      <w:r w:rsidR="00543F66">
        <w:t>Senso</w:t>
      </w:r>
      <w:r w:rsidR="00363433">
        <w:t>r</w:t>
      </w:r>
      <w:r w:rsidR="009D55A2">
        <w:t xml:space="preserve"> mit höherer Reichweite und geringerer Störanfälligkeit</w:t>
      </w:r>
      <w:r w:rsidR="00543F66">
        <w:t xml:space="preserve"> und einem Prozessor, der d</w:t>
      </w:r>
      <w:r w:rsidR="009C0A2B">
        <w:t>er</w:t>
      </w:r>
      <w:r w:rsidR="00543F66">
        <w:t xml:space="preserve"> Arbeitslast und </w:t>
      </w:r>
      <w:r w:rsidR="009C0A2B">
        <w:t xml:space="preserve">dem notwendigen Speicher dieser Anwendung etwas </w:t>
      </w:r>
      <w:r w:rsidR="00160DB5">
        <w:t>angemessener ist, könnte das Poten</w:t>
      </w:r>
      <w:r w:rsidR="00A53C32">
        <w:t>tial</w:t>
      </w:r>
      <w:r w:rsidR="008F7B0D">
        <w:t xml:space="preserve"> dieser Messmethode für die Luftfahrt</w:t>
      </w:r>
      <w:r w:rsidR="00A53C32">
        <w:t xml:space="preserve"> </w:t>
      </w:r>
      <w:r w:rsidR="008F7B0D">
        <w:t>so weiter gesteigert werden.</w:t>
      </w:r>
    </w:p>
    <w:p w14:paraId="4220E57D" w14:textId="77777777" w:rsidR="00FD7E1E" w:rsidRDefault="00FD7E1E" w:rsidP="00FD7E1E"/>
    <w:p w14:paraId="2C1DDBE9" w14:textId="77777777" w:rsidR="00C46F4A" w:rsidRDefault="00C46F4A" w:rsidP="00FD7E1E">
      <w:pPr>
        <w:sectPr w:rsidR="00C46F4A" w:rsidSect="00792208">
          <w:pgSz w:w="11906" w:h="16838"/>
          <w:pgMar w:top="1417" w:right="1417" w:bottom="1134" w:left="1417" w:header="708" w:footer="708" w:gutter="0"/>
          <w:cols w:space="708"/>
          <w:docGrid w:linePitch="360"/>
        </w:sectPr>
      </w:pPr>
    </w:p>
    <w:p w14:paraId="42F24BC7" w14:textId="55DB5183" w:rsidR="00C46F4A" w:rsidRDefault="00C46F4A" w:rsidP="00C46F4A">
      <w:pPr>
        <w:pStyle w:val="berschrift1"/>
      </w:pPr>
      <w:bookmarkStart w:id="77" w:name="_Toc84547568"/>
      <w:r>
        <w:lastRenderedPageBreak/>
        <w:t>Fazit und Ausblick</w:t>
      </w:r>
      <w:bookmarkEnd w:id="77"/>
    </w:p>
    <w:p w14:paraId="0D4DBD10" w14:textId="77777777" w:rsidR="00C46F4A" w:rsidRDefault="00C46F4A" w:rsidP="00C46F4A"/>
    <w:p w14:paraId="2907A386" w14:textId="1946071E" w:rsidR="00C54B84" w:rsidRDefault="005F6B14" w:rsidP="00C46F4A">
      <w:r>
        <w:t>Im Rahmen dieses Projekts wurde ein</w:t>
      </w:r>
      <w:r w:rsidR="00EB0455">
        <w:t xml:space="preserve"> voll funktionsfähiger optischer Höhenmesser entwickelt und gebaut</w:t>
      </w:r>
      <w:r w:rsidR="00D850A1">
        <w:t xml:space="preserve">, welcher </w:t>
      </w:r>
      <w:r w:rsidR="00FB4B5C">
        <w:t xml:space="preserve">für eine Cessna 172 ausgelegt ist, jedoch </w:t>
      </w:r>
      <w:r w:rsidR="008546DC">
        <w:t>mit geringem Aufwand auch an anderen Flugzeugen verwendet</w:t>
      </w:r>
      <w:r>
        <w:t xml:space="preserve"> </w:t>
      </w:r>
      <w:r w:rsidR="008546DC">
        <w:t xml:space="preserve">werden kann. </w:t>
      </w:r>
      <w:r w:rsidR="00E30A5B">
        <w:t>Somit wurde gezeigt, dass zumindest für bestimmte Einsatzgebiete durchaus eine Alternative zu</w:t>
      </w:r>
      <w:r w:rsidR="00077A67">
        <w:t xml:space="preserve"> den herkömmlichen Radar-Höhenmessern existiert</w:t>
      </w:r>
      <w:r w:rsidR="00852F03">
        <w:t xml:space="preserve">, die nicht nur leichter, </w:t>
      </w:r>
      <w:r w:rsidR="003339EA">
        <w:t>kompakter und flexibler, sondern auch erheblich günstiger ist</w:t>
      </w:r>
      <w:r w:rsidR="00CA23C0">
        <w:t xml:space="preserve">. </w:t>
      </w:r>
    </w:p>
    <w:p w14:paraId="388B9801" w14:textId="20C71F58" w:rsidR="00FC117D" w:rsidRDefault="00110CEA" w:rsidP="00FC117D">
      <w:r>
        <w:t xml:space="preserve">Die Messflüge zeigen, dass die Abstandsmessung </w:t>
      </w:r>
      <w:r w:rsidR="007C140D">
        <w:t>weitestgehend unabhängig vom überflogenen Untergrund ist</w:t>
      </w:r>
      <w:r w:rsidR="003C5E9A">
        <w:t xml:space="preserve">, jedoch vom Umgebungslicht stark beeinflusst wird. </w:t>
      </w:r>
      <w:r w:rsidR="00FC117D">
        <w:t xml:space="preserve">Durch das bedeutend bessere Messverhalten bei geringem Umgebungslicht liegt der Einsatz des Sensorsystems für Nachtflüge nah. Denkbar ist die Nutzung des Sensors vor allem in Sportflugzeugen, Ultraleichtflugzeugen oder Motorseglern als Unterstützung des Piloten bei Nacht-Sichtflügen zur Steigerung der Sicherheit im Landeanflug. Ein weiterer Einsatzzweck ist die Flugdatenaufzeichnung zwecks Debriefing und Fluganalyse in Flugschulen. Hier kann </w:t>
      </w:r>
      <w:r w:rsidR="001E6949">
        <w:t xml:space="preserve">beispielsweise </w:t>
      </w:r>
      <w:r w:rsidR="00FC117D">
        <w:t>ein Anflug hinsichtlich Höhe und Sinkrate untersucht und nachbesprochen werden.</w:t>
      </w:r>
    </w:p>
    <w:p w14:paraId="0DA33C1A" w14:textId="220FF869" w:rsidR="00123365" w:rsidRDefault="007C5073" w:rsidP="00C46F4A">
      <w:r>
        <w:t xml:space="preserve">Durch die Nutzung höherpreisiger TOF- oder LIDAR-Sensoren </w:t>
      </w:r>
      <w:r w:rsidR="00A150C2">
        <w:t>kann die Reichweite auch bei Tageslicht erheblich gesteigert werden</w:t>
      </w:r>
      <w:r w:rsidR="00D61BFE">
        <w:t>.</w:t>
      </w:r>
    </w:p>
    <w:p w14:paraId="59B99F85" w14:textId="791AE92E" w:rsidR="001070C2" w:rsidRDefault="001070C2" w:rsidP="00C46F4A">
      <w:r>
        <w:t>D</w:t>
      </w:r>
      <w:r w:rsidR="009F1D7A">
        <w:t>ieses</w:t>
      </w:r>
      <w:r w:rsidR="00B33824">
        <w:t xml:space="preserve"> Projekt </w:t>
      </w:r>
      <w:r w:rsidR="00216675">
        <w:t xml:space="preserve">baut </w:t>
      </w:r>
      <w:r w:rsidR="00A334FF">
        <w:t xml:space="preserve">auf den Inhalten zahlreicher Lehrveranstaltungen auf und </w:t>
      </w:r>
      <w:r w:rsidR="00912914">
        <w:t xml:space="preserve">knüpft die Verbindung der </w:t>
      </w:r>
      <w:r w:rsidR="00E70345">
        <w:t xml:space="preserve">gelernten Theorie mit der Praxis. So mussten Probleme </w:t>
      </w:r>
      <w:r w:rsidR="00AC3B45">
        <w:t xml:space="preserve">gelöst werden, </w:t>
      </w:r>
      <w:r w:rsidR="00CD743E">
        <w:t xml:space="preserve">die in theoretischen Betrachtungen oftmals </w:t>
      </w:r>
      <w:r w:rsidR="001F7E85">
        <w:t>vernachlässigt werden, wie</w:t>
      </w:r>
      <w:r w:rsidR="00747403">
        <w:t xml:space="preserve"> beispielsweise</w:t>
      </w:r>
      <w:r w:rsidR="00F97828">
        <w:t xml:space="preserve"> das Auftreten zu hoher</w:t>
      </w:r>
      <w:r w:rsidR="001F7E85">
        <w:t xml:space="preserve"> Leitungskapazitäten</w:t>
      </w:r>
      <w:r w:rsidR="000019CD">
        <w:t xml:space="preserve"> </w:t>
      </w:r>
      <w:r w:rsidR="00F97828">
        <w:t>und</w:t>
      </w:r>
      <w:r w:rsidR="001F7E85">
        <w:t xml:space="preserve"> Verlustwiderstände</w:t>
      </w:r>
      <w:r w:rsidR="000019CD">
        <w:t xml:space="preserve">. </w:t>
      </w:r>
      <w:r w:rsidR="00C20AA8">
        <w:t>D</w:t>
      </w:r>
      <w:r w:rsidR="00CC1571">
        <w:t xml:space="preserve">ie </w:t>
      </w:r>
      <w:r w:rsidR="00C15B80">
        <w:t xml:space="preserve">Organisation und Planung eines </w:t>
      </w:r>
      <w:r w:rsidR="00900C68">
        <w:t>Projekts</w:t>
      </w:r>
      <w:r w:rsidR="00BA481E">
        <w:t xml:space="preserve"> von Grund auf </w:t>
      </w:r>
      <w:r w:rsidR="00B91671">
        <w:t>stellt eine weitere neue Erfahrung dar</w:t>
      </w:r>
      <w:r w:rsidR="00747403">
        <w:t xml:space="preserve">, die </w:t>
      </w:r>
      <w:r w:rsidR="00501342">
        <w:t xml:space="preserve">in Hinblick auf zukünftige Projekte </w:t>
      </w:r>
      <w:r w:rsidR="00747403">
        <w:t>zweifellos w</w:t>
      </w:r>
      <w:r w:rsidR="00501342">
        <w:t xml:space="preserve">ertvoll </w:t>
      </w:r>
      <w:r w:rsidR="002D4441">
        <w:t>ist.</w:t>
      </w:r>
    </w:p>
    <w:p w14:paraId="2B82FFFF" w14:textId="07C30CF2" w:rsidR="00957FF4" w:rsidRDefault="00B577CF" w:rsidP="00C46F4A">
      <w:r>
        <w:t>Eine Weiterentwicklung des Sensorsystems</w:t>
      </w:r>
      <w:r w:rsidR="00E57607">
        <w:t xml:space="preserve"> </w:t>
      </w:r>
      <w:r w:rsidR="006C4252">
        <w:t>ist</w:t>
      </w:r>
      <w:r w:rsidR="00702299">
        <w:t xml:space="preserve"> </w:t>
      </w:r>
      <w:r w:rsidR="006C4252">
        <w:t>sinnvoll, um d</w:t>
      </w:r>
      <w:r w:rsidR="00214E5D">
        <w:t xml:space="preserve">ie Einsatzmöglichkeiten auch bei Tageslicht und auf höhere Distanzen zu gewährleisten. Hierfür </w:t>
      </w:r>
      <w:r w:rsidR="00702299">
        <w:t xml:space="preserve">sollte ein Sensor gewählt werden, der eine höhere maximale Distanz und </w:t>
      </w:r>
      <w:r w:rsidR="00050939">
        <w:t>eine geringere Störempfindlichkeit besitzt. Zudem ist die Entwicklung eine</w:t>
      </w:r>
      <w:r w:rsidR="009C04EA">
        <w:t xml:space="preserve">s PCB für das System </w:t>
      </w:r>
      <w:r w:rsidR="00B22FB6">
        <w:t>in Betracht zu ziehen, um es kompakter und robuster zu machen</w:t>
      </w:r>
      <w:r w:rsidR="00916477">
        <w:t>.</w:t>
      </w:r>
    </w:p>
    <w:p w14:paraId="21DAB1EB" w14:textId="77777777" w:rsidR="00FF0AE5" w:rsidRDefault="00FF0AE5" w:rsidP="00FD7E1E"/>
    <w:p w14:paraId="08D7D60B" w14:textId="77777777" w:rsidR="00FF0AE5" w:rsidRDefault="00FF0AE5" w:rsidP="00FF0AE5">
      <w:pPr>
        <w:keepNext/>
        <w:jc w:val="center"/>
      </w:pPr>
      <w:r>
        <w:rPr>
          <w:noProof/>
        </w:rPr>
        <w:drawing>
          <wp:inline distT="0" distB="0" distL="0" distR="0" wp14:anchorId="2A2A4012" wp14:editId="66F2A25B">
            <wp:extent cx="3960000" cy="2638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0000" cy="2638800"/>
                    </a:xfrm>
                    <a:prstGeom prst="rect">
                      <a:avLst/>
                    </a:prstGeom>
                    <a:noFill/>
                    <a:ln>
                      <a:noFill/>
                    </a:ln>
                  </pic:spPr>
                </pic:pic>
              </a:graphicData>
            </a:graphic>
          </wp:inline>
        </w:drawing>
      </w:r>
    </w:p>
    <w:p w14:paraId="0930B81B" w14:textId="3E607ACD" w:rsidR="00606C7C" w:rsidRDefault="00FF0AE5" w:rsidP="00267DAA">
      <w:pPr>
        <w:pStyle w:val="Beschriftung"/>
        <w:jc w:val="center"/>
      </w:pPr>
      <w:bookmarkStart w:id="78" w:name="_Ref84417994"/>
      <w:bookmarkStart w:id="79" w:name="_Toc84544742"/>
      <w:r>
        <w:t xml:space="preserve">Abbildung </w:t>
      </w:r>
      <w:r>
        <w:fldChar w:fldCharType="begin"/>
      </w:r>
      <w:r>
        <w:instrText xml:space="preserve"> STYLEREF 1 \s </w:instrText>
      </w:r>
      <w:r>
        <w:fldChar w:fldCharType="separate"/>
      </w:r>
      <w:r w:rsidR="00040E54">
        <w:rPr>
          <w:noProof/>
        </w:rPr>
        <w:t>5</w:t>
      </w:r>
      <w:r>
        <w:fldChar w:fldCharType="end"/>
      </w:r>
      <w:r>
        <w:noBreakHyphen/>
      </w:r>
      <w:r>
        <w:fldChar w:fldCharType="begin"/>
      </w:r>
      <w:r>
        <w:instrText xml:space="preserve"> SEQ Abbildung \* ARABIC \s 1 </w:instrText>
      </w:r>
      <w:r>
        <w:fldChar w:fldCharType="separate"/>
      </w:r>
      <w:r w:rsidR="00040E54">
        <w:rPr>
          <w:noProof/>
        </w:rPr>
        <w:t>1</w:t>
      </w:r>
      <w:r>
        <w:fldChar w:fldCharType="end"/>
      </w:r>
      <w:bookmarkEnd w:id="78"/>
      <w:r>
        <w:t>: Tiefer Überflug in der Abenddämmerung im Rahmen des zweiten Testflugs</w:t>
      </w:r>
      <w:bookmarkEnd w:id="79"/>
      <w:r w:rsidR="00606C7C">
        <w:br w:type="page"/>
      </w:r>
    </w:p>
    <w:p w14:paraId="453478E6" w14:textId="377956AE" w:rsidR="00FD7E1E" w:rsidRDefault="00606C7C" w:rsidP="006573DE">
      <w:pPr>
        <w:pStyle w:val="berschrift1"/>
      </w:pPr>
      <w:bookmarkStart w:id="80" w:name="_Toc84547569"/>
      <w:r>
        <w:lastRenderedPageBreak/>
        <w:t>Abbildungsverzeichnis</w:t>
      </w:r>
      <w:bookmarkEnd w:id="80"/>
    </w:p>
    <w:p w14:paraId="52FD99E6" w14:textId="77777777" w:rsidR="006573DE" w:rsidRPr="006573DE" w:rsidRDefault="006573DE" w:rsidP="006573DE"/>
    <w:p w14:paraId="6D95FAEB" w14:textId="110647A0" w:rsidR="00470743" w:rsidRDefault="00B41ABB">
      <w:pPr>
        <w:pStyle w:val="Abbildungsverzeichnis"/>
        <w:tabs>
          <w:tab w:val="righ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84544727" w:history="1">
        <w:r w:rsidR="00470743" w:rsidRPr="004E373C">
          <w:rPr>
            <w:rStyle w:val="Hyperlink"/>
            <w:noProof/>
          </w:rPr>
          <w:t>Abbildung 3</w:t>
        </w:r>
        <w:r w:rsidR="00470743" w:rsidRPr="004E373C">
          <w:rPr>
            <w:rStyle w:val="Hyperlink"/>
            <w:noProof/>
          </w:rPr>
          <w:noBreakHyphen/>
          <w:t>1: TeraRanger Evo 60m im laufenden Betrieb</w:t>
        </w:r>
        <w:r w:rsidR="00470743">
          <w:rPr>
            <w:noProof/>
            <w:webHidden/>
          </w:rPr>
          <w:tab/>
        </w:r>
        <w:r w:rsidR="00470743">
          <w:rPr>
            <w:noProof/>
            <w:webHidden/>
          </w:rPr>
          <w:fldChar w:fldCharType="begin"/>
        </w:r>
        <w:r w:rsidR="00470743">
          <w:rPr>
            <w:noProof/>
            <w:webHidden/>
          </w:rPr>
          <w:instrText xml:space="preserve"> PAGEREF _Toc84544727 \h </w:instrText>
        </w:r>
        <w:r w:rsidR="00470743">
          <w:rPr>
            <w:noProof/>
            <w:webHidden/>
          </w:rPr>
        </w:r>
        <w:r w:rsidR="00470743">
          <w:rPr>
            <w:noProof/>
            <w:webHidden/>
          </w:rPr>
          <w:fldChar w:fldCharType="separate"/>
        </w:r>
        <w:r w:rsidR="00040E54">
          <w:rPr>
            <w:noProof/>
            <w:webHidden/>
          </w:rPr>
          <w:t>4</w:t>
        </w:r>
        <w:r w:rsidR="00470743">
          <w:rPr>
            <w:noProof/>
            <w:webHidden/>
          </w:rPr>
          <w:fldChar w:fldCharType="end"/>
        </w:r>
      </w:hyperlink>
    </w:p>
    <w:p w14:paraId="2DC7EB3B" w14:textId="63D0AE5B" w:rsidR="00470743" w:rsidRDefault="00170206">
      <w:pPr>
        <w:pStyle w:val="Abbildungsverzeichnis"/>
        <w:tabs>
          <w:tab w:val="right" w:pos="9062"/>
        </w:tabs>
        <w:rPr>
          <w:rFonts w:asciiTheme="minorHAnsi" w:eastAsiaTheme="minorEastAsia" w:hAnsiTheme="minorHAnsi"/>
          <w:noProof/>
          <w:lang w:eastAsia="de-DE"/>
        </w:rPr>
      </w:pPr>
      <w:hyperlink w:anchor="_Toc84544728" w:history="1">
        <w:r w:rsidR="00470743" w:rsidRPr="004E373C">
          <w:rPr>
            <w:rStyle w:val="Hyperlink"/>
            <w:noProof/>
          </w:rPr>
          <w:t>Abbildung 3</w:t>
        </w:r>
        <w:r w:rsidR="00470743" w:rsidRPr="004E373C">
          <w:rPr>
            <w:rStyle w:val="Hyperlink"/>
            <w:noProof/>
          </w:rPr>
          <w:noBreakHyphen/>
          <w:t>2: Infrarot-LEDs des Sensors im Detail</w:t>
        </w:r>
        <w:r w:rsidR="00470743">
          <w:rPr>
            <w:noProof/>
            <w:webHidden/>
          </w:rPr>
          <w:tab/>
        </w:r>
        <w:r w:rsidR="00470743">
          <w:rPr>
            <w:noProof/>
            <w:webHidden/>
          </w:rPr>
          <w:fldChar w:fldCharType="begin"/>
        </w:r>
        <w:r w:rsidR="00470743">
          <w:rPr>
            <w:noProof/>
            <w:webHidden/>
          </w:rPr>
          <w:instrText xml:space="preserve"> PAGEREF _Toc84544728 \h </w:instrText>
        </w:r>
        <w:r w:rsidR="00470743">
          <w:rPr>
            <w:noProof/>
            <w:webHidden/>
          </w:rPr>
        </w:r>
        <w:r w:rsidR="00470743">
          <w:rPr>
            <w:noProof/>
            <w:webHidden/>
          </w:rPr>
          <w:fldChar w:fldCharType="separate"/>
        </w:r>
        <w:r w:rsidR="00040E54">
          <w:rPr>
            <w:noProof/>
            <w:webHidden/>
          </w:rPr>
          <w:t>4</w:t>
        </w:r>
        <w:r w:rsidR="00470743">
          <w:rPr>
            <w:noProof/>
            <w:webHidden/>
          </w:rPr>
          <w:fldChar w:fldCharType="end"/>
        </w:r>
      </w:hyperlink>
    </w:p>
    <w:p w14:paraId="6997F299" w14:textId="2550DE89" w:rsidR="00470743" w:rsidRDefault="00170206">
      <w:pPr>
        <w:pStyle w:val="Abbildungsverzeichnis"/>
        <w:tabs>
          <w:tab w:val="right" w:pos="9062"/>
        </w:tabs>
        <w:rPr>
          <w:rFonts w:asciiTheme="minorHAnsi" w:eastAsiaTheme="minorEastAsia" w:hAnsiTheme="minorHAnsi"/>
          <w:noProof/>
          <w:lang w:eastAsia="de-DE"/>
        </w:rPr>
      </w:pPr>
      <w:hyperlink w:anchor="_Toc84544729" w:history="1">
        <w:r w:rsidR="00470743" w:rsidRPr="004E373C">
          <w:rPr>
            <w:rStyle w:val="Hyperlink"/>
            <w:noProof/>
          </w:rPr>
          <w:t>Abbildung 3</w:t>
        </w:r>
        <w:r w:rsidR="00470743" w:rsidRPr="004E373C">
          <w:rPr>
            <w:rStyle w:val="Hyperlink"/>
            <w:noProof/>
          </w:rPr>
          <w:noBreakHyphen/>
          <w:t>3: Displayausgabe bei einem tiefen Überflug</w:t>
        </w:r>
        <w:r w:rsidR="00470743">
          <w:rPr>
            <w:noProof/>
            <w:webHidden/>
          </w:rPr>
          <w:tab/>
        </w:r>
        <w:r w:rsidR="00470743">
          <w:rPr>
            <w:noProof/>
            <w:webHidden/>
          </w:rPr>
          <w:fldChar w:fldCharType="begin"/>
        </w:r>
        <w:r w:rsidR="00470743">
          <w:rPr>
            <w:noProof/>
            <w:webHidden/>
          </w:rPr>
          <w:instrText xml:space="preserve"> PAGEREF _Toc84544729 \h </w:instrText>
        </w:r>
        <w:r w:rsidR="00470743">
          <w:rPr>
            <w:noProof/>
            <w:webHidden/>
          </w:rPr>
        </w:r>
        <w:r w:rsidR="00470743">
          <w:rPr>
            <w:noProof/>
            <w:webHidden/>
          </w:rPr>
          <w:fldChar w:fldCharType="separate"/>
        </w:r>
        <w:r w:rsidR="00040E54">
          <w:rPr>
            <w:noProof/>
            <w:webHidden/>
          </w:rPr>
          <w:t>5</w:t>
        </w:r>
        <w:r w:rsidR="00470743">
          <w:rPr>
            <w:noProof/>
            <w:webHidden/>
          </w:rPr>
          <w:fldChar w:fldCharType="end"/>
        </w:r>
      </w:hyperlink>
    </w:p>
    <w:p w14:paraId="0542D252" w14:textId="0BE98A8A" w:rsidR="00470743" w:rsidRDefault="00170206">
      <w:pPr>
        <w:pStyle w:val="Abbildungsverzeichnis"/>
        <w:tabs>
          <w:tab w:val="right" w:pos="9062"/>
        </w:tabs>
        <w:rPr>
          <w:rFonts w:asciiTheme="minorHAnsi" w:eastAsiaTheme="minorEastAsia" w:hAnsiTheme="minorHAnsi"/>
          <w:noProof/>
          <w:lang w:eastAsia="de-DE"/>
        </w:rPr>
      </w:pPr>
      <w:hyperlink w:anchor="_Toc84544730" w:history="1">
        <w:r w:rsidR="00470743" w:rsidRPr="004E373C">
          <w:rPr>
            <w:rStyle w:val="Hyperlink"/>
            <w:noProof/>
          </w:rPr>
          <w:t>Abbildung 3</w:t>
        </w:r>
        <w:r w:rsidR="00470743" w:rsidRPr="004E373C">
          <w:rPr>
            <w:rStyle w:val="Hyperlink"/>
            <w:noProof/>
          </w:rPr>
          <w:noBreakHyphen/>
          <w:t>4: Schaltbild des Testaufbaus</w:t>
        </w:r>
        <w:r w:rsidR="00470743">
          <w:rPr>
            <w:noProof/>
            <w:webHidden/>
          </w:rPr>
          <w:tab/>
        </w:r>
        <w:r w:rsidR="00470743">
          <w:rPr>
            <w:noProof/>
            <w:webHidden/>
          </w:rPr>
          <w:fldChar w:fldCharType="begin"/>
        </w:r>
        <w:r w:rsidR="00470743">
          <w:rPr>
            <w:noProof/>
            <w:webHidden/>
          </w:rPr>
          <w:instrText xml:space="preserve"> PAGEREF _Toc84544730 \h </w:instrText>
        </w:r>
        <w:r w:rsidR="00470743">
          <w:rPr>
            <w:noProof/>
            <w:webHidden/>
          </w:rPr>
        </w:r>
        <w:r w:rsidR="00470743">
          <w:rPr>
            <w:noProof/>
            <w:webHidden/>
          </w:rPr>
          <w:fldChar w:fldCharType="separate"/>
        </w:r>
        <w:r w:rsidR="00040E54">
          <w:rPr>
            <w:noProof/>
            <w:webHidden/>
          </w:rPr>
          <w:t>7</w:t>
        </w:r>
        <w:r w:rsidR="00470743">
          <w:rPr>
            <w:noProof/>
            <w:webHidden/>
          </w:rPr>
          <w:fldChar w:fldCharType="end"/>
        </w:r>
      </w:hyperlink>
    </w:p>
    <w:p w14:paraId="6F8B3521" w14:textId="25994CF7" w:rsidR="00470743" w:rsidRDefault="00170206">
      <w:pPr>
        <w:pStyle w:val="Abbildungsverzeichnis"/>
        <w:tabs>
          <w:tab w:val="right" w:pos="9062"/>
        </w:tabs>
        <w:rPr>
          <w:rFonts w:asciiTheme="minorHAnsi" w:eastAsiaTheme="minorEastAsia" w:hAnsiTheme="minorHAnsi"/>
          <w:noProof/>
          <w:lang w:eastAsia="de-DE"/>
        </w:rPr>
      </w:pPr>
      <w:hyperlink w:anchor="_Toc84544731" w:history="1">
        <w:r w:rsidR="00470743" w:rsidRPr="004E373C">
          <w:rPr>
            <w:rStyle w:val="Hyperlink"/>
            <w:noProof/>
          </w:rPr>
          <w:t>Abbildung 3</w:t>
        </w:r>
        <w:r w:rsidR="00470743" w:rsidRPr="004E373C">
          <w:rPr>
            <w:rStyle w:val="Hyperlink"/>
            <w:noProof/>
          </w:rPr>
          <w:noBreakHyphen/>
          <w:t>5: Teile der Prototyp-Verschaltung auf Breadboards</w:t>
        </w:r>
        <w:r w:rsidR="00470743">
          <w:rPr>
            <w:noProof/>
            <w:webHidden/>
          </w:rPr>
          <w:tab/>
        </w:r>
        <w:r w:rsidR="00470743">
          <w:rPr>
            <w:noProof/>
            <w:webHidden/>
          </w:rPr>
          <w:fldChar w:fldCharType="begin"/>
        </w:r>
        <w:r w:rsidR="00470743">
          <w:rPr>
            <w:noProof/>
            <w:webHidden/>
          </w:rPr>
          <w:instrText xml:space="preserve"> PAGEREF _Toc84544731 \h </w:instrText>
        </w:r>
        <w:r w:rsidR="00470743">
          <w:rPr>
            <w:noProof/>
            <w:webHidden/>
          </w:rPr>
        </w:r>
        <w:r w:rsidR="00470743">
          <w:rPr>
            <w:noProof/>
            <w:webHidden/>
          </w:rPr>
          <w:fldChar w:fldCharType="separate"/>
        </w:r>
        <w:r w:rsidR="00040E54">
          <w:rPr>
            <w:noProof/>
            <w:webHidden/>
          </w:rPr>
          <w:t>8</w:t>
        </w:r>
        <w:r w:rsidR="00470743">
          <w:rPr>
            <w:noProof/>
            <w:webHidden/>
          </w:rPr>
          <w:fldChar w:fldCharType="end"/>
        </w:r>
      </w:hyperlink>
    </w:p>
    <w:p w14:paraId="4A822CAC" w14:textId="4980E7F8" w:rsidR="00470743" w:rsidRDefault="00170206">
      <w:pPr>
        <w:pStyle w:val="Abbildungsverzeichnis"/>
        <w:tabs>
          <w:tab w:val="right" w:pos="9062"/>
        </w:tabs>
        <w:rPr>
          <w:rFonts w:asciiTheme="minorHAnsi" w:eastAsiaTheme="minorEastAsia" w:hAnsiTheme="minorHAnsi"/>
          <w:noProof/>
          <w:lang w:eastAsia="de-DE"/>
        </w:rPr>
      </w:pPr>
      <w:hyperlink w:anchor="_Toc84544732" w:history="1">
        <w:r w:rsidR="00470743" w:rsidRPr="004E373C">
          <w:rPr>
            <w:rStyle w:val="Hyperlink"/>
            <w:noProof/>
          </w:rPr>
          <w:t>Abbildung 3</w:t>
        </w:r>
        <w:r w:rsidR="00470743" w:rsidRPr="004E373C">
          <w:rPr>
            <w:rStyle w:val="Hyperlink"/>
            <w:noProof/>
          </w:rPr>
          <w:noBreakHyphen/>
          <w:t>6: Platine mit Display und Sensor</w:t>
        </w:r>
        <w:r w:rsidR="00470743">
          <w:rPr>
            <w:noProof/>
            <w:webHidden/>
          </w:rPr>
          <w:tab/>
        </w:r>
        <w:r w:rsidR="00470743">
          <w:rPr>
            <w:noProof/>
            <w:webHidden/>
          </w:rPr>
          <w:fldChar w:fldCharType="begin"/>
        </w:r>
        <w:r w:rsidR="00470743">
          <w:rPr>
            <w:noProof/>
            <w:webHidden/>
          </w:rPr>
          <w:instrText xml:space="preserve"> PAGEREF _Toc84544732 \h </w:instrText>
        </w:r>
        <w:r w:rsidR="00470743">
          <w:rPr>
            <w:noProof/>
            <w:webHidden/>
          </w:rPr>
        </w:r>
        <w:r w:rsidR="00470743">
          <w:rPr>
            <w:noProof/>
            <w:webHidden/>
          </w:rPr>
          <w:fldChar w:fldCharType="separate"/>
        </w:r>
        <w:r w:rsidR="00040E54">
          <w:rPr>
            <w:noProof/>
            <w:webHidden/>
          </w:rPr>
          <w:t>8</w:t>
        </w:r>
        <w:r w:rsidR="00470743">
          <w:rPr>
            <w:noProof/>
            <w:webHidden/>
          </w:rPr>
          <w:fldChar w:fldCharType="end"/>
        </w:r>
      </w:hyperlink>
    </w:p>
    <w:p w14:paraId="7EF89BB8" w14:textId="23B90B0C" w:rsidR="00470743" w:rsidRDefault="00170206">
      <w:pPr>
        <w:pStyle w:val="Abbildungsverzeichnis"/>
        <w:tabs>
          <w:tab w:val="right" w:pos="9062"/>
        </w:tabs>
        <w:rPr>
          <w:rFonts w:asciiTheme="minorHAnsi" w:eastAsiaTheme="minorEastAsia" w:hAnsiTheme="minorHAnsi"/>
          <w:noProof/>
          <w:lang w:eastAsia="de-DE"/>
        </w:rPr>
      </w:pPr>
      <w:hyperlink w:anchor="_Toc84544733" w:history="1">
        <w:r w:rsidR="00470743" w:rsidRPr="004E373C">
          <w:rPr>
            <w:rStyle w:val="Hyperlink"/>
            <w:noProof/>
          </w:rPr>
          <w:t>Abbildung 3</w:t>
        </w:r>
        <w:r w:rsidR="00470743" w:rsidRPr="004E373C">
          <w:rPr>
            <w:rStyle w:val="Hyperlink"/>
            <w:noProof/>
          </w:rPr>
          <w:noBreakHyphen/>
          <w:t>7: Sensorkabel mit integriertem I²C-Extender-IC</w:t>
        </w:r>
        <w:r w:rsidR="00470743">
          <w:rPr>
            <w:noProof/>
            <w:webHidden/>
          </w:rPr>
          <w:tab/>
        </w:r>
        <w:r w:rsidR="00470743">
          <w:rPr>
            <w:noProof/>
            <w:webHidden/>
          </w:rPr>
          <w:fldChar w:fldCharType="begin"/>
        </w:r>
        <w:r w:rsidR="00470743">
          <w:rPr>
            <w:noProof/>
            <w:webHidden/>
          </w:rPr>
          <w:instrText xml:space="preserve"> PAGEREF _Toc84544733 \h </w:instrText>
        </w:r>
        <w:r w:rsidR="00470743">
          <w:rPr>
            <w:noProof/>
            <w:webHidden/>
          </w:rPr>
        </w:r>
        <w:r w:rsidR="00470743">
          <w:rPr>
            <w:noProof/>
            <w:webHidden/>
          </w:rPr>
          <w:fldChar w:fldCharType="separate"/>
        </w:r>
        <w:r w:rsidR="00040E54">
          <w:rPr>
            <w:noProof/>
            <w:webHidden/>
          </w:rPr>
          <w:t>9</w:t>
        </w:r>
        <w:r w:rsidR="00470743">
          <w:rPr>
            <w:noProof/>
            <w:webHidden/>
          </w:rPr>
          <w:fldChar w:fldCharType="end"/>
        </w:r>
      </w:hyperlink>
    </w:p>
    <w:p w14:paraId="227AEEDC" w14:textId="796AF318" w:rsidR="00470743" w:rsidRDefault="00170206">
      <w:pPr>
        <w:pStyle w:val="Abbildungsverzeichnis"/>
        <w:tabs>
          <w:tab w:val="right" w:pos="9062"/>
        </w:tabs>
        <w:rPr>
          <w:rFonts w:asciiTheme="minorHAnsi" w:eastAsiaTheme="minorEastAsia" w:hAnsiTheme="minorHAnsi"/>
          <w:noProof/>
          <w:lang w:eastAsia="de-DE"/>
        </w:rPr>
      </w:pPr>
      <w:hyperlink w:anchor="_Toc84544734" w:history="1">
        <w:r w:rsidR="00470743" w:rsidRPr="004E373C">
          <w:rPr>
            <w:rStyle w:val="Hyperlink"/>
            <w:noProof/>
          </w:rPr>
          <w:t>Abbildung 3</w:t>
        </w:r>
        <w:r w:rsidR="00470743" w:rsidRPr="004E373C">
          <w:rPr>
            <w:rStyle w:val="Hyperlink"/>
            <w:noProof/>
          </w:rPr>
          <w:noBreakHyphen/>
          <w:t>8: Sensorhalterung mit charakteristischer 30°-Abschrägung und Kugelkopf</w:t>
        </w:r>
        <w:r w:rsidR="00470743">
          <w:rPr>
            <w:noProof/>
            <w:webHidden/>
          </w:rPr>
          <w:tab/>
        </w:r>
        <w:r w:rsidR="00470743">
          <w:rPr>
            <w:noProof/>
            <w:webHidden/>
          </w:rPr>
          <w:fldChar w:fldCharType="begin"/>
        </w:r>
        <w:r w:rsidR="00470743">
          <w:rPr>
            <w:noProof/>
            <w:webHidden/>
          </w:rPr>
          <w:instrText xml:space="preserve"> PAGEREF _Toc84544734 \h </w:instrText>
        </w:r>
        <w:r w:rsidR="00470743">
          <w:rPr>
            <w:noProof/>
            <w:webHidden/>
          </w:rPr>
        </w:r>
        <w:r w:rsidR="00470743">
          <w:rPr>
            <w:noProof/>
            <w:webHidden/>
          </w:rPr>
          <w:fldChar w:fldCharType="separate"/>
        </w:r>
        <w:r w:rsidR="00040E54">
          <w:rPr>
            <w:noProof/>
            <w:webHidden/>
          </w:rPr>
          <w:t>11</w:t>
        </w:r>
        <w:r w:rsidR="00470743">
          <w:rPr>
            <w:noProof/>
            <w:webHidden/>
          </w:rPr>
          <w:fldChar w:fldCharType="end"/>
        </w:r>
      </w:hyperlink>
    </w:p>
    <w:p w14:paraId="612A4211" w14:textId="7D697B03" w:rsidR="00470743" w:rsidRDefault="00170206">
      <w:pPr>
        <w:pStyle w:val="Abbildungsverzeichnis"/>
        <w:tabs>
          <w:tab w:val="right" w:pos="9062"/>
        </w:tabs>
        <w:rPr>
          <w:rFonts w:asciiTheme="minorHAnsi" w:eastAsiaTheme="minorEastAsia" w:hAnsiTheme="minorHAnsi"/>
          <w:noProof/>
          <w:lang w:eastAsia="de-DE"/>
        </w:rPr>
      </w:pPr>
      <w:hyperlink w:anchor="_Toc84544735" w:history="1">
        <w:r w:rsidR="00470743" w:rsidRPr="004E373C">
          <w:rPr>
            <w:rStyle w:val="Hyperlink"/>
            <w:noProof/>
          </w:rPr>
          <w:t>Abbildung 3</w:t>
        </w:r>
        <w:r w:rsidR="00470743" w:rsidRPr="004E373C">
          <w:rPr>
            <w:rStyle w:val="Hyperlink"/>
            <w:noProof/>
          </w:rPr>
          <w:noBreakHyphen/>
          <w:t>9: Gehäuse bei eingeschaltetem System ohne eingelegte microSD-Karte</w:t>
        </w:r>
        <w:r w:rsidR="00470743">
          <w:rPr>
            <w:noProof/>
            <w:webHidden/>
          </w:rPr>
          <w:tab/>
        </w:r>
        <w:r w:rsidR="00470743">
          <w:rPr>
            <w:noProof/>
            <w:webHidden/>
          </w:rPr>
          <w:fldChar w:fldCharType="begin"/>
        </w:r>
        <w:r w:rsidR="00470743">
          <w:rPr>
            <w:noProof/>
            <w:webHidden/>
          </w:rPr>
          <w:instrText xml:space="preserve"> PAGEREF _Toc84544735 \h </w:instrText>
        </w:r>
        <w:r w:rsidR="00470743">
          <w:rPr>
            <w:noProof/>
            <w:webHidden/>
          </w:rPr>
        </w:r>
        <w:r w:rsidR="00470743">
          <w:rPr>
            <w:noProof/>
            <w:webHidden/>
          </w:rPr>
          <w:fldChar w:fldCharType="separate"/>
        </w:r>
        <w:r w:rsidR="00040E54">
          <w:rPr>
            <w:noProof/>
            <w:webHidden/>
          </w:rPr>
          <w:t>11</w:t>
        </w:r>
        <w:r w:rsidR="00470743">
          <w:rPr>
            <w:noProof/>
            <w:webHidden/>
          </w:rPr>
          <w:fldChar w:fldCharType="end"/>
        </w:r>
      </w:hyperlink>
    </w:p>
    <w:p w14:paraId="2D355F58" w14:textId="0C2BB7B9" w:rsidR="00470743" w:rsidRDefault="00170206">
      <w:pPr>
        <w:pStyle w:val="Abbildungsverzeichnis"/>
        <w:tabs>
          <w:tab w:val="right" w:pos="9062"/>
        </w:tabs>
        <w:rPr>
          <w:rFonts w:asciiTheme="minorHAnsi" w:eastAsiaTheme="minorEastAsia" w:hAnsiTheme="minorHAnsi"/>
          <w:noProof/>
          <w:lang w:eastAsia="de-DE"/>
        </w:rPr>
      </w:pPr>
      <w:hyperlink w:anchor="_Toc84544736" w:history="1">
        <w:r w:rsidR="00470743" w:rsidRPr="004E373C">
          <w:rPr>
            <w:rStyle w:val="Hyperlink"/>
            <w:noProof/>
          </w:rPr>
          <w:t>Abbildung 4</w:t>
        </w:r>
        <w:r w:rsidR="00470743" w:rsidRPr="004E373C">
          <w:rPr>
            <w:rStyle w:val="Hyperlink"/>
            <w:noProof/>
          </w:rPr>
          <w:noBreakHyphen/>
          <w:t>1: Draufsicht auf die Sensorhalterung aus dem Flugzeug</w:t>
        </w:r>
        <w:r w:rsidR="00470743">
          <w:rPr>
            <w:noProof/>
            <w:webHidden/>
          </w:rPr>
          <w:tab/>
        </w:r>
        <w:r w:rsidR="00470743">
          <w:rPr>
            <w:noProof/>
            <w:webHidden/>
          </w:rPr>
          <w:fldChar w:fldCharType="begin"/>
        </w:r>
        <w:r w:rsidR="00470743">
          <w:rPr>
            <w:noProof/>
            <w:webHidden/>
          </w:rPr>
          <w:instrText xml:space="preserve"> PAGEREF _Toc84544736 \h </w:instrText>
        </w:r>
        <w:r w:rsidR="00470743">
          <w:rPr>
            <w:noProof/>
            <w:webHidden/>
          </w:rPr>
        </w:r>
        <w:r w:rsidR="00470743">
          <w:rPr>
            <w:noProof/>
            <w:webHidden/>
          </w:rPr>
          <w:fldChar w:fldCharType="separate"/>
        </w:r>
        <w:r w:rsidR="00040E54">
          <w:rPr>
            <w:noProof/>
            <w:webHidden/>
          </w:rPr>
          <w:t>12</w:t>
        </w:r>
        <w:r w:rsidR="00470743">
          <w:rPr>
            <w:noProof/>
            <w:webHidden/>
          </w:rPr>
          <w:fldChar w:fldCharType="end"/>
        </w:r>
      </w:hyperlink>
    </w:p>
    <w:p w14:paraId="73976C49" w14:textId="54942A08" w:rsidR="00470743" w:rsidRDefault="00170206">
      <w:pPr>
        <w:pStyle w:val="Abbildungsverzeichnis"/>
        <w:tabs>
          <w:tab w:val="right" w:pos="9062"/>
        </w:tabs>
        <w:rPr>
          <w:rFonts w:asciiTheme="minorHAnsi" w:eastAsiaTheme="minorEastAsia" w:hAnsiTheme="minorHAnsi"/>
          <w:noProof/>
          <w:lang w:eastAsia="de-DE"/>
        </w:rPr>
      </w:pPr>
      <w:hyperlink w:anchor="_Toc84544737" w:history="1">
        <w:r w:rsidR="00470743" w:rsidRPr="004E373C">
          <w:rPr>
            <w:rStyle w:val="Hyperlink"/>
            <w:noProof/>
          </w:rPr>
          <w:t>Abbildung 4</w:t>
        </w:r>
        <w:r w:rsidR="00470743" w:rsidRPr="004E373C">
          <w:rPr>
            <w:rStyle w:val="Hyperlink"/>
            <w:noProof/>
          </w:rPr>
          <w:noBreakHyphen/>
          <w:t>2: Anbringung des Sensors an der Tragflächenstrebe</w:t>
        </w:r>
        <w:r w:rsidR="00470743">
          <w:rPr>
            <w:noProof/>
            <w:webHidden/>
          </w:rPr>
          <w:tab/>
        </w:r>
        <w:r w:rsidR="00470743">
          <w:rPr>
            <w:noProof/>
            <w:webHidden/>
          </w:rPr>
          <w:fldChar w:fldCharType="begin"/>
        </w:r>
        <w:r w:rsidR="00470743">
          <w:rPr>
            <w:noProof/>
            <w:webHidden/>
          </w:rPr>
          <w:instrText xml:space="preserve"> PAGEREF _Toc84544737 \h </w:instrText>
        </w:r>
        <w:r w:rsidR="00470743">
          <w:rPr>
            <w:noProof/>
            <w:webHidden/>
          </w:rPr>
        </w:r>
        <w:r w:rsidR="00470743">
          <w:rPr>
            <w:noProof/>
            <w:webHidden/>
          </w:rPr>
          <w:fldChar w:fldCharType="separate"/>
        </w:r>
        <w:r w:rsidR="00040E54">
          <w:rPr>
            <w:noProof/>
            <w:webHidden/>
          </w:rPr>
          <w:t>13</w:t>
        </w:r>
        <w:r w:rsidR="00470743">
          <w:rPr>
            <w:noProof/>
            <w:webHidden/>
          </w:rPr>
          <w:fldChar w:fldCharType="end"/>
        </w:r>
      </w:hyperlink>
    </w:p>
    <w:p w14:paraId="13222B00" w14:textId="28D28AFF" w:rsidR="00470743" w:rsidRDefault="00170206">
      <w:pPr>
        <w:pStyle w:val="Abbildungsverzeichnis"/>
        <w:tabs>
          <w:tab w:val="right" w:pos="9062"/>
        </w:tabs>
        <w:rPr>
          <w:rFonts w:asciiTheme="minorHAnsi" w:eastAsiaTheme="minorEastAsia" w:hAnsiTheme="minorHAnsi"/>
          <w:noProof/>
          <w:lang w:eastAsia="de-DE"/>
        </w:rPr>
      </w:pPr>
      <w:hyperlink w:anchor="_Toc84544738" w:history="1">
        <w:r w:rsidR="00470743" w:rsidRPr="004E373C">
          <w:rPr>
            <w:rStyle w:val="Hyperlink"/>
            <w:noProof/>
          </w:rPr>
          <w:t>Abbildung 4</w:t>
        </w:r>
        <w:r w:rsidR="00470743" w:rsidRPr="004E373C">
          <w:rPr>
            <w:rStyle w:val="Hyperlink"/>
            <w:noProof/>
          </w:rPr>
          <w:noBreakHyphen/>
          <w:t>3: Befestigung des Sensorkabels am Flugzeug</w:t>
        </w:r>
        <w:r w:rsidR="00470743">
          <w:rPr>
            <w:noProof/>
            <w:webHidden/>
          </w:rPr>
          <w:tab/>
        </w:r>
        <w:r w:rsidR="00470743">
          <w:rPr>
            <w:noProof/>
            <w:webHidden/>
          </w:rPr>
          <w:fldChar w:fldCharType="begin"/>
        </w:r>
        <w:r w:rsidR="00470743">
          <w:rPr>
            <w:noProof/>
            <w:webHidden/>
          </w:rPr>
          <w:instrText xml:space="preserve"> PAGEREF _Toc84544738 \h </w:instrText>
        </w:r>
        <w:r w:rsidR="00470743">
          <w:rPr>
            <w:noProof/>
            <w:webHidden/>
          </w:rPr>
        </w:r>
        <w:r w:rsidR="00470743">
          <w:rPr>
            <w:noProof/>
            <w:webHidden/>
          </w:rPr>
          <w:fldChar w:fldCharType="separate"/>
        </w:r>
        <w:r w:rsidR="00040E54">
          <w:rPr>
            <w:noProof/>
            <w:webHidden/>
          </w:rPr>
          <w:t>13</w:t>
        </w:r>
        <w:r w:rsidR="00470743">
          <w:rPr>
            <w:noProof/>
            <w:webHidden/>
          </w:rPr>
          <w:fldChar w:fldCharType="end"/>
        </w:r>
      </w:hyperlink>
    </w:p>
    <w:p w14:paraId="20D869DB" w14:textId="0261F956" w:rsidR="00470743" w:rsidRDefault="00170206">
      <w:pPr>
        <w:pStyle w:val="Abbildungsverzeichnis"/>
        <w:tabs>
          <w:tab w:val="right" w:pos="9062"/>
        </w:tabs>
        <w:rPr>
          <w:rFonts w:asciiTheme="minorHAnsi" w:eastAsiaTheme="minorEastAsia" w:hAnsiTheme="minorHAnsi"/>
          <w:noProof/>
          <w:lang w:eastAsia="de-DE"/>
        </w:rPr>
      </w:pPr>
      <w:hyperlink w:anchor="_Toc84544739" w:history="1">
        <w:r w:rsidR="00470743" w:rsidRPr="004E373C">
          <w:rPr>
            <w:rStyle w:val="Hyperlink"/>
            <w:noProof/>
          </w:rPr>
          <w:t>Abbildung 4</w:t>
        </w:r>
        <w:r w:rsidR="00470743" w:rsidRPr="004E373C">
          <w:rPr>
            <w:rStyle w:val="Hyperlink"/>
            <w:noProof/>
          </w:rPr>
          <w:noBreakHyphen/>
          <w:t>4: Messreihe bei verschiedenen Klappenstellungen</w:t>
        </w:r>
        <w:r w:rsidR="00470743">
          <w:rPr>
            <w:noProof/>
            <w:webHidden/>
          </w:rPr>
          <w:tab/>
        </w:r>
        <w:r w:rsidR="00470743">
          <w:rPr>
            <w:noProof/>
            <w:webHidden/>
          </w:rPr>
          <w:fldChar w:fldCharType="begin"/>
        </w:r>
        <w:r w:rsidR="00470743">
          <w:rPr>
            <w:noProof/>
            <w:webHidden/>
          </w:rPr>
          <w:instrText xml:space="preserve"> PAGEREF _Toc84544739 \h </w:instrText>
        </w:r>
        <w:r w:rsidR="00470743">
          <w:rPr>
            <w:noProof/>
            <w:webHidden/>
          </w:rPr>
        </w:r>
        <w:r w:rsidR="00470743">
          <w:rPr>
            <w:noProof/>
            <w:webHidden/>
          </w:rPr>
          <w:fldChar w:fldCharType="separate"/>
        </w:r>
        <w:r w:rsidR="00040E54">
          <w:rPr>
            <w:noProof/>
            <w:webHidden/>
          </w:rPr>
          <w:t>15</w:t>
        </w:r>
        <w:r w:rsidR="00470743">
          <w:rPr>
            <w:noProof/>
            <w:webHidden/>
          </w:rPr>
          <w:fldChar w:fldCharType="end"/>
        </w:r>
      </w:hyperlink>
    </w:p>
    <w:p w14:paraId="2961BBA5" w14:textId="38D2D688" w:rsidR="00470743" w:rsidRDefault="00170206">
      <w:pPr>
        <w:pStyle w:val="Abbildungsverzeichnis"/>
        <w:tabs>
          <w:tab w:val="right" w:pos="9062"/>
        </w:tabs>
        <w:rPr>
          <w:rFonts w:asciiTheme="minorHAnsi" w:eastAsiaTheme="minorEastAsia" w:hAnsiTheme="minorHAnsi"/>
          <w:noProof/>
          <w:lang w:eastAsia="de-DE"/>
        </w:rPr>
      </w:pPr>
      <w:hyperlink w:anchor="_Toc84544740" w:history="1">
        <w:r w:rsidR="00470743" w:rsidRPr="004E373C">
          <w:rPr>
            <w:rStyle w:val="Hyperlink"/>
            <w:noProof/>
          </w:rPr>
          <w:t>Abbildung 4</w:t>
        </w:r>
        <w:r w:rsidR="00470743" w:rsidRPr="004E373C">
          <w:rPr>
            <w:rStyle w:val="Hyperlink"/>
            <w:noProof/>
          </w:rPr>
          <w:noBreakHyphen/>
          <w:t>5: Messreihe bei verschiedenen Untergründen</w:t>
        </w:r>
        <w:r w:rsidR="00470743">
          <w:rPr>
            <w:noProof/>
            <w:webHidden/>
          </w:rPr>
          <w:tab/>
        </w:r>
        <w:r w:rsidR="00470743">
          <w:rPr>
            <w:noProof/>
            <w:webHidden/>
          </w:rPr>
          <w:fldChar w:fldCharType="begin"/>
        </w:r>
        <w:r w:rsidR="00470743">
          <w:rPr>
            <w:noProof/>
            <w:webHidden/>
          </w:rPr>
          <w:instrText xml:space="preserve"> PAGEREF _Toc84544740 \h </w:instrText>
        </w:r>
        <w:r w:rsidR="00470743">
          <w:rPr>
            <w:noProof/>
            <w:webHidden/>
          </w:rPr>
        </w:r>
        <w:r w:rsidR="00470743">
          <w:rPr>
            <w:noProof/>
            <w:webHidden/>
          </w:rPr>
          <w:fldChar w:fldCharType="separate"/>
        </w:r>
        <w:r w:rsidR="00040E54">
          <w:rPr>
            <w:noProof/>
            <w:webHidden/>
          </w:rPr>
          <w:t>16</w:t>
        </w:r>
        <w:r w:rsidR="00470743">
          <w:rPr>
            <w:noProof/>
            <w:webHidden/>
          </w:rPr>
          <w:fldChar w:fldCharType="end"/>
        </w:r>
      </w:hyperlink>
    </w:p>
    <w:p w14:paraId="25686E8D" w14:textId="50E044AC" w:rsidR="00470743" w:rsidRDefault="00170206">
      <w:pPr>
        <w:pStyle w:val="Abbildungsverzeichnis"/>
        <w:tabs>
          <w:tab w:val="right" w:pos="9062"/>
        </w:tabs>
        <w:rPr>
          <w:rFonts w:asciiTheme="minorHAnsi" w:eastAsiaTheme="minorEastAsia" w:hAnsiTheme="minorHAnsi"/>
          <w:noProof/>
          <w:lang w:eastAsia="de-DE"/>
        </w:rPr>
      </w:pPr>
      <w:hyperlink w:anchor="_Toc84544741" w:history="1">
        <w:r w:rsidR="00470743" w:rsidRPr="004E373C">
          <w:rPr>
            <w:rStyle w:val="Hyperlink"/>
            <w:noProof/>
          </w:rPr>
          <w:t>Abbildung 4</w:t>
        </w:r>
        <w:r w:rsidR="00470743" w:rsidRPr="004E373C">
          <w:rPr>
            <w:rStyle w:val="Hyperlink"/>
            <w:noProof/>
          </w:rPr>
          <w:noBreakHyphen/>
          <w:t>6: Messreihe bei verschiedenen Umgebungslichtbedingungen</w:t>
        </w:r>
        <w:r w:rsidR="00470743">
          <w:rPr>
            <w:noProof/>
            <w:webHidden/>
          </w:rPr>
          <w:tab/>
        </w:r>
        <w:r w:rsidR="00470743">
          <w:rPr>
            <w:noProof/>
            <w:webHidden/>
          </w:rPr>
          <w:fldChar w:fldCharType="begin"/>
        </w:r>
        <w:r w:rsidR="00470743">
          <w:rPr>
            <w:noProof/>
            <w:webHidden/>
          </w:rPr>
          <w:instrText xml:space="preserve"> PAGEREF _Toc84544741 \h </w:instrText>
        </w:r>
        <w:r w:rsidR="00470743">
          <w:rPr>
            <w:noProof/>
            <w:webHidden/>
          </w:rPr>
        </w:r>
        <w:r w:rsidR="00470743">
          <w:rPr>
            <w:noProof/>
            <w:webHidden/>
          </w:rPr>
          <w:fldChar w:fldCharType="separate"/>
        </w:r>
        <w:r w:rsidR="00040E54">
          <w:rPr>
            <w:noProof/>
            <w:webHidden/>
          </w:rPr>
          <w:t>17</w:t>
        </w:r>
        <w:r w:rsidR="00470743">
          <w:rPr>
            <w:noProof/>
            <w:webHidden/>
          </w:rPr>
          <w:fldChar w:fldCharType="end"/>
        </w:r>
      </w:hyperlink>
    </w:p>
    <w:p w14:paraId="3265E73F" w14:textId="02B4BF9F" w:rsidR="00470743" w:rsidRDefault="00170206">
      <w:pPr>
        <w:pStyle w:val="Abbildungsverzeichnis"/>
        <w:tabs>
          <w:tab w:val="right" w:pos="9062"/>
        </w:tabs>
        <w:rPr>
          <w:rFonts w:asciiTheme="minorHAnsi" w:eastAsiaTheme="minorEastAsia" w:hAnsiTheme="minorHAnsi"/>
          <w:noProof/>
          <w:lang w:eastAsia="de-DE"/>
        </w:rPr>
      </w:pPr>
      <w:hyperlink w:anchor="_Toc84544742" w:history="1">
        <w:r w:rsidR="00470743" w:rsidRPr="004E373C">
          <w:rPr>
            <w:rStyle w:val="Hyperlink"/>
            <w:noProof/>
          </w:rPr>
          <w:t>Abbildung 5</w:t>
        </w:r>
        <w:r w:rsidR="00470743" w:rsidRPr="004E373C">
          <w:rPr>
            <w:rStyle w:val="Hyperlink"/>
            <w:noProof/>
          </w:rPr>
          <w:noBreakHyphen/>
          <w:t>1: Tiefer Überflug in der Abenddämmerung im Rahmen des zweiten Testflugs</w:t>
        </w:r>
        <w:r w:rsidR="00470743">
          <w:rPr>
            <w:noProof/>
            <w:webHidden/>
          </w:rPr>
          <w:tab/>
        </w:r>
        <w:r w:rsidR="00470743">
          <w:rPr>
            <w:noProof/>
            <w:webHidden/>
          </w:rPr>
          <w:fldChar w:fldCharType="begin"/>
        </w:r>
        <w:r w:rsidR="00470743">
          <w:rPr>
            <w:noProof/>
            <w:webHidden/>
          </w:rPr>
          <w:instrText xml:space="preserve"> PAGEREF _Toc84544742 \h </w:instrText>
        </w:r>
        <w:r w:rsidR="00470743">
          <w:rPr>
            <w:noProof/>
            <w:webHidden/>
          </w:rPr>
        </w:r>
        <w:r w:rsidR="00470743">
          <w:rPr>
            <w:noProof/>
            <w:webHidden/>
          </w:rPr>
          <w:fldChar w:fldCharType="separate"/>
        </w:r>
        <w:r w:rsidR="00040E54">
          <w:rPr>
            <w:noProof/>
            <w:webHidden/>
          </w:rPr>
          <w:t>19</w:t>
        </w:r>
        <w:r w:rsidR="00470743">
          <w:rPr>
            <w:noProof/>
            <w:webHidden/>
          </w:rPr>
          <w:fldChar w:fldCharType="end"/>
        </w:r>
      </w:hyperlink>
    </w:p>
    <w:p w14:paraId="54D73CC9" w14:textId="0A65356E" w:rsidR="00606C7C" w:rsidRDefault="00B41ABB" w:rsidP="00306320">
      <w:r>
        <w:fldChar w:fldCharType="end"/>
      </w:r>
    </w:p>
    <w:p w14:paraId="7B9CB03D" w14:textId="77777777" w:rsidR="00B43E70" w:rsidRDefault="00B43E70" w:rsidP="0004065E">
      <w:pPr>
        <w:tabs>
          <w:tab w:val="left" w:pos="3009"/>
        </w:tabs>
      </w:pPr>
    </w:p>
    <w:p w14:paraId="628011AF" w14:textId="1692BE84" w:rsidR="00775B9C" w:rsidRDefault="00775B9C" w:rsidP="0004065E">
      <w:pPr>
        <w:tabs>
          <w:tab w:val="left" w:pos="3009"/>
        </w:tabs>
        <w:sectPr w:rsidR="00775B9C" w:rsidSect="00792208">
          <w:pgSz w:w="11906" w:h="16838"/>
          <w:pgMar w:top="1417" w:right="1417" w:bottom="1134" w:left="1417" w:header="708" w:footer="708" w:gutter="0"/>
          <w:cols w:space="708"/>
          <w:docGrid w:linePitch="360"/>
        </w:sectPr>
      </w:pPr>
    </w:p>
    <w:p w14:paraId="78F0069D" w14:textId="77777777" w:rsidR="00E03283" w:rsidRDefault="00E03283">
      <w:pPr>
        <w:jc w:val="left"/>
      </w:pPr>
      <w:r>
        <w:br w:type="page"/>
      </w:r>
    </w:p>
    <w:sdt>
      <w:sdtPr>
        <w:rPr>
          <w:rFonts w:eastAsiaTheme="minorHAnsi" w:cstheme="minorBidi"/>
          <w:sz w:val="22"/>
          <w:szCs w:val="22"/>
        </w:rPr>
        <w:tag w:val="CitaviBibliography"/>
        <w:id w:val="-1587599134"/>
        <w:placeholder>
          <w:docPart w:val="E1BD4B05BA304F5EB63AFBBC73BBF2D9"/>
        </w:placeholder>
      </w:sdtPr>
      <w:sdtEndPr/>
      <w:sdtContent>
        <w:p w14:paraId="7181F3FF" w14:textId="7F624B4F" w:rsidR="0021362E" w:rsidRDefault="00F47198" w:rsidP="0021362E">
          <w:pPr>
            <w:pStyle w:val="CitaviBibliographyHeading"/>
          </w:pPr>
          <w:r>
            <w:fldChar w:fldCharType="begin"/>
          </w:r>
          <w:r>
            <w:instrText>ADDIN CitaviBibliography</w:instrText>
          </w:r>
          <w:r>
            <w:fldChar w:fldCharType="separate"/>
          </w:r>
          <w:bookmarkStart w:id="81" w:name="_Toc84547570"/>
          <w:r w:rsidR="0021362E">
            <w:t>Literatur</w:t>
          </w:r>
          <w:bookmarkEnd w:id="81"/>
        </w:p>
        <w:p w14:paraId="42EF3733" w14:textId="77777777" w:rsidR="00470743" w:rsidRDefault="00470743" w:rsidP="00470743"/>
        <w:p w14:paraId="7027F911" w14:textId="77777777" w:rsidR="0021362E" w:rsidRPr="0021362E" w:rsidRDefault="0021362E" w:rsidP="0021362E">
          <w:pPr>
            <w:pStyle w:val="CitaviBibliographyEntry"/>
            <w:rPr>
              <w:lang w:val="en-US"/>
            </w:rPr>
          </w:pPr>
          <w:r w:rsidRPr="0021362E">
            <w:rPr>
              <w:lang w:val="en-US"/>
            </w:rPr>
            <w:t>[1]</w:t>
          </w:r>
          <w:r w:rsidRPr="0021362E">
            <w:rPr>
              <w:lang w:val="en-US"/>
            </w:rPr>
            <w:tab/>
          </w:r>
          <w:bookmarkStart w:id="82" w:name="_CTVL001bb48cad91c8b4d8d9564ffa6f811f043"/>
          <w:r w:rsidRPr="0021362E">
            <w:rPr>
              <w:lang w:val="en-US"/>
            </w:rPr>
            <w:t>L. Ramadan,</w:t>
          </w:r>
          <w:bookmarkEnd w:id="82"/>
          <w:r w:rsidRPr="0021362E">
            <w:rPr>
              <w:lang w:val="en-US"/>
            </w:rPr>
            <w:t xml:space="preserve"> </w:t>
          </w:r>
          <w:r w:rsidRPr="0021362E">
            <w:rPr>
              <w:i/>
              <w:lang w:val="en-US"/>
            </w:rPr>
            <w:t xml:space="preserve">Ground Proximity Warning System (GPWS): How does it work? </w:t>
          </w:r>
          <w:r w:rsidRPr="0021362E">
            <w:t xml:space="preserve">[Online]. Verfügbar unter: https://theaviationbase.com/ground-proximity-warning-system-gpws/ (Zugriff am: 27. </w:t>
          </w:r>
          <w:r w:rsidRPr="0021362E">
            <w:rPr>
              <w:lang w:val="en-US"/>
            </w:rPr>
            <w:t>September 2021).</w:t>
          </w:r>
        </w:p>
        <w:p w14:paraId="65776531" w14:textId="77777777" w:rsidR="0021362E" w:rsidRDefault="0021362E" w:rsidP="0021362E">
          <w:pPr>
            <w:pStyle w:val="CitaviBibliographyEntry"/>
          </w:pPr>
          <w:r w:rsidRPr="0021362E">
            <w:rPr>
              <w:lang w:val="en-US"/>
            </w:rPr>
            <w:t>[2]</w:t>
          </w:r>
          <w:r w:rsidRPr="0021362E">
            <w:rPr>
              <w:lang w:val="en-US"/>
            </w:rPr>
            <w:tab/>
          </w:r>
          <w:bookmarkStart w:id="83" w:name="_CTVL001b131d13012e44ba4bcf273efb6e980fa"/>
          <w:r w:rsidRPr="0021362E">
            <w:rPr>
              <w:lang w:val="en-US"/>
            </w:rPr>
            <w:t>F.J. Yanovsky und A.V. Nebylov, „Radar Altimeters“ in</w:t>
          </w:r>
          <w:bookmarkEnd w:id="83"/>
          <w:r w:rsidRPr="0021362E">
            <w:rPr>
              <w:lang w:val="en-US"/>
            </w:rPr>
            <w:t xml:space="preserve"> </w:t>
          </w:r>
          <w:r w:rsidRPr="0021362E">
            <w:rPr>
              <w:i/>
              <w:lang w:val="en-US"/>
            </w:rPr>
            <w:t>Aerospace Sensors</w:t>
          </w:r>
          <w:r w:rsidRPr="0021362E">
            <w:rPr>
              <w:lang w:val="en-US"/>
            </w:rPr>
            <w:t xml:space="preserve">, 2013, S. 55–88. </w:t>
          </w:r>
          <w:r w:rsidRPr="0021362E">
            <w:t>[Online]. Verfügbar unter: https://www.researchgate.net/publication/260275632_Radar_Altimeters</w:t>
          </w:r>
        </w:p>
        <w:p w14:paraId="577D28DF" w14:textId="77777777" w:rsidR="0021362E" w:rsidRDefault="0021362E" w:rsidP="0021362E">
          <w:pPr>
            <w:pStyle w:val="CitaviBibliographyEntry"/>
          </w:pPr>
          <w:r>
            <w:t>[3]</w:t>
          </w:r>
          <w:r>
            <w:tab/>
          </w:r>
          <w:bookmarkStart w:id="84" w:name="_CTVL001eb215a17ce7b4facae6f76c2b20d6a9b"/>
          <w:r w:rsidRPr="0021362E">
            <w:rPr>
              <w:i/>
            </w:rPr>
            <w:t>Wetter und Klima - Deutscher Wetterdienst - Glossar - D - Decision Height.</w:t>
          </w:r>
          <w:bookmarkEnd w:id="84"/>
          <w:r w:rsidRPr="0021362E">
            <w:rPr>
              <w:i/>
            </w:rPr>
            <w:t xml:space="preserve"> </w:t>
          </w:r>
          <w:r w:rsidRPr="0021362E">
            <w:t>[Online]. Verfügbar unter: https://www.dwd.de/DE/service/lexikon/Functions/glossar.html?lv2=100578&amp;lv3=100606 (Zugriff am: 25. September 2021).</w:t>
          </w:r>
        </w:p>
        <w:p w14:paraId="234A3D80" w14:textId="77777777" w:rsidR="0021362E" w:rsidRPr="0021362E" w:rsidRDefault="0021362E" w:rsidP="0021362E">
          <w:pPr>
            <w:pStyle w:val="CitaviBibliographyEntry"/>
            <w:rPr>
              <w:lang w:val="en-US"/>
            </w:rPr>
          </w:pPr>
          <w:r>
            <w:t>[4]</w:t>
          </w:r>
          <w:r>
            <w:tab/>
          </w:r>
          <w:bookmarkStart w:id="85" w:name="_CTVL00174c6ad6209ef44f290990908ff024b70"/>
          <w:r w:rsidRPr="0021362E">
            <w:rPr>
              <w:i/>
            </w:rPr>
            <w:t>KRA 405B Radar Altimeter.</w:t>
          </w:r>
          <w:bookmarkEnd w:id="85"/>
          <w:r w:rsidRPr="0021362E">
            <w:rPr>
              <w:i/>
            </w:rPr>
            <w:t xml:space="preserve"> </w:t>
          </w:r>
          <w:r w:rsidRPr="0021362E">
            <w:t xml:space="preserve">[Online]. Verfügbar unter: https://www.bendixking.com/en/products/nc/navigation-and-communication/kra-405b (Zugriff am: 25. </w:t>
          </w:r>
          <w:r w:rsidRPr="0021362E">
            <w:rPr>
              <w:lang w:val="en-US"/>
            </w:rPr>
            <w:t>September 2021).</w:t>
          </w:r>
        </w:p>
        <w:p w14:paraId="03677CAF" w14:textId="77777777" w:rsidR="0021362E" w:rsidRPr="0021362E" w:rsidRDefault="0021362E" w:rsidP="0021362E">
          <w:pPr>
            <w:pStyle w:val="CitaviBibliographyEntry"/>
            <w:rPr>
              <w:lang w:val="en-US"/>
            </w:rPr>
          </w:pPr>
          <w:r w:rsidRPr="0021362E">
            <w:rPr>
              <w:lang w:val="en-US"/>
            </w:rPr>
            <w:t>[5]</w:t>
          </w:r>
          <w:r w:rsidRPr="0021362E">
            <w:rPr>
              <w:lang w:val="en-US"/>
            </w:rPr>
            <w:tab/>
          </w:r>
          <w:bookmarkStart w:id="86" w:name="_CTVL0010833f7f7f64e4c73a65ff4f0d905b58f"/>
          <w:r w:rsidRPr="0021362E">
            <w:rPr>
              <w:lang w:val="en-US"/>
            </w:rPr>
            <w:t>Terabee,</w:t>
          </w:r>
          <w:bookmarkEnd w:id="86"/>
          <w:r w:rsidRPr="0021362E">
            <w:rPr>
              <w:lang w:val="en-US"/>
            </w:rPr>
            <w:t xml:space="preserve"> </w:t>
          </w:r>
          <w:r w:rsidRPr="0021362E">
            <w:rPr>
              <w:i/>
              <w:lang w:val="en-US"/>
            </w:rPr>
            <w:t xml:space="preserve">A Brief Introduction to Time-of-Flight Sensing: Part 1 – The Basics. </w:t>
          </w:r>
          <w:r w:rsidRPr="0021362E">
            <w:t xml:space="preserve">[Online]. Verfügbar unter: https://www.terabee.com/a-brief-introduction-to-time-of-flight-sensing-part-1-the-basics/ (Zugriff am: 25. </w:t>
          </w:r>
          <w:r w:rsidRPr="0021362E">
            <w:rPr>
              <w:lang w:val="en-US"/>
            </w:rPr>
            <w:t>September 2021).</w:t>
          </w:r>
        </w:p>
        <w:p w14:paraId="70CA0C7A" w14:textId="77777777" w:rsidR="0021362E" w:rsidRPr="0021362E" w:rsidRDefault="0021362E" w:rsidP="0021362E">
          <w:pPr>
            <w:pStyle w:val="CitaviBibliographyEntry"/>
            <w:rPr>
              <w:lang w:val="en-US"/>
            </w:rPr>
          </w:pPr>
          <w:r w:rsidRPr="0021362E">
            <w:rPr>
              <w:lang w:val="en-US"/>
            </w:rPr>
            <w:t>[6]</w:t>
          </w:r>
          <w:r w:rsidRPr="0021362E">
            <w:rPr>
              <w:lang w:val="en-US"/>
            </w:rPr>
            <w:tab/>
          </w:r>
          <w:bookmarkStart w:id="87" w:name="_CTVL0018836fbf761a34992bde61d3418b03142"/>
          <w:r w:rsidRPr="0021362E">
            <w:rPr>
              <w:lang w:val="en-US"/>
            </w:rPr>
            <w:t>Yida,</w:t>
          </w:r>
          <w:bookmarkEnd w:id="87"/>
          <w:r w:rsidRPr="0021362E">
            <w:rPr>
              <w:lang w:val="en-US"/>
            </w:rPr>
            <w:t xml:space="preserve"> </w:t>
          </w:r>
          <w:r w:rsidRPr="0021362E">
            <w:rPr>
              <w:i/>
              <w:lang w:val="en-US"/>
            </w:rPr>
            <w:t xml:space="preserve">What is a Time of Flight Sensor and How does a ToF Sensor work? </w:t>
          </w:r>
          <w:r w:rsidRPr="0021362E">
            <w:t xml:space="preserve">[Online]. Verfügbar unter: https://www.seeedstudio.com/blog/2020/01/08/what-is-a-time-of-flight-sensor-and-how-does-a-tof-sensor-work/ (Zugriff am: 25. </w:t>
          </w:r>
          <w:r w:rsidRPr="0021362E">
            <w:rPr>
              <w:lang w:val="en-US"/>
            </w:rPr>
            <w:t>September 2021).</w:t>
          </w:r>
        </w:p>
        <w:p w14:paraId="3B1C49AA" w14:textId="77777777" w:rsidR="0021362E" w:rsidRDefault="0021362E" w:rsidP="0021362E">
          <w:pPr>
            <w:pStyle w:val="CitaviBibliographyEntry"/>
          </w:pPr>
          <w:r w:rsidRPr="0021362E">
            <w:rPr>
              <w:lang w:val="en-US"/>
            </w:rPr>
            <w:t>[7]</w:t>
          </w:r>
          <w:r w:rsidRPr="0021362E">
            <w:rPr>
              <w:lang w:val="en-US"/>
            </w:rPr>
            <w:tab/>
          </w:r>
          <w:bookmarkStart w:id="88" w:name="_CTVL00105d83fab8739406fb129dc36a60d7cb4"/>
          <w:r w:rsidRPr="0021362E">
            <w:rPr>
              <w:lang w:val="en-US"/>
            </w:rPr>
            <w:t>„Infrared Illumination for Time-of-Flight Applications“,</w:t>
          </w:r>
          <w:bookmarkEnd w:id="88"/>
          <w:r w:rsidRPr="0021362E">
            <w:rPr>
              <w:lang w:val="en-US"/>
            </w:rPr>
            <w:t xml:space="preserve"> </w:t>
          </w:r>
          <w:r w:rsidRPr="0021362E">
            <w:rPr>
              <w:i/>
              <w:lang w:val="en-US"/>
            </w:rPr>
            <w:t xml:space="preserve">WP35 Infrared Illumination for Time-of-Flight Applications White Paper 20181126. </w:t>
          </w:r>
          <w:r w:rsidRPr="0021362E">
            <w:t>[Online]. Verfügbar unter: https://lumileds.com/wp-content/uploads/files/WP35.pdf</w:t>
          </w:r>
        </w:p>
        <w:p w14:paraId="06C740FE" w14:textId="77777777" w:rsidR="0021362E" w:rsidRPr="0021362E" w:rsidRDefault="0021362E" w:rsidP="0021362E">
          <w:pPr>
            <w:pStyle w:val="CitaviBibliographyEntry"/>
            <w:rPr>
              <w:lang w:val="en-US"/>
            </w:rPr>
          </w:pPr>
          <w:r w:rsidRPr="0021362E">
            <w:rPr>
              <w:lang w:val="en-US"/>
            </w:rPr>
            <w:t>[8]</w:t>
          </w:r>
          <w:r w:rsidRPr="0021362E">
            <w:rPr>
              <w:lang w:val="en-US"/>
            </w:rPr>
            <w:tab/>
          </w:r>
          <w:bookmarkStart w:id="89" w:name="_CTVL0014adad0d261ca486bad18b4d659f63f32"/>
          <w:r w:rsidRPr="0021362E">
            <w:rPr>
              <w:lang w:val="en-US"/>
            </w:rPr>
            <w:t>Terabee,</w:t>
          </w:r>
          <w:bookmarkEnd w:id="89"/>
          <w:r w:rsidRPr="0021362E">
            <w:rPr>
              <w:lang w:val="en-US"/>
            </w:rPr>
            <w:t xml:space="preserve"> </w:t>
          </w:r>
          <w:r w:rsidRPr="0021362E">
            <w:rPr>
              <w:i/>
              <w:lang w:val="en-US"/>
            </w:rPr>
            <w:t xml:space="preserve">A Brief Introduction to Time-of-Flight Sensing Part 2 – Indirect ToF Sensors. </w:t>
          </w:r>
          <w:r w:rsidRPr="0021362E">
            <w:t xml:space="preserve">[Online]. Verfügbar unter: https://www.terabee.com/a-brief-introduction-to-time-of-flight-sensing-part-2-indirect-tof-sensors/ (Zugriff am: 25. </w:t>
          </w:r>
          <w:r w:rsidRPr="0021362E">
            <w:rPr>
              <w:lang w:val="en-US"/>
            </w:rPr>
            <w:t>September 2021).</w:t>
          </w:r>
        </w:p>
        <w:p w14:paraId="11283812" w14:textId="77777777" w:rsidR="0021362E" w:rsidRDefault="0021362E" w:rsidP="0021362E">
          <w:pPr>
            <w:pStyle w:val="CitaviBibliographyEntry"/>
          </w:pPr>
          <w:r w:rsidRPr="0021362E">
            <w:rPr>
              <w:lang w:val="en-US"/>
            </w:rPr>
            <w:t>[9]</w:t>
          </w:r>
          <w:r w:rsidRPr="0021362E">
            <w:rPr>
              <w:lang w:val="en-US"/>
            </w:rPr>
            <w:tab/>
          </w:r>
          <w:bookmarkStart w:id="90" w:name="_CTVL001791370c233e248ffaed5128e350d1859"/>
          <w:r w:rsidRPr="0021362E">
            <w:rPr>
              <w:lang w:val="en-US"/>
            </w:rPr>
            <w:t xml:space="preserve">N. X. Semiconductors, „UM10204 I2C-bus specification and user manual“. </w:t>
          </w:r>
          <w:r>
            <w:t>[Online]. Verfügbar unter: https://www.nxp.com/docs/en/user-guide/UM10204.pdf</w:t>
          </w:r>
        </w:p>
        <w:bookmarkEnd w:id="90"/>
        <w:p w14:paraId="353F636E" w14:textId="77777777" w:rsidR="0021362E" w:rsidRDefault="0021362E" w:rsidP="0021362E">
          <w:pPr>
            <w:pStyle w:val="CitaviBibliographyEntry"/>
          </w:pPr>
          <w:r w:rsidRPr="0021362E">
            <w:rPr>
              <w:lang w:val="en-US"/>
            </w:rPr>
            <w:t>[10]</w:t>
          </w:r>
          <w:r w:rsidRPr="0021362E">
            <w:rPr>
              <w:lang w:val="en-US"/>
            </w:rPr>
            <w:tab/>
          </w:r>
          <w:bookmarkStart w:id="91" w:name="_CTVL0015340c022a1db49968d8df8084f54e70c"/>
          <w:r w:rsidRPr="0021362E">
            <w:rPr>
              <w:lang w:val="en-US"/>
            </w:rPr>
            <w:t xml:space="preserve">Texas Instruments, Incorporated [SCPS145 und B ], „P82B715 I2C Bus Extender datasheet (Rev. B)“. </w:t>
          </w:r>
          <w:r>
            <w:t>[Online]. Verfügbar unter: https://www.ti.com/lit/ds/symlink/p82b715.pdf?ts=1629793620461&amp;ref_url=https%253A%252F%252Fwww.ti.com%252Fstore%252Fti%252Fen%252Fp%252Fproduct%252F%253Fp%253DP82B715P</w:t>
          </w:r>
        </w:p>
        <w:bookmarkEnd w:id="91"/>
        <w:p w14:paraId="47E7B5A6" w14:textId="77777777" w:rsidR="0021362E" w:rsidRDefault="0021362E" w:rsidP="0021362E">
          <w:pPr>
            <w:pStyle w:val="CitaviBibliographyEntry"/>
          </w:pPr>
          <w:r w:rsidRPr="0021362E">
            <w:rPr>
              <w:lang w:val="en-US"/>
            </w:rPr>
            <w:t>[11]</w:t>
          </w:r>
          <w:r w:rsidRPr="0021362E">
            <w:rPr>
              <w:lang w:val="en-US"/>
            </w:rPr>
            <w:tab/>
          </w:r>
          <w:bookmarkStart w:id="92" w:name="_CTVL0016d6a00692d4c4316801ae76735cd7cbe"/>
          <w:r w:rsidRPr="0021362E">
            <w:rPr>
              <w:lang w:val="en-US"/>
            </w:rPr>
            <w:t>Terabee,</w:t>
          </w:r>
          <w:bookmarkEnd w:id="92"/>
          <w:r w:rsidRPr="0021362E">
            <w:rPr>
              <w:lang w:val="en-US"/>
            </w:rPr>
            <w:t xml:space="preserve"> </w:t>
          </w:r>
          <w:r w:rsidRPr="0021362E">
            <w:rPr>
              <w:i/>
              <w:lang w:val="en-US"/>
            </w:rPr>
            <w:t xml:space="preserve">Long Range TOF Sensor | Distance Sensor | Level Sensing. </w:t>
          </w:r>
          <w:r w:rsidRPr="0021362E">
            <w:t>[Online]. Verfügbar unter: https://www.terabee.com/shop/lidar-tof-range-finders/teraranger-evo-60m/ (Zugriff am: 29. September 2021).</w:t>
          </w:r>
        </w:p>
        <w:p w14:paraId="6F675FF0" w14:textId="77777777" w:rsidR="0021362E" w:rsidRDefault="0021362E" w:rsidP="0021362E">
          <w:pPr>
            <w:pStyle w:val="CitaviBibliographyEntry"/>
          </w:pPr>
          <w:r>
            <w:t>[12]</w:t>
          </w:r>
          <w:r>
            <w:tab/>
          </w:r>
          <w:bookmarkStart w:id="93" w:name="_CTVL001a756856e56d343bfa45ec070760ac2dc"/>
          <w:r>
            <w:t>„TeraRanger-Evo-User-Manual-Firmware-1.0.0“. [Online]. Verfügbar unter: https://www.generationrobots.com/media/TeraRanger-Evo-User-Manual-Firmware-1.0.0.pdf</w:t>
          </w:r>
        </w:p>
        <w:bookmarkEnd w:id="93"/>
        <w:p w14:paraId="21CC3A7D" w14:textId="77777777" w:rsidR="0021362E" w:rsidRDefault="0021362E" w:rsidP="0021362E">
          <w:pPr>
            <w:pStyle w:val="CitaviBibliographyEntry"/>
          </w:pPr>
          <w:r>
            <w:t>[13]</w:t>
          </w:r>
          <w:r>
            <w:tab/>
          </w:r>
          <w:bookmarkStart w:id="94" w:name="_CTVL0011ae2f4badb564bbe98e0e43483530289"/>
          <w:r>
            <w:t>„MP3_Player_Modul_Datenblatt“. [Online]. Verfügbar unter: https://cdn.shopify.com/s/files/1/1509/1638/files/MP3_Player_Modul_Datenblatt.pdf?10537896017176417241</w:t>
          </w:r>
        </w:p>
        <w:bookmarkEnd w:id="94"/>
        <w:p w14:paraId="53A1DE32" w14:textId="77777777" w:rsidR="0021362E" w:rsidRPr="0021362E" w:rsidRDefault="0021362E" w:rsidP="0021362E">
          <w:pPr>
            <w:pStyle w:val="CitaviBibliographyEntry"/>
            <w:rPr>
              <w:lang w:val="en-US"/>
            </w:rPr>
          </w:pPr>
          <w:r w:rsidRPr="0021362E">
            <w:rPr>
              <w:lang w:val="en-US"/>
            </w:rPr>
            <w:t>[14]</w:t>
          </w:r>
          <w:r w:rsidRPr="0021362E">
            <w:rPr>
              <w:lang w:val="en-US"/>
            </w:rPr>
            <w:tab/>
          </w:r>
          <w:bookmarkStart w:id="95" w:name="_CTVL001ec51c5370d7b4b1fbc63e2c74324c696"/>
          <w:r w:rsidRPr="0021362E">
            <w:rPr>
              <w:lang w:val="en-US"/>
            </w:rPr>
            <w:t>Last Minute Engineers,</w:t>
          </w:r>
          <w:bookmarkEnd w:id="95"/>
          <w:r w:rsidRPr="0021362E">
            <w:rPr>
              <w:lang w:val="en-US"/>
            </w:rPr>
            <w:t xml:space="preserve"> </w:t>
          </w:r>
          <w:r w:rsidRPr="0021362E">
            <w:rPr>
              <w:i/>
              <w:lang w:val="en-US"/>
            </w:rPr>
            <w:t xml:space="preserve">In-Depth Tutorial to Interface Micro SD Card Module with Arduino. </w:t>
          </w:r>
          <w:r w:rsidRPr="0021362E">
            <w:t xml:space="preserve">[Online]. Verfügbar unter: https://lastminuteengineers.com/arduino-micro-sd-card-module-tutorial/ (Zugriff am: 29. </w:t>
          </w:r>
          <w:r w:rsidRPr="0021362E">
            <w:rPr>
              <w:lang w:val="en-US"/>
            </w:rPr>
            <w:t>September 2021).</w:t>
          </w:r>
        </w:p>
        <w:p w14:paraId="0C96AE38" w14:textId="77777777" w:rsidR="0021362E" w:rsidRDefault="0021362E" w:rsidP="0021362E">
          <w:pPr>
            <w:pStyle w:val="CitaviBibliographyEntry"/>
          </w:pPr>
          <w:r w:rsidRPr="0021362E">
            <w:rPr>
              <w:lang w:val="en-US"/>
            </w:rPr>
            <w:t>[15]</w:t>
          </w:r>
          <w:r w:rsidRPr="0021362E">
            <w:rPr>
              <w:lang w:val="en-US"/>
            </w:rPr>
            <w:tab/>
          </w:r>
          <w:bookmarkStart w:id="96" w:name="_CTVL0018f0e0c74e70240729a11dfb20c7ced9f"/>
          <w:r w:rsidRPr="0021362E">
            <w:rPr>
              <w:lang w:val="en-US"/>
            </w:rPr>
            <w:t>GitHub,</w:t>
          </w:r>
          <w:bookmarkEnd w:id="96"/>
          <w:r w:rsidRPr="0021362E">
            <w:rPr>
              <w:lang w:val="en-US"/>
            </w:rPr>
            <w:t xml:space="preserve"> </w:t>
          </w:r>
          <w:r w:rsidRPr="0021362E">
            <w:rPr>
              <w:i/>
              <w:lang w:val="en-US"/>
            </w:rPr>
            <w:t xml:space="preserve">Terabee/sample_codes: This repository provides sample codes for Terabee products. </w:t>
          </w:r>
          <w:r w:rsidRPr="0021362E">
            <w:t>[Online]. Verfügbar unter: https://github.com/Terabee/sample_codes/blob/master/Arduino/TeraRanger_single_point_Arduino_I2C/TeraRanger_single_point_Arduino_I2C.ino (Zugriff am: 4. Oktober 2021).</w:t>
          </w:r>
        </w:p>
        <w:p w14:paraId="28DFE477" w14:textId="77777777" w:rsidR="0021362E" w:rsidRPr="0021362E" w:rsidRDefault="0021362E" w:rsidP="0021362E">
          <w:pPr>
            <w:pStyle w:val="CitaviBibliographyEntry"/>
            <w:rPr>
              <w:lang w:val="en-US"/>
            </w:rPr>
          </w:pPr>
          <w:r w:rsidRPr="00D20607">
            <w:t>[16]</w:t>
          </w:r>
          <w:r w:rsidRPr="00D20607">
            <w:tab/>
          </w:r>
          <w:bookmarkStart w:id="97" w:name="_CTVL001cf7e2945731242a88ac257875177b8e0"/>
          <w:r w:rsidRPr="00D20607">
            <w:t>WoodUino.ca,</w:t>
          </w:r>
          <w:bookmarkEnd w:id="97"/>
          <w:r w:rsidRPr="00D20607">
            <w:t xml:space="preserve"> </w:t>
          </w:r>
          <w:r w:rsidRPr="00D20607">
            <w:rPr>
              <w:i/>
            </w:rPr>
            <w:t xml:space="preserve">Big Font LCD Characters. </w:t>
          </w:r>
          <w:r w:rsidRPr="0021362E">
            <w:t xml:space="preserve">[Online]. Verfügbar unter: http://woodsgood.ca/projects/2015/02/17/big-font-lcd-characters/ (Zugriff am: 4. </w:t>
          </w:r>
          <w:r w:rsidRPr="0021362E">
            <w:rPr>
              <w:lang w:val="en-US"/>
            </w:rPr>
            <w:t>Oktober 2021).</w:t>
          </w:r>
        </w:p>
        <w:p w14:paraId="3B211BBC" w14:textId="7C5845CC" w:rsidR="00D94628" w:rsidRDefault="0021362E" w:rsidP="0031442D">
          <w:pPr>
            <w:pStyle w:val="CitaviBibliographyEntry"/>
          </w:pPr>
          <w:r w:rsidRPr="0021362E">
            <w:rPr>
              <w:lang w:val="en-US"/>
            </w:rPr>
            <w:lastRenderedPageBreak/>
            <w:t>[17]</w:t>
          </w:r>
          <w:r w:rsidRPr="0021362E">
            <w:rPr>
              <w:lang w:val="en-US"/>
            </w:rPr>
            <w:tab/>
          </w:r>
          <w:bookmarkStart w:id="98" w:name="_CTVL001ebb86aa23f6c4d4facb0ed2e1d7d1361"/>
          <w:r w:rsidRPr="0021362E">
            <w:rPr>
              <w:lang w:val="en-US"/>
            </w:rPr>
            <w:t>M. Johnston,</w:t>
          </w:r>
          <w:bookmarkEnd w:id="98"/>
          <w:r w:rsidRPr="0021362E">
            <w:rPr>
              <w:lang w:val="en-US"/>
            </w:rPr>
            <w:t xml:space="preserve"> </w:t>
          </w:r>
          <w:r w:rsidRPr="0021362E">
            <w:rPr>
              <w:i/>
              <w:lang w:val="en-US"/>
            </w:rPr>
            <w:t xml:space="preserve">Wing Flaps: How Do They Function and What Is Their Purpose? </w:t>
          </w:r>
          <w:r w:rsidRPr="0021362E">
            <w:t>[Online]. Verfügbar unter: https://calaero.edu/wing-flaps-function-and-purpose/ (Zugriff am: 30. September 2021).</w:t>
          </w:r>
          <w:r w:rsidR="00F47198">
            <w:fldChar w:fldCharType="end"/>
          </w:r>
        </w:p>
      </w:sdtContent>
    </w:sdt>
    <w:p w14:paraId="0739D886" w14:textId="77777777" w:rsidR="00470743" w:rsidRDefault="00470743" w:rsidP="00470743"/>
    <w:p w14:paraId="4FD3377B" w14:textId="77777777" w:rsidR="00470743" w:rsidRDefault="00470743" w:rsidP="00470743"/>
    <w:p w14:paraId="4B9B9859" w14:textId="51344FBD" w:rsidR="00324DD7" w:rsidRDefault="00324DD7" w:rsidP="00470743">
      <w:pPr>
        <w:pStyle w:val="berschrift1"/>
      </w:pPr>
      <w:bookmarkStart w:id="99" w:name="_Toc84547571"/>
      <w:r>
        <w:t>Anhang</w:t>
      </w:r>
      <w:bookmarkEnd w:id="99"/>
    </w:p>
    <w:p w14:paraId="167F93DA" w14:textId="77777777" w:rsidR="00D94628" w:rsidRDefault="00D94628" w:rsidP="00606C7C"/>
    <w:p w14:paraId="744E205E" w14:textId="6D867ADD" w:rsidR="00700B85" w:rsidRDefault="00700B85" w:rsidP="00700B85">
      <w:pPr>
        <w:pStyle w:val="Listenabsatz"/>
        <w:numPr>
          <w:ilvl w:val="0"/>
          <w:numId w:val="34"/>
        </w:numPr>
        <w:rPr>
          <w:sz w:val="26"/>
          <w:szCs w:val="26"/>
        </w:rPr>
      </w:pPr>
      <w:bookmarkStart w:id="100" w:name="_Ref84255303"/>
      <w:r>
        <w:rPr>
          <w:sz w:val="26"/>
          <w:szCs w:val="26"/>
        </w:rPr>
        <w:t xml:space="preserve">- </w:t>
      </w:r>
      <w:r w:rsidRPr="001610B1">
        <w:rPr>
          <w:sz w:val="26"/>
          <w:szCs w:val="26"/>
        </w:rPr>
        <w:t>Eingebundene Arduino-Bibliotheken</w:t>
      </w:r>
      <w:bookmarkEnd w:id="100"/>
    </w:p>
    <w:p w14:paraId="0BD92ED8" w14:textId="77777777" w:rsidR="00864FA4" w:rsidRDefault="00864FA4" w:rsidP="00864FA4">
      <w:pPr>
        <w:rPr>
          <w:sz w:val="26"/>
          <w:szCs w:val="26"/>
        </w:rPr>
      </w:pPr>
    </w:p>
    <w:tbl>
      <w:tblPr>
        <w:tblStyle w:val="Tabellenraster"/>
        <w:tblW w:w="0" w:type="auto"/>
        <w:tblLook w:val="04A0" w:firstRow="1" w:lastRow="0" w:firstColumn="1" w:lastColumn="0" w:noHBand="0" w:noVBand="1"/>
      </w:tblPr>
      <w:tblGrid>
        <w:gridCol w:w="4606"/>
        <w:gridCol w:w="4606"/>
      </w:tblGrid>
      <w:tr w:rsidR="00864FA4" w14:paraId="098F7015" w14:textId="77777777" w:rsidTr="00BC018F">
        <w:tc>
          <w:tcPr>
            <w:tcW w:w="4606" w:type="dxa"/>
          </w:tcPr>
          <w:p w14:paraId="0EC8E956" w14:textId="77777777" w:rsidR="00864FA4" w:rsidRDefault="00864FA4" w:rsidP="00BC018F">
            <w:r>
              <w:t>Wire</w:t>
            </w:r>
          </w:p>
        </w:tc>
        <w:tc>
          <w:tcPr>
            <w:tcW w:w="4606" w:type="dxa"/>
          </w:tcPr>
          <w:p w14:paraId="4CAC503F" w14:textId="77777777" w:rsidR="00864FA4" w:rsidRDefault="00864FA4" w:rsidP="00BC018F">
            <w:r>
              <w:t>Erlaubt den Aufbau der Kommunikation mit anderen Geräten über das I²C-Protokoll</w:t>
            </w:r>
          </w:p>
        </w:tc>
      </w:tr>
      <w:tr w:rsidR="00864FA4" w14:paraId="301E9B06" w14:textId="77777777" w:rsidTr="00BC018F">
        <w:tc>
          <w:tcPr>
            <w:tcW w:w="4606" w:type="dxa"/>
          </w:tcPr>
          <w:p w14:paraId="5ECB9E62" w14:textId="77777777" w:rsidR="00864FA4" w:rsidRDefault="00864FA4" w:rsidP="00BC018F">
            <w:r>
              <w:t>LiquidChrystal_I2C</w:t>
            </w:r>
          </w:p>
        </w:tc>
        <w:tc>
          <w:tcPr>
            <w:tcW w:w="4606" w:type="dxa"/>
          </w:tcPr>
          <w:p w14:paraId="4487FDC0" w14:textId="77777777" w:rsidR="00864FA4" w:rsidRDefault="00864FA4" w:rsidP="00BC018F">
            <w:r>
              <w:t>Bietet Befehle für die Ansteuerung eines LCDs über I²C</w:t>
            </w:r>
          </w:p>
        </w:tc>
      </w:tr>
      <w:tr w:rsidR="00864FA4" w14:paraId="7545F06D" w14:textId="77777777" w:rsidTr="00BC018F">
        <w:tc>
          <w:tcPr>
            <w:tcW w:w="4606" w:type="dxa"/>
          </w:tcPr>
          <w:p w14:paraId="212DFAB7" w14:textId="77777777" w:rsidR="00864FA4" w:rsidRDefault="00864FA4" w:rsidP="00BC018F">
            <w:r>
              <w:t>SD</w:t>
            </w:r>
          </w:p>
        </w:tc>
        <w:tc>
          <w:tcPr>
            <w:tcW w:w="4606" w:type="dxa"/>
          </w:tcPr>
          <w:p w14:paraId="7BF80788" w14:textId="77777777" w:rsidR="00864FA4" w:rsidRDefault="00864FA4" w:rsidP="00BC018F">
            <w:r>
              <w:t>Liefert die notwendigen Methoden zum Datenaustausch mit einer SD-Karte</w:t>
            </w:r>
          </w:p>
        </w:tc>
      </w:tr>
      <w:tr w:rsidR="00864FA4" w14:paraId="1ABC68A5" w14:textId="77777777" w:rsidTr="00BC018F">
        <w:tc>
          <w:tcPr>
            <w:tcW w:w="4606" w:type="dxa"/>
          </w:tcPr>
          <w:p w14:paraId="172587E7" w14:textId="77777777" w:rsidR="00864FA4" w:rsidRDefault="00864FA4" w:rsidP="00BC018F">
            <w:r>
              <w:t>SoftwareSerial</w:t>
            </w:r>
          </w:p>
        </w:tc>
        <w:tc>
          <w:tcPr>
            <w:tcW w:w="4606" w:type="dxa"/>
          </w:tcPr>
          <w:p w14:paraId="15DB579A" w14:textId="77777777" w:rsidR="00864FA4" w:rsidRDefault="00864FA4" w:rsidP="00BC018F">
            <w:r>
              <w:t>Wird benötigt, um eine serielle UART-Verbindung über einfache GPIO-Pins umzusetzen</w:t>
            </w:r>
          </w:p>
        </w:tc>
      </w:tr>
      <w:tr w:rsidR="00864FA4" w14:paraId="4981888A" w14:textId="77777777" w:rsidTr="00BC018F">
        <w:tc>
          <w:tcPr>
            <w:tcW w:w="4606" w:type="dxa"/>
          </w:tcPr>
          <w:p w14:paraId="4907302C" w14:textId="77777777" w:rsidR="00864FA4" w:rsidRDefault="00864FA4" w:rsidP="00BC018F">
            <w:r>
              <w:t>DFRobotDFPlayerMini</w:t>
            </w:r>
          </w:p>
        </w:tc>
        <w:tc>
          <w:tcPr>
            <w:tcW w:w="4606" w:type="dxa"/>
          </w:tcPr>
          <w:p w14:paraId="33CFE499" w14:textId="77777777" w:rsidR="00864FA4" w:rsidRDefault="00864FA4" w:rsidP="00BC018F">
            <w:r>
              <w:t>Bibliothek zur Unterstützung des MP3-Moduls mit entsprechenden Befehlen zur Steuerung des Audio-Playbacks</w:t>
            </w:r>
          </w:p>
        </w:tc>
      </w:tr>
    </w:tbl>
    <w:p w14:paraId="36B32771" w14:textId="4FE63C85" w:rsidR="00864FA4" w:rsidRPr="0031442D" w:rsidRDefault="00864FA4" w:rsidP="00864FA4"/>
    <w:p w14:paraId="4EAC91AF" w14:textId="77777777" w:rsidR="007B539C" w:rsidRPr="0031442D" w:rsidRDefault="007B539C" w:rsidP="00864FA4"/>
    <w:p w14:paraId="2CD1CABD" w14:textId="5C9E0D2E" w:rsidR="009B03CE" w:rsidRPr="00864FA4" w:rsidRDefault="00864FA4" w:rsidP="00700B85">
      <w:pPr>
        <w:pStyle w:val="Listenabsatz"/>
        <w:numPr>
          <w:ilvl w:val="0"/>
          <w:numId w:val="34"/>
        </w:numPr>
        <w:rPr>
          <w:sz w:val="28"/>
          <w:szCs w:val="28"/>
        </w:rPr>
      </w:pPr>
      <w:bookmarkStart w:id="101" w:name="_Ref84536316"/>
      <w:r>
        <w:rPr>
          <w:sz w:val="28"/>
          <w:szCs w:val="28"/>
        </w:rPr>
        <w:t xml:space="preserve">- </w:t>
      </w:r>
      <w:r w:rsidR="00F85568" w:rsidRPr="006D0CDC">
        <w:rPr>
          <w:sz w:val="26"/>
          <w:szCs w:val="26"/>
        </w:rPr>
        <w:t>Code</w:t>
      </w:r>
      <w:bookmarkStart w:id="102" w:name="_Ref84256056"/>
      <w:bookmarkEnd w:id="101"/>
    </w:p>
    <w:bookmarkEnd w:id="102"/>
    <w:p w14:paraId="488EDDD8" w14:textId="77777777" w:rsidR="00606C7C" w:rsidRDefault="00606C7C" w:rsidP="00606C7C"/>
    <w:p w14:paraId="1D1E0E09" w14:textId="77777777" w:rsidR="003410C6" w:rsidRPr="00F03E35" w:rsidRDefault="003410C6" w:rsidP="0081106E">
      <w:pPr>
        <w:shd w:val="clear" w:color="auto" w:fill="FFFFFF"/>
        <w:jc w:val="left"/>
        <w:rPr>
          <w:sz w:val="16"/>
          <w:szCs w:val="16"/>
          <w:lang w:val="en-US"/>
        </w:rPr>
      </w:pPr>
      <w:r w:rsidRPr="00F566D9">
        <w:rPr>
          <w:rFonts w:ascii="Courier New" w:hAnsi="Courier New" w:cs="Courier New"/>
          <w:sz w:val="16"/>
          <w:szCs w:val="16"/>
        </w:rPr>
        <w:t>/*</w:t>
      </w:r>
      <w:r w:rsidRPr="00F566D9">
        <w:rPr>
          <w:rFonts w:ascii="Courier New" w:hAnsi="Courier New" w:cs="Courier New"/>
          <w:sz w:val="16"/>
          <w:szCs w:val="16"/>
        </w:rPr>
        <w:br/>
        <w:t>AltiSense Version 1.1</w:t>
      </w:r>
      <w:r w:rsidRPr="00F566D9">
        <w:rPr>
          <w:rFonts w:ascii="Courier New" w:hAnsi="Courier New" w:cs="Courier New"/>
          <w:sz w:val="16"/>
          <w:szCs w:val="16"/>
        </w:rPr>
        <w:br/>
      </w:r>
      <w:r w:rsidRPr="00F566D9">
        <w:rPr>
          <w:rFonts w:ascii="Courier New" w:hAnsi="Courier New" w:cs="Courier New"/>
          <w:sz w:val="16"/>
          <w:szCs w:val="16"/>
        </w:rPr>
        <w:br/>
        <w:t>Programm zur Distanzmessung mit dem TeraRanger Evo 60m TOF Sensor, Ausgabe der Messwerte</w:t>
      </w:r>
      <w:r w:rsidRPr="00F566D9">
        <w:rPr>
          <w:rFonts w:ascii="Courier New" w:hAnsi="Courier New" w:cs="Courier New"/>
          <w:sz w:val="16"/>
          <w:szCs w:val="16"/>
        </w:rPr>
        <w:br/>
        <w:t xml:space="preserve">über ein Display, Datenspeicherung auf einer SD-Karte, Audioausgabe über das DFPlayer mini </w:t>
      </w:r>
      <w:r w:rsidRPr="00F566D9">
        <w:rPr>
          <w:rFonts w:ascii="Courier New" w:hAnsi="Courier New" w:cs="Courier New"/>
          <w:sz w:val="16"/>
          <w:szCs w:val="16"/>
        </w:rPr>
        <w:br/>
        <w:t>MP3-Modul</w:t>
      </w:r>
      <w:r w:rsidRPr="00F566D9">
        <w:rPr>
          <w:rFonts w:ascii="Courier New" w:hAnsi="Courier New" w:cs="Courier New"/>
          <w:sz w:val="16"/>
          <w:szCs w:val="16"/>
        </w:rPr>
        <w:br/>
      </w:r>
      <w:r w:rsidRPr="00F566D9">
        <w:rPr>
          <w:rFonts w:ascii="Courier New" w:hAnsi="Courier New" w:cs="Courier New"/>
          <w:sz w:val="16"/>
          <w:szCs w:val="16"/>
        </w:rPr>
        <w:br/>
        <w:t>Bearbeitet am 05.10.2021</w:t>
      </w:r>
      <w:r w:rsidRPr="00F566D9">
        <w:rPr>
          <w:rFonts w:ascii="Courier New" w:hAnsi="Courier New" w:cs="Courier New"/>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include</w:t>
      </w:r>
      <w:r w:rsidRPr="00F566D9">
        <w:rPr>
          <w:rFonts w:ascii="Courier New" w:hAnsi="Courier New" w:cs="Courier New"/>
          <w:sz w:val="16"/>
          <w:szCs w:val="16"/>
        </w:rPr>
        <w:t xml:space="preserve"> &lt;Wire.h&gt;</w:t>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include</w:t>
      </w:r>
      <w:r w:rsidRPr="00F566D9">
        <w:rPr>
          <w:rFonts w:ascii="Courier New" w:hAnsi="Courier New" w:cs="Courier New"/>
          <w:sz w:val="16"/>
          <w:szCs w:val="16"/>
        </w:rPr>
        <w:t xml:space="preserve"> &lt;LiquidCrystal_I2C.h&gt;</w:t>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include</w:t>
      </w:r>
      <w:r w:rsidRPr="00F566D9">
        <w:rPr>
          <w:rFonts w:ascii="Courier New" w:hAnsi="Courier New" w:cs="Courier New"/>
          <w:sz w:val="16"/>
          <w:szCs w:val="16"/>
        </w:rPr>
        <w:t xml:space="preserve"> &lt;SD.h&gt;</w:t>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include</w:t>
      </w:r>
      <w:r w:rsidRPr="00F566D9">
        <w:rPr>
          <w:rFonts w:ascii="Courier New" w:hAnsi="Courier New" w:cs="Courier New"/>
          <w:sz w:val="16"/>
          <w:szCs w:val="16"/>
        </w:rPr>
        <w:t xml:space="preserve"> &lt;SoftwareSerial.h&gt;</w:t>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include</w:t>
      </w:r>
      <w:r w:rsidRPr="00F566D9">
        <w:rPr>
          <w:rFonts w:ascii="Courier New" w:hAnsi="Courier New" w:cs="Courier New"/>
          <w:sz w:val="16"/>
          <w:szCs w:val="16"/>
        </w:rPr>
        <w:t xml:space="preserve"> &lt;DFRobotDFPlayerMini.h&gt;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w:t>
      </w:r>
      <w:r w:rsidRPr="00F566D9">
        <w:rPr>
          <w:rFonts w:ascii="Courier New" w:hAnsi="Courier New" w:cs="Courier New"/>
          <w:color w:val="728E00"/>
          <w:sz w:val="16"/>
          <w:szCs w:val="16"/>
        </w:rPr>
        <w:t>define</w:t>
      </w:r>
      <w:r w:rsidRPr="00F566D9">
        <w:rPr>
          <w:rFonts w:ascii="Courier New" w:hAnsi="Courier New" w:cs="Courier New"/>
          <w:sz w:val="16"/>
          <w:szCs w:val="16"/>
        </w:rPr>
        <w:t xml:space="preserve"> SENSOR_ADDR 0x31                    // Sensoradresse definieren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LiquidCrystal_I2C lcd(</w:t>
      </w:r>
      <w:r w:rsidRPr="00F566D9">
        <w:rPr>
          <w:rFonts w:ascii="Courier New" w:hAnsi="Courier New" w:cs="Courier New"/>
          <w:color w:val="8A7B52"/>
          <w:sz w:val="16"/>
          <w:szCs w:val="16"/>
        </w:rPr>
        <w:t>0x27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16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w:t>
      </w:r>
      <w:r w:rsidRPr="00F566D9">
        <w:rPr>
          <w:rFonts w:ascii="Courier New" w:hAnsi="Courier New" w:cs="Courier New"/>
          <w:sz w:val="16"/>
          <w:szCs w:val="16"/>
        </w:rPr>
        <w:t>// LCD-Objekt erstellen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D35400"/>
          <w:sz w:val="16"/>
          <w:szCs w:val="16"/>
        </w:rPr>
        <w:t>File</w:t>
      </w:r>
      <w:r w:rsidRPr="00F566D9">
        <w:rPr>
          <w:rFonts w:ascii="Courier New" w:hAnsi="Courier New" w:cs="Courier New"/>
          <w:color w:val="434F54"/>
          <w:sz w:val="16"/>
          <w:szCs w:val="16"/>
        </w:rPr>
        <w:t xml:space="preserve"> myFile;                                </w:t>
      </w:r>
      <w:r w:rsidRPr="00F566D9">
        <w:rPr>
          <w:rFonts w:ascii="Courier New" w:hAnsi="Courier New" w:cs="Courier New"/>
          <w:sz w:val="16"/>
          <w:szCs w:val="16"/>
        </w:rPr>
        <w:t>// Datei-Objekt erstellen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D35400"/>
          <w:sz w:val="16"/>
          <w:szCs w:val="16"/>
        </w:rPr>
        <w:t>SoftwareSerial</w:t>
      </w:r>
      <w:r w:rsidRPr="00F566D9">
        <w:rPr>
          <w:rFonts w:ascii="Courier New" w:hAnsi="Courier New" w:cs="Courier New"/>
          <w:color w:val="434F54"/>
          <w:sz w:val="16"/>
          <w:szCs w:val="16"/>
        </w:rPr>
        <w:t xml:space="preserve"> mySoftwareSerial(</w:t>
      </w:r>
      <w:r w:rsidRPr="00F566D9">
        <w:rPr>
          <w:rFonts w:ascii="Courier New" w:hAnsi="Courier New" w:cs="Courier New"/>
          <w:color w:val="8A7B52"/>
          <w:sz w:val="16"/>
          <w:szCs w:val="16"/>
        </w:rPr>
        <w:t>5</w:t>
      </w:r>
      <w:r w:rsidRPr="00F566D9">
        <w:rPr>
          <w:rFonts w:ascii="Courier New" w:hAnsi="Courier New" w:cs="Courier New"/>
          <w:color w:val="434F54"/>
          <w:sz w:val="16"/>
          <w:szCs w:val="16"/>
        </w:rPr>
        <w:t>,</w:t>
      </w:r>
      <w:r w:rsidRPr="00F566D9">
        <w:rPr>
          <w:rFonts w:ascii="Courier New" w:hAnsi="Courier New" w:cs="Courier New"/>
          <w:color w:val="8A7B52"/>
          <w:sz w:val="16"/>
          <w:szCs w:val="16"/>
        </w:rPr>
        <w:t>6</w:t>
      </w:r>
      <w:r w:rsidRPr="00F566D9">
        <w:rPr>
          <w:rFonts w:ascii="Courier New" w:hAnsi="Courier New" w:cs="Courier New"/>
          <w:color w:val="434F54"/>
          <w:sz w:val="16"/>
          <w:szCs w:val="16"/>
        </w:rPr>
        <w:t xml:space="preserve">);       </w:t>
      </w:r>
      <w:r w:rsidRPr="00F566D9">
        <w:rPr>
          <w:rFonts w:ascii="Courier New" w:hAnsi="Courier New" w:cs="Courier New"/>
          <w:sz w:val="16"/>
          <w:szCs w:val="16"/>
        </w:rPr>
        <w:t>// (RX,TX)  SoftwareSerial-Objekt erstellen</w:t>
      </w:r>
      <w:r w:rsidRPr="00F566D9">
        <w:rPr>
          <w:rFonts w:ascii="Courier New" w:hAnsi="Courier New" w:cs="Courier New"/>
          <w:color w:val="434F54"/>
          <w:sz w:val="16"/>
          <w:szCs w:val="16"/>
        </w:rPr>
        <w:br/>
        <w:t xml:space="preserve">DFRobotDFPlayerMini myDFPlayer;             </w:t>
      </w:r>
      <w:r w:rsidRPr="00F566D9">
        <w:rPr>
          <w:rFonts w:ascii="Courier New" w:hAnsi="Courier New" w:cs="Courier New"/>
          <w:sz w:val="16"/>
          <w:szCs w:val="16"/>
        </w:rPr>
        <w:t>// DFPlayer-Objekt für die MP3-Steuerung erstellen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Definition custom Zeichensatz</w:t>
      </w:r>
      <w:r w:rsidRPr="00F566D9">
        <w:rPr>
          <w:rFonts w:ascii="Courier New" w:hAnsi="Courier New" w:cs="Courier New"/>
          <w:color w:val="434F54"/>
          <w:sz w:val="16"/>
          <w:szCs w:val="16"/>
        </w:rPr>
        <w:br/>
      </w:r>
      <w:r w:rsidRPr="00F566D9">
        <w:rPr>
          <w:rFonts w:ascii="Courier New" w:hAnsi="Courier New" w:cs="Courier New"/>
          <w:color w:val="00979D"/>
          <w:sz w:val="16"/>
          <w:szCs w:val="16"/>
        </w:rPr>
        <w:t>const</w:t>
      </w:r>
      <w:r w:rsidRPr="00F566D9">
        <w:rPr>
          <w:rFonts w:ascii="Courier New" w:hAnsi="Courier New" w:cs="Courier New"/>
          <w:color w:val="434F54"/>
          <w:sz w:val="16"/>
          <w:szCs w:val="16"/>
        </w:rPr>
        <w:t xml:space="preserve"> </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custom[][</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xml:space="preserve">] PROGMEM = {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1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0x18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2 </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t xml:space="preserve">      {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3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4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0x18</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5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6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7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char 8 </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Definition große Zeichen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00979D"/>
          <w:sz w:val="16"/>
          <w:szCs w:val="16"/>
        </w:rPr>
        <w:t>const</w:t>
      </w:r>
      <w:r w:rsidRPr="00F566D9">
        <w:rPr>
          <w:rFonts w:ascii="Courier New" w:hAnsi="Courier New" w:cs="Courier New"/>
          <w:color w:val="434F54"/>
          <w:sz w:val="16"/>
          <w:szCs w:val="16"/>
        </w:rPr>
        <w:t xml:space="preserve"> </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bigChars[][</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PROGMEM =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Space</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&amp;</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0</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1</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2</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3</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4</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5</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6</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7</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8</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9</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0xA5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&lt;</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&gt;</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A</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B</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C</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D</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E</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F</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G</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H</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I</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J</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K</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L</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M</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N</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0</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P</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Q</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R</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S</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T</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U</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V</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Y</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Z</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Backslash</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t xml:space="preserve">      {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w:t>
      </w:r>
      <w:r w:rsidRPr="00F566D9">
        <w:rPr>
          <w:rFonts w:ascii="Courier New" w:hAnsi="Courier New" w:cs="Courier New"/>
          <w:color w:val="434F54"/>
          <w:sz w:val="16"/>
          <w:szCs w:val="16"/>
        </w:rPr>
        <w:br/>
        <w:t xml:space="preserve">      {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_</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col,row,nb=</w:t>
      </w:r>
      <w:r w:rsidRPr="00F566D9">
        <w:rPr>
          <w:rFonts w:ascii="Courier New" w:hAnsi="Courier New" w:cs="Courier New"/>
          <w:color w:val="8A7B52"/>
          <w:sz w:val="16"/>
          <w:szCs w:val="16"/>
        </w:rPr>
        <w:t>0</w:t>
      </w:r>
      <w:r w:rsidRPr="00F566D9">
        <w:rPr>
          <w:rFonts w:ascii="Courier New" w:hAnsi="Courier New" w:cs="Courier New"/>
          <w:color w:val="434F54"/>
          <w:sz w:val="16"/>
          <w:szCs w:val="16"/>
        </w:rPr>
        <w:t>,bc=</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bb[</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xml:space="preserve">];                                               </w:t>
      </w:r>
      <w:r w:rsidRPr="00F566D9">
        <w:rPr>
          <w:rFonts w:ascii="Courier New" w:hAnsi="Courier New" w:cs="Courier New"/>
          <w:sz w:val="16"/>
          <w:szCs w:val="16"/>
        </w:rPr>
        <w:t>// byte buffer zum Lesen aus PROGMEM</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Tabelle für zyklische Redundanzchecks der "crc8" Funktion</w:t>
      </w:r>
      <w:r w:rsidRPr="00F566D9">
        <w:rPr>
          <w:rFonts w:ascii="Courier New" w:hAnsi="Courier New" w:cs="Courier New"/>
          <w:color w:val="434F54"/>
          <w:sz w:val="16"/>
          <w:szCs w:val="16"/>
        </w:rPr>
        <w:br/>
      </w:r>
      <w:r w:rsidRPr="00F566D9">
        <w:rPr>
          <w:rFonts w:ascii="Courier New" w:hAnsi="Courier New" w:cs="Courier New"/>
          <w:color w:val="00979D"/>
          <w:sz w:val="16"/>
          <w:szCs w:val="16"/>
        </w:rPr>
        <w:t>static</w:t>
      </w:r>
      <w:r w:rsidRPr="00F566D9">
        <w:rPr>
          <w:rFonts w:ascii="Courier New" w:hAnsi="Courier New" w:cs="Courier New"/>
          <w:color w:val="434F54"/>
          <w:sz w:val="16"/>
          <w:szCs w:val="16"/>
        </w:rPr>
        <w:t xml:space="preserve"> </w:t>
      </w:r>
      <w:r w:rsidRPr="00F566D9">
        <w:rPr>
          <w:rFonts w:ascii="Courier New" w:hAnsi="Courier New" w:cs="Courier New"/>
          <w:color w:val="00979D"/>
          <w:sz w:val="16"/>
          <w:szCs w:val="16"/>
        </w:rPr>
        <w:t>const</w:t>
      </w:r>
      <w:r w:rsidRPr="00F566D9">
        <w:rPr>
          <w:rFonts w:ascii="Courier New" w:hAnsi="Courier New" w:cs="Courier New"/>
          <w:color w:val="434F54"/>
          <w:sz w:val="16"/>
          <w:szCs w:val="16"/>
        </w:rPr>
        <w:t xml:space="preserve"> uint8_t crc_table[] = {</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0x31</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0x24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0x65</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0x48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0xe9</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0xfc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0xcd</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0x90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0xa1</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0xb4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0xd2</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0xab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0x9a</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0x27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0x16</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0x03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0x42</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0x6f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0x95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0xa4</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0xf9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0xc8</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0xdd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0x7c</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0x51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0x05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0x34</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0x4e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0x47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0x5b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0x7f</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0x6a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0x63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0x37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0x2b</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0x06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0x0f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0x13</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0xa7</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0xb2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0xbb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0x9f</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0x83</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0xde</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0xd9</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0xd7</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0xcc</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0xcb</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0xe6</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0xe1</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0xe8</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0xef</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8A7B52"/>
          <w:sz w:val="16"/>
          <w:szCs w:val="16"/>
        </w:rPr>
        <w:t>0xfa</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0xf4</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0xf3</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 GLOBALE VARIABLEN ************************************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uint8_t buf[</w:t>
      </w:r>
      <w:r w:rsidRPr="00F566D9">
        <w:rPr>
          <w:rFonts w:ascii="Courier New" w:hAnsi="Courier New" w:cs="Courier New"/>
          <w:color w:val="8A7B52"/>
          <w:sz w:val="16"/>
          <w:szCs w:val="16"/>
        </w:rPr>
        <w:t>3</w:t>
      </w:r>
      <w:r w:rsidRPr="00F566D9">
        <w:rPr>
          <w:rFonts w:ascii="Courier New" w:hAnsi="Courier New" w:cs="Courier New"/>
          <w:color w:val="434F54"/>
          <w:sz w:val="16"/>
          <w:szCs w:val="16"/>
        </w:rPr>
        <w:t xml:space="preserve">];           </w:t>
      </w:r>
      <w:r w:rsidRPr="00F566D9">
        <w:rPr>
          <w:rFonts w:ascii="Courier New" w:hAnsi="Courier New" w:cs="Courier New"/>
          <w:sz w:val="16"/>
          <w:szCs w:val="16"/>
        </w:rPr>
        <w:t>// "buf[3]" nimmt Datenframe des Sensors auf</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uint16_t offset;          </w:t>
      </w:r>
      <w:r w:rsidRPr="00F566D9">
        <w:rPr>
          <w:rFonts w:ascii="Courier New" w:hAnsi="Courier New" w:cs="Courier New"/>
          <w:sz w:val="16"/>
          <w:szCs w:val="16"/>
        </w:rPr>
        <w:t>// Variable für die Speicherung des Offset-Werts für die Justierung</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uint16_t distBuf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Pufferspeicher für Distanz der vergangenen Messung</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uint8_t announced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Indikatorvariable für Die Höhenansage</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uint8_t timeDiv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Zählervariable für Frequenzteiler der Display- und Audioausgabe</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00979D"/>
          <w:sz w:val="16"/>
          <w:szCs w:val="16"/>
        </w:rPr>
        <w:t>String</w:t>
      </w:r>
      <w:r w:rsidRPr="00F566D9">
        <w:rPr>
          <w:rFonts w:ascii="Courier New" w:hAnsi="Courier New" w:cs="Courier New"/>
          <w:color w:val="434F54"/>
          <w:sz w:val="16"/>
          <w:szCs w:val="16"/>
        </w:rPr>
        <w:t xml:space="preserve"> filename;          </w:t>
      </w:r>
      <w:r w:rsidRPr="00F566D9">
        <w:rPr>
          <w:rFonts w:ascii="Courier New" w:hAnsi="Courier New" w:cs="Courier New"/>
          <w:sz w:val="16"/>
          <w:szCs w:val="16"/>
        </w:rPr>
        <w:t>// Variable für den inkrementierenden Dateinamen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sz w:val="16"/>
          <w:szCs w:val="16"/>
        </w:rPr>
        <w:t>//                                           SETUP                                          //</w:t>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00979D"/>
          <w:sz w:val="16"/>
          <w:szCs w:val="16"/>
        </w:rPr>
        <w:t>void</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setup</w:t>
      </w:r>
      <w:r w:rsidRPr="00F566D9">
        <w:rPr>
          <w:rFonts w:ascii="Courier New" w:hAnsi="Courier New" w:cs="Courier New"/>
          <w:color w:val="434F54"/>
          <w:sz w:val="16"/>
          <w:szCs w:val="16"/>
        </w:rPr>
        <w:t>()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 xml:space="preserve">();                       </w:t>
      </w:r>
      <w:r w:rsidRPr="00F566D9">
        <w:rPr>
          <w:rFonts w:ascii="Courier New" w:hAnsi="Courier New" w:cs="Courier New"/>
          <w:sz w:val="16"/>
          <w:szCs w:val="16"/>
        </w:rPr>
        <w:t>// I2C Bus als Master beitreten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LCD initialisieren</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(nb=</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nb&lt;</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xml:space="preserve">; nb++ ) {           </w:t>
      </w:r>
      <w:r w:rsidRPr="00F566D9">
        <w:rPr>
          <w:rFonts w:ascii="Courier New" w:hAnsi="Courier New" w:cs="Courier New"/>
          <w:sz w:val="16"/>
          <w:szCs w:val="16"/>
        </w:rPr>
        <w:t>// Erstellung von 8 custom Zeichen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(bc=</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bc&lt;</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bc++) bb[bc]= pgm_read_byte( &amp;custom[nb][bc] );</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createChar</w:t>
      </w:r>
      <w:r w:rsidRPr="00F566D9">
        <w:rPr>
          <w:rFonts w:ascii="Courier New" w:hAnsi="Courier New" w:cs="Courier New"/>
          <w:color w:val="434F54"/>
          <w:sz w:val="16"/>
          <w:szCs w:val="16"/>
        </w:rPr>
        <w:t xml:space="preserve"> ( nb+</w:t>
      </w:r>
      <w:r w:rsidRPr="00F566D9">
        <w:rPr>
          <w:rFonts w:ascii="Courier New" w:hAnsi="Courier New" w:cs="Courier New"/>
          <w:color w:val="8A7B52"/>
          <w:sz w:val="16"/>
          <w:szCs w:val="16"/>
        </w:rPr>
        <w:t>1</w:t>
      </w:r>
      <w:r w:rsidRPr="00F566D9">
        <w:rPr>
          <w:rFonts w:ascii="Courier New" w:hAnsi="Courier New" w:cs="Courier New"/>
          <w:color w:val="434F54"/>
          <w:sz w:val="16"/>
          <w:szCs w:val="16"/>
        </w:rPr>
        <w:t>, bb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clear</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lcd.backlight();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SD initialisieren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while</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w:t>
      </w:r>
      <w:r w:rsidRPr="00F566D9">
        <w:rPr>
          <w:rFonts w:ascii="Courier New" w:hAnsi="Courier New" w:cs="Courier New"/>
          <w:color w:val="8A7B52"/>
          <w:sz w:val="16"/>
          <w:szCs w:val="16"/>
        </w:rPr>
        <w:t>10</w:t>
      </w:r>
      <w:r w:rsidRPr="00F566D9">
        <w:rPr>
          <w:rFonts w:ascii="Courier New" w:hAnsi="Courier New" w:cs="Courier New"/>
          <w:color w:val="434F54"/>
          <w:sz w:val="16"/>
          <w:szCs w:val="16"/>
        </w:rPr>
        <w:t>)) {</w:t>
      </w:r>
      <w:r w:rsidRPr="00F566D9">
        <w:rPr>
          <w:rFonts w:ascii="Courier New" w:hAnsi="Courier New" w:cs="Courier New"/>
          <w:color w:val="434F54"/>
          <w:sz w:val="16"/>
          <w:szCs w:val="16"/>
        </w:rPr>
        <w:br/>
        <w:t xml:space="preserve">    writeBigString(</w:t>
      </w:r>
      <w:r w:rsidRPr="00F566D9">
        <w:rPr>
          <w:rFonts w:ascii="Courier New" w:hAnsi="Courier New" w:cs="Courier New"/>
          <w:color w:val="005C5F"/>
          <w:sz w:val="16"/>
          <w:szCs w:val="16"/>
        </w:rPr>
        <w:t>"SD"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Blinkende Displayanzeige "SD" bei fehlender SD-Karte</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t xml:space="preserve">    </w:t>
      </w:r>
      <w:r w:rsidRPr="00F566D9">
        <w:rPr>
          <w:rFonts w:ascii="Courier New" w:hAnsi="Courier New" w:cs="Courier New"/>
          <w:color w:val="D35400"/>
          <w:sz w:val="16"/>
          <w:szCs w:val="16"/>
        </w:rPr>
        <w:t>delay</w:t>
      </w:r>
      <w:r w:rsidRPr="00F566D9">
        <w:rPr>
          <w:rFonts w:ascii="Courier New" w:hAnsi="Courier New" w:cs="Courier New"/>
          <w:color w:val="434F54"/>
          <w:sz w:val="16"/>
          <w:szCs w:val="16"/>
        </w:rPr>
        <w:t>(</w:t>
      </w:r>
      <w:r w:rsidRPr="00F566D9">
        <w:rPr>
          <w:rFonts w:ascii="Courier New" w:hAnsi="Courier New" w:cs="Courier New"/>
          <w:color w:val="8A7B52"/>
          <w:sz w:val="16"/>
          <w:szCs w:val="16"/>
        </w:rPr>
        <w:t>1500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clear</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//Startbildschirm</w:t>
      </w:r>
      <w:r w:rsidRPr="00F566D9">
        <w:rPr>
          <w:rFonts w:ascii="Courier New" w:hAnsi="Courier New" w:cs="Courier New"/>
          <w:color w:val="434F54"/>
          <w:sz w:val="16"/>
          <w:szCs w:val="16"/>
        </w:rPr>
        <w:br/>
        <w:t xml:space="preserve">  writeBigString(</w:t>
      </w:r>
      <w:r w:rsidRPr="00F566D9">
        <w:rPr>
          <w:rFonts w:ascii="Courier New" w:hAnsi="Courier New" w:cs="Courier New"/>
          <w:color w:val="005C5F"/>
          <w:sz w:val="16"/>
          <w:szCs w:val="16"/>
        </w:rPr>
        <w:t>"LOAD"</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Ladebildschirm für restliche Setup()-Funktion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Datei mit inkrementiertem, einzigartigem Namen erstellen und öffnen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(uint8_t n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n &lt;= </w:t>
      </w:r>
      <w:r w:rsidRPr="00F566D9">
        <w:rPr>
          <w:rFonts w:ascii="Courier New" w:hAnsi="Courier New" w:cs="Courier New"/>
          <w:color w:val="8A7B52"/>
          <w:sz w:val="16"/>
          <w:szCs w:val="16"/>
        </w:rPr>
        <w:t>1000</w:t>
      </w:r>
      <w:r w:rsidRPr="00F566D9">
        <w:rPr>
          <w:rFonts w:ascii="Courier New" w:hAnsi="Courier New" w:cs="Courier New"/>
          <w:color w:val="434F54"/>
          <w:sz w:val="16"/>
          <w:szCs w:val="16"/>
        </w:rPr>
        <w:t>; n++){</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String</w:t>
      </w:r>
      <w:r w:rsidRPr="00F566D9">
        <w:rPr>
          <w:rFonts w:ascii="Courier New" w:hAnsi="Courier New" w:cs="Courier New"/>
          <w:color w:val="434F54"/>
          <w:sz w:val="16"/>
          <w:szCs w:val="16"/>
        </w:rPr>
        <w:t xml:space="preserve"> i_str = </w:t>
      </w:r>
      <w:r w:rsidRPr="00F566D9">
        <w:rPr>
          <w:rFonts w:ascii="Courier New" w:hAnsi="Courier New" w:cs="Courier New"/>
          <w:color w:val="00979D"/>
          <w:sz w:val="16"/>
          <w:szCs w:val="16"/>
        </w:rPr>
        <w:t>String</w:t>
      </w:r>
      <w:r w:rsidRPr="00F566D9">
        <w:rPr>
          <w:rFonts w:ascii="Courier New" w:hAnsi="Courier New" w:cs="Courier New"/>
          <w:color w:val="434F54"/>
          <w:sz w:val="16"/>
          <w:szCs w:val="16"/>
        </w:rPr>
        <w:t>(n);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exists</w:t>
      </w:r>
      <w:r w:rsidRPr="00F566D9">
        <w:rPr>
          <w:rFonts w:ascii="Courier New" w:hAnsi="Courier New" w:cs="Courier New"/>
          <w:color w:val="434F54"/>
          <w:sz w:val="16"/>
          <w:szCs w:val="16"/>
        </w:rPr>
        <w:t>(</w:t>
      </w:r>
      <w:r w:rsidRPr="00F566D9">
        <w:rPr>
          <w:rFonts w:ascii="Courier New" w:hAnsi="Courier New" w:cs="Courier New"/>
          <w:color w:val="00979D"/>
          <w:sz w:val="16"/>
          <w:szCs w:val="16"/>
        </w:rPr>
        <w:t>String</w:t>
      </w:r>
      <w:r w:rsidRPr="00F566D9">
        <w:rPr>
          <w:rFonts w:ascii="Courier New" w:hAnsi="Courier New" w:cs="Courier New"/>
          <w:color w:val="434F54"/>
          <w:sz w:val="16"/>
          <w:szCs w:val="16"/>
        </w:rPr>
        <w:t>(</w:t>
      </w:r>
      <w:r w:rsidRPr="00F566D9">
        <w:rPr>
          <w:rFonts w:ascii="Courier New" w:hAnsi="Courier New" w:cs="Courier New"/>
          <w:color w:val="005C5F"/>
          <w:sz w:val="16"/>
          <w:szCs w:val="16"/>
        </w:rPr>
        <w:t>"data_"</w:t>
      </w:r>
      <w:r w:rsidRPr="00F566D9">
        <w:rPr>
          <w:rFonts w:ascii="Courier New" w:hAnsi="Courier New" w:cs="Courier New"/>
          <w:color w:val="434F54"/>
          <w:sz w:val="16"/>
          <w:szCs w:val="16"/>
        </w:rPr>
        <w:t xml:space="preserve"> + i_str + </w:t>
      </w:r>
      <w:r w:rsidRPr="00F566D9">
        <w:rPr>
          <w:rFonts w:ascii="Courier New" w:hAnsi="Courier New" w:cs="Courier New"/>
          <w:color w:val="005C5F"/>
          <w:sz w:val="16"/>
          <w:szCs w:val="16"/>
        </w:rPr>
        <w:t>".csv"</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filename = </w:t>
      </w:r>
      <w:r w:rsidRPr="00F566D9">
        <w:rPr>
          <w:rFonts w:ascii="Courier New" w:hAnsi="Courier New" w:cs="Courier New"/>
          <w:color w:val="00979D"/>
          <w:sz w:val="16"/>
          <w:szCs w:val="16"/>
        </w:rPr>
        <w:t>String</w:t>
      </w:r>
      <w:r w:rsidRPr="00F566D9">
        <w:rPr>
          <w:rFonts w:ascii="Courier New" w:hAnsi="Courier New" w:cs="Courier New"/>
          <w:color w:val="434F54"/>
          <w:sz w:val="16"/>
          <w:szCs w:val="16"/>
        </w:rPr>
        <w:t>(</w:t>
      </w:r>
      <w:r w:rsidRPr="00F566D9">
        <w:rPr>
          <w:rFonts w:ascii="Courier New" w:hAnsi="Courier New" w:cs="Courier New"/>
          <w:color w:val="005C5F"/>
          <w:sz w:val="16"/>
          <w:szCs w:val="16"/>
        </w:rPr>
        <w:t>"data_"</w:t>
      </w:r>
      <w:r w:rsidRPr="00F566D9">
        <w:rPr>
          <w:rFonts w:ascii="Courier New" w:hAnsi="Courier New" w:cs="Courier New"/>
          <w:color w:val="434F54"/>
          <w:sz w:val="16"/>
          <w:szCs w:val="16"/>
        </w:rPr>
        <w:t xml:space="preserve"> + i_str + </w:t>
      </w:r>
      <w:r w:rsidRPr="00F566D9">
        <w:rPr>
          <w:rFonts w:ascii="Courier New" w:hAnsi="Courier New" w:cs="Courier New"/>
          <w:color w:val="005C5F"/>
          <w:sz w:val="16"/>
          <w:szCs w:val="16"/>
        </w:rPr>
        <w:t>".csv"</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break</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myFile =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open</w:t>
      </w:r>
      <w:r w:rsidRPr="00F566D9">
        <w:rPr>
          <w:rFonts w:ascii="Courier New" w:hAnsi="Courier New" w:cs="Courier New"/>
          <w:color w:val="434F54"/>
          <w:sz w:val="16"/>
          <w:szCs w:val="16"/>
        </w:rPr>
        <w:t>(filename, FILE_WRITE);</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(myFile){</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println</w:t>
      </w:r>
      <w:r w:rsidRPr="00F566D9">
        <w:rPr>
          <w:rFonts w:ascii="Courier New" w:hAnsi="Courier New" w:cs="Courier New"/>
          <w:color w:val="434F54"/>
          <w:sz w:val="16"/>
          <w:szCs w:val="16"/>
        </w:rPr>
        <w:t>(</w:t>
      </w:r>
      <w:r w:rsidRPr="00F566D9">
        <w:rPr>
          <w:rFonts w:ascii="Courier New" w:hAnsi="Courier New" w:cs="Courier New"/>
          <w:color w:val="005C5F"/>
          <w:sz w:val="16"/>
          <w:szCs w:val="16"/>
        </w:rPr>
        <w:t>"TIMESTAMP;ENTFERNUNG"</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close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MP3 Modul initialisieren</w:t>
      </w:r>
      <w:r w:rsidRPr="00F566D9">
        <w:rPr>
          <w:rFonts w:ascii="Courier New" w:hAnsi="Courier New" w:cs="Courier New"/>
          <w:color w:val="434F54"/>
          <w:sz w:val="16"/>
          <w:szCs w:val="16"/>
        </w:rPr>
        <w:br/>
        <w:t xml:space="preserve">  mySoftwareSerial.</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w:t>
      </w:r>
      <w:r w:rsidRPr="00F566D9">
        <w:rPr>
          <w:rFonts w:ascii="Courier New" w:hAnsi="Courier New" w:cs="Courier New"/>
          <w:color w:val="8A7B52"/>
          <w:sz w:val="16"/>
          <w:szCs w:val="16"/>
        </w:rPr>
        <w:t>9600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myDFPlayer.</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(mySoftwareSerial);</w:t>
      </w:r>
      <w:r w:rsidRPr="00F566D9">
        <w:rPr>
          <w:rFonts w:ascii="Courier New" w:hAnsi="Courier New" w:cs="Courier New"/>
          <w:color w:val="434F54"/>
          <w:sz w:val="16"/>
          <w:szCs w:val="16"/>
        </w:rPr>
        <w:br/>
        <w:t xml:space="preserve">  myDFPlayer.volume(</w:t>
      </w:r>
      <w:r w:rsidRPr="00F566D9">
        <w:rPr>
          <w:rFonts w:ascii="Courier New" w:hAnsi="Courier New" w:cs="Courier New"/>
          <w:color w:val="8A7B52"/>
          <w:sz w:val="16"/>
          <w:szCs w:val="16"/>
        </w:rPr>
        <w:t>10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myDFPlayer.playMp3Folder(</w:t>
      </w:r>
      <w:r w:rsidRPr="00F566D9">
        <w:rPr>
          <w:rFonts w:ascii="Courier New" w:hAnsi="Courier New" w:cs="Courier New"/>
          <w:color w:val="8A7B52"/>
          <w:sz w:val="16"/>
          <w:szCs w:val="16"/>
        </w:rPr>
        <w:t>7</w:t>
      </w:r>
      <w:r w:rsidRPr="00F566D9">
        <w:rPr>
          <w:rFonts w:ascii="Courier New" w:hAnsi="Courier New" w:cs="Courier New"/>
          <w:color w:val="434F54"/>
          <w:sz w:val="16"/>
          <w:szCs w:val="16"/>
        </w:rPr>
        <w:t xml:space="preserve">);        </w:t>
      </w:r>
      <w:r w:rsidRPr="00F566D9">
        <w:rPr>
          <w:rFonts w:ascii="Courier New" w:hAnsi="Courier New" w:cs="Courier New"/>
          <w:sz w:val="16"/>
          <w:szCs w:val="16"/>
        </w:rPr>
        <w:t>// Test-Audio "Minimums" für Audio-Konfiguration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xml:space="preserve">// Justieren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pinMode</w:t>
      </w:r>
      <w:r w:rsidRPr="00F566D9">
        <w:rPr>
          <w:rFonts w:ascii="Courier New" w:hAnsi="Courier New" w:cs="Courier New"/>
          <w:color w:val="434F54"/>
          <w:sz w:val="16"/>
          <w:szCs w:val="16"/>
        </w:rPr>
        <w:t>(</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INPUT_PULLUP</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digitalRead</w:t>
      </w:r>
      <w:r w:rsidRPr="00F566D9">
        <w:rPr>
          <w:rFonts w:ascii="Courier New" w:hAnsi="Courier New" w:cs="Courier New"/>
          <w:color w:val="434F54"/>
          <w:sz w:val="16"/>
          <w:szCs w:val="16"/>
        </w:rPr>
        <w:t>(</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 </w:t>
      </w:r>
      <w:r w:rsidRPr="00F566D9">
        <w:rPr>
          <w:rFonts w:ascii="Courier New" w:hAnsi="Courier New" w:cs="Courier New"/>
          <w:color w:val="D35400"/>
          <w:sz w:val="16"/>
          <w:szCs w:val="16"/>
        </w:rPr>
        <w:t>LOW</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Knopf gedrückt: </w:t>
      </w:r>
      <w:r w:rsidRPr="00F566D9">
        <w:rPr>
          <w:rFonts w:ascii="Courier New" w:hAnsi="Courier New" w:cs="Courier New"/>
          <w:color w:val="434F54"/>
          <w:sz w:val="16"/>
          <w:szCs w:val="16"/>
        </w:rPr>
        <w:br/>
        <w:t xml:space="preserve">    offset = messen();                </w:t>
      </w:r>
      <w:r w:rsidRPr="00F566D9">
        <w:rPr>
          <w:rFonts w:ascii="Courier New" w:hAnsi="Courier New" w:cs="Courier New"/>
          <w:sz w:val="16"/>
          <w:szCs w:val="16"/>
        </w:rPr>
        <w:t>// Offset wird gemessen und in "offset.txt" gespeichert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exists</w:t>
      </w:r>
      <w:r w:rsidRPr="00F566D9">
        <w:rPr>
          <w:rFonts w:ascii="Courier New" w:hAnsi="Courier New" w:cs="Courier New"/>
          <w:color w:val="434F54"/>
          <w:sz w:val="16"/>
          <w:szCs w:val="16"/>
        </w:rPr>
        <w:t>(</w:t>
      </w:r>
      <w:r w:rsidRPr="00F566D9">
        <w:rPr>
          <w:rFonts w:ascii="Courier New" w:hAnsi="Courier New" w:cs="Courier New"/>
          <w:color w:val="005C5F"/>
          <w:sz w:val="16"/>
          <w:szCs w:val="16"/>
        </w:rPr>
        <w:t>"offset.txt"</w:t>
      </w:r>
      <w:r w:rsidRPr="00F566D9">
        <w:rPr>
          <w:rFonts w:ascii="Courier New" w:hAnsi="Courier New" w:cs="Courier New"/>
          <w:color w:val="434F54"/>
          <w:sz w:val="16"/>
          <w:szCs w:val="16"/>
        </w:rPr>
        <w:t>))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remove</w:t>
      </w:r>
      <w:r w:rsidRPr="00F566D9">
        <w:rPr>
          <w:rFonts w:ascii="Courier New" w:hAnsi="Courier New" w:cs="Courier New"/>
          <w:color w:val="434F54"/>
          <w:sz w:val="16"/>
          <w:szCs w:val="16"/>
        </w:rPr>
        <w:t>(</w:t>
      </w:r>
      <w:r w:rsidRPr="00F566D9">
        <w:rPr>
          <w:rFonts w:ascii="Courier New" w:hAnsi="Courier New" w:cs="Courier New"/>
          <w:color w:val="005C5F"/>
          <w:sz w:val="16"/>
          <w:szCs w:val="16"/>
        </w:rPr>
        <w:t>"offset.txt"</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myFile =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open</w:t>
      </w:r>
      <w:r w:rsidRPr="00F566D9">
        <w:rPr>
          <w:rFonts w:ascii="Courier New" w:hAnsi="Courier New" w:cs="Courier New"/>
          <w:color w:val="434F54"/>
          <w:sz w:val="16"/>
          <w:szCs w:val="16"/>
        </w:rPr>
        <w:t>(</w:t>
      </w:r>
      <w:r w:rsidRPr="00F566D9">
        <w:rPr>
          <w:rFonts w:ascii="Courier New" w:hAnsi="Courier New" w:cs="Courier New"/>
          <w:color w:val="005C5F"/>
          <w:sz w:val="16"/>
          <w:szCs w:val="16"/>
        </w:rPr>
        <w:t>"offset.txt"</w:t>
      </w:r>
      <w:r w:rsidRPr="00F566D9">
        <w:rPr>
          <w:rFonts w:ascii="Courier New" w:hAnsi="Courier New" w:cs="Courier New"/>
          <w:color w:val="434F54"/>
          <w:sz w:val="16"/>
          <w:szCs w:val="16"/>
        </w:rPr>
        <w:t>, FILE_WRITE);</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(myFile){</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write</w:t>
      </w:r>
      <w:r w:rsidRPr="00F566D9">
        <w:rPr>
          <w:rFonts w:ascii="Courier New" w:hAnsi="Courier New" w:cs="Courier New"/>
          <w:color w:val="434F54"/>
          <w:sz w:val="16"/>
          <w:szCs w:val="16"/>
        </w:rPr>
        <w:t>(buf[</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write</w:t>
      </w:r>
      <w:r w:rsidRPr="00F566D9">
        <w:rPr>
          <w:rFonts w:ascii="Courier New" w:hAnsi="Courier New" w:cs="Courier New"/>
          <w:color w:val="434F54"/>
          <w:sz w:val="16"/>
          <w:szCs w:val="16"/>
        </w:rPr>
        <w:t>(buf[</w:t>
      </w:r>
      <w:r w:rsidRPr="00F566D9">
        <w:rPr>
          <w:rFonts w:ascii="Courier New" w:hAnsi="Courier New" w:cs="Courier New"/>
          <w:color w:val="8A7B52"/>
          <w:sz w:val="16"/>
          <w:szCs w:val="16"/>
        </w:rPr>
        <w:t>1</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close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 xml:space="preserve"> {</w:t>
      </w:r>
      <w:r w:rsidRPr="00F566D9">
        <w:rPr>
          <w:rFonts w:ascii="Courier New" w:hAnsi="Courier New" w:cs="Courier New"/>
          <w:color w:val="434F54"/>
          <w:sz w:val="16"/>
          <w:szCs w:val="16"/>
        </w:rPr>
        <w:br/>
        <w:t xml:space="preserve">    myFile =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open</w:t>
      </w:r>
      <w:r w:rsidRPr="00F566D9">
        <w:rPr>
          <w:rFonts w:ascii="Courier New" w:hAnsi="Courier New" w:cs="Courier New"/>
          <w:color w:val="434F54"/>
          <w:sz w:val="16"/>
          <w:szCs w:val="16"/>
        </w:rPr>
        <w:t>(</w:t>
      </w:r>
      <w:r w:rsidRPr="00F566D9">
        <w:rPr>
          <w:rFonts w:ascii="Courier New" w:hAnsi="Courier New" w:cs="Courier New"/>
          <w:color w:val="005C5F"/>
          <w:sz w:val="16"/>
          <w:szCs w:val="16"/>
        </w:rPr>
        <w:t>"offset.txt"</w:t>
      </w:r>
      <w:r w:rsidRPr="00F566D9">
        <w:rPr>
          <w:rFonts w:ascii="Courier New" w:hAnsi="Courier New" w:cs="Courier New"/>
          <w:color w:val="434F54"/>
          <w:sz w:val="16"/>
          <w:szCs w:val="16"/>
        </w:rPr>
        <w:t xml:space="preserve">, FILE_READ);         </w:t>
      </w:r>
      <w:r w:rsidRPr="00F566D9">
        <w:rPr>
          <w:rFonts w:ascii="Courier New" w:hAnsi="Courier New" w:cs="Courier New"/>
          <w:sz w:val="16"/>
          <w:szCs w:val="16"/>
        </w:rPr>
        <w:t>// Knopf nicht gedrückt: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(myFile.</w:t>
      </w:r>
      <w:r w:rsidRPr="00F566D9">
        <w:rPr>
          <w:rFonts w:ascii="Courier New" w:hAnsi="Courier New" w:cs="Courier New"/>
          <w:color w:val="D35400"/>
          <w:sz w:val="16"/>
          <w:szCs w:val="16"/>
        </w:rPr>
        <w:t>available</w:t>
      </w:r>
      <w:r w:rsidRPr="00F566D9">
        <w:rPr>
          <w:rFonts w:ascii="Courier New" w:hAnsi="Courier New" w:cs="Courier New"/>
          <w:color w:val="434F54"/>
          <w:sz w:val="16"/>
          <w:szCs w:val="16"/>
        </w:rPr>
        <w:t xml:space="preserve">() &gt;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Offsetwert aus Datei wird übernommen</w:t>
      </w:r>
      <w:r w:rsidRPr="00F566D9">
        <w:rPr>
          <w:rFonts w:ascii="Courier New" w:hAnsi="Courier New" w:cs="Courier New"/>
          <w:color w:val="434F54"/>
          <w:sz w:val="16"/>
          <w:szCs w:val="16"/>
        </w:rPr>
        <w:br/>
        <w:t xml:space="preserve">      offset = ((uint16_t) myFile.</w:t>
      </w:r>
      <w:r w:rsidRPr="00F566D9">
        <w:rPr>
          <w:rFonts w:ascii="Courier New" w:hAnsi="Courier New" w:cs="Courier New"/>
          <w:color w:val="D35400"/>
          <w:sz w:val="16"/>
          <w:szCs w:val="16"/>
        </w:rPr>
        <w:t>read</w:t>
      </w:r>
      <w:r w:rsidRPr="00F566D9">
        <w:rPr>
          <w:rFonts w:ascii="Courier New" w:hAnsi="Courier New" w:cs="Courier New"/>
          <w:color w:val="434F54"/>
          <w:sz w:val="16"/>
          <w:szCs w:val="16"/>
        </w:rPr>
        <w:t xml:space="preserve">() &lt;&lt; </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 (uint16_t) myFile.</w:t>
      </w:r>
      <w:r w:rsidRPr="00F566D9">
        <w:rPr>
          <w:rFonts w:ascii="Courier New" w:hAnsi="Courier New" w:cs="Courier New"/>
          <w:color w:val="D35400"/>
          <w:sz w:val="16"/>
          <w:szCs w:val="16"/>
        </w:rPr>
        <w:t>read</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close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 xml:space="preserve"> {</w:t>
      </w:r>
      <w:r w:rsidRPr="00F566D9">
        <w:rPr>
          <w:rFonts w:ascii="Courier New" w:hAnsi="Courier New" w:cs="Courier New"/>
          <w:color w:val="434F54"/>
          <w:sz w:val="16"/>
          <w:szCs w:val="16"/>
        </w:rPr>
        <w:br/>
        <w:t xml:space="preserve">      offset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clear</w:t>
      </w:r>
      <w:r w:rsidRPr="00F566D9">
        <w:rPr>
          <w:rFonts w:ascii="Courier New" w:hAnsi="Courier New" w:cs="Courier New"/>
          <w:color w:val="434F54"/>
          <w:sz w:val="16"/>
          <w:szCs w:val="16"/>
        </w:rPr>
        <w:t xml:space="preserve">();                                         </w:t>
      </w:r>
      <w:r w:rsidRPr="00F566D9">
        <w:rPr>
          <w:rFonts w:ascii="Courier New" w:hAnsi="Courier New" w:cs="Courier New"/>
          <w:sz w:val="16"/>
          <w:szCs w:val="16"/>
        </w:rPr>
        <w:t>// Ladebildschirm wird zurückgesetzt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sz w:val="16"/>
          <w:szCs w:val="16"/>
        </w:rPr>
        <w:t>//                                        MAIN LOOP                                         //</w:t>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00979D"/>
          <w:sz w:val="16"/>
          <w:szCs w:val="16"/>
        </w:rPr>
        <w:t>void</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loop</w:t>
      </w:r>
      <w:r w:rsidRPr="00F566D9">
        <w:rPr>
          <w:rFonts w:ascii="Courier New" w:hAnsi="Courier New" w:cs="Courier New"/>
          <w:color w:val="434F54"/>
          <w:sz w:val="16"/>
          <w:szCs w:val="16"/>
        </w:rPr>
        <w:t>()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 VARIABLEN *************************************** //</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br/>
        <w:t xml:space="preserve">  uint16_t distance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"distance" enthält Abstand in mm, wird um Offset korrigiert</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float</w:t>
      </w:r>
      <w:r w:rsidRPr="00F566D9">
        <w:rPr>
          <w:rFonts w:ascii="Courier New" w:hAnsi="Courier New" w:cs="Courier New"/>
          <w:color w:val="434F54"/>
          <w:sz w:val="16"/>
          <w:szCs w:val="16"/>
        </w:rPr>
        <w:t xml:space="preserve"> distance_m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Distanz als Gleitkommazahl in Metern</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distance_c[</w:t>
      </w:r>
      <w:r w:rsidRPr="00F566D9">
        <w:rPr>
          <w:rFonts w:ascii="Courier New" w:hAnsi="Courier New" w:cs="Courier New"/>
          <w:color w:val="8A7B52"/>
          <w:sz w:val="16"/>
          <w:szCs w:val="16"/>
        </w:rPr>
        <w:t>5</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Distanz als String für die Ausgabe auf dem Display</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distance = messen();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(distance&lt;=offset)                           </w:t>
      </w:r>
      <w:r w:rsidRPr="00F566D9">
        <w:rPr>
          <w:rFonts w:ascii="Courier New" w:hAnsi="Courier New" w:cs="Courier New"/>
          <w:sz w:val="16"/>
          <w:szCs w:val="16"/>
        </w:rPr>
        <w:t>// Wenn gemessene Distanz &lt; Offset:</w:t>
      </w:r>
      <w:r w:rsidRPr="00F566D9">
        <w:rPr>
          <w:rFonts w:ascii="Courier New" w:hAnsi="Courier New" w:cs="Courier New"/>
          <w:color w:val="434F54"/>
          <w:sz w:val="16"/>
          <w:szCs w:val="16"/>
        </w:rPr>
        <w:br/>
        <w:t xml:space="preserve">  {                                               </w:t>
      </w:r>
      <w:r w:rsidRPr="00F566D9">
        <w:rPr>
          <w:rFonts w:ascii="Courier New" w:hAnsi="Courier New" w:cs="Courier New"/>
          <w:sz w:val="16"/>
          <w:szCs w:val="16"/>
        </w:rPr>
        <w:t>// Distanz als 0 setzen</w:t>
      </w:r>
      <w:r w:rsidRPr="00F566D9">
        <w:rPr>
          <w:rFonts w:ascii="Courier New" w:hAnsi="Courier New" w:cs="Courier New"/>
          <w:color w:val="434F54"/>
          <w:sz w:val="16"/>
          <w:szCs w:val="16"/>
        </w:rPr>
        <w:br/>
        <w:t xml:space="preserve">    distance = </w:t>
      </w:r>
      <w:r w:rsidRPr="00F566D9">
        <w:rPr>
          <w:rFonts w:ascii="Courier New" w:hAnsi="Courier New" w:cs="Courier New"/>
          <w:color w:val="8A7B52"/>
          <w:sz w:val="16"/>
          <w:szCs w:val="16"/>
        </w:rPr>
        <w:t>0.0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 xml:space="preserve">                                            </w:t>
      </w:r>
      <w:r w:rsidRPr="00F566D9">
        <w:rPr>
          <w:rFonts w:ascii="Courier New" w:hAnsi="Courier New" w:cs="Courier New"/>
          <w:sz w:val="16"/>
          <w:szCs w:val="16"/>
        </w:rPr>
        <w:t>// Sonst: Distanz um Offset korrigieren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distance = distance-offset;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distance_m = (</w:t>
      </w:r>
      <w:r w:rsidRPr="00F566D9">
        <w:rPr>
          <w:rFonts w:ascii="Courier New" w:hAnsi="Courier New" w:cs="Courier New"/>
          <w:color w:val="00979D"/>
          <w:sz w:val="16"/>
          <w:szCs w:val="16"/>
        </w:rPr>
        <w:t>float</w:t>
      </w:r>
      <w:r w:rsidRPr="00F566D9">
        <w:rPr>
          <w:rFonts w:ascii="Courier New" w:hAnsi="Courier New" w:cs="Courier New"/>
          <w:color w:val="434F54"/>
          <w:sz w:val="16"/>
          <w:szCs w:val="16"/>
        </w:rPr>
        <w:t xml:space="preserve">) distance / </w:t>
      </w:r>
      <w:r w:rsidRPr="00F566D9">
        <w:rPr>
          <w:rFonts w:ascii="Courier New" w:hAnsi="Courier New" w:cs="Courier New"/>
          <w:color w:val="8A7B52"/>
          <w:sz w:val="16"/>
          <w:szCs w:val="16"/>
        </w:rPr>
        <w:t>1000.0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dtostrf(distance_m, </w:t>
      </w:r>
      <w:r w:rsidRPr="00F566D9">
        <w:rPr>
          <w:rFonts w:ascii="Courier New" w:hAnsi="Courier New" w:cs="Courier New"/>
          <w:color w:val="8A7B52"/>
          <w:sz w:val="16"/>
          <w:szCs w:val="16"/>
        </w:rPr>
        <w:t>5</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1</w:t>
      </w:r>
      <w:r w:rsidRPr="00F566D9">
        <w:rPr>
          <w:rFonts w:ascii="Courier New" w:hAnsi="Courier New" w:cs="Courier New"/>
          <w:color w:val="434F54"/>
          <w:sz w:val="16"/>
          <w:szCs w:val="16"/>
        </w:rPr>
        <w:t>, distance_c);</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((distance_m&lt;=</w:t>
      </w:r>
      <w:r w:rsidRPr="00F566D9">
        <w:rPr>
          <w:rFonts w:ascii="Courier New" w:hAnsi="Courier New" w:cs="Courier New"/>
          <w:color w:val="8A7B52"/>
          <w:sz w:val="16"/>
          <w:szCs w:val="16"/>
        </w:rPr>
        <w:t>30.0</w:t>
      </w:r>
      <w:r w:rsidRPr="00F566D9">
        <w:rPr>
          <w:rFonts w:ascii="Courier New" w:hAnsi="Courier New" w:cs="Courier New"/>
          <w:color w:val="434F54"/>
          <w:sz w:val="16"/>
          <w:szCs w:val="16"/>
        </w:rPr>
        <w:t>) &amp;&amp; (distance_m&gt;</w:t>
      </w:r>
      <w:r w:rsidRPr="00F566D9">
        <w:rPr>
          <w:rFonts w:ascii="Courier New" w:hAnsi="Courier New" w:cs="Courier New"/>
          <w:color w:val="8A7B52"/>
          <w:sz w:val="16"/>
          <w:szCs w:val="16"/>
        </w:rPr>
        <w:t>0.4</w:t>
      </w:r>
      <w:r w:rsidRPr="00F566D9">
        <w:rPr>
          <w:rFonts w:ascii="Courier New" w:hAnsi="Courier New" w:cs="Courier New"/>
          <w:color w:val="434F54"/>
          <w:sz w:val="16"/>
          <w:szCs w:val="16"/>
        </w:rPr>
        <w:t xml:space="preserve">)){     </w:t>
      </w:r>
      <w:r w:rsidRPr="00F566D9">
        <w:rPr>
          <w:rFonts w:ascii="Courier New" w:hAnsi="Courier New" w:cs="Courier New"/>
          <w:sz w:val="16"/>
          <w:szCs w:val="16"/>
        </w:rPr>
        <w:t>// Grenzen, ab denen Messfrequenz 1/sek ist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in Datei speichern</w:t>
      </w:r>
      <w:r w:rsidRPr="00F566D9">
        <w:rPr>
          <w:rFonts w:ascii="Courier New" w:hAnsi="Courier New" w:cs="Courier New"/>
          <w:color w:val="434F54"/>
          <w:sz w:val="16"/>
          <w:szCs w:val="16"/>
        </w:rPr>
        <w:br/>
        <w:t xml:space="preserve">    myFile =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open</w:t>
      </w:r>
      <w:r w:rsidRPr="00F566D9">
        <w:rPr>
          <w:rFonts w:ascii="Courier New" w:hAnsi="Courier New" w:cs="Courier New"/>
          <w:color w:val="434F54"/>
          <w:sz w:val="16"/>
          <w:szCs w:val="16"/>
        </w:rPr>
        <w:t>(filename, FILE_WRITE);</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(myFile){</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unsigned</w:t>
      </w:r>
      <w:r w:rsidRPr="00F566D9">
        <w:rPr>
          <w:rFonts w:ascii="Courier New" w:hAnsi="Courier New" w:cs="Courier New"/>
          <w:color w:val="434F54"/>
          <w:sz w:val="16"/>
          <w:szCs w:val="16"/>
        </w:rPr>
        <w:t xml:space="preserve"> </w:t>
      </w:r>
      <w:r w:rsidRPr="00F566D9">
        <w:rPr>
          <w:rFonts w:ascii="Courier New" w:hAnsi="Courier New" w:cs="Courier New"/>
          <w:color w:val="00979D"/>
          <w:sz w:val="16"/>
          <w:szCs w:val="16"/>
        </w:rPr>
        <w:t>long</w:t>
      </w:r>
      <w:r w:rsidRPr="00F566D9">
        <w:rPr>
          <w:rFonts w:ascii="Courier New" w:hAnsi="Courier New" w:cs="Courier New"/>
          <w:color w:val="434F54"/>
          <w:sz w:val="16"/>
          <w:szCs w:val="16"/>
        </w:rPr>
        <w:t xml:space="preserve"> t = </w:t>
      </w:r>
      <w:r w:rsidRPr="00F566D9">
        <w:rPr>
          <w:rFonts w:ascii="Courier New" w:hAnsi="Courier New" w:cs="Courier New"/>
          <w:color w:val="D35400"/>
          <w:sz w:val="16"/>
          <w:szCs w:val="16"/>
        </w:rPr>
        <w:t>millis</w:t>
      </w:r>
      <w:r w:rsidRPr="00F566D9">
        <w:rPr>
          <w:rFonts w:ascii="Courier New" w:hAnsi="Courier New" w:cs="Courier New"/>
          <w:color w:val="434F54"/>
          <w:sz w:val="16"/>
          <w:szCs w:val="16"/>
        </w:rPr>
        <w:t xml:space="preserve">();                 </w:t>
      </w:r>
      <w:r w:rsidRPr="00F566D9">
        <w:rPr>
          <w:rFonts w:ascii="Courier New" w:hAnsi="Courier New" w:cs="Courier New"/>
          <w:sz w:val="16"/>
          <w:szCs w:val="16"/>
        </w:rPr>
        <w:t>// Timestamp bekommen</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w:t>
      </w:r>
      <w:r w:rsidRPr="00F566D9">
        <w:rPr>
          <w:rFonts w:ascii="Courier New" w:hAnsi="Courier New" w:cs="Courier New"/>
          <w:color w:val="434F54"/>
          <w:sz w:val="16"/>
          <w:szCs w:val="16"/>
        </w:rPr>
        <w:t>(t);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w:t>
      </w:r>
      <w:r w:rsidRPr="00F566D9">
        <w:rPr>
          <w:rFonts w:ascii="Courier New" w:hAnsi="Courier New" w:cs="Courier New"/>
          <w:color w:val="434F54"/>
          <w:sz w:val="16"/>
          <w:szCs w:val="16"/>
        </w:rPr>
        <w:t>(</w:t>
      </w:r>
      <w:r w:rsidRPr="00F566D9">
        <w:rPr>
          <w:rFonts w:ascii="Courier New" w:hAnsi="Courier New" w:cs="Courier New"/>
          <w:color w:val="005C5F"/>
          <w:sz w:val="16"/>
          <w:szCs w:val="16"/>
        </w:rPr>
        <w:t>";"</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println</w:t>
      </w:r>
      <w:r w:rsidRPr="00F566D9">
        <w:rPr>
          <w:rFonts w:ascii="Courier New" w:hAnsi="Courier New" w:cs="Courier New"/>
          <w:color w:val="434F54"/>
          <w:sz w:val="16"/>
          <w:szCs w:val="16"/>
        </w:rPr>
        <w:t>(distance);</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close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(timeDiv&lt;</w:t>
      </w:r>
      <w:r w:rsidRPr="00F566D9">
        <w:rPr>
          <w:rFonts w:ascii="Courier New" w:hAnsi="Courier New" w:cs="Courier New"/>
          <w:color w:val="8A7B52"/>
          <w:sz w:val="16"/>
          <w:szCs w:val="16"/>
        </w:rPr>
        <w:t>9</w:t>
      </w:r>
      <w:r w:rsidRPr="00F566D9">
        <w:rPr>
          <w:rFonts w:ascii="Courier New" w:hAnsi="Courier New" w:cs="Courier New"/>
          <w:color w:val="434F54"/>
          <w:sz w:val="16"/>
          <w:szCs w:val="16"/>
        </w:rPr>
        <w:t xml:space="preserve">){          </w:t>
      </w:r>
      <w:r w:rsidRPr="00F566D9">
        <w:rPr>
          <w:rFonts w:ascii="Courier New" w:hAnsi="Courier New" w:cs="Courier New"/>
          <w:sz w:val="16"/>
          <w:szCs w:val="16"/>
        </w:rPr>
        <w:t>// Frequenzteiler für die Display- und Audioausgabe</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timeDiv++;            </w:t>
      </w:r>
      <w:r w:rsidRPr="00F566D9">
        <w:rPr>
          <w:rFonts w:ascii="Courier New" w:hAnsi="Courier New" w:cs="Courier New"/>
          <w:sz w:val="16"/>
          <w:szCs w:val="16"/>
        </w:rPr>
        <w:t>// -&gt; Jedes 10. mal werden Display- und Audiofunktionen aufgerufen</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timeDiv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Ausagabe auf Display</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setCursor</w:t>
      </w:r>
      <w:r w:rsidRPr="00F566D9">
        <w:rPr>
          <w:rFonts w:ascii="Courier New" w:hAnsi="Courier New" w:cs="Courier New"/>
          <w:color w:val="434F54"/>
          <w:sz w:val="16"/>
          <w:szCs w:val="16"/>
        </w:rPr>
        <w:t>(</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clear</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writeBigString(distance_c,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writeBigChar(</w:t>
      </w:r>
      <w:r w:rsidRPr="00F566D9">
        <w:rPr>
          <w:rFonts w:ascii="Courier New" w:hAnsi="Courier New" w:cs="Courier New"/>
          <w:color w:val="005C5F"/>
          <w:sz w:val="16"/>
          <w:szCs w:val="16"/>
        </w:rPr>
        <w:t>'M'</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12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Audio-Callout MP3-Modul</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((distBuf-distance &gt; </w:t>
      </w:r>
      <w:r w:rsidRPr="00F566D9">
        <w:rPr>
          <w:rFonts w:ascii="Courier New" w:hAnsi="Courier New" w:cs="Courier New"/>
          <w:color w:val="8A7B52"/>
          <w:sz w:val="16"/>
          <w:szCs w:val="16"/>
        </w:rPr>
        <w:t>50</w:t>
      </w:r>
      <w:r w:rsidRPr="00F566D9">
        <w:rPr>
          <w:rFonts w:ascii="Courier New" w:hAnsi="Courier New" w:cs="Courier New"/>
          <w:color w:val="434F54"/>
          <w:sz w:val="16"/>
          <w:szCs w:val="16"/>
        </w:rPr>
        <w:t>) &amp;&amp; (distBuf &gt; distance)){</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callout(distance, mySoftwareSerial);</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distBuf = distance;</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delay</w:t>
      </w:r>
      <w:r w:rsidRPr="00F566D9">
        <w:rPr>
          <w:rFonts w:ascii="Courier New" w:hAnsi="Courier New" w:cs="Courier New"/>
          <w:color w:val="434F54"/>
          <w:sz w:val="16"/>
          <w:szCs w:val="16"/>
        </w:rPr>
        <w:t>(</w:t>
      </w:r>
      <w:r w:rsidRPr="00F566D9">
        <w:rPr>
          <w:rFonts w:ascii="Courier New" w:hAnsi="Courier New" w:cs="Courier New"/>
          <w:color w:val="8A7B52"/>
          <w:sz w:val="16"/>
          <w:szCs w:val="16"/>
        </w:rPr>
        <w:t>100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Warten von 1/10 sek -&gt; Frequenz ~10/sek</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 xml:space="preserve">{                                           </w:t>
      </w:r>
      <w:r w:rsidRPr="00F566D9">
        <w:rPr>
          <w:rFonts w:ascii="Courier New" w:hAnsi="Courier New" w:cs="Courier New"/>
          <w:sz w:val="16"/>
          <w:szCs w:val="16"/>
        </w:rPr>
        <w:t>// Frequenz für Messung ebenfalls 1/sek:</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Ausagabe auf Display</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setCursor</w:t>
      </w:r>
      <w:r w:rsidRPr="00F566D9">
        <w:rPr>
          <w:rFonts w:ascii="Courier New" w:hAnsi="Courier New" w:cs="Courier New"/>
          <w:color w:val="434F54"/>
          <w:sz w:val="16"/>
          <w:szCs w:val="16"/>
        </w:rPr>
        <w:t>(</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clear</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writeBigString(distance_c,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writeBigChar(</w:t>
      </w:r>
      <w:r w:rsidRPr="00F566D9">
        <w:rPr>
          <w:rFonts w:ascii="Courier New" w:hAnsi="Courier New" w:cs="Courier New"/>
          <w:color w:val="005C5F"/>
          <w:sz w:val="16"/>
          <w:szCs w:val="16"/>
        </w:rPr>
        <w:t>'M'</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12</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in Datei speichern</w:t>
      </w:r>
      <w:r w:rsidRPr="00F566D9">
        <w:rPr>
          <w:rFonts w:ascii="Courier New" w:hAnsi="Courier New" w:cs="Courier New"/>
          <w:color w:val="434F54"/>
          <w:sz w:val="16"/>
          <w:szCs w:val="16"/>
        </w:rPr>
        <w:br/>
        <w:t xml:space="preserve">    myFile = </w:t>
      </w:r>
      <w:r w:rsidRPr="00F566D9">
        <w:rPr>
          <w:rFonts w:ascii="Courier New" w:hAnsi="Courier New" w:cs="Courier New"/>
          <w:color w:val="D35400"/>
          <w:sz w:val="16"/>
          <w:szCs w:val="16"/>
        </w:rPr>
        <w:t>SD</w:t>
      </w:r>
      <w:r w:rsidRPr="00F566D9">
        <w:rPr>
          <w:rFonts w:ascii="Courier New" w:hAnsi="Courier New" w:cs="Courier New"/>
          <w:color w:val="434F54"/>
          <w:sz w:val="16"/>
          <w:szCs w:val="16"/>
        </w:rPr>
        <w:t>.</w:t>
      </w:r>
      <w:r w:rsidRPr="00F566D9">
        <w:rPr>
          <w:rFonts w:ascii="Courier New" w:hAnsi="Courier New" w:cs="Courier New"/>
          <w:color w:val="D35400"/>
          <w:sz w:val="16"/>
          <w:szCs w:val="16"/>
        </w:rPr>
        <w:t>open</w:t>
      </w:r>
      <w:r w:rsidRPr="00F566D9">
        <w:rPr>
          <w:rFonts w:ascii="Courier New" w:hAnsi="Courier New" w:cs="Courier New"/>
          <w:color w:val="434F54"/>
          <w:sz w:val="16"/>
          <w:szCs w:val="16"/>
        </w:rPr>
        <w:t>(filename, FILE_WRITE);</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(myFile){</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unsigned</w:t>
      </w:r>
      <w:r w:rsidRPr="00F566D9">
        <w:rPr>
          <w:rFonts w:ascii="Courier New" w:hAnsi="Courier New" w:cs="Courier New"/>
          <w:color w:val="434F54"/>
          <w:sz w:val="16"/>
          <w:szCs w:val="16"/>
        </w:rPr>
        <w:t xml:space="preserve"> </w:t>
      </w:r>
      <w:r w:rsidRPr="00F566D9">
        <w:rPr>
          <w:rFonts w:ascii="Courier New" w:hAnsi="Courier New" w:cs="Courier New"/>
          <w:color w:val="00979D"/>
          <w:sz w:val="16"/>
          <w:szCs w:val="16"/>
        </w:rPr>
        <w:t>long</w:t>
      </w:r>
      <w:r w:rsidRPr="00F566D9">
        <w:rPr>
          <w:rFonts w:ascii="Courier New" w:hAnsi="Courier New" w:cs="Courier New"/>
          <w:color w:val="434F54"/>
          <w:sz w:val="16"/>
          <w:szCs w:val="16"/>
        </w:rPr>
        <w:t xml:space="preserve"> t = </w:t>
      </w:r>
      <w:r w:rsidRPr="00F566D9">
        <w:rPr>
          <w:rFonts w:ascii="Courier New" w:hAnsi="Courier New" w:cs="Courier New"/>
          <w:color w:val="D35400"/>
          <w:sz w:val="16"/>
          <w:szCs w:val="16"/>
        </w:rPr>
        <w:t>millis</w:t>
      </w:r>
      <w:r w:rsidRPr="00F566D9">
        <w:rPr>
          <w:rFonts w:ascii="Courier New" w:hAnsi="Courier New" w:cs="Courier New"/>
          <w:color w:val="434F54"/>
          <w:sz w:val="16"/>
          <w:szCs w:val="16"/>
        </w:rPr>
        <w:t xml:space="preserve">();                 </w:t>
      </w:r>
      <w:r w:rsidRPr="00F566D9">
        <w:rPr>
          <w:rFonts w:ascii="Courier New" w:hAnsi="Courier New" w:cs="Courier New"/>
          <w:sz w:val="16"/>
          <w:szCs w:val="16"/>
        </w:rPr>
        <w:t>// Timestamp bekommen</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w:t>
      </w:r>
      <w:r w:rsidRPr="00F566D9">
        <w:rPr>
          <w:rFonts w:ascii="Courier New" w:hAnsi="Courier New" w:cs="Courier New"/>
          <w:color w:val="434F54"/>
          <w:sz w:val="16"/>
          <w:szCs w:val="16"/>
        </w:rPr>
        <w:t>(t);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w:t>
      </w:r>
      <w:r w:rsidRPr="00F566D9">
        <w:rPr>
          <w:rFonts w:ascii="Courier New" w:hAnsi="Courier New" w:cs="Courier New"/>
          <w:color w:val="434F54"/>
          <w:sz w:val="16"/>
          <w:szCs w:val="16"/>
        </w:rPr>
        <w:t>(</w:t>
      </w:r>
      <w:r w:rsidRPr="00F566D9">
        <w:rPr>
          <w:rFonts w:ascii="Courier New" w:hAnsi="Courier New" w:cs="Courier New"/>
          <w:color w:val="005C5F"/>
          <w:sz w:val="16"/>
          <w:szCs w:val="16"/>
        </w:rPr>
        <w:t>";"</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println</w:t>
      </w:r>
      <w:r w:rsidRPr="00F566D9">
        <w:rPr>
          <w:rFonts w:ascii="Courier New" w:hAnsi="Courier New" w:cs="Courier New"/>
          <w:color w:val="434F54"/>
          <w:sz w:val="16"/>
          <w:szCs w:val="16"/>
        </w:rPr>
        <w:t>(distance);</w:t>
      </w:r>
      <w:r w:rsidRPr="00F566D9">
        <w:rPr>
          <w:rFonts w:ascii="Courier New" w:hAnsi="Courier New" w:cs="Courier New"/>
          <w:color w:val="434F54"/>
          <w:sz w:val="16"/>
          <w:szCs w:val="16"/>
        </w:rPr>
        <w:br/>
        <w:t xml:space="preserve">      myFile.</w:t>
      </w:r>
      <w:r w:rsidRPr="00F566D9">
        <w:rPr>
          <w:rFonts w:ascii="Courier New" w:hAnsi="Courier New" w:cs="Courier New"/>
          <w:color w:val="D35400"/>
          <w:sz w:val="16"/>
          <w:szCs w:val="16"/>
        </w:rPr>
        <w:t>close</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sz w:val="16"/>
          <w:szCs w:val="16"/>
        </w:rPr>
        <w:t>// Audio-Callout MP3-Modul</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((distBuf-distance &gt; </w:t>
      </w:r>
      <w:r w:rsidRPr="00F566D9">
        <w:rPr>
          <w:rFonts w:ascii="Courier New" w:hAnsi="Courier New" w:cs="Courier New"/>
          <w:color w:val="8A7B52"/>
          <w:sz w:val="16"/>
          <w:szCs w:val="16"/>
        </w:rPr>
        <w:t>50</w:t>
      </w:r>
      <w:r w:rsidRPr="00F566D9">
        <w:rPr>
          <w:rFonts w:ascii="Courier New" w:hAnsi="Courier New" w:cs="Courier New"/>
          <w:color w:val="434F54"/>
          <w:sz w:val="16"/>
          <w:szCs w:val="16"/>
        </w:rPr>
        <w:t>) &amp;&amp; (distBuf &gt; distance)){</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callout(distance, mySoftwareSerial);</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distBuf = distance;</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delay</w:t>
      </w:r>
      <w:r w:rsidRPr="00F566D9">
        <w:rPr>
          <w:rFonts w:ascii="Courier New" w:hAnsi="Courier New" w:cs="Courier New"/>
          <w:color w:val="434F54"/>
          <w:sz w:val="16"/>
          <w:szCs w:val="16"/>
        </w:rPr>
        <w:t>(</w:t>
      </w:r>
      <w:r w:rsidRPr="00F566D9">
        <w:rPr>
          <w:rFonts w:ascii="Courier New" w:hAnsi="Courier New" w:cs="Courier New"/>
          <w:color w:val="8A7B52"/>
          <w:sz w:val="16"/>
          <w:szCs w:val="16"/>
        </w:rPr>
        <w:t>1000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1 sek warten -&gt; Frequenz 1/sek</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sz w:val="16"/>
          <w:szCs w:val="16"/>
        </w:rPr>
        <w:t>//                                       SUBROUTINEN                                        //</w:t>
      </w:r>
      <w:r w:rsidRPr="00F566D9">
        <w:rPr>
          <w:rFonts w:ascii="Courier New" w:hAnsi="Courier New" w:cs="Courier New"/>
          <w:color w:val="434F54"/>
          <w:sz w:val="16"/>
          <w:szCs w:val="16"/>
        </w:rPr>
        <w:br/>
      </w:r>
      <w:r w:rsidRPr="00F566D9">
        <w:rPr>
          <w:rFonts w:ascii="Courier New" w:hAnsi="Courier New" w:cs="Courier New"/>
          <w:sz w:val="16"/>
          <w:szCs w:val="16"/>
        </w:rPr>
        <w:t>// ****************************************************************************************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CRC-Funktion zur Berechnung der Checksumme</w:t>
      </w:r>
      <w:r w:rsidRPr="00F566D9">
        <w:rPr>
          <w:rFonts w:ascii="Courier New" w:hAnsi="Courier New" w:cs="Courier New"/>
          <w:color w:val="434F54"/>
          <w:sz w:val="16"/>
          <w:szCs w:val="16"/>
        </w:rPr>
        <w:br/>
        <w:t>uint8_t crc8(uint8_t *p, uint8_t len) {</w:t>
      </w:r>
      <w:r w:rsidRPr="00F566D9">
        <w:rPr>
          <w:rFonts w:ascii="Courier New" w:hAnsi="Courier New" w:cs="Courier New"/>
          <w:color w:val="434F54"/>
          <w:sz w:val="16"/>
          <w:szCs w:val="16"/>
        </w:rPr>
        <w:br/>
        <w:t xml:space="preserve">  uint8_t i;</w:t>
      </w:r>
      <w:r w:rsidRPr="00F566D9">
        <w:rPr>
          <w:rFonts w:ascii="Courier New" w:hAnsi="Courier New" w:cs="Courier New"/>
          <w:color w:val="434F54"/>
          <w:sz w:val="16"/>
          <w:szCs w:val="16"/>
        </w:rPr>
        <w:br/>
        <w:t xml:space="preserve">  uint8_t crc = </w:t>
      </w:r>
      <w:r w:rsidRPr="00F566D9">
        <w:rPr>
          <w:rFonts w:ascii="Courier New" w:hAnsi="Courier New" w:cs="Courier New"/>
          <w:color w:val="8A7B52"/>
          <w:sz w:val="16"/>
          <w:szCs w:val="16"/>
        </w:rPr>
        <w:t>0x0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while</w:t>
      </w:r>
      <w:r w:rsidRPr="00F566D9">
        <w:rPr>
          <w:rFonts w:ascii="Courier New" w:hAnsi="Courier New" w:cs="Courier New"/>
          <w:color w:val="434F54"/>
          <w:sz w:val="16"/>
          <w:szCs w:val="16"/>
        </w:rPr>
        <w:t xml:space="preserve"> (len--) {</w:t>
      </w:r>
      <w:r w:rsidRPr="00F566D9">
        <w:rPr>
          <w:rFonts w:ascii="Courier New" w:hAnsi="Courier New" w:cs="Courier New"/>
          <w:color w:val="434F54"/>
          <w:sz w:val="16"/>
          <w:szCs w:val="16"/>
        </w:rPr>
        <w:br/>
        <w:t xml:space="preserve">    i = (crc ^ *p++) &amp;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crc = (crc_table[i] ^ (crc &lt;&lt; </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xml:space="preserve">)) &amp;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return</w:t>
      </w:r>
      <w:r w:rsidRPr="00F566D9">
        <w:rPr>
          <w:rFonts w:ascii="Courier New" w:hAnsi="Courier New" w:cs="Courier New"/>
          <w:color w:val="434F54"/>
          <w:sz w:val="16"/>
          <w:szCs w:val="16"/>
        </w:rPr>
        <w:t xml:space="preserve"> crc &amp; </w:t>
      </w:r>
      <w:r w:rsidRPr="00F566D9">
        <w:rPr>
          <w:rFonts w:ascii="Courier New" w:hAnsi="Courier New" w:cs="Courier New"/>
          <w:color w:val="8A7B52"/>
          <w:sz w:val="16"/>
          <w:szCs w:val="16"/>
        </w:rPr>
        <w:t>0xFF</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xml:space="preserve">// writeBigChar: Schreibt großes Zeichen 'ch' in Spalte x, Zeile y; </w:t>
      </w:r>
      <w:r w:rsidRPr="00F566D9">
        <w:rPr>
          <w:rFonts w:ascii="Courier New" w:hAnsi="Courier New" w:cs="Courier New"/>
          <w:color w:val="434F54"/>
          <w:sz w:val="16"/>
          <w:szCs w:val="16"/>
        </w:rPr>
        <w:br/>
      </w:r>
      <w:r w:rsidRPr="00F566D9">
        <w:rPr>
          <w:rFonts w:ascii="Courier New" w:hAnsi="Courier New" w:cs="Courier New"/>
          <w:sz w:val="16"/>
          <w:szCs w:val="16"/>
        </w:rPr>
        <w:t>// gibt Anzahl der von 'ch' verwendeten Spalten zurück</w:t>
      </w:r>
      <w:r w:rsidRPr="00F566D9">
        <w:rPr>
          <w:rFonts w:ascii="Courier New" w:hAnsi="Courier New" w:cs="Courier New"/>
          <w:color w:val="434F54"/>
          <w:sz w:val="16"/>
          <w:szCs w:val="16"/>
        </w:rPr>
        <w:br/>
      </w:r>
      <w:r w:rsidRPr="00F566D9">
        <w:rPr>
          <w:rFonts w:ascii="Courier New" w:hAnsi="Courier New" w:cs="Courier New"/>
          <w:color w:val="00979D"/>
          <w:sz w:val="16"/>
          <w:szCs w:val="16"/>
        </w:rPr>
        <w:t>int</w:t>
      </w:r>
      <w:r w:rsidRPr="00F566D9">
        <w:rPr>
          <w:rFonts w:ascii="Courier New" w:hAnsi="Courier New" w:cs="Courier New"/>
          <w:color w:val="434F54"/>
          <w:sz w:val="16"/>
          <w:szCs w:val="16"/>
        </w:rPr>
        <w:t xml:space="preserve"> writeBigChar(</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ch, </w:t>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x, </w:t>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y)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(ch &lt; </w:t>
      </w:r>
      <w:r w:rsidRPr="00F566D9">
        <w:rPr>
          <w:rFonts w:ascii="Courier New" w:hAnsi="Courier New" w:cs="Courier New"/>
          <w:color w:val="005C5F"/>
          <w:sz w:val="16"/>
          <w:szCs w:val="16"/>
        </w:rPr>
        <w:t>' '</w:t>
      </w:r>
      <w:r w:rsidRPr="00F566D9">
        <w:rPr>
          <w:rFonts w:ascii="Courier New" w:hAnsi="Courier New" w:cs="Courier New"/>
          <w:color w:val="434F54"/>
          <w:sz w:val="16"/>
          <w:szCs w:val="16"/>
        </w:rPr>
        <w:t xml:space="preserve"> || ch &gt; </w:t>
      </w:r>
      <w:r w:rsidRPr="00F566D9">
        <w:rPr>
          <w:rFonts w:ascii="Courier New" w:hAnsi="Courier New" w:cs="Courier New"/>
          <w:color w:val="005C5F"/>
          <w:sz w:val="16"/>
          <w:szCs w:val="16"/>
        </w:rPr>
        <w:t>'_'</w:t>
      </w:r>
      <w:r w:rsidRPr="00F566D9">
        <w:rPr>
          <w:rFonts w:ascii="Courier New" w:hAnsi="Courier New" w:cs="Courier New"/>
          <w:color w:val="434F54"/>
          <w:sz w:val="16"/>
          <w:szCs w:val="16"/>
        </w:rPr>
        <w:t xml:space="preserve">) </w:t>
      </w:r>
      <w:r w:rsidRPr="00F566D9">
        <w:rPr>
          <w:rFonts w:ascii="Courier New" w:hAnsi="Courier New" w:cs="Courier New"/>
          <w:color w:val="D35400"/>
          <w:sz w:val="16"/>
          <w:szCs w:val="16"/>
        </w:rPr>
        <w:t>return</w:t>
      </w:r>
      <w:r w:rsidRPr="00F566D9">
        <w:rPr>
          <w:rFonts w:ascii="Courier New" w:hAnsi="Courier New" w:cs="Courier New"/>
          <w:color w:val="434F54"/>
          <w:sz w:val="16"/>
          <w:szCs w:val="16"/>
        </w:rPr>
        <w:t xml:space="preserve">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Wenn außerhalb Tabelle: Keine Aktion</w:t>
      </w:r>
      <w:r w:rsidRPr="00F566D9">
        <w:rPr>
          <w:rFonts w:ascii="Courier New" w:hAnsi="Courier New" w:cs="Courier New"/>
          <w:color w:val="434F54"/>
          <w:sz w:val="16"/>
          <w:szCs w:val="16"/>
        </w:rPr>
        <w:br/>
        <w:t xml:space="preserve">  nb=</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Byte Zähler für Zeichen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(bc=</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bc&lt;</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xml:space="preserve">; bc++) {                        </w:t>
      </w:r>
      <w:r w:rsidRPr="00F566D9">
        <w:rPr>
          <w:rFonts w:ascii="Courier New" w:hAnsi="Courier New" w:cs="Courier New"/>
          <w:color w:val="434F54"/>
          <w:sz w:val="16"/>
          <w:szCs w:val="16"/>
        </w:rPr>
        <w:br/>
        <w:t xml:space="preserve">    bb[bc] = pgm_read_byte( &amp;bigChars[ch-</w:t>
      </w:r>
      <w:r w:rsidRPr="00F566D9">
        <w:rPr>
          <w:rFonts w:ascii="Courier New" w:hAnsi="Courier New" w:cs="Courier New"/>
          <w:color w:val="005C5F"/>
          <w:sz w:val="16"/>
          <w:szCs w:val="16"/>
        </w:rPr>
        <w:t>' '</w:t>
      </w:r>
      <w:r w:rsidRPr="00F566D9">
        <w:rPr>
          <w:rFonts w:ascii="Courier New" w:hAnsi="Courier New" w:cs="Courier New"/>
          <w:color w:val="434F54"/>
          <w:sz w:val="16"/>
          <w:szCs w:val="16"/>
        </w:rPr>
        <w:t xml:space="preserve">][bc] );   </w:t>
      </w:r>
      <w:r w:rsidRPr="00F566D9">
        <w:rPr>
          <w:rFonts w:ascii="Courier New" w:hAnsi="Courier New" w:cs="Courier New"/>
          <w:sz w:val="16"/>
          <w:szCs w:val="16"/>
        </w:rPr>
        <w:t>// 8 Bytes aus PROGMEM lesen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(bb[bc]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nb++;</w:t>
      </w:r>
      <w:r w:rsidRPr="00F566D9">
        <w:rPr>
          <w:rFonts w:ascii="Courier New" w:hAnsi="Courier New" w:cs="Courier New"/>
          <w:color w:val="434F54"/>
          <w:sz w:val="16"/>
          <w:szCs w:val="16"/>
        </w:rPr>
        <w:br/>
        <w:t xml:space="preserve">  }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bc=</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(row = y; row &lt; y+</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row++)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for</w:t>
      </w:r>
      <w:r w:rsidRPr="00F566D9">
        <w:rPr>
          <w:rFonts w:ascii="Courier New" w:hAnsi="Courier New" w:cs="Courier New"/>
          <w:color w:val="434F54"/>
          <w:sz w:val="16"/>
          <w:szCs w:val="16"/>
        </w:rPr>
        <w:t xml:space="preserve"> (col = x; col &lt; x+nb/</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col++ ) {</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setCursor</w:t>
      </w:r>
      <w:r w:rsidRPr="00F566D9">
        <w:rPr>
          <w:rFonts w:ascii="Courier New" w:hAnsi="Courier New" w:cs="Courier New"/>
          <w:color w:val="434F54"/>
          <w:sz w:val="16"/>
          <w:szCs w:val="16"/>
        </w:rPr>
        <w:t xml:space="preserve">(col, row);                         </w:t>
      </w:r>
      <w:r w:rsidRPr="00F566D9">
        <w:rPr>
          <w:rFonts w:ascii="Courier New" w:hAnsi="Courier New" w:cs="Courier New"/>
          <w:sz w:val="16"/>
          <w:szCs w:val="16"/>
        </w:rPr>
        <w:t>// gehe zu Position</w:t>
      </w:r>
      <w:r w:rsidRPr="00F566D9">
        <w:rPr>
          <w:rFonts w:ascii="Courier New" w:hAnsi="Courier New" w:cs="Courier New"/>
          <w:color w:val="434F54"/>
          <w:sz w:val="16"/>
          <w:szCs w:val="16"/>
        </w:rPr>
        <w:br/>
        <w:t xml:space="preserve">      lcd.</w:t>
      </w:r>
      <w:r w:rsidRPr="00F566D9">
        <w:rPr>
          <w:rFonts w:ascii="Courier New" w:hAnsi="Courier New" w:cs="Courier New"/>
          <w:color w:val="D35400"/>
          <w:sz w:val="16"/>
          <w:szCs w:val="16"/>
        </w:rPr>
        <w:t>write</w:t>
      </w:r>
      <w:r w:rsidRPr="00F566D9">
        <w:rPr>
          <w:rFonts w:ascii="Courier New" w:hAnsi="Courier New" w:cs="Courier New"/>
          <w:color w:val="434F54"/>
          <w:sz w:val="16"/>
          <w:szCs w:val="16"/>
        </w:rPr>
        <w:t xml:space="preserve">(bb[bc++]);                             </w:t>
      </w:r>
      <w:r w:rsidRPr="00F566D9">
        <w:rPr>
          <w:rFonts w:ascii="Courier New" w:hAnsi="Courier New" w:cs="Courier New"/>
          <w:sz w:val="16"/>
          <w:szCs w:val="16"/>
        </w:rPr>
        <w:t>// Schreibt Byte und zählt hoch</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return</w:t>
      </w:r>
      <w:r w:rsidRPr="00F566D9">
        <w:rPr>
          <w:rFonts w:ascii="Courier New" w:hAnsi="Courier New" w:cs="Courier New"/>
          <w:color w:val="434F54"/>
          <w:sz w:val="16"/>
          <w:szCs w:val="16"/>
        </w:rPr>
        <w:t xml:space="preserve"> nb/</w:t>
      </w:r>
      <w:r w:rsidRPr="00F566D9">
        <w:rPr>
          <w:rFonts w:ascii="Courier New" w:hAnsi="Courier New" w:cs="Courier New"/>
          <w:color w:val="8A7B52"/>
          <w:sz w:val="16"/>
          <w:szCs w:val="16"/>
        </w:rPr>
        <w:t>2-1</w:t>
      </w:r>
      <w:r w:rsidRPr="00F566D9">
        <w:rPr>
          <w:rFonts w:ascii="Courier New" w:hAnsi="Courier New" w:cs="Courier New"/>
          <w:color w:val="434F54"/>
          <w:sz w:val="16"/>
          <w:szCs w:val="16"/>
        </w:rPr>
        <w:t xml:space="preserve">;                                    </w:t>
      </w:r>
      <w:r w:rsidRPr="00F566D9">
        <w:rPr>
          <w:rFonts w:ascii="Courier New" w:hAnsi="Courier New" w:cs="Courier New"/>
          <w:sz w:val="16"/>
          <w:szCs w:val="16"/>
        </w:rPr>
        <w:t>// gibt Anzahl Spalten des Zeichens zurück</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writeBigString: Schreibt jeden Buchstaben des Strings</w:t>
      </w:r>
      <w:r w:rsidRPr="00F566D9">
        <w:rPr>
          <w:rFonts w:ascii="Courier New" w:hAnsi="Courier New" w:cs="Courier New"/>
          <w:color w:val="434F54"/>
          <w:sz w:val="16"/>
          <w:szCs w:val="16"/>
        </w:rPr>
        <w:br/>
      </w:r>
      <w:r w:rsidRPr="00F566D9">
        <w:rPr>
          <w:rFonts w:ascii="Courier New" w:hAnsi="Courier New" w:cs="Courier New"/>
          <w:color w:val="00979D"/>
          <w:sz w:val="16"/>
          <w:szCs w:val="16"/>
        </w:rPr>
        <w:t>void</w:t>
      </w:r>
      <w:r w:rsidRPr="00F566D9">
        <w:rPr>
          <w:rFonts w:ascii="Courier New" w:hAnsi="Courier New" w:cs="Courier New"/>
          <w:color w:val="434F54"/>
          <w:sz w:val="16"/>
          <w:szCs w:val="16"/>
        </w:rPr>
        <w:t xml:space="preserve"> writeBigString(</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*str, </w:t>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x, </w:t>
      </w:r>
      <w:r w:rsidRPr="00F566D9">
        <w:rPr>
          <w:rFonts w:ascii="Courier New" w:hAnsi="Courier New" w:cs="Courier New"/>
          <w:color w:val="00979D"/>
          <w:sz w:val="16"/>
          <w:szCs w:val="16"/>
        </w:rPr>
        <w:t>byte</w:t>
      </w:r>
      <w:r w:rsidRPr="00F566D9">
        <w:rPr>
          <w:rFonts w:ascii="Courier New" w:hAnsi="Courier New" w:cs="Courier New"/>
          <w:color w:val="434F54"/>
          <w:sz w:val="16"/>
          <w:szCs w:val="16"/>
        </w:rPr>
        <w:t xml:space="preserve"> y) {</w:t>
      </w:r>
      <w:r w:rsidRPr="00F566D9">
        <w:rPr>
          <w:rFonts w:ascii="Courier New" w:hAnsi="Courier New" w:cs="Courier New"/>
          <w:color w:val="434F54"/>
          <w:sz w:val="16"/>
          <w:szCs w:val="16"/>
        </w:rPr>
        <w:br/>
        <w:t xml:space="preserve">  </w:t>
      </w:r>
      <w:r w:rsidRPr="00F566D9">
        <w:rPr>
          <w:rFonts w:ascii="Courier New" w:hAnsi="Courier New" w:cs="Courier New"/>
          <w:color w:val="00979D"/>
          <w:sz w:val="16"/>
          <w:szCs w:val="16"/>
        </w:rPr>
        <w:t>char</w:t>
      </w:r>
      <w:r w:rsidRPr="00F566D9">
        <w:rPr>
          <w:rFonts w:ascii="Courier New" w:hAnsi="Courier New" w:cs="Courier New"/>
          <w:color w:val="434F54"/>
          <w:sz w:val="16"/>
          <w:szCs w:val="16"/>
        </w:rPr>
        <w:t xml:space="preserve"> c;</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while</w:t>
      </w:r>
      <w:r w:rsidRPr="00F566D9">
        <w:rPr>
          <w:rFonts w:ascii="Courier New" w:hAnsi="Courier New" w:cs="Courier New"/>
          <w:color w:val="434F54"/>
          <w:sz w:val="16"/>
          <w:szCs w:val="16"/>
        </w:rPr>
        <w:t xml:space="preserve"> ((c = *str++))</w:t>
      </w:r>
      <w:r w:rsidRPr="00F566D9">
        <w:rPr>
          <w:rFonts w:ascii="Courier New" w:hAnsi="Courier New" w:cs="Courier New"/>
          <w:color w:val="434F54"/>
          <w:sz w:val="16"/>
          <w:szCs w:val="16"/>
        </w:rPr>
        <w:br/>
        <w:t xml:space="preserve">  x += writeBigChar(c, x, y) + </w:t>
      </w:r>
      <w:r w:rsidRPr="00F566D9">
        <w:rPr>
          <w:rFonts w:ascii="Courier New" w:hAnsi="Courier New" w:cs="Courier New"/>
          <w:color w:val="8A7B52"/>
          <w:sz w:val="16"/>
          <w:szCs w:val="16"/>
        </w:rPr>
        <w:t>1</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Funktion zum Entfernung messen</w:t>
      </w:r>
      <w:r w:rsidRPr="00F566D9">
        <w:rPr>
          <w:rFonts w:ascii="Courier New" w:hAnsi="Courier New" w:cs="Courier New"/>
          <w:color w:val="434F54"/>
          <w:sz w:val="16"/>
          <w:szCs w:val="16"/>
        </w:rPr>
        <w:br/>
        <w:t>uint16_t messen() {</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t xml:space="preserve">  uint16_t dist;</w:t>
      </w:r>
      <w:r w:rsidRPr="00F566D9">
        <w:rPr>
          <w:rFonts w:ascii="Courier New" w:hAnsi="Courier New" w:cs="Courier New"/>
          <w:color w:val="434F54"/>
          <w:sz w:val="16"/>
          <w:szCs w:val="16"/>
        </w:rPr>
        <w:br/>
        <w:t xml:space="preserve">  uint8_t CRC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"CRC" enthält Checksumme zum Vergleich mit Sensor</w:t>
      </w:r>
      <w:r w:rsidRPr="00F566D9">
        <w:rPr>
          <w:rFonts w:ascii="Courier New" w:hAnsi="Courier New" w:cs="Courier New"/>
          <w:color w:val="434F54"/>
          <w:sz w:val="16"/>
          <w:szCs w:val="16"/>
        </w:rPr>
        <w:br/>
      </w:r>
      <w:r w:rsidRPr="00F566D9">
        <w:rPr>
          <w:rFonts w:ascii="Courier New" w:hAnsi="Courier New" w:cs="Courier New"/>
          <w:color w:val="434F54"/>
          <w:sz w:val="16"/>
          <w:szCs w:val="16"/>
        </w:rPr>
        <w:lastRenderedPageBreak/>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beginTransmission</w:t>
      </w:r>
      <w:r w:rsidRPr="00F566D9">
        <w:rPr>
          <w:rFonts w:ascii="Courier New" w:hAnsi="Courier New" w:cs="Courier New"/>
          <w:color w:val="434F54"/>
          <w:sz w:val="16"/>
          <w:szCs w:val="16"/>
        </w:rPr>
        <w:t xml:space="preserve">(SENSOR_ADDR);    </w:t>
      </w:r>
      <w:r w:rsidRPr="00F566D9">
        <w:rPr>
          <w:rFonts w:ascii="Courier New" w:hAnsi="Courier New" w:cs="Courier New"/>
          <w:sz w:val="16"/>
          <w:szCs w:val="16"/>
        </w:rPr>
        <w:t>// Nachricht über I2C an Sensor übermitteln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write</w:t>
      </w:r>
      <w:r w:rsidRPr="00F566D9">
        <w:rPr>
          <w:rFonts w:ascii="Courier New" w:hAnsi="Courier New" w:cs="Courier New"/>
          <w:color w:val="434F54"/>
          <w:sz w:val="16"/>
          <w:szCs w:val="16"/>
        </w:rPr>
        <w:t>(</w:t>
      </w:r>
      <w:r w:rsidRPr="00F566D9">
        <w:rPr>
          <w:rFonts w:ascii="Courier New" w:hAnsi="Courier New" w:cs="Courier New"/>
          <w:color w:val="8A7B52"/>
          <w:sz w:val="16"/>
          <w:szCs w:val="16"/>
        </w:rPr>
        <w:t>0x00</w:t>
      </w:r>
      <w:r w:rsidRPr="00F566D9">
        <w:rPr>
          <w:rFonts w:ascii="Courier New" w:hAnsi="Courier New" w:cs="Courier New"/>
          <w:color w:val="434F54"/>
          <w:sz w:val="16"/>
          <w:szCs w:val="16"/>
        </w:rPr>
        <w:t xml:space="preserve">);                     </w:t>
      </w:r>
      <w:r w:rsidRPr="00F566D9">
        <w:rPr>
          <w:rFonts w:ascii="Courier New" w:hAnsi="Courier New" w:cs="Courier New"/>
          <w:sz w:val="16"/>
          <w:szCs w:val="16"/>
        </w:rPr>
        <w:t>// trigger byte senden</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endTransmission</w:t>
      </w:r>
      <w:r w:rsidRPr="00F566D9">
        <w:rPr>
          <w:rFonts w:ascii="Courier New" w:hAnsi="Courier New" w:cs="Courier New"/>
          <w:color w:val="434F54"/>
          <w:sz w:val="16"/>
          <w:szCs w:val="16"/>
        </w:rPr>
        <w:t xml:space="preserve">();               </w:t>
      </w:r>
      <w:r w:rsidRPr="00F566D9">
        <w:rPr>
          <w:rFonts w:ascii="Courier New" w:hAnsi="Courier New" w:cs="Courier New"/>
          <w:sz w:val="16"/>
          <w:szCs w:val="16"/>
        </w:rPr>
        <w:t>// Übertragung beenden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delay</w:t>
      </w:r>
      <w:r w:rsidRPr="00F566D9">
        <w:rPr>
          <w:rFonts w:ascii="Courier New" w:hAnsi="Courier New" w:cs="Courier New"/>
          <w:color w:val="434F54"/>
          <w:sz w:val="16"/>
          <w:szCs w:val="16"/>
        </w:rPr>
        <w:t>(</w:t>
      </w:r>
      <w:r w:rsidRPr="00F566D9">
        <w:rPr>
          <w:rFonts w:ascii="Courier New" w:hAnsi="Courier New" w:cs="Courier New"/>
          <w:color w:val="8A7B52"/>
          <w:sz w:val="16"/>
          <w:szCs w:val="16"/>
        </w:rPr>
        <w:t>0.5</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Delay zwischen einzelnen Übertragungen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requestFrom</w:t>
      </w:r>
      <w:r w:rsidRPr="00F566D9">
        <w:rPr>
          <w:rFonts w:ascii="Courier New" w:hAnsi="Courier New" w:cs="Courier New"/>
          <w:color w:val="434F54"/>
          <w:sz w:val="16"/>
          <w:szCs w:val="16"/>
        </w:rPr>
        <w:t xml:space="preserve">(SENSOR_ADDR, </w:t>
      </w:r>
      <w:r w:rsidRPr="00F566D9">
        <w:rPr>
          <w:rFonts w:ascii="Courier New" w:hAnsi="Courier New" w:cs="Courier New"/>
          <w:color w:val="8A7B52"/>
          <w:sz w:val="16"/>
          <w:szCs w:val="16"/>
        </w:rPr>
        <w:t>3</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Drei Bytes vom Sensor anfordern und auslesen</w:t>
      </w:r>
      <w:r w:rsidRPr="00F566D9">
        <w:rPr>
          <w:rFonts w:ascii="Courier New" w:hAnsi="Courier New" w:cs="Courier New"/>
          <w:color w:val="434F54"/>
          <w:sz w:val="16"/>
          <w:szCs w:val="16"/>
        </w:rPr>
        <w:br/>
        <w:t xml:space="preserve">    buf[</w:t>
      </w:r>
      <w:r w:rsidRPr="00F566D9">
        <w:rPr>
          <w:rFonts w:ascii="Courier New" w:hAnsi="Courier New" w:cs="Courier New"/>
          <w:color w:val="8A7B52"/>
          <w:sz w:val="16"/>
          <w:szCs w:val="16"/>
        </w:rPr>
        <w:t>0</w:t>
      </w:r>
      <w:r w:rsidRPr="00F566D9">
        <w:rPr>
          <w:rFonts w:ascii="Courier New" w:hAnsi="Courier New" w:cs="Courier New"/>
          <w:color w:val="434F54"/>
          <w:sz w:val="16"/>
          <w:szCs w:val="16"/>
        </w:rPr>
        <w:t xml:space="preserve">] =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read</w:t>
      </w:r>
      <w:r w:rsidRPr="00F566D9">
        <w:rPr>
          <w:rFonts w:ascii="Courier New" w:hAnsi="Courier New" w:cs="Courier New"/>
          <w:color w:val="434F54"/>
          <w:sz w:val="16"/>
          <w:szCs w:val="16"/>
        </w:rPr>
        <w:t xml:space="preserve">();                 </w:t>
      </w:r>
      <w:r w:rsidRPr="00F566D9">
        <w:rPr>
          <w:rFonts w:ascii="Courier New" w:hAnsi="Courier New" w:cs="Courier New"/>
          <w:sz w:val="16"/>
          <w:szCs w:val="16"/>
        </w:rPr>
        <w:t>// Erstes Messwert-Byte</w:t>
      </w:r>
      <w:r w:rsidRPr="00F566D9">
        <w:rPr>
          <w:rFonts w:ascii="Courier New" w:hAnsi="Courier New" w:cs="Courier New"/>
          <w:color w:val="434F54"/>
          <w:sz w:val="16"/>
          <w:szCs w:val="16"/>
        </w:rPr>
        <w:br/>
        <w:t xml:space="preserve">    buf[</w:t>
      </w:r>
      <w:r w:rsidRPr="00F566D9">
        <w:rPr>
          <w:rFonts w:ascii="Courier New" w:hAnsi="Courier New" w:cs="Courier New"/>
          <w:color w:val="8A7B52"/>
          <w:sz w:val="16"/>
          <w:szCs w:val="16"/>
        </w:rPr>
        <w:t>1</w:t>
      </w:r>
      <w:r w:rsidRPr="00F566D9">
        <w:rPr>
          <w:rFonts w:ascii="Courier New" w:hAnsi="Courier New" w:cs="Courier New"/>
          <w:color w:val="434F54"/>
          <w:sz w:val="16"/>
          <w:szCs w:val="16"/>
        </w:rPr>
        <w:t xml:space="preserve">] =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read</w:t>
      </w:r>
      <w:r w:rsidRPr="00F566D9">
        <w:rPr>
          <w:rFonts w:ascii="Courier New" w:hAnsi="Courier New" w:cs="Courier New"/>
          <w:color w:val="434F54"/>
          <w:sz w:val="16"/>
          <w:szCs w:val="16"/>
        </w:rPr>
        <w:t xml:space="preserve">();                 </w:t>
      </w:r>
      <w:r w:rsidRPr="00F566D9">
        <w:rPr>
          <w:rFonts w:ascii="Courier New" w:hAnsi="Courier New" w:cs="Courier New"/>
          <w:sz w:val="16"/>
          <w:szCs w:val="16"/>
        </w:rPr>
        <w:t>// Zweites Messwert-Byte</w:t>
      </w:r>
      <w:r w:rsidRPr="00F566D9">
        <w:rPr>
          <w:rFonts w:ascii="Courier New" w:hAnsi="Courier New" w:cs="Courier New"/>
          <w:color w:val="434F54"/>
          <w:sz w:val="16"/>
          <w:szCs w:val="16"/>
        </w:rPr>
        <w:br/>
        <w:t xml:space="preserve">    buf[</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 </w:t>
      </w:r>
      <w:r w:rsidRPr="00F566D9">
        <w:rPr>
          <w:rFonts w:ascii="Courier New" w:hAnsi="Courier New" w:cs="Courier New"/>
          <w:color w:val="D35400"/>
          <w:sz w:val="16"/>
          <w:szCs w:val="16"/>
        </w:rPr>
        <w:t>Wire</w:t>
      </w:r>
      <w:r w:rsidRPr="00F566D9">
        <w:rPr>
          <w:rFonts w:ascii="Courier New" w:hAnsi="Courier New" w:cs="Courier New"/>
          <w:color w:val="434F54"/>
          <w:sz w:val="16"/>
          <w:szCs w:val="16"/>
        </w:rPr>
        <w:t>.</w:t>
      </w:r>
      <w:r w:rsidRPr="00F566D9">
        <w:rPr>
          <w:rFonts w:ascii="Courier New" w:hAnsi="Courier New" w:cs="Courier New"/>
          <w:color w:val="D35400"/>
          <w:sz w:val="16"/>
          <w:szCs w:val="16"/>
        </w:rPr>
        <w:t>read</w:t>
      </w:r>
      <w:r w:rsidRPr="00F566D9">
        <w:rPr>
          <w:rFonts w:ascii="Courier New" w:hAnsi="Courier New" w:cs="Courier New"/>
          <w:color w:val="434F54"/>
          <w:sz w:val="16"/>
          <w:szCs w:val="16"/>
        </w:rPr>
        <w:t xml:space="preserve">();                 </w:t>
      </w:r>
      <w:r w:rsidRPr="00F566D9">
        <w:rPr>
          <w:rFonts w:ascii="Courier New" w:hAnsi="Courier New" w:cs="Courier New"/>
          <w:sz w:val="16"/>
          <w:szCs w:val="16"/>
        </w:rPr>
        <w:t>// Checksummen-Byte</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CRC = crc8(buf, </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w:t>
      </w:r>
      <w:r w:rsidRPr="00F566D9">
        <w:rPr>
          <w:rFonts w:ascii="Courier New" w:hAnsi="Courier New" w:cs="Courier New"/>
          <w:sz w:val="16"/>
          <w:szCs w:val="16"/>
        </w:rPr>
        <w:t>// Erzeugt Checksumme aus beiden empfangenen Bytes</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(CRC == buf[</w:t>
      </w:r>
      <w:r w:rsidRPr="00F566D9">
        <w:rPr>
          <w:rFonts w:ascii="Courier New" w:hAnsi="Courier New" w:cs="Courier New"/>
          <w:color w:val="8A7B52"/>
          <w:sz w:val="16"/>
          <w:szCs w:val="16"/>
        </w:rPr>
        <w:t>2</w:t>
      </w:r>
      <w:r w:rsidRPr="00F566D9">
        <w:rPr>
          <w:rFonts w:ascii="Courier New" w:hAnsi="Courier New" w:cs="Courier New"/>
          <w:color w:val="434F54"/>
          <w:sz w:val="16"/>
          <w:szCs w:val="16"/>
        </w:rPr>
        <w:t xml:space="preserve">]) {                  </w:t>
      </w:r>
      <w:r w:rsidRPr="00F566D9">
        <w:rPr>
          <w:rFonts w:ascii="Courier New" w:hAnsi="Courier New" w:cs="Courier New"/>
          <w:sz w:val="16"/>
          <w:szCs w:val="16"/>
        </w:rPr>
        <w:t xml:space="preserve">// Vergleich der Checksummen. Wenn identisch: </w:t>
      </w:r>
      <w:r w:rsidRPr="00F566D9">
        <w:rPr>
          <w:rFonts w:ascii="Courier New" w:hAnsi="Courier New" w:cs="Courier New"/>
          <w:color w:val="434F54"/>
          <w:sz w:val="16"/>
          <w:szCs w:val="16"/>
        </w:rPr>
        <w:br/>
        <w:t xml:space="preserve">      dist = (buf[</w:t>
      </w:r>
      <w:r w:rsidRPr="00F566D9">
        <w:rPr>
          <w:rFonts w:ascii="Courier New" w:hAnsi="Courier New" w:cs="Courier New"/>
          <w:color w:val="8A7B52"/>
          <w:sz w:val="16"/>
          <w:szCs w:val="16"/>
        </w:rPr>
        <w:t>0</w:t>
      </w:r>
      <w:r w:rsidRPr="00F566D9">
        <w:rPr>
          <w:rFonts w:ascii="Courier New" w:hAnsi="Courier New" w:cs="Courier New"/>
          <w:color w:val="434F54"/>
          <w:sz w:val="16"/>
          <w:szCs w:val="16"/>
        </w:rPr>
        <w:t>]&lt;&lt;</w:t>
      </w:r>
      <w:r w:rsidRPr="00F566D9">
        <w:rPr>
          <w:rFonts w:ascii="Courier New" w:hAnsi="Courier New" w:cs="Courier New"/>
          <w:color w:val="8A7B52"/>
          <w:sz w:val="16"/>
          <w:szCs w:val="16"/>
        </w:rPr>
        <w:t>8</w:t>
      </w:r>
      <w:r w:rsidRPr="00F566D9">
        <w:rPr>
          <w:rFonts w:ascii="Courier New" w:hAnsi="Courier New" w:cs="Courier New"/>
          <w:color w:val="434F54"/>
          <w:sz w:val="16"/>
          <w:szCs w:val="16"/>
        </w:rPr>
        <w:t>) + buf[</w:t>
      </w:r>
      <w:r w:rsidRPr="00F566D9">
        <w:rPr>
          <w:rFonts w:ascii="Courier New" w:hAnsi="Courier New" w:cs="Courier New"/>
          <w:color w:val="8A7B52"/>
          <w:sz w:val="16"/>
          <w:szCs w:val="16"/>
        </w:rPr>
        <w:t>1</w:t>
      </w:r>
      <w:r w:rsidRPr="00F566D9">
        <w:rPr>
          <w:rFonts w:ascii="Courier New" w:hAnsi="Courier New" w:cs="Courier New"/>
          <w:color w:val="434F54"/>
          <w:sz w:val="16"/>
          <w:szCs w:val="16"/>
        </w:rPr>
        <w:t xml:space="preserve">];        </w:t>
      </w:r>
      <w:r w:rsidRPr="00F566D9">
        <w:rPr>
          <w:rFonts w:ascii="Courier New" w:hAnsi="Courier New" w:cs="Courier New"/>
          <w:sz w:val="16"/>
          <w:szCs w:val="16"/>
        </w:rPr>
        <w:t>// Distanz wird berechnet und zurückgegeben</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else</w:t>
      </w:r>
      <w:r w:rsidRPr="00F566D9">
        <w:rPr>
          <w:rFonts w:ascii="Courier New" w:hAnsi="Courier New" w:cs="Courier New"/>
          <w:color w:val="434F54"/>
          <w:sz w:val="16"/>
          <w:szCs w:val="16"/>
        </w:rPr>
        <w:t xml:space="preserve"> {                                                   </w:t>
      </w:r>
      <w:r w:rsidRPr="00F566D9">
        <w:rPr>
          <w:rFonts w:ascii="Courier New" w:hAnsi="Courier New" w:cs="Courier New"/>
          <w:color w:val="434F54"/>
          <w:sz w:val="16"/>
          <w:szCs w:val="16"/>
        </w:rPr>
        <w:br/>
        <w:t xml:space="preserve">      dist = </w:t>
      </w:r>
      <w:r w:rsidRPr="00F566D9">
        <w:rPr>
          <w:rFonts w:ascii="Courier New" w:hAnsi="Courier New" w:cs="Courier New"/>
          <w:color w:val="8A7B52"/>
          <w:sz w:val="16"/>
          <w:szCs w:val="16"/>
        </w:rPr>
        <w:t>0</w:t>
      </w:r>
      <w:r w:rsidRPr="00F566D9">
        <w:rPr>
          <w:rFonts w:ascii="Courier New" w:hAnsi="Courier New" w:cs="Courier New"/>
          <w:color w:val="434F54"/>
          <w:sz w:val="16"/>
          <w:szCs w:val="16"/>
        </w:rPr>
        <w:t>;</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return</w:t>
      </w:r>
      <w:r w:rsidRPr="00F566D9">
        <w:rPr>
          <w:rFonts w:ascii="Courier New" w:hAnsi="Courier New" w:cs="Courier New"/>
          <w:color w:val="434F54"/>
          <w:sz w:val="16"/>
          <w:szCs w:val="16"/>
        </w:rPr>
        <w:t xml:space="preserve"> dist;</w:t>
      </w:r>
      <w:r w:rsidRPr="00F566D9">
        <w:rPr>
          <w:rFonts w:ascii="Courier New" w:hAnsi="Courier New" w:cs="Courier New"/>
          <w:color w:val="434F54"/>
          <w:sz w:val="16"/>
          <w:szCs w:val="16"/>
        </w:rPr>
        <w:br/>
        <w:t>}</w:t>
      </w:r>
      <w:r w:rsidRPr="00F566D9">
        <w:rPr>
          <w:rFonts w:ascii="Courier New" w:hAnsi="Courier New" w:cs="Courier New"/>
          <w:color w:val="434F54"/>
          <w:sz w:val="16"/>
          <w:szCs w:val="16"/>
        </w:rPr>
        <w:br/>
      </w:r>
      <w:r w:rsidRPr="00F566D9">
        <w:rPr>
          <w:rFonts w:ascii="Courier New" w:hAnsi="Courier New" w:cs="Courier New"/>
          <w:color w:val="434F54"/>
          <w:sz w:val="16"/>
          <w:szCs w:val="16"/>
        </w:rPr>
        <w:br/>
      </w:r>
      <w:r w:rsidRPr="00F566D9">
        <w:rPr>
          <w:rFonts w:ascii="Courier New" w:hAnsi="Courier New" w:cs="Courier New"/>
          <w:sz w:val="16"/>
          <w:szCs w:val="16"/>
        </w:rPr>
        <w:t>// Funktion für die Audioausgabe der Höhen-Callouts</w:t>
      </w:r>
      <w:r w:rsidRPr="00F566D9">
        <w:rPr>
          <w:rFonts w:ascii="Courier New" w:hAnsi="Courier New" w:cs="Courier New"/>
          <w:color w:val="434F54"/>
          <w:sz w:val="16"/>
          <w:szCs w:val="16"/>
        </w:rPr>
        <w:br/>
      </w:r>
      <w:r w:rsidRPr="00F566D9">
        <w:rPr>
          <w:rFonts w:ascii="Courier New" w:hAnsi="Courier New" w:cs="Courier New"/>
          <w:color w:val="00979D"/>
          <w:sz w:val="16"/>
          <w:szCs w:val="16"/>
        </w:rPr>
        <w:t>void</w:t>
      </w:r>
      <w:r w:rsidRPr="00F566D9">
        <w:rPr>
          <w:rFonts w:ascii="Courier New" w:hAnsi="Courier New" w:cs="Courier New"/>
          <w:color w:val="434F54"/>
          <w:sz w:val="16"/>
          <w:szCs w:val="16"/>
        </w:rPr>
        <w:t xml:space="preserve"> callout(uint16_t xdistance, </w:t>
      </w:r>
      <w:r w:rsidRPr="00F566D9">
        <w:rPr>
          <w:rFonts w:ascii="Courier New" w:hAnsi="Courier New" w:cs="Courier New"/>
          <w:color w:val="D35400"/>
          <w:sz w:val="16"/>
          <w:szCs w:val="16"/>
        </w:rPr>
        <w:t>SoftwareSerial</w:t>
      </w:r>
      <w:r w:rsidRPr="00F566D9">
        <w:rPr>
          <w:rFonts w:ascii="Courier New" w:hAnsi="Courier New" w:cs="Courier New"/>
          <w:color w:val="434F54"/>
          <w:sz w:val="16"/>
          <w:szCs w:val="16"/>
        </w:rPr>
        <w:t xml:space="preserve"> xmySoftwareSerial) {</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(myDFPlayer.</w:t>
      </w:r>
      <w:r w:rsidRPr="00F566D9">
        <w:rPr>
          <w:rFonts w:ascii="Courier New" w:hAnsi="Courier New" w:cs="Courier New"/>
          <w:color w:val="D35400"/>
          <w:sz w:val="16"/>
          <w:szCs w:val="16"/>
        </w:rPr>
        <w:t>begin</w:t>
      </w:r>
      <w:r w:rsidRPr="00F566D9">
        <w:rPr>
          <w:rFonts w:ascii="Courier New" w:hAnsi="Courier New" w:cs="Courier New"/>
          <w:color w:val="434F54"/>
          <w:sz w:val="16"/>
          <w:szCs w:val="16"/>
        </w:rPr>
        <w:t>(mySoftwareSerial)){</w:t>
      </w:r>
      <w:r w:rsidRPr="00F566D9">
        <w:rPr>
          <w:rFonts w:ascii="Courier New" w:hAnsi="Courier New" w:cs="Courier New"/>
          <w:color w:val="434F54"/>
          <w:sz w:val="16"/>
          <w:szCs w:val="16"/>
        </w:rPr>
        <w:br/>
        <w:t xml:space="preserve">    </w:t>
      </w:r>
      <w:r w:rsidRPr="00F566D9">
        <w:rPr>
          <w:rFonts w:ascii="Courier New" w:hAnsi="Courier New" w:cs="Courier New"/>
          <w:color w:val="434F54"/>
          <w:sz w:val="16"/>
          <w:szCs w:val="16"/>
        </w:rPr>
        <w:br/>
        <w:t xml:space="preserve">    </w:t>
      </w:r>
      <w:r w:rsidRPr="00F566D9">
        <w:rPr>
          <w:rFonts w:ascii="Courier New" w:hAnsi="Courier New" w:cs="Courier New"/>
          <w:color w:val="D35400"/>
          <w:sz w:val="16"/>
          <w:szCs w:val="16"/>
        </w:rPr>
        <w:t>if</w:t>
      </w:r>
      <w:r w:rsidRPr="00F566D9">
        <w:rPr>
          <w:rFonts w:ascii="Courier New" w:hAnsi="Courier New" w:cs="Courier New"/>
          <w:color w:val="434F54"/>
          <w:sz w:val="16"/>
          <w:szCs w:val="16"/>
        </w:rPr>
        <w:t xml:space="preserve"> ((announced != </w:t>
      </w:r>
      <w:r w:rsidRPr="00F03E35">
        <w:rPr>
          <w:rFonts w:ascii="Courier New" w:hAnsi="Courier New" w:cs="Courier New"/>
          <w:color w:val="8A7B52"/>
          <w:sz w:val="16"/>
          <w:szCs w:val="16"/>
          <w:lang w:val="en-US"/>
        </w:rPr>
        <w:t>1</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52000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48000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1</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1</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D35400"/>
          <w:sz w:val="16"/>
          <w:szCs w:val="16"/>
          <w:lang w:val="en-US"/>
        </w:rPr>
        <w:t>else</w:t>
      </w:r>
      <w:r w:rsidRPr="00F03E35">
        <w:rPr>
          <w:rFonts w:ascii="Courier New" w:hAnsi="Courier New" w:cs="Courier New"/>
          <w:color w:val="434F54"/>
          <w:sz w:val="16"/>
          <w:szCs w:val="16"/>
          <w:lang w:val="en-US"/>
        </w:rPr>
        <w:t xml:space="preserve"> </w:t>
      </w:r>
      <w:r w:rsidRPr="00F03E35">
        <w:rPr>
          <w:rFonts w:ascii="Courier New" w:hAnsi="Courier New" w:cs="Courier New"/>
          <w:color w:val="D35400"/>
          <w:sz w:val="16"/>
          <w:szCs w:val="16"/>
          <w:lang w:val="en-US"/>
        </w:rPr>
        <w:t>if</w:t>
      </w:r>
      <w:r w:rsidRPr="00F03E35">
        <w:rPr>
          <w:rFonts w:ascii="Courier New" w:hAnsi="Courier New" w:cs="Courier New"/>
          <w:color w:val="434F54"/>
          <w:sz w:val="16"/>
          <w:szCs w:val="16"/>
          <w:lang w:val="en-US"/>
        </w:rPr>
        <w:t xml:space="preserve"> ((announced != </w:t>
      </w:r>
      <w:r w:rsidRPr="00F03E35">
        <w:rPr>
          <w:rFonts w:ascii="Courier New" w:hAnsi="Courier New" w:cs="Courier New"/>
          <w:color w:val="8A7B52"/>
          <w:sz w:val="16"/>
          <w:szCs w:val="16"/>
          <w:lang w:val="en-US"/>
        </w:rPr>
        <w:t>2</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42000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38000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2</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2</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D35400"/>
          <w:sz w:val="16"/>
          <w:szCs w:val="16"/>
          <w:lang w:val="en-US"/>
        </w:rPr>
        <w:t>else</w:t>
      </w:r>
      <w:r w:rsidRPr="00F03E35">
        <w:rPr>
          <w:rFonts w:ascii="Courier New" w:hAnsi="Courier New" w:cs="Courier New"/>
          <w:color w:val="434F54"/>
          <w:sz w:val="16"/>
          <w:szCs w:val="16"/>
          <w:lang w:val="en-US"/>
        </w:rPr>
        <w:t xml:space="preserve"> </w:t>
      </w:r>
      <w:r w:rsidRPr="00F03E35">
        <w:rPr>
          <w:rFonts w:ascii="Courier New" w:hAnsi="Courier New" w:cs="Courier New"/>
          <w:color w:val="D35400"/>
          <w:sz w:val="16"/>
          <w:szCs w:val="16"/>
          <w:lang w:val="en-US"/>
        </w:rPr>
        <w:t>if</w:t>
      </w:r>
      <w:r w:rsidRPr="00F03E35">
        <w:rPr>
          <w:rFonts w:ascii="Courier New" w:hAnsi="Courier New" w:cs="Courier New"/>
          <w:color w:val="434F54"/>
          <w:sz w:val="16"/>
          <w:szCs w:val="16"/>
          <w:lang w:val="en-US"/>
        </w:rPr>
        <w:t xml:space="preserve"> ((announced != </w:t>
      </w:r>
      <w:r w:rsidRPr="00F03E35">
        <w:rPr>
          <w:rFonts w:ascii="Courier New" w:hAnsi="Courier New" w:cs="Courier New"/>
          <w:color w:val="8A7B52"/>
          <w:sz w:val="16"/>
          <w:szCs w:val="16"/>
          <w:lang w:val="en-US"/>
        </w:rPr>
        <w:t>3</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32000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28000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3</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3</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D35400"/>
          <w:sz w:val="16"/>
          <w:szCs w:val="16"/>
          <w:lang w:val="en-US"/>
        </w:rPr>
        <w:t>else</w:t>
      </w:r>
      <w:r w:rsidRPr="00F03E35">
        <w:rPr>
          <w:rFonts w:ascii="Courier New" w:hAnsi="Courier New" w:cs="Courier New"/>
          <w:color w:val="434F54"/>
          <w:sz w:val="16"/>
          <w:szCs w:val="16"/>
          <w:lang w:val="en-US"/>
        </w:rPr>
        <w:t xml:space="preserve"> </w:t>
      </w:r>
      <w:r w:rsidRPr="00F03E35">
        <w:rPr>
          <w:rFonts w:ascii="Courier New" w:hAnsi="Courier New" w:cs="Courier New"/>
          <w:color w:val="D35400"/>
          <w:sz w:val="16"/>
          <w:szCs w:val="16"/>
          <w:lang w:val="en-US"/>
        </w:rPr>
        <w:t>if</w:t>
      </w:r>
      <w:r w:rsidRPr="00F03E35">
        <w:rPr>
          <w:rFonts w:ascii="Courier New" w:hAnsi="Courier New" w:cs="Courier New"/>
          <w:color w:val="434F54"/>
          <w:sz w:val="16"/>
          <w:szCs w:val="16"/>
          <w:lang w:val="en-US"/>
        </w:rPr>
        <w:t xml:space="preserve"> ((announced != </w:t>
      </w:r>
      <w:r w:rsidRPr="00F03E35">
        <w:rPr>
          <w:rFonts w:ascii="Courier New" w:hAnsi="Courier New" w:cs="Courier New"/>
          <w:color w:val="8A7B52"/>
          <w:sz w:val="16"/>
          <w:szCs w:val="16"/>
          <w:lang w:val="en-US"/>
        </w:rPr>
        <w:t>4</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22000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18000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4</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4</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D35400"/>
          <w:sz w:val="16"/>
          <w:szCs w:val="16"/>
          <w:lang w:val="en-US"/>
        </w:rPr>
        <w:t>else</w:t>
      </w:r>
      <w:r w:rsidRPr="00F03E35">
        <w:rPr>
          <w:rFonts w:ascii="Courier New" w:hAnsi="Courier New" w:cs="Courier New"/>
          <w:color w:val="434F54"/>
          <w:sz w:val="16"/>
          <w:szCs w:val="16"/>
          <w:lang w:val="en-US"/>
        </w:rPr>
        <w:t xml:space="preserve"> </w:t>
      </w:r>
      <w:r w:rsidRPr="00F03E35">
        <w:rPr>
          <w:rFonts w:ascii="Courier New" w:hAnsi="Courier New" w:cs="Courier New"/>
          <w:color w:val="D35400"/>
          <w:sz w:val="16"/>
          <w:szCs w:val="16"/>
          <w:lang w:val="en-US"/>
        </w:rPr>
        <w:t>if</w:t>
      </w:r>
      <w:r w:rsidRPr="00F03E35">
        <w:rPr>
          <w:rFonts w:ascii="Courier New" w:hAnsi="Courier New" w:cs="Courier New"/>
          <w:color w:val="434F54"/>
          <w:sz w:val="16"/>
          <w:szCs w:val="16"/>
          <w:lang w:val="en-US"/>
        </w:rPr>
        <w:t xml:space="preserve"> ((announced != </w:t>
      </w:r>
      <w:r w:rsidRPr="00F03E35">
        <w:rPr>
          <w:rFonts w:ascii="Courier New" w:hAnsi="Courier New" w:cs="Courier New"/>
          <w:color w:val="8A7B52"/>
          <w:sz w:val="16"/>
          <w:szCs w:val="16"/>
          <w:lang w:val="en-US"/>
        </w:rPr>
        <w:t>5</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12000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9000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5</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5</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D35400"/>
          <w:sz w:val="16"/>
          <w:szCs w:val="16"/>
          <w:lang w:val="en-US"/>
        </w:rPr>
        <w:t>else</w:t>
      </w:r>
      <w:r w:rsidRPr="00F03E35">
        <w:rPr>
          <w:rFonts w:ascii="Courier New" w:hAnsi="Courier New" w:cs="Courier New"/>
          <w:color w:val="434F54"/>
          <w:sz w:val="16"/>
          <w:szCs w:val="16"/>
          <w:lang w:val="en-US"/>
        </w:rPr>
        <w:t xml:space="preserve"> </w:t>
      </w:r>
      <w:r w:rsidRPr="00F03E35">
        <w:rPr>
          <w:rFonts w:ascii="Courier New" w:hAnsi="Courier New" w:cs="Courier New"/>
          <w:color w:val="D35400"/>
          <w:sz w:val="16"/>
          <w:szCs w:val="16"/>
          <w:lang w:val="en-US"/>
        </w:rPr>
        <w:t>if</w:t>
      </w:r>
      <w:r w:rsidRPr="00F03E35">
        <w:rPr>
          <w:rFonts w:ascii="Courier New" w:hAnsi="Courier New" w:cs="Courier New"/>
          <w:color w:val="434F54"/>
          <w:sz w:val="16"/>
          <w:szCs w:val="16"/>
          <w:lang w:val="en-US"/>
        </w:rPr>
        <w:t xml:space="preserve"> ((announced != </w:t>
      </w:r>
      <w:r w:rsidRPr="00F03E35">
        <w:rPr>
          <w:rFonts w:ascii="Courier New" w:hAnsi="Courier New" w:cs="Courier New"/>
          <w:color w:val="8A7B52"/>
          <w:sz w:val="16"/>
          <w:szCs w:val="16"/>
          <w:lang w:val="en-US"/>
        </w:rPr>
        <w:t>6</w:t>
      </w:r>
      <w:r w:rsidRPr="00F03E35">
        <w:rPr>
          <w:rFonts w:ascii="Courier New" w:hAnsi="Courier New" w:cs="Courier New"/>
          <w:color w:val="434F54"/>
          <w:sz w:val="16"/>
          <w:szCs w:val="16"/>
          <w:lang w:val="en-US"/>
        </w:rPr>
        <w:t xml:space="preserve">) &amp;&amp; xdistance &lt; </w:t>
      </w:r>
      <w:r w:rsidRPr="00F03E35">
        <w:rPr>
          <w:rFonts w:ascii="Courier New" w:hAnsi="Courier New" w:cs="Courier New"/>
          <w:color w:val="8A7B52"/>
          <w:sz w:val="16"/>
          <w:szCs w:val="16"/>
          <w:lang w:val="en-US"/>
        </w:rPr>
        <w:t>6000</w:t>
      </w:r>
      <w:r w:rsidRPr="00F03E35">
        <w:rPr>
          <w:rFonts w:ascii="Courier New" w:hAnsi="Courier New" w:cs="Courier New"/>
          <w:color w:val="434F54"/>
          <w:sz w:val="16"/>
          <w:szCs w:val="16"/>
          <w:lang w:val="en-US"/>
        </w:rPr>
        <w:t xml:space="preserve"> &amp;&amp; xdistance &gt; </w:t>
      </w:r>
      <w:r w:rsidRPr="00F03E35">
        <w:rPr>
          <w:rFonts w:ascii="Courier New" w:hAnsi="Courier New" w:cs="Courier New"/>
          <w:color w:val="8A7B52"/>
          <w:sz w:val="16"/>
          <w:szCs w:val="16"/>
          <w:lang w:val="en-US"/>
        </w:rPr>
        <w:t>4000</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myDFPlayer.playMp3Folder(</w:t>
      </w:r>
      <w:r w:rsidRPr="00F03E35">
        <w:rPr>
          <w:rFonts w:ascii="Courier New" w:hAnsi="Courier New" w:cs="Courier New"/>
          <w:color w:val="8A7B52"/>
          <w:sz w:val="16"/>
          <w:szCs w:val="16"/>
          <w:lang w:val="en-US"/>
        </w:rPr>
        <w:t>6</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announced = </w:t>
      </w:r>
      <w:r w:rsidRPr="00F03E35">
        <w:rPr>
          <w:rFonts w:ascii="Courier New" w:hAnsi="Courier New" w:cs="Courier New"/>
          <w:color w:val="8A7B52"/>
          <w:sz w:val="16"/>
          <w:szCs w:val="16"/>
          <w:lang w:val="en-US"/>
        </w:rPr>
        <w:t>6</w:t>
      </w:r>
      <w:r w:rsidRPr="00F03E35">
        <w:rPr>
          <w:rFonts w:ascii="Courier New" w:hAnsi="Courier New" w:cs="Courier New"/>
          <w:color w:val="434F54"/>
          <w:sz w:val="16"/>
          <w:szCs w:val="16"/>
          <w:lang w:val="en-US"/>
        </w:rPr>
        <w:t>;</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 xml:space="preserve">  </w:t>
      </w:r>
      <w:r w:rsidRPr="00F03E35">
        <w:rPr>
          <w:rFonts w:ascii="Courier New" w:hAnsi="Courier New" w:cs="Courier New"/>
          <w:color w:val="434F54"/>
          <w:sz w:val="16"/>
          <w:szCs w:val="16"/>
          <w:lang w:val="en-US"/>
        </w:rPr>
        <w:br/>
        <w:t>}</w:t>
      </w:r>
      <w:r w:rsidRPr="00F03E35">
        <w:rPr>
          <w:rFonts w:ascii="Courier New" w:hAnsi="Courier New" w:cs="Courier New"/>
          <w:color w:val="434F54"/>
          <w:sz w:val="16"/>
          <w:szCs w:val="16"/>
          <w:lang w:val="en-US"/>
        </w:rPr>
        <w:br/>
      </w:r>
      <w:r w:rsidRPr="00F03E35">
        <w:rPr>
          <w:rFonts w:ascii="Courier New" w:hAnsi="Courier New" w:cs="Courier New"/>
          <w:color w:val="434F54"/>
          <w:sz w:val="16"/>
          <w:szCs w:val="16"/>
          <w:lang w:val="en-US"/>
        </w:rPr>
        <w:br/>
      </w:r>
      <w:r w:rsidRPr="00F03E35">
        <w:rPr>
          <w:rFonts w:ascii="Courier New" w:hAnsi="Courier New" w:cs="Courier New"/>
          <w:sz w:val="16"/>
          <w:szCs w:val="16"/>
          <w:lang w:val="en-US"/>
        </w:rPr>
        <w:t>/*</w:t>
      </w:r>
      <w:r w:rsidRPr="00F03E35">
        <w:rPr>
          <w:rFonts w:ascii="Courier New" w:hAnsi="Courier New" w:cs="Courier New"/>
          <w:sz w:val="16"/>
          <w:szCs w:val="16"/>
          <w:lang w:val="en-US"/>
        </w:rPr>
        <w:br/>
      </w:r>
      <w:r w:rsidRPr="00F03E35">
        <w:rPr>
          <w:rFonts w:ascii="Courier New" w:hAnsi="Courier New" w:cs="Courier New"/>
          <w:sz w:val="16"/>
          <w:szCs w:val="16"/>
          <w:lang w:val="en-US"/>
        </w:rPr>
        <w:br/>
        <w:t>Teile dieses Codes orientieren sich an folgenden Quellen:</w:t>
      </w:r>
      <w:r w:rsidRPr="00F03E35">
        <w:rPr>
          <w:rFonts w:ascii="Courier New" w:hAnsi="Courier New" w:cs="Courier New"/>
          <w:sz w:val="16"/>
          <w:szCs w:val="16"/>
          <w:lang w:val="en-US"/>
        </w:rPr>
        <w:br/>
      </w:r>
      <w:r w:rsidRPr="00F03E35">
        <w:rPr>
          <w:rFonts w:ascii="Courier New" w:hAnsi="Courier New" w:cs="Courier New"/>
          <w:sz w:val="16"/>
          <w:szCs w:val="16"/>
          <w:lang w:val="en-US"/>
        </w:rPr>
        <w:br/>
        <w:t>http://woodsgood.ca/projects/2015/02/17/big-font-lcd-characters/</w:t>
      </w:r>
      <w:r w:rsidRPr="00F03E35">
        <w:rPr>
          <w:rFonts w:ascii="Courier New" w:hAnsi="Courier New" w:cs="Courier New"/>
          <w:sz w:val="16"/>
          <w:szCs w:val="16"/>
          <w:lang w:val="en-US"/>
        </w:rPr>
        <w:br/>
      </w:r>
      <w:r w:rsidRPr="00F03E35">
        <w:rPr>
          <w:rFonts w:ascii="Courier New" w:hAnsi="Courier New" w:cs="Courier New"/>
          <w:sz w:val="16"/>
          <w:szCs w:val="16"/>
          <w:lang w:val="en-US"/>
        </w:rPr>
        <w:br/>
        <w:t>https://github.com/Terabee/sample_codes/blob/master/Arduino/</w:t>
      </w:r>
      <w:r w:rsidRPr="00F03E35">
        <w:rPr>
          <w:rFonts w:ascii="Courier New" w:hAnsi="Courier New" w:cs="Courier New"/>
          <w:sz w:val="16"/>
          <w:szCs w:val="16"/>
          <w:lang w:val="en-US"/>
        </w:rPr>
        <w:br/>
        <w:t>TeraRanger_single_point_Arduino_I2C/TeraRanger_single_point_Arduino_I2C.ino</w:t>
      </w:r>
      <w:r w:rsidRPr="00F03E35">
        <w:rPr>
          <w:rFonts w:ascii="Courier New" w:hAnsi="Courier New" w:cs="Courier New"/>
          <w:sz w:val="16"/>
          <w:szCs w:val="16"/>
          <w:lang w:val="en-US"/>
        </w:rPr>
        <w:br/>
      </w:r>
      <w:r w:rsidRPr="00F03E35">
        <w:rPr>
          <w:rFonts w:ascii="Courier New" w:hAnsi="Courier New" w:cs="Courier New"/>
          <w:sz w:val="16"/>
          <w:szCs w:val="16"/>
          <w:lang w:val="en-US"/>
        </w:rPr>
        <w:br/>
        <w:t>*/</w:t>
      </w:r>
    </w:p>
    <w:p w14:paraId="2042AAA6" w14:textId="51EC6C51" w:rsidR="003F7595" w:rsidRPr="002B793C" w:rsidRDefault="006D0CDC" w:rsidP="003F7595">
      <w:pPr>
        <w:pStyle w:val="Listenabsatz"/>
        <w:numPr>
          <w:ilvl w:val="0"/>
          <w:numId w:val="34"/>
        </w:numPr>
        <w:jc w:val="left"/>
        <w:rPr>
          <w:lang w:val="en-US"/>
        </w:rPr>
      </w:pPr>
      <w:bookmarkStart w:id="103" w:name="_Ref84537497"/>
      <w:r>
        <w:rPr>
          <w:lang w:val="en-US"/>
        </w:rPr>
        <w:lastRenderedPageBreak/>
        <w:t xml:space="preserve">- </w:t>
      </w:r>
      <w:r w:rsidR="003F7595" w:rsidRPr="006D0CDC">
        <w:rPr>
          <w:sz w:val="26"/>
          <w:szCs w:val="26"/>
          <w:lang w:val="en-US"/>
        </w:rPr>
        <w:t>Vollständige Messwerte</w:t>
      </w:r>
      <w:bookmarkEnd w:id="103"/>
    </w:p>
    <w:p w14:paraId="0DF51D09" w14:textId="77777777" w:rsidR="002B793C" w:rsidRPr="002B793C" w:rsidRDefault="002B793C" w:rsidP="002B793C">
      <w:pPr>
        <w:jc w:val="left"/>
        <w:rPr>
          <w:lang w:val="en-US"/>
        </w:rPr>
      </w:pPr>
    </w:p>
    <w:p w14:paraId="1516A5F1" w14:textId="7FC3536B" w:rsidR="00C25792" w:rsidRDefault="004B6C1C" w:rsidP="00C25792">
      <w:pPr>
        <w:pStyle w:val="Listenabsatz"/>
        <w:numPr>
          <w:ilvl w:val="0"/>
          <w:numId w:val="36"/>
        </w:numPr>
        <w:jc w:val="left"/>
      </w:pPr>
      <w:r w:rsidRPr="004B6C1C">
        <w:t>Messwerte zur Analyse de</w:t>
      </w:r>
      <w:r w:rsidR="002B793C">
        <w:t xml:space="preserve">s Einflusses der </w:t>
      </w:r>
      <w:r w:rsidRPr="004B6C1C">
        <w:t>L</w:t>
      </w:r>
      <w:r>
        <w:t>ichtbedingungen</w:t>
      </w:r>
    </w:p>
    <w:p w14:paraId="5CA93A56" w14:textId="79A714EE" w:rsidR="006417F8" w:rsidRDefault="006417F8" w:rsidP="006417F8">
      <w:pPr>
        <w:jc w:val="left"/>
      </w:pPr>
      <w:r>
        <w:t xml:space="preserve">Sonnig </w:t>
      </w:r>
    </w:p>
    <w:p w14:paraId="13B72D53" w14:textId="77777777" w:rsidR="002B793C" w:rsidRDefault="002B793C" w:rsidP="002B793C">
      <w:pPr>
        <w:jc w:val="left"/>
        <w:sectPr w:rsidR="002B793C" w:rsidSect="002B793C">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C33EE0" w:rsidRPr="00C33EE0" w14:paraId="6E9C62E0" w14:textId="77777777" w:rsidTr="006417F8">
        <w:trPr>
          <w:trHeight w:val="300"/>
        </w:trPr>
        <w:tc>
          <w:tcPr>
            <w:tcW w:w="976" w:type="dxa"/>
            <w:noWrap/>
            <w:hideMark/>
          </w:tcPr>
          <w:p w14:paraId="42E4FD0B" w14:textId="77777777" w:rsidR="00C33EE0" w:rsidRPr="00C33EE0" w:rsidRDefault="00C33EE0" w:rsidP="00C33EE0">
            <w:pPr>
              <w:jc w:val="left"/>
            </w:pPr>
            <w:r w:rsidRPr="00C33EE0">
              <w:t>0</w:t>
            </w:r>
          </w:p>
        </w:tc>
        <w:tc>
          <w:tcPr>
            <w:tcW w:w="976" w:type="dxa"/>
            <w:noWrap/>
            <w:hideMark/>
          </w:tcPr>
          <w:p w14:paraId="65CC6DC7" w14:textId="77777777" w:rsidR="00C33EE0" w:rsidRPr="00C33EE0" w:rsidRDefault="00C33EE0" w:rsidP="00C33EE0">
            <w:pPr>
              <w:jc w:val="left"/>
            </w:pPr>
            <w:r w:rsidRPr="00C33EE0">
              <w:t>7,945</w:t>
            </w:r>
          </w:p>
        </w:tc>
      </w:tr>
      <w:tr w:rsidR="00C33EE0" w:rsidRPr="00C33EE0" w14:paraId="459E65A2" w14:textId="77777777" w:rsidTr="006417F8">
        <w:trPr>
          <w:trHeight w:val="300"/>
        </w:trPr>
        <w:tc>
          <w:tcPr>
            <w:tcW w:w="976" w:type="dxa"/>
            <w:noWrap/>
            <w:hideMark/>
          </w:tcPr>
          <w:p w14:paraId="008A27AF" w14:textId="77777777" w:rsidR="00C33EE0" w:rsidRPr="00C33EE0" w:rsidRDefault="00C33EE0" w:rsidP="00C33EE0">
            <w:pPr>
              <w:jc w:val="left"/>
            </w:pPr>
            <w:r w:rsidRPr="00C33EE0">
              <w:t>0,122</w:t>
            </w:r>
          </w:p>
        </w:tc>
        <w:tc>
          <w:tcPr>
            <w:tcW w:w="976" w:type="dxa"/>
            <w:noWrap/>
            <w:hideMark/>
          </w:tcPr>
          <w:p w14:paraId="4F21253D" w14:textId="77777777" w:rsidR="00C33EE0" w:rsidRPr="00C33EE0" w:rsidRDefault="00C33EE0" w:rsidP="00C33EE0">
            <w:pPr>
              <w:jc w:val="left"/>
            </w:pPr>
            <w:r w:rsidRPr="00C33EE0">
              <w:t>7,86</w:t>
            </w:r>
          </w:p>
        </w:tc>
      </w:tr>
      <w:tr w:rsidR="00C33EE0" w:rsidRPr="00C33EE0" w14:paraId="41CF8687" w14:textId="77777777" w:rsidTr="006417F8">
        <w:trPr>
          <w:trHeight w:val="300"/>
        </w:trPr>
        <w:tc>
          <w:tcPr>
            <w:tcW w:w="976" w:type="dxa"/>
            <w:noWrap/>
            <w:hideMark/>
          </w:tcPr>
          <w:p w14:paraId="68ADE04D" w14:textId="77777777" w:rsidR="00C33EE0" w:rsidRPr="00C33EE0" w:rsidRDefault="00C33EE0" w:rsidP="00C33EE0">
            <w:pPr>
              <w:jc w:val="left"/>
            </w:pPr>
            <w:r w:rsidRPr="00C33EE0">
              <w:t>0,244</w:t>
            </w:r>
          </w:p>
        </w:tc>
        <w:tc>
          <w:tcPr>
            <w:tcW w:w="976" w:type="dxa"/>
            <w:noWrap/>
            <w:hideMark/>
          </w:tcPr>
          <w:p w14:paraId="7182CBC0" w14:textId="77777777" w:rsidR="00C33EE0" w:rsidRPr="00C33EE0" w:rsidRDefault="00C33EE0" w:rsidP="00C33EE0">
            <w:pPr>
              <w:jc w:val="left"/>
            </w:pPr>
            <w:r w:rsidRPr="00C33EE0">
              <w:t>7,86</w:t>
            </w:r>
          </w:p>
        </w:tc>
      </w:tr>
      <w:tr w:rsidR="00C33EE0" w:rsidRPr="00C33EE0" w14:paraId="097808A1" w14:textId="77777777" w:rsidTr="006417F8">
        <w:trPr>
          <w:trHeight w:val="300"/>
        </w:trPr>
        <w:tc>
          <w:tcPr>
            <w:tcW w:w="976" w:type="dxa"/>
            <w:noWrap/>
            <w:hideMark/>
          </w:tcPr>
          <w:p w14:paraId="5168B399" w14:textId="77777777" w:rsidR="00C33EE0" w:rsidRPr="00C33EE0" w:rsidRDefault="00C33EE0" w:rsidP="00C33EE0">
            <w:pPr>
              <w:jc w:val="left"/>
            </w:pPr>
            <w:r w:rsidRPr="00C33EE0">
              <w:t>0,459</w:t>
            </w:r>
          </w:p>
        </w:tc>
        <w:tc>
          <w:tcPr>
            <w:tcW w:w="976" w:type="dxa"/>
            <w:noWrap/>
            <w:hideMark/>
          </w:tcPr>
          <w:p w14:paraId="38BEC428" w14:textId="77777777" w:rsidR="00C33EE0" w:rsidRPr="00C33EE0" w:rsidRDefault="00C33EE0" w:rsidP="00C33EE0">
            <w:pPr>
              <w:jc w:val="left"/>
            </w:pPr>
            <w:r w:rsidRPr="00C33EE0">
              <w:t>7,455</w:t>
            </w:r>
          </w:p>
        </w:tc>
      </w:tr>
      <w:tr w:rsidR="00C33EE0" w:rsidRPr="00C33EE0" w14:paraId="50950751" w14:textId="77777777" w:rsidTr="006417F8">
        <w:trPr>
          <w:trHeight w:val="300"/>
        </w:trPr>
        <w:tc>
          <w:tcPr>
            <w:tcW w:w="976" w:type="dxa"/>
            <w:noWrap/>
            <w:hideMark/>
          </w:tcPr>
          <w:p w14:paraId="5CEFB0A6" w14:textId="77777777" w:rsidR="00C33EE0" w:rsidRPr="00C33EE0" w:rsidRDefault="00C33EE0" w:rsidP="00C33EE0">
            <w:pPr>
              <w:jc w:val="left"/>
            </w:pPr>
            <w:r w:rsidRPr="00C33EE0">
              <w:t>0,581</w:t>
            </w:r>
          </w:p>
        </w:tc>
        <w:tc>
          <w:tcPr>
            <w:tcW w:w="976" w:type="dxa"/>
            <w:noWrap/>
            <w:hideMark/>
          </w:tcPr>
          <w:p w14:paraId="7258B7EE" w14:textId="77777777" w:rsidR="00C33EE0" w:rsidRPr="00C33EE0" w:rsidRDefault="00C33EE0" w:rsidP="00C33EE0">
            <w:pPr>
              <w:jc w:val="left"/>
            </w:pPr>
            <w:r w:rsidRPr="00C33EE0">
              <w:t>7,455</w:t>
            </w:r>
          </w:p>
        </w:tc>
      </w:tr>
      <w:tr w:rsidR="00C33EE0" w:rsidRPr="00C33EE0" w14:paraId="1673B996" w14:textId="77777777" w:rsidTr="006417F8">
        <w:trPr>
          <w:trHeight w:val="300"/>
        </w:trPr>
        <w:tc>
          <w:tcPr>
            <w:tcW w:w="976" w:type="dxa"/>
            <w:noWrap/>
            <w:hideMark/>
          </w:tcPr>
          <w:p w14:paraId="004690F6" w14:textId="77777777" w:rsidR="00C33EE0" w:rsidRPr="00C33EE0" w:rsidRDefault="00C33EE0" w:rsidP="00C33EE0">
            <w:pPr>
              <w:jc w:val="left"/>
            </w:pPr>
            <w:r w:rsidRPr="00C33EE0">
              <w:t>0,703</w:t>
            </w:r>
          </w:p>
        </w:tc>
        <w:tc>
          <w:tcPr>
            <w:tcW w:w="976" w:type="dxa"/>
            <w:noWrap/>
            <w:hideMark/>
          </w:tcPr>
          <w:p w14:paraId="2E33DB60" w14:textId="77777777" w:rsidR="00C33EE0" w:rsidRPr="00C33EE0" w:rsidRDefault="00C33EE0" w:rsidP="00C33EE0">
            <w:pPr>
              <w:jc w:val="left"/>
            </w:pPr>
            <w:r w:rsidRPr="00C33EE0">
              <w:t>7,455</w:t>
            </w:r>
          </w:p>
        </w:tc>
      </w:tr>
      <w:tr w:rsidR="00C33EE0" w:rsidRPr="00C33EE0" w14:paraId="5017C830" w14:textId="77777777" w:rsidTr="006417F8">
        <w:trPr>
          <w:trHeight w:val="300"/>
        </w:trPr>
        <w:tc>
          <w:tcPr>
            <w:tcW w:w="976" w:type="dxa"/>
            <w:noWrap/>
            <w:hideMark/>
          </w:tcPr>
          <w:p w14:paraId="70A36AD5" w14:textId="77777777" w:rsidR="00C33EE0" w:rsidRPr="00C33EE0" w:rsidRDefault="00C33EE0" w:rsidP="00C33EE0">
            <w:pPr>
              <w:jc w:val="left"/>
            </w:pPr>
            <w:r w:rsidRPr="00C33EE0">
              <w:t>0,825</w:t>
            </w:r>
          </w:p>
        </w:tc>
        <w:tc>
          <w:tcPr>
            <w:tcW w:w="976" w:type="dxa"/>
            <w:noWrap/>
            <w:hideMark/>
          </w:tcPr>
          <w:p w14:paraId="48466830" w14:textId="77777777" w:rsidR="00C33EE0" w:rsidRPr="00C33EE0" w:rsidRDefault="00C33EE0" w:rsidP="00C33EE0">
            <w:pPr>
              <w:jc w:val="left"/>
            </w:pPr>
            <w:r w:rsidRPr="00C33EE0">
              <w:t>6,275</w:t>
            </w:r>
          </w:p>
        </w:tc>
      </w:tr>
      <w:tr w:rsidR="00C33EE0" w:rsidRPr="00C33EE0" w14:paraId="131A75FB" w14:textId="77777777" w:rsidTr="006417F8">
        <w:trPr>
          <w:trHeight w:val="300"/>
        </w:trPr>
        <w:tc>
          <w:tcPr>
            <w:tcW w:w="976" w:type="dxa"/>
            <w:noWrap/>
            <w:hideMark/>
          </w:tcPr>
          <w:p w14:paraId="3B67AF9B" w14:textId="77777777" w:rsidR="00C33EE0" w:rsidRPr="00C33EE0" w:rsidRDefault="00C33EE0" w:rsidP="00C33EE0">
            <w:pPr>
              <w:jc w:val="left"/>
            </w:pPr>
            <w:r w:rsidRPr="00C33EE0">
              <w:t>0,946</w:t>
            </w:r>
          </w:p>
        </w:tc>
        <w:tc>
          <w:tcPr>
            <w:tcW w:w="976" w:type="dxa"/>
            <w:noWrap/>
            <w:hideMark/>
          </w:tcPr>
          <w:p w14:paraId="13C8A2CE" w14:textId="77777777" w:rsidR="00C33EE0" w:rsidRPr="00C33EE0" w:rsidRDefault="00C33EE0" w:rsidP="00C33EE0">
            <w:pPr>
              <w:jc w:val="left"/>
            </w:pPr>
            <w:r w:rsidRPr="00C33EE0">
              <w:t>6,275</w:t>
            </w:r>
          </w:p>
        </w:tc>
      </w:tr>
      <w:tr w:rsidR="00C33EE0" w:rsidRPr="00C33EE0" w14:paraId="09B44379" w14:textId="77777777" w:rsidTr="006417F8">
        <w:trPr>
          <w:trHeight w:val="300"/>
        </w:trPr>
        <w:tc>
          <w:tcPr>
            <w:tcW w:w="976" w:type="dxa"/>
            <w:noWrap/>
            <w:hideMark/>
          </w:tcPr>
          <w:p w14:paraId="792CDA0C" w14:textId="77777777" w:rsidR="00C33EE0" w:rsidRPr="00C33EE0" w:rsidRDefault="00C33EE0" w:rsidP="00C33EE0">
            <w:pPr>
              <w:jc w:val="left"/>
            </w:pPr>
            <w:r w:rsidRPr="00C33EE0">
              <w:t>1,067</w:t>
            </w:r>
          </w:p>
        </w:tc>
        <w:tc>
          <w:tcPr>
            <w:tcW w:w="976" w:type="dxa"/>
            <w:noWrap/>
            <w:hideMark/>
          </w:tcPr>
          <w:p w14:paraId="48B60395" w14:textId="77777777" w:rsidR="00C33EE0" w:rsidRPr="00C33EE0" w:rsidRDefault="00C33EE0" w:rsidP="00C33EE0">
            <w:pPr>
              <w:jc w:val="left"/>
            </w:pPr>
            <w:r w:rsidRPr="00C33EE0">
              <w:t>6,275</w:t>
            </w:r>
          </w:p>
        </w:tc>
      </w:tr>
      <w:tr w:rsidR="00C33EE0" w:rsidRPr="00C33EE0" w14:paraId="13061064" w14:textId="77777777" w:rsidTr="006417F8">
        <w:trPr>
          <w:trHeight w:val="300"/>
        </w:trPr>
        <w:tc>
          <w:tcPr>
            <w:tcW w:w="976" w:type="dxa"/>
            <w:noWrap/>
            <w:hideMark/>
          </w:tcPr>
          <w:p w14:paraId="638D325A" w14:textId="77777777" w:rsidR="00C33EE0" w:rsidRPr="00C33EE0" w:rsidRDefault="00C33EE0" w:rsidP="00C33EE0">
            <w:pPr>
              <w:jc w:val="left"/>
            </w:pPr>
            <w:r w:rsidRPr="00C33EE0">
              <w:t>1,189</w:t>
            </w:r>
          </w:p>
        </w:tc>
        <w:tc>
          <w:tcPr>
            <w:tcW w:w="976" w:type="dxa"/>
            <w:noWrap/>
            <w:hideMark/>
          </w:tcPr>
          <w:p w14:paraId="3AD185C8" w14:textId="77777777" w:rsidR="00C33EE0" w:rsidRPr="00C33EE0" w:rsidRDefault="00C33EE0" w:rsidP="00C33EE0">
            <w:pPr>
              <w:jc w:val="left"/>
            </w:pPr>
            <w:r w:rsidRPr="00C33EE0">
              <w:t>6,275</w:t>
            </w:r>
          </w:p>
        </w:tc>
      </w:tr>
      <w:tr w:rsidR="00C33EE0" w:rsidRPr="00C33EE0" w14:paraId="6DB0415F" w14:textId="77777777" w:rsidTr="006417F8">
        <w:trPr>
          <w:trHeight w:val="300"/>
        </w:trPr>
        <w:tc>
          <w:tcPr>
            <w:tcW w:w="976" w:type="dxa"/>
            <w:noWrap/>
            <w:hideMark/>
          </w:tcPr>
          <w:p w14:paraId="6AAF91C9" w14:textId="77777777" w:rsidR="00C33EE0" w:rsidRPr="00C33EE0" w:rsidRDefault="00C33EE0" w:rsidP="00C33EE0">
            <w:pPr>
              <w:jc w:val="left"/>
            </w:pPr>
            <w:r w:rsidRPr="00C33EE0">
              <w:t>1,321</w:t>
            </w:r>
          </w:p>
        </w:tc>
        <w:tc>
          <w:tcPr>
            <w:tcW w:w="976" w:type="dxa"/>
            <w:noWrap/>
            <w:hideMark/>
          </w:tcPr>
          <w:p w14:paraId="6C78B478" w14:textId="77777777" w:rsidR="00C33EE0" w:rsidRPr="00C33EE0" w:rsidRDefault="00C33EE0" w:rsidP="00C33EE0">
            <w:pPr>
              <w:jc w:val="left"/>
            </w:pPr>
            <w:r w:rsidRPr="00C33EE0">
              <w:t>4,71</w:t>
            </w:r>
          </w:p>
        </w:tc>
      </w:tr>
      <w:tr w:rsidR="00C33EE0" w:rsidRPr="00C33EE0" w14:paraId="7DDC9205" w14:textId="77777777" w:rsidTr="006417F8">
        <w:trPr>
          <w:trHeight w:val="300"/>
        </w:trPr>
        <w:tc>
          <w:tcPr>
            <w:tcW w:w="976" w:type="dxa"/>
            <w:noWrap/>
            <w:hideMark/>
          </w:tcPr>
          <w:p w14:paraId="1DC8DB5D" w14:textId="77777777" w:rsidR="00C33EE0" w:rsidRPr="00C33EE0" w:rsidRDefault="00C33EE0" w:rsidP="00C33EE0">
            <w:pPr>
              <w:jc w:val="left"/>
            </w:pPr>
            <w:r w:rsidRPr="00C33EE0">
              <w:t>1,443</w:t>
            </w:r>
          </w:p>
        </w:tc>
        <w:tc>
          <w:tcPr>
            <w:tcW w:w="976" w:type="dxa"/>
            <w:noWrap/>
            <w:hideMark/>
          </w:tcPr>
          <w:p w14:paraId="3D945062" w14:textId="77777777" w:rsidR="00C33EE0" w:rsidRPr="00C33EE0" w:rsidRDefault="00C33EE0" w:rsidP="00C33EE0">
            <w:pPr>
              <w:jc w:val="left"/>
            </w:pPr>
            <w:r w:rsidRPr="00C33EE0">
              <w:t>4,41</w:t>
            </w:r>
          </w:p>
        </w:tc>
      </w:tr>
      <w:tr w:rsidR="00C33EE0" w:rsidRPr="00C33EE0" w14:paraId="20FF5E9B" w14:textId="77777777" w:rsidTr="006417F8">
        <w:trPr>
          <w:trHeight w:val="300"/>
        </w:trPr>
        <w:tc>
          <w:tcPr>
            <w:tcW w:w="976" w:type="dxa"/>
            <w:noWrap/>
            <w:hideMark/>
          </w:tcPr>
          <w:p w14:paraId="11DAC287" w14:textId="77777777" w:rsidR="00C33EE0" w:rsidRPr="00C33EE0" w:rsidRDefault="00C33EE0" w:rsidP="00C33EE0">
            <w:pPr>
              <w:jc w:val="left"/>
            </w:pPr>
            <w:r w:rsidRPr="00C33EE0">
              <w:t>1,565</w:t>
            </w:r>
          </w:p>
        </w:tc>
        <w:tc>
          <w:tcPr>
            <w:tcW w:w="976" w:type="dxa"/>
            <w:noWrap/>
            <w:hideMark/>
          </w:tcPr>
          <w:p w14:paraId="10658080" w14:textId="77777777" w:rsidR="00C33EE0" w:rsidRPr="00C33EE0" w:rsidRDefault="00C33EE0" w:rsidP="00C33EE0">
            <w:pPr>
              <w:jc w:val="left"/>
            </w:pPr>
            <w:r w:rsidRPr="00C33EE0">
              <w:t>4,305</w:t>
            </w:r>
          </w:p>
        </w:tc>
      </w:tr>
      <w:tr w:rsidR="00C33EE0" w:rsidRPr="00C33EE0" w14:paraId="64595C5B" w14:textId="77777777" w:rsidTr="006417F8">
        <w:trPr>
          <w:trHeight w:val="300"/>
        </w:trPr>
        <w:tc>
          <w:tcPr>
            <w:tcW w:w="976" w:type="dxa"/>
            <w:noWrap/>
            <w:hideMark/>
          </w:tcPr>
          <w:p w14:paraId="7FDD2B4F" w14:textId="77777777" w:rsidR="00C33EE0" w:rsidRPr="00C33EE0" w:rsidRDefault="00C33EE0" w:rsidP="00C33EE0">
            <w:pPr>
              <w:jc w:val="left"/>
            </w:pPr>
            <w:r w:rsidRPr="00C33EE0">
              <w:t>1,779</w:t>
            </w:r>
          </w:p>
        </w:tc>
        <w:tc>
          <w:tcPr>
            <w:tcW w:w="976" w:type="dxa"/>
            <w:noWrap/>
            <w:hideMark/>
          </w:tcPr>
          <w:p w14:paraId="62D36F15" w14:textId="77777777" w:rsidR="00C33EE0" w:rsidRPr="00C33EE0" w:rsidRDefault="00C33EE0" w:rsidP="00C33EE0">
            <w:pPr>
              <w:jc w:val="left"/>
            </w:pPr>
            <w:r w:rsidRPr="00C33EE0">
              <w:t>3,92</w:t>
            </w:r>
          </w:p>
        </w:tc>
      </w:tr>
      <w:tr w:rsidR="00C33EE0" w:rsidRPr="00C33EE0" w14:paraId="609AF2B5" w14:textId="77777777" w:rsidTr="006417F8">
        <w:trPr>
          <w:trHeight w:val="300"/>
        </w:trPr>
        <w:tc>
          <w:tcPr>
            <w:tcW w:w="976" w:type="dxa"/>
            <w:noWrap/>
            <w:hideMark/>
          </w:tcPr>
          <w:p w14:paraId="53390632" w14:textId="77777777" w:rsidR="00C33EE0" w:rsidRPr="00C33EE0" w:rsidRDefault="00C33EE0" w:rsidP="00C33EE0">
            <w:pPr>
              <w:jc w:val="left"/>
            </w:pPr>
            <w:r w:rsidRPr="00C33EE0">
              <w:t>1,901</w:t>
            </w:r>
          </w:p>
        </w:tc>
        <w:tc>
          <w:tcPr>
            <w:tcW w:w="976" w:type="dxa"/>
            <w:noWrap/>
            <w:hideMark/>
          </w:tcPr>
          <w:p w14:paraId="4DAF7EA9" w14:textId="77777777" w:rsidR="00C33EE0" w:rsidRPr="00C33EE0" w:rsidRDefault="00C33EE0" w:rsidP="00C33EE0">
            <w:pPr>
              <w:jc w:val="left"/>
            </w:pPr>
            <w:r w:rsidRPr="00C33EE0">
              <w:t>3,92</w:t>
            </w:r>
          </w:p>
        </w:tc>
      </w:tr>
      <w:tr w:rsidR="00C33EE0" w:rsidRPr="00C33EE0" w14:paraId="7A98AA59" w14:textId="77777777" w:rsidTr="006417F8">
        <w:trPr>
          <w:trHeight w:val="300"/>
        </w:trPr>
        <w:tc>
          <w:tcPr>
            <w:tcW w:w="976" w:type="dxa"/>
            <w:noWrap/>
            <w:hideMark/>
          </w:tcPr>
          <w:p w14:paraId="335DF760" w14:textId="77777777" w:rsidR="00C33EE0" w:rsidRPr="00C33EE0" w:rsidRDefault="00C33EE0" w:rsidP="00C33EE0">
            <w:pPr>
              <w:jc w:val="left"/>
            </w:pPr>
            <w:r w:rsidRPr="00C33EE0">
              <w:t>2,023</w:t>
            </w:r>
          </w:p>
        </w:tc>
        <w:tc>
          <w:tcPr>
            <w:tcW w:w="976" w:type="dxa"/>
            <w:noWrap/>
            <w:hideMark/>
          </w:tcPr>
          <w:p w14:paraId="36E7EDC0" w14:textId="77777777" w:rsidR="00C33EE0" w:rsidRPr="00C33EE0" w:rsidRDefault="00C33EE0" w:rsidP="00C33EE0">
            <w:pPr>
              <w:jc w:val="left"/>
            </w:pPr>
            <w:r w:rsidRPr="00C33EE0">
              <w:t>3,635</w:t>
            </w:r>
          </w:p>
        </w:tc>
      </w:tr>
      <w:tr w:rsidR="00C33EE0" w:rsidRPr="00C33EE0" w14:paraId="51304806" w14:textId="77777777" w:rsidTr="006417F8">
        <w:trPr>
          <w:trHeight w:val="300"/>
        </w:trPr>
        <w:tc>
          <w:tcPr>
            <w:tcW w:w="976" w:type="dxa"/>
            <w:noWrap/>
            <w:hideMark/>
          </w:tcPr>
          <w:p w14:paraId="4DCC2319" w14:textId="77777777" w:rsidR="00C33EE0" w:rsidRPr="00C33EE0" w:rsidRDefault="00C33EE0" w:rsidP="00C33EE0">
            <w:pPr>
              <w:jc w:val="left"/>
            </w:pPr>
            <w:r w:rsidRPr="00C33EE0">
              <w:t>2,144</w:t>
            </w:r>
          </w:p>
        </w:tc>
        <w:tc>
          <w:tcPr>
            <w:tcW w:w="976" w:type="dxa"/>
            <w:noWrap/>
            <w:hideMark/>
          </w:tcPr>
          <w:p w14:paraId="2B6B5F35" w14:textId="77777777" w:rsidR="00C33EE0" w:rsidRPr="00C33EE0" w:rsidRDefault="00C33EE0" w:rsidP="00C33EE0">
            <w:pPr>
              <w:jc w:val="left"/>
            </w:pPr>
            <w:r w:rsidRPr="00C33EE0">
              <w:t>3,42</w:t>
            </w:r>
          </w:p>
        </w:tc>
      </w:tr>
      <w:tr w:rsidR="00C33EE0" w:rsidRPr="00C33EE0" w14:paraId="1BC421A6" w14:textId="77777777" w:rsidTr="006417F8">
        <w:trPr>
          <w:trHeight w:val="300"/>
        </w:trPr>
        <w:tc>
          <w:tcPr>
            <w:tcW w:w="976" w:type="dxa"/>
            <w:noWrap/>
            <w:hideMark/>
          </w:tcPr>
          <w:p w14:paraId="4447EADE" w14:textId="77777777" w:rsidR="00C33EE0" w:rsidRPr="00C33EE0" w:rsidRDefault="00C33EE0" w:rsidP="00C33EE0">
            <w:pPr>
              <w:jc w:val="left"/>
            </w:pPr>
            <w:r w:rsidRPr="00C33EE0">
              <w:t>2,265</w:t>
            </w:r>
          </w:p>
        </w:tc>
        <w:tc>
          <w:tcPr>
            <w:tcW w:w="976" w:type="dxa"/>
            <w:noWrap/>
            <w:hideMark/>
          </w:tcPr>
          <w:p w14:paraId="160A1494" w14:textId="77777777" w:rsidR="00C33EE0" w:rsidRPr="00C33EE0" w:rsidRDefault="00C33EE0" w:rsidP="00C33EE0">
            <w:pPr>
              <w:jc w:val="left"/>
            </w:pPr>
            <w:r w:rsidRPr="00C33EE0">
              <w:t>3,265</w:t>
            </w:r>
          </w:p>
        </w:tc>
      </w:tr>
      <w:tr w:rsidR="00C33EE0" w:rsidRPr="00C33EE0" w14:paraId="19E55C15" w14:textId="77777777" w:rsidTr="006417F8">
        <w:trPr>
          <w:trHeight w:val="300"/>
        </w:trPr>
        <w:tc>
          <w:tcPr>
            <w:tcW w:w="976" w:type="dxa"/>
            <w:noWrap/>
            <w:hideMark/>
          </w:tcPr>
          <w:p w14:paraId="4E4B9367" w14:textId="77777777" w:rsidR="00C33EE0" w:rsidRPr="00C33EE0" w:rsidRDefault="00C33EE0" w:rsidP="00C33EE0">
            <w:pPr>
              <w:jc w:val="left"/>
            </w:pPr>
            <w:r w:rsidRPr="00C33EE0">
              <w:t>2,387</w:t>
            </w:r>
          </w:p>
        </w:tc>
        <w:tc>
          <w:tcPr>
            <w:tcW w:w="976" w:type="dxa"/>
            <w:noWrap/>
            <w:hideMark/>
          </w:tcPr>
          <w:p w14:paraId="4462B5CD" w14:textId="77777777" w:rsidR="00C33EE0" w:rsidRPr="00C33EE0" w:rsidRDefault="00C33EE0" w:rsidP="00C33EE0">
            <w:pPr>
              <w:jc w:val="left"/>
            </w:pPr>
            <w:r w:rsidRPr="00C33EE0">
              <w:t>3,05</w:t>
            </w:r>
          </w:p>
        </w:tc>
      </w:tr>
      <w:tr w:rsidR="00C33EE0" w:rsidRPr="00C33EE0" w14:paraId="6D8F03E2" w14:textId="77777777" w:rsidTr="006417F8">
        <w:trPr>
          <w:trHeight w:val="300"/>
        </w:trPr>
        <w:tc>
          <w:tcPr>
            <w:tcW w:w="976" w:type="dxa"/>
            <w:noWrap/>
            <w:hideMark/>
          </w:tcPr>
          <w:p w14:paraId="0F0A469B" w14:textId="77777777" w:rsidR="00C33EE0" w:rsidRPr="00C33EE0" w:rsidRDefault="00C33EE0" w:rsidP="00C33EE0">
            <w:pPr>
              <w:jc w:val="left"/>
            </w:pPr>
            <w:r w:rsidRPr="00C33EE0">
              <w:t>2,509</w:t>
            </w:r>
          </w:p>
        </w:tc>
        <w:tc>
          <w:tcPr>
            <w:tcW w:w="976" w:type="dxa"/>
            <w:noWrap/>
            <w:hideMark/>
          </w:tcPr>
          <w:p w14:paraId="18436BE6" w14:textId="77777777" w:rsidR="00C33EE0" w:rsidRPr="00C33EE0" w:rsidRDefault="00C33EE0" w:rsidP="00C33EE0">
            <w:pPr>
              <w:jc w:val="left"/>
            </w:pPr>
            <w:r w:rsidRPr="00C33EE0">
              <w:t>2,945</w:t>
            </w:r>
          </w:p>
        </w:tc>
      </w:tr>
      <w:tr w:rsidR="00C33EE0" w:rsidRPr="00C33EE0" w14:paraId="4FF4FD21" w14:textId="77777777" w:rsidTr="006417F8">
        <w:trPr>
          <w:trHeight w:val="300"/>
        </w:trPr>
        <w:tc>
          <w:tcPr>
            <w:tcW w:w="976" w:type="dxa"/>
            <w:noWrap/>
            <w:hideMark/>
          </w:tcPr>
          <w:p w14:paraId="2294F12F" w14:textId="77777777" w:rsidR="00C33EE0" w:rsidRPr="00C33EE0" w:rsidRDefault="00C33EE0" w:rsidP="00C33EE0">
            <w:pPr>
              <w:jc w:val="left"/>
            </w:pPr>
            <w:r w:rsidRPr="00C33EE0">
              <w:t>2,631</w:t>
            </w:r>
          </w:p>
        </w:tc>
        <w:tc>
          <w:tcPr>
            <w:tcW w:w="976" w:type="dxa"/>
            <w:noWrap/>
            <w:hideMark/>
          </w:tcPr>
          <w:p w14:paraId="46F56A1F" w14:textId="77777777" w:rsidR="00C33EE0" w:rsidRPr="00C33EE0" w:rsidRDefault="00C33EE0" w:rsidP="00C33EE0">
            <w:pPr>
              <w:jc w:val="left"/>
            </w:pPr>
            <w:r w:rsidRPr="00C33EE0">
              <w:t>2,825</w:t>
            </w:r>
          </w:p>
        </w:tc>
      </w:tr>
      <w:tr w:rsidR="00C33EE0" w:rsidRPr="00C33EE0" w14:paraId="4073F65D" w14:textId="77777777" w:rsidTr="006417F8">
        <w:trPr>
          <w:trHeight w:val="300"/>
        </w:trPr>
        <w:tc>
          <w:tcPr>
            <w:tcW w:w="976" w:type="dxa"/>
            <w:noWrap/>
            <w:hideMark/>
          </w:tcPr>
          <w:p w14:paraId="049FBAFA" w14:textId="77777777" w:rsidR="00C33EE0" w:rsidRPr="00C33EE0" w:rsidRDefault="00C33EE0" w:rsidP="00C33EE0">
            <w:pPr>
              <w:jc w:val="left"/>
            </w:pPr>
            <w:r w:rsidRPr="00C33EE0">
              <w:t>2,753</w:t>
            </w:r>
          </w:p>
        </w:tc>
        <w:tc>
          <w:tcPr>
            <w:tcW w:w="976" w:type="dxa"/>
            <w:noWrap/>
            <w:hideMark/>
          </w:tcPr>
          <w:p w14:paraId="7ED4B014" w14:textId="77777777" w:rsidR="00C33EE0" w:rsidRPr="00C33EE0" w:rsidRDefault="00C33EE0" w:rsidP="00C33EE0">
            <w:pPr>
              <w:jc w:val="left"/>
            </w:pPr>
            <w:r w:rsidRPr="00C33EE0">
              <w:t>2,78</w:t>
            </w:r>
          </w:p>
        </w:tc>
      </w:tr>
      <w:tr w:rsidR="00C33EE0" w:rsidRPr="00C33EE0" w14:paraId="4921E57D" w14:textId="77777777" w:rsidTr="006417F8">
        <w:trPr>
          <w:trHeight w:val="300"/>
        </w:trPr>
        <w:tc>
          <w:tcPr>
            <w:tcW w:w="976" w:type="dxa"/>
            <w:noWrap/>
            <w:hideMark/>
          </w:tcPr>
          <w:p w14:paraId="3BBF1471" w14:textId="77777777" w:rsidR="00C33EE0" w:rsidRPr="00C33EE0" w:rsidRDefault="00C33EE0" w:rsidP="00C33EE0">
            <w:pPr>
              <w:jc w:val="left"/>
            </w:pPr>
            <w:r w:rsidRPr="00C33EE0">
              <w:t>2,875</w:t>
            </w:r>
          </w:p>
        </w:tc>
        <w:tc>
          <w:tcPr>
            <w:tcW w:w="976" w:type="dxa"/>
            <w:noWrap/>
            <w:hideMark/>
          </w:tcPr>
          <w:p w14:paraId="2C8017E8" w14:textId="77777777" w:rsidR="00C33EE0" w:rsidRPr="00C33EE0" w:rsidRDefault="00C33EE0" w:rsidP="00C33EE0">
            <w:pPr>
              <w:jc w:val="left"/>
            </w:pPr>
            <w:r w:rsidRPr="00C33EE0">
              <w:t>2,705</w:t>
            </w:r>
          </w:p>
        </w:tc>
      </w:tr>
      <w:tr w:rsidR="00C33EE0" w:rsidRPr="00C33EE0" w14:paraId="36EA3C15" w14:textId="77777777" w:rsidTr="006417F8">
        <w:trPr>
          <w:trHeight w:val="300"/>
        </w:trPr>
        <w:tc>
          <w:tcPr>
            <w:tcW w:w="976" w:type="dxa"/>
            <w:noWrap/>
            <w:hideMark/>
          </w:tcPr>
          <w:p w14:paraId="346DCDD1" w14:textId="77777777" w:rsidR="00C33EE0" w:rsidRPr="00C33EE0" w:rsidRDefault="00C33EE0" w:rsidP="00C33EE0">
            <w:pPr>
              <w:jc w:val="left"/>
            </w:pPr>
            <w:r w:rsidRPr="00C33EE0">
              <w:t>3,08</w:t>
            </w:r>
          </w:p>
        </w:tc>
        <w:tc>
          <w:tcPr>
            <w:tcW w:w="976" w:type="dxa"/>
            <w:noWrap/>
            <w:hideMark/>
          </w:tcPr>
          <w:p w14:paraId="737DA9DB" w14:textId="77777777" w:rsidR="00C33EE0" w:rsidRPr="00C33EE0" w:rsidRDefault="00C33EE0" w:rsidP="00C33EE0">
            <w:pPr>
              <w:jc w:val="left"/>
            </w:pPr>
            <w:r w:rsidRPr="00C33EE0">
              <w:t>2,53</w:t>
            </w:r>
          </w:p>
        </w:tc>
      </w:tr>
      <w:tr w:rsidR="00C33EE0" w:rsidRPr="00C33EE0" w14:paraId="70F8B795" w14:textId="77777777" w:rsidTr="006417F8">
        <w:trPr>
          <w:trHeight w:val="300"/>
        </w:trPr>
        <w:tc>
          <w:tcPr>
            <w:tcW w:w="976" w:type="dxa"/>
            <w:noWrap/>
            <w:hideMark/>
          </w:tcPr>
          <w:p w14:paraId="530FBF7B" w14:textId="77777777" w:rsidR="00C33EE0" w:rsidRPr="00C33EE0" w:rsidRDefault="00C33EE0" w:rsidP="00C33EE0">
            <w:pPr>
              <w:jc w:val="left"/>
            </w:pPr>
            <w:r w:rsidRPr="00C33EE0">
              <w:t>3,202</w:t>
            </w:r>
          </w:p>
        </w:tc>
        <w:tc>
          <w:tcPr>
            <w:tcW w:w="976" w:type="dxa"/>
            <w:noWrap/>
            <w:hideMark/>
          </w:tcPr>
          <w:p w14:paraId="1E31A0F6" w14:textId="77777777" w:rsidR="00C33EE0" w:rsidRPr="00C33EE0" w:rsidRDefault="00C33EE0" w:rsidP="00C33EE0">
            <w:pPr>
              <w:jc w:val="left"/>
            </w:pPr>
            <w:r w:rsidRPr="00C33EE0">
              <w:t>2,37</w:t>
            </w:r>
          </w:p>
        </w:tc>
      </w:tr>
      <w:tr w:rsidR="00C33EE0" w:rsidRPr="00C33EE0" w14:paraId="600DA211" w14:textId="77777777" w:rsidTr="006417F8">
        <w:trPr>
          <w:trHeight w:val="300"/>
        </w:trPr>
        <w:tc>
          <w:tcPr>
            <w:tcW w:w="976" w:type="dxa"/>
            <w:noWrap/>
            <w:hideMark/>
          </w:tcPr>
          <w:p w14:paraId="10A7D481" w14:textId="77777777" w:rsidR="00C33EE0" w:rsidRPr="00C33EE0" w:rsidRDefault="00C33EE0" w:rsidP="00C33EE0">
            <w:pPr>
              <w:jc w:val="left"/>
            </w:pPr>
            <w:r w:rsidRPr="00C33EE0">
              <w:t>3,324</w:t>
            </w:r>
          </w:p>
        </w:tc>
        <w:tc>
          <w:tcPr>
            <w:tcW w:w="976" w:type="dxa"/>
            <w:noWrap/>
            <w:hideMark/>
          </w:tcPr>
          <w:p w14:paraId="119018A1" w14:textId="77777777" w:rsidR="00C33EE0" w:rsidRPr="00C33EE0" w:rsidRDefault="00C33EE0" w:rsidP="00C33EE0">
            <w:pPr>
              <w:jc w:val="left"/>
            </w:pPr>
            <w:r w:rsidRPr="00C33EE0">
              <w:t>2,26</w:t>
            </w:r>
          </w:p>
        </w:tc>
      </w:tr>
      <w:tr w:rsidR="00C33EE0" w:rsidRPr="00C33EE0" w14:paraId="094F5B3E" w14:textId="77777777" w:rsidTr="006417F8">
        <w:trPr>
          <w:trHeight w:val="300"/>
        </w:trPr>
        <w:tc>
          <w:tcPr>
            <w:tcW w:w="976" w:type="dxa"/>
            <w:noWrap/>
            <w:hideMark/>
          </w:tcPr>
          <w:p w14:paraId="060F4E41" w14:textId="77777777" w:rsidR="00C33EE0" w:rsidRPr="00C33EE0" w:rsidRDefault="00C33EE0" w:rsidP="00C33EE0">
            <w:pPr>
              <w:jc w:val="left"/>
            </w:pPr>
            <w:r w:rsidRPr="00C33EE0">
              <w:t>3,445</w:t>
            </w:r>
          </w:p>
        </w:tc>
        <w:tc>
          <w:tcPr>
            <w:tcW w:w="976" w:type="dxa"/>
            <w:noWrap/>
            <w:hideMark/>
          </w:tcPr>
          <w:p w14:paraId="1439D28E" w14:textId="77777777" w:rsidR="00C33EE0" w:rsidRPr="00C33EE0" w:rsidRDefault="00C33EE0" w:rsidP="00C33EE0">
            <w:pPr>
              <w:jc w:val="left"/>
            </w:pPr>
            <w:r w:rsidRPr="00C33EE0">
              <w:t>2,11</w:t>
            </w:r>
          </w:p>
        </w:tc>
      </w:tr>
      <w:tr w:rsidR="00C33EE0" w:rsidRPr="00C33EE0" w14:paraId="6F1AD0EE" w14:textId="77777777" w:rsidTr="006417F8">
        <w:trPr>
          <w:trHeight w:val="300"/>
        </w:trPr>
        <w:tc>
          <w:tcPr>
            <w:tcW w:w="976" w:type="dxa"/>
            <w:noWrap/>
            <w:hideMark/>
          </w:tcPr>
          <w:p w14:paraId="446C2234" w14:textId="77777777" w:rsidR="00C33EE0" w:rsidRPr="00C33EE0" w:rsidRDefault="00C33EE0" w:rsidP="00C33EE0">
            <w:pPr>
              <w:jc w:val="left"/>
            </w:pPr>
            <w:r w:rsidRPr="00C33EE0">
              <w:t>3,567</w:t>
            </w:r>
          </w:p>
        </w:tc>
        <w:tc>
          <w:tcPr>
            <w:tcW w:w="976" w:type="dxa"/>
            <w:noWrap/>
            <w:hideMark/>
          </w:tcPr>
          <w:p w14:paraId="03690614" w14:textId="77777777" w:rsidR="00C33EE0" w:rsidRPr="00C33EE0" w:rsidRDefault="00C33EE0" w:rsidP="00C33EE0">
            <w:pPr>
              <w:jc w:val="left"/>
            </w:pPr>
            <w:r w:rsidRPr="00C33EE0">
              <w:t>1,995</w:t>
            </w:r>
          </w:p>
        </w:tc>
      </w:tr>
      <w:tr w:rsidR="00C33EE0" w:rsidRPr="00C33EE0" w14:paraId="6DFED478" w14:textId="77777777" w:rsidTr="006417F8">
        <w:trPr>
          <w:trHeight w:val="300"/>
        </w:trPr>
        <w:tc>
          <w:tcPr>
            <w:tcW w:w="976" w:type="dxa"/>
            <w:noWrap/>
            <w:hideMark/>
          </w:tcPr>
          <w:p w14:paraId="72CE25FB" w14:textId="77777777" w:rsidR="00C33EE0" w:rsidRPr="00C33EE0" w:rsidRDefault="00C33EE0" w:rsidP="00C33EE0">
            <w:pPr>
              <w:jc w:val="left"/>
            </w:pPr>
            <w:r w:rsidRPr="00C33EE0">
              <w:t>3,689</w:t>
            </w:r>
          </w:p>
        </w:tc>
        <w:tc>
          <w:tcPr>
            <w:tcW w:w="976" w:type="dxa"/>
            <w:noWrap/>
            <w:hideMark/>
          </w:tcPr>
          <w:p w14:paraId="69940132" w14:textId="77777777" w:rsidR="00C33EE0" w:rsidRPr="00C33EE0" w:rsidRDefault="00C33EE0" w:rsidP="00C33EE0">
            <w:pPr>
              <w:jc w:val="left"/>
            </w:pPr>
            <w:r w:rsidRPr="00C33EE0">
              <w:t>1,865</w:t>
            </w:r>
          </w:p>
        </w:tc>
      </w:tr>
      <w:tr w:rsidR="00C33EE0" w:rsidRPr="00C33EE0" w14:paraId="1E9BE186" w14:textId="77777777" w:rsidTr="006417F8">
        <w:trPr>
          <w:trHeight w:val="300"/>
        </w:trPr>
        <w:tc>
          <w:tcPr>
            <w:tcW w:w="976" w:type="dxa"/>
            <w:noWrap/>
            <w:hideMark/>
          </w:tcPr>
          <w:p w14:paraId="642A02B7" w14:textId="77777777" w:rsidR="00C33EE0" w:rsidRPr="00C33EE0" w:rsidRDefault="00C33EE0" w:rsidP="00C33EE0">
            <w:pPr>
              <w:jc w:val="left"/>
            </w:pPr>
            <w:r w:rsidRPr="00C33EE0">
              <w:t>3,811</w:t>
            </w:r>
          </w:p>
        </w:tc>
        <w:tc>
          <w:tcPr>
            <w:tcW w:w="976" w:type="dxa"/>
            <w:noWrap/>
            <w:hideMark/>
          </w:tcPr>
          <w:p w14:paraId="3AB721E3" w14:textId="77777777" w:rsidR="00C33EE0" w:rsidRPr="00C33EE0" w:rsidRDefault="00C33EE0" w:rsidP="00C33EE0">
            <w:pPr>
              <w:jc w:val="left"/>
            </w:pPr>
            <w:r w:rsidRPr="00C33EE0">
              <w:t>1,72</w:t>
            </w:r>
          </w:p>
        </w:tc>
      </w:tr>
      <w:tr w:rsidR="00C33EE0" w:rsidRPr="00C33EE0" w14:paraId="2D9574F4" w14:textId="77777777" w:rsidTr="006417F8">
        <w:trPr>
          <w:trHeight w:val="300"/>
        </w:trPr>
        <w:tc>
          <w:tcPr>
            <w:tcW w:w="976" w:type="dxa"/>
            <w:noWrap/>
            <w:hideMark/>
          </w:tcPr>
          <w:p w14:paraId="5D27A646" w14:textId="77777777" w:rsidR="00C33EE0" w:rsidRPr="00C33EE0" w:rsidRDefault="00C33EE0" w:rsidP="00C33EE0">
            <w:pPr>
              <w:jc w:val="left"/>
            </w:pPr>
            <w:r w:rsidRPr="00C33EE0">
              <w:t>3,932</w:t>
            </w:r>
          </w:p>
        </w:tc>
        <w:tc>
          <w:tcPr>
            <w:tcW w:w="976" w:type="dxa"/>
            <w:noWrap/>
            <w:hideMark/>
          </w:tcPr>
          <w:p w14:paraId="5522A80A" w14:textId="77777777" w:rsidR="00C33EE0" w:rsidRPr="00C33EE0" w:rsidRDefault="00C33EE0" w:rsidP="00C33EE0">
            <w:pPr>
              <w:jc w:val="left"/>
            </w:pPr>
            <w:r w:rsidRPr="00C33EE0">
              <w:t>1,61</w:t>
            </w:r>
          </w:p>
        </w:tc>
      </w:tr>
      <w:tr w:rsidR="00C33EE0" w:rsidRPr="00C33EE0" w14:paraId="4A7B1FAF" w14:textId="77777777" w:rsidTr="006417F8">
        <w:trPr>
          <w:trHeight w:val="300"/>
        </w:trPr>
        <w:tc>
          <w:tcPr>
            <w:tcW w:w="976" w:type="dxa"/>
            <w:noWrap/>
            <w:hideMark/>
          </w:tcPr>
          <w:p w14:paraId="59B48F01" w14:textId="77777777" w:rsidR="00C33EE0" w:rsidRPr="00C33EE0" w:rsidRDefault="00C33EE0" w:rsidP="00C33EE0">
            <w:pPr>
              <w:jc w:val="left"/>
            </w:pPr>
            <w:r w:rsidRPr="00C33EE0">
              <w:t>4,06</w:t>
            </w:r>
          </w:p>
        </w:tc>
        <w:tc>
          <w:tcPr>
            <w:tcW w:w="976" w:type="dxa"/>
            <w:noWrap/>
            <w:hideMark/>
          </w:tcPr>
          <w:p w14:paraId="7EDEF572" w14:textId="77777777" w:rsidR="00C33EE0" w:rsidRPr="00C33EE0" w:rsidRDefault="00C33EE0" w:rsidP="00C33EE0">
            <w:pPr>
              <w:jc w:val="left"/>
            </w:pPr>
            <w:r w:rsidRPr="00C33EE0">
              <w:t>1,485</w:t>
            </w:r>
          </w:p>
        </w:tc>
      </w:tr>
      <w:tr w:rsidR="00C33EE0" w:rsidRPr="00C33EE0" w14:paraId="0F8C0560" w14:textId="77777777" w:rsidTr="006417F8">
        <w:trPr>
          <w:trHeight w:val="300"/>
        </w:trPr>
        <w:tc>
          <w:tcPr>
            <w:tcW w:w="976" w:type="dxa"/>
            <w:noWrap/>
            <w:hideMark/>
          </w:tcPr>
          <w:p w14:paraId="707B4D6B" w14:textId="77777777" w:rsidR="00C33EE0" w:rsidRPr="00C33EE0" w:rsidRDefault="00C33EE0" w:rsidP="00C33EE0">
            <w:pPr>
              <w:jc w:val="left"/>
            </w:pPr>
            <w:r w:rsidRPr="00C33EE0">
              <w:t>4,182</w:t>
            </w:r>
          </w:p>
        </w:tc>
        <w:tc>
          <w:tcPr>
            <w:tcW w:w="976" w:type="dxa"/>
            <w:noWrap/>
            <w:hideMark/>
          </w:tcPr>
          <w:p w14:paraId="455601B3" w14:textId="77777777" w:rsidR="00C33EE0" w:rsidRPr="00C33EE0" w:rsidRDefault="00C33EE0" w:rsidP="00C33EE0">
            <w:pPr>
              <w:jc w:val="left"/>
            </w:pPr>
            <w:r w:rsidRPr="00C33EE0">
              <w:t>1,395</w:t>
            </w:r>
          </w:p>
        </w:tc>
      </w:tr>
      <w:tr w:rsidR="00C33EE0" w:rsidRPr="00C33EE0" w14:paraId="4FB610C5" w14:textId="77777777" w:rsidTr="006417F8">
        <w:trPr>
          <w:trHeight w:val="300"/>
        </w:trPr>
        <w:tc>
          <w:tcPr>
            <w:tcW w:w="976" w:type="dxa"/>
            <w:noWrap/>
            <w:hideMark/>
          </w:tcPr>
          <w:p w14:paraId="09B6E315" w14:textId="77777777" w:rsidR="00C33EE0" w:rsidRPr="00C33EE0" w:rsidRDefault="00C33EE0" w:rsidP="00C33EE0">
            <w:pPr>
              <w:jc w:val="left"/>
            </w:pPr>
            <w:r w:rsidRPr="00C33EE0">
              <w:t>4,388</w:t>
            </w:r>
          </w:p>
        </w:tc>
        <w:tc>
          <w:tcPr>
            <w:tcW w:w="976" w:type="dxa"/>
            <w:noWrap/>
            <w:hideMark/>
          </w:tcPr>
          <w:p w14:paraId="483260BD" w14:textId="77777777" w:rsidR="00C33EE0" w:rsidRPr="00C33EE0" w:rsidRDefault="00C33EE0" w:rsidP="00C33EE0">
            <w:pPr>
              <w:jc w:val="left"/>
            </w:pPr>
            <w:r w:rsidRPr="00C33EE0">
              <w:t>1,285</w:t>
            </w:r>
          </w:p>
        </w:tc>
      </w:tr>
      <w:tr w:rsidR="00C33EE0" w:rsidRPr="00C33EE0" w14:paraId="27FD55A9" w14:textId="77777777" w:rsidTr="006417F8">
        <w:trPr>
          <w:trHeight w:val="300"/>
        </w:trPr>
        <w:tc>
          <w:tcPr>
            <w:tcW w:w="976" w:type="dxa"/>
            <w:noWrap/>
            <w:hideMark/>
          </w:tcPr>
          <w:p w14:paraId="16AE34CE" w14:textId="77777777" w:rsidR="00C33EE0" w:rsidRPr="00C33EE0" w:rsidRDefault="00C33EE0" w:rsidP="00C33EE0">
            <w:pPr>
              <w:jc w:val="left"/>
            </w:pPr>
            <w:r w:rsidRPr="00C33EE0">
              <w:t>4,51</w:t>
            </w:r>
          </w:p>
        </w:tc>
        <w:tc>
          <w:tcPr>
            <w:tcW w:w="976" w:type="dxa"/>
            <w:noWrap/>
            <w:hideMark/>
          </w:tcPr>
          <w:p w14:paraId="342C7125" w14:textId="77777777" w:rsidR="00C33EE0" w:rsidRPr="00C33EE0" w:rsidRDefault="00C33EE0" w:rsidP="00C33EE0">
            <w:pPr>
              <w:jc w:val="left"/>
            </w:pPr>
            <w:r w:rsidRPr="00C33EE0">
              <w:t>1,22</w:t>
            </w:r>
          </w:p>
        </w:tc>
      </w:tr>
      <w:tr w:rsidR="00C33EE0" w:rsidRPr="00C33EE0" w14:paraId="44E1098D" w14:textId="77777777" w:rsidTr="006417F8">
        <w:trPr>
          <w:trHeight w:val="300"/>
        </w:trPr>
        <w:tc>
          <w:tcPr>
            <w:tcW w:w="976" w:type="dxa"/>
            <w:noWrap/>
            <w:hideMark/>
          </w:tcPr>
          <w:p w14:paraId="3CCBF73B" w14:textId="77777777" w:rsidR="00C33EE0" w:rsidRPr="00C33EE0" w:rsidRDefault="00C33EE0" w:rsidP="00C33EE0">
            <w:pPr>
              <w:jc w:val="left"/>
            </w:pPr>
            <w:r w:rsidRPr="00C33EE0">
              <w:t>4,636</w:t>
            </w:r>
          </w:p>
        </w:tc>
        <w:tc>
          <w:tcPr>
            <w:tcW w:w="976" w:type="dxa"/>
            <w:noWrap/>
            <w:hideMark/>
          </w:tcPr>
          <w:p w14:paraId="77D86D2B" w14:textId="77777777" w:rsidR="00C33EE0" w:rsidRPr="00C33EE0" w:rsidRDefault="00C33EE0" w:rsidP="00C33EE0">
            <w:pPr>
              <w:jc w:val="left"/>
            </w:pPr>
            <w:r w:rsidRPr="00C33EE0">
              <w:t>1,165</w:t>
            </w:r>
          </w:p>
        </w:tc>
      </w:tr>
      <w:tr w:rsidR="00C33EE0" w:rsidRPr="00C33EE0" w14:paraId="736BCA0D" w14:textId="77777777" w:rsidTr="006417F8">
        <w:trPr>
          <w:trHeight w:val="300"/>
        </w:trPr>
        <w:tc>
          <w:tcPr>
            <w:tcW w:w="976" w:type="dxa"/>
            <w:noWrap/>
            <w:hideMark/>
          </w:tcPr>
          <w:p w14:paraId="083834AD" w14:textId="77777777" w:rsidR="00C33EE0" w:rsidRPr="00C33EE0" w:rsidRDefault="00C33EE0" w:rsidP="00C33EE0">
            <w:pPr>
              <w:jc w:val="left"/>
            </w:pPr>
            <w:r w:rsidRPr="00C33EE0">
              <w:t>4,758</w:t>
            </w:r>
          </w:p>
        </w:tc>
        <w:tc>
          <w:tcPr>
            <w:tcW w:w="976" w:type="dxa"/>
            <w:noWrap/>
            <w:hideMark/>
          </w:tcPr>
          <w:p w14:paraId="6F498B24" w14:textId="77777777" w:rsidR="00C33EE0" w:rsidRPr="00C33EE0" w:rsidRDefault="00C33EE0" w:rsidP="00C33EE0">
            <w:pPr>
              <w:jc w:val="left"/>
            </w:pPr>
            <w:r w:rsidRPr="00C33EE0">
              <w:t>1,11</w:t>
            </w:r>
          </w:p>
        </w:tc>
      </w:tr>
      <w:tr w:rsidR="00C33EE0" w:rsidRPr="00C33EE0" w14:paraId="54EC93CC" w14:textId="77777777" w:rsidTr="006417F8">
        <w:trPr>
          <w:trHeight w:val="300"/>
        </w:trPr>
        <w:tc>
          <w:tcPr>
            <w:tcW w:w="976" w:type="dxa"/>
            <w:noWrap/>
            <w:hideMark/>
          </w:tcPr>
          <w:p w14:paraId="09335D2C" w14:textId="77777777" w:rsidR="00C33EE0" w:rsidRPr="00C33EE0" w:rsidRDefault="00C33EE0" w:rsidP="00C33EE0">
            <w:pPr>
              <w:jc w:val="left"/>
            </w:pPr>
            <w:r w:rsidRPr="00C33EE0">
              <w:t>4,888</w:t>
            </w:r>
          </w:p>
        </w:tc>
        <w:tc>
          <w:tcPr>
            <w:tcW w:w="976" w:type="dxa"/>
            <w:noWrap/>
            <w:hideMark/>
          </w:tcPr>
          <w:p w14:paraId="128A0B9F" w14:textId="77777777" w:rsidR="00C33EE0" w:rsidRPr="00C33EE0" w:rsidRDefault="00C33EE0" w:rsidP="00C33EE0">
            <w:pPr>
              <w:jc w:val="left"/>
            </w:pPr>
            <w:r w:rsidRPr="00C33EE0">
              <w:t>1,06</w:t>
            </w:r>
          </w:p>
        </w:tc>
      </w:tr>
      <w:tr w:rsidR="00C33EE0" w:rsidRPr="00C33EE0" w14:paraId="1CE7377F" w14:textId="77777777" w:rsidTr="006417F8">
        <w:trPr>
          <w:trHeight w:val="300"/>
        </w:trPr>
        <w:tc>
          <w:tcPr>
            <w:tcW w:w="976" w:type="dxa"/>
            <w:noWrap/>
            <w:hideMark/>
          </w:tcPr>
          <w:p w14:paraId="12EEEC6D" w14:textId="77777777" w:rsidR="00C33EE0" w:rsidRPr="00C33EE0" w:rsidRDefault="00C33EE0" w:rsidP="00C33EE0">
            <w:pPr>
              <w:jc w:val="left"/>
            </w:pPr>
            <w:r w:rsidRPr="00C33EE0">
              <w:t>5,01</w:t>
            </w:r>
          </w:p>
        </w:tc>
        <w:tc>
          <w:tcPr>
            <w:tcW w:w="976" w:type="dxa"/>
            <w:noWrap/>
            <w:hideMark/>
          </w:tcPr>
          <w:p w14:paraId="72F0D9FA" w14:textId="77777777" w:rsidR="00C33EE0" w:rsidRPr="00C33EE0" w:rsidRDefault="00C33EE0" w:rsidP="00C33EE0">
            <w:pPr>
              <w:jc w:val="left"/>
            </w:pPr>
            <w:r w:rsidRPr="00C33EE0">
              <w:t>1,015</w:t>
            </w:r>
          </w:p>
        </w:tc>
      </w:tr>
      <w:tr w:rsidR="00C33EE0" w:rsidRPr="00C33EE0" w14:paraId="71A0FA0C" w14:textId="77777777" w:rsidTr="006417F8">
        <w:trPr>
          <w:trHeight w:val="300"/>
        </w:trPr>
        <w:tc>
          <w:tcPr>
            <w:tcW w:w="976" w:type="dxa"/>
            <w:noWrap/>
            <w:hideMark/>
          </w:tcPr>
          <w:p w14:paraId="6D48B75C" w14:textId="77777777" w:rsidR="00C33EE0" w:rsidRPr="00C33EE0" w:rsidRDefault="00C33EE0" w:rsidP="00C33EE0">
            <w:pPr>
              <w:jc w:val="left"/>
            </w:pPr>
            <w:r w:rsidRPr="00C33EE0">
              <w:t>5,131</w:t>
            </w:r>
          </w:p>
        </w:tc>
        <w:tc>
          <w:tcPr>
            <w:tcW w:w="976" w:type="dxa"/>
            <w:noWrap/>
            <w:hideMark/>
          </w:tcPr>
          <w:p w14:paraId="19AF356B" w14:textId="77777777" w:rsidR="00C33EE0" w:rsidRPr="00C33EE0" w:rsidRDefault="00C33EE0" w:rsidP="00C33EE0">
            <w:pPr>
              <w:jc w:val="left"/>
            </w:pPr>
            <w:r w:rsidRPr="00C33EE0">
              <w:t>0,95</w:t>
            </w:r>
          </w:p>
        </w:tc>
      </w:tr>
      <w:tr w:rsidR="00C33EE0" w:rsidRPr="00C33EE0" w14:paraId="3F82AD29" w14:textId="77777777" w:rsidTr="006417F8">
        <w:trPr>
          <w:trHeight w:val="300"/>
        </w:trPr>
        <w:tc>
          <w:tcPr>
            <w:tcW w:w="976" w:type="dxa"/>
            <w:noWrap/>
            <w:hideMark/>
          </w:tcPr>
          <w:p w14:paraId="47A596B2" w14:textId="77777777" w:rsidR="00C33EE0" w:rsidRPr="00C33EE0" w:rsidRDefault="00C33EE0" w:rsidP="00C33EE0">
            <w:pPr>
              <w:jc w:val="left"/>
            </w:pPr>
            <w:r w:rsidRPr="00C33EE0">
              <w:t>5,253</w:t>
            </w:r>
          </w:p>
        </w:tc>
        <w:tc>
          <w:tcPr>
            <w:tcW w:w="976" w:type="dxa"/>
            <w:noWrap/>
            <w:hideMark/>
          </w:tcPr>
          <w:p w14:paraId="3692F9B7" w14:textId="77777777" w:rsidR="00C33EE0" w:rsidRPr="00C33EE0" w:rsidRDefault="00C33EE0" w:rsidP="00C33EE0">
            <w:pPr>
              <w:jc w:val="left"/>
            </w:pPr>
            <w:r w:rsidRPr="00C33EE0">
              <w:t>0,905</w:t>
            </w:r>
          </w:p>
        </w:tc>
      </w:tr>
      <w:tr w:rsidR="00C33EE0" w:rsidRPr="00C33EE0" w14:paraId="0351BDE2" w14:textId="77777777" w:rsidTr="006417F8">
        <w:trPr>
          <w:trHeight w:val="300"/>
        </w:trPr>
        <w:tc>
          <w:tcPr>
            <w:tcW w:w="976" w:type="dxa"/>
            <w:noWrap/>
            <w:hideMark/>
          </w:tcPr>
          <w:p w14:paraId="1339C2E8" w14:textId="77777777" w:rsidR="00C33EE0" w:rsidRPr="00C33EE0" w:rsidRDefault="00C33EE0" w:rsidP="00C33EE0">
            <w:pPr>
              <w:jc w:val="left"/>
            </w:pPr>
            <w:r w:rsidRPr="00C33EE0">
              <w:t>5,375</w:t>
            </w:r>
          </w:p>
        </w:tc>
        <w:tc>
          <w:tcPr>
            <w:tcW w:w="976" w:type="dxa"/>
            <w:noWrap/>
            <w:hideMark/>
          </w:tcPr>
          <w:p w14:paraId="29F6FCEC" w14:textId="77777777" w:rsidR="00C33EE0" w:rsidRPr="00C33EE0" w:rsidRDefault="00C33EE0" w:rsidP="00C33EE0">
            <w:pPr>
              <w:jc w:val="left"/>
            </w:pPr>
            <w:r w:rsidRPr="00C33EE0">
              <w:t>0,87</w:t>
            </w:r>
          </w:p>
        </w:tc>
      </w:tr>
      <w:tr w:rsidR="00C33EE0" w:rsidRPr="00C33EE0" w14:paraId="63122D10" w14:textId="77777777" w:rsidTr="006417F8">
        <w:trPr>
          <w:trHeight w:val="300"/>
        </w:trPr>
        <w:tc>
          <w:tcPr>
            <w:tcW w:w="976" w:type="dxa"/>
            <w:noWrap/>
            <w:hideMark/>
          </w:tcPr>
          <w:p w14:paraId="71EE39E6" w14:textId="77777777" w:rsidR="00C33EE0" w:rsidRPr="00C33EE0" w:rsidRDefault="00C33EE0" w:rsidP="00C33EE0">
            <w:pPr>
              <w:jc w:val="left"/>
            </w:pPr>
            <w:r w:rsidRPr="00C33EE0">
              <w:t>5,497</w:t>
            </w:r>
          </w:p>
        </w:tc>
        <w:tc>
          <w:tcPr>
            <w:tcW w:w="976" w:type="dxa"/>
            <w:noWrap/>
            <w:hideMark/>
          </w:tcPr>
          <w:p w14:paraId="5B30329A" w14:textId="77777777" w:rsidR="00C33EE0" w:rsidRPr="00C33EE0" w:rsidRDefault="00C33EE0" w:rsidP="00C33EE0">
            <w:pPr>
              <w:jc w:val="left"/>
            </w:pPr>
            <w:r w:rsidRPr="00C33EE0">
              <w:t>0,825</w:t>
            </w:r>
          </w:p>
        </w:tc>
      </w:tr>
      <w:tr w:rsidR="00C33EE0" w:rsidRPr="00C33EE0" w14:paraId="1770B41D" w14:textId="77777777" w:rsidTr="006417F8">
        <w:trPr>
          <w:trHeight w:val="300"/>
        </w:trPr>
        <w:tc>
          <w:tcPr>
            <w:tcW w:w="976" w:type="dxa"/>
            <w:noWrap/>
            <w:hideMark/>
          </w:tcPr>
          <w:p w14:paraId="4B57A6F6" w14:textId="77777777" w:rsidR="00C33EE0" w:rsidRPr="00C33EE0" w:rsidRDefault="00C33EE0" w:rsidP="00C33EE0">
            <w:pPr>
              <w:jc w:val="left"/>
            </w:pPr>
            <w:r w:rsidRPr="00C33EE0">
              <w:t>5,712</w:t>
            </w:r>
          </w:p>
        </w:tc>
        <w:tc>
          <w:tcPr>
            <w:tcW w:w="976" w:type="dxa"/>
            <w:noWrap/>
            <w:hideMark/>
          </w:tcPr>
          <w:p w14:paraId="7CAD17A3" w14:textId="77777777" w:rsidR="00C33EE0" w:rsidRPr="00C33EE0" w:rsidRDefault="00C33EE0" w:rsidP="00C33EE0">
            <w:pPr>
              <w:jc w:val="left"/>
            </w:pPr>
            <w:r w:rsidRPr="00C33EE0">
              <w:t>0,8</w:t>
            </w:r>
          </w:p>
        </w:tc>
      </w:tr>
      <w:tr w:rsidR="00C33EE0" w:rsidRPr="00C33EE0" w14:paraId="1E5CD6BE" w14:textId="77777777" w:rsidTr="006417F8">
        <w:trPr>
          <w:trHeight w:val="300"/>
        </w:trPr>
        <w:tc>
          <w:tcPr>
            <w:tcW w:w="976" w:type="dxa"/>
            <w:noWrap/>
            <w:hideMark/>
          </w:tcPr>
          <w:p w14:paraId="59BA8597" w14:textId="77777777" w:rsidR="00C33EE0" w:rsidRPr="00C33EE0" w:rsidRDefault="00C33EE0" w:rsidP="00C33EE0">
            <w:pPr>
              <w:jc w:val="left"/>
            </w:pPr>
            <w:r w:rsidRPr="00C33EE0">
              <w:t>5,834</w:t>
            </w:r>
          </w:p>
        </w:tc>
        <w:tc>
          <w:tcPr>
            <w:tcW w:w="976" w:type="dxa"/>
            <w:noWrap/>
            <w:hideMark/>
          </w:tcPr>
          <w:p w14:paraId="63A3CF84" w14:textId="77777777" w:rsidR="00C33EE0" w:rsidRPr="00C33EE0" w:rsidRDefault="00C33EE0" w:rsidP="00C33EE0">
            <w:pPr>
              <w:jc w:val="left"/>
            </w:pPr>
            <w:r w:rsidRPr="00C33EE0">
              <w:t>0,765</w:t>
            </w:r>
          </w:p>
        </w:tc>
      </w:tr>
      <w:tr w:rsidR="00C33EE0" w:rsidRPr="00C33EE0" w14:paraId="314D20D7" w14:textId="77777777" w:rsidTr="006417F8">
        <w:trPr>
          <w:trHeight w:val="300"/>
        </w:trPr>
        <w:tc>
          <w:tcPr>
            <w:tcW w:w="976" w:type="dxa"/>
            <w:noWrap/>
            <w:hideMark/>
          </w:tcPr>
          <w:p w14:paraId="6AA6FE0E" w14:textId="77777777" w:rsidR="00C33EE0" w:rsidRPr="00C33EE0" w:rsidRDefault="00C33EE0" w:rsidP="00C33EE0">
            <w:pPr>
              <w:jc w:val="left"/>
            </w:pPr>
            <w:r w:rsidRPr="00C33EE0">
              <w:t>5,956</w:t>
            </w:r>
          </w:p>
        </w:tc>
        <w:tc>
          <w:tcPr>
            <w:tcW w:w="976" w:type="dxa"/>
            <w:noWrap/>
            <w:hideMark/>
          </w:tcPr>
          <w:p w14:paraId="236D406B" w14:textId="77777777" w:rsidR="00C33EE0" w:rsidRPr="00C33EE0" w:rsidRDefault="00C33EE0" w:rsidP="00C33EE0">
            <w:pPr>
              <w:jc w:val="left"/>
            </w:pPr>
            <w:r w:rsidRPr="00C33EE0">
              <w:t>0,72</w:t>
            </w:r>
          </w:p>
        </w:tc>
      </w:tr>
      <w:tr w:rsidR="00C33EE0" w:rsidRPr="00C33EE0" w14:paraId="615B4415" w14:textId="77777777" w:rsidTr="006417F8">
        <w:trPr>
          <w:trHeight w:val="300"/>
        </w:trPr>
        <w:tc>
          <w:tcPr>
            <w:tcW w:w="976" w:type="dxa"/>
            <w:noWrap/>
            <w:hideMark/>
          </w:tcPr>
          <w:p w14:paraId="76F19505" w14:textId="77777777" w:rsidR="00C33EE0" w:rsidRPr="00C33EE0" w:rsidRDefault="00C33EE0" w:rsidP="00C33EE0">
            <w:pPr>
              <w:jc w:val="left"/>
            </w:pPr>
            <w:r w:rsidRPr="00C33EE0">
              <w:t>6,078</w:t>
            </w:r>
          </w:p>
        </w:tc>
        <w:tc>
          <w:tcPr>
            <w:tcW w:w="976" w:type="dxa"/>
            <w:noWrap/>
            <w:hideMark/>
          </w:tcPr>
          <w:p w14:paraId="2CEED482" w14:textId="77777777" w:rsidR="00C33EE0" w:rsidRPr="00C33EE0" w:rsidRDefault="00C33EE0" w:rsidP="00C33EE0">
            <w:pPr>
              <w:jc w:val="left"/>
            </w:pPr>
            <w:r w:rsidRPr="00C33EE0">
              <w:t>0,67</w:t>
            </w:r>
          </w:p>
        </w:tc>
      </w:tr>
      <w:tr w:rsidR="00C33EE0" w:rsidRPr="00C33EE0" w14:paraId="34168829" w14:textId="77777777" w:rsidTr="006417F8">
        <w:trPr>
          <w:trHeight w:val="300"/>
        </w:trPr>
        <w:tc>
          <w:tcPr>
            <w:tcW w:w="976" w:type="dxa"/>
            <w:noWrap/>
            <w:hideMark/>
          </w:tcPr>
          <w:p w14:paraId="054FD710" w14:textId="77777777" w:rsidR="00C33EE0" w:rsidRPr="00C33EE0" w:rsidRDefault="00C33EE0" w:rsidP="00C33EE0">
            <w:pPr>
              <w:jc w:val="left"/>
            </w:pPr>
            <w:r w:rsidRPr="00C33EE0">
              <w:t>6,198</w:t>
            </w:r>
          </w:p>
        </w:tc>
        <w:tc>
          <w:tcPr>
            <w:tcW w:w="976" w:type="dxa"/>
            <w:noWrap/>
            <w:hideMark/>
          </w:tcPr>
          <w:p w14:paraId="62FA36D6" w14:textId="77777777" w:rsidR="00C33EE0" w:rsidRPr="00C33EE0" w:rsidRDefault="00C33EE0" w:rsidP="00C33EE0">
            <w:pPr>
              <w:jc w:val="left"/>
            </w:pPr>
            <w:r w:rsidRPr="00C33EE0">
              <w:t>0,635</w:t>
            </w:r>
          </w:p>
        </w:tc>
      </w:tr>
      <w:tr w:rsidR="00C33EE0" w:rsidRPr="00C33EE0" w14:paraId="193F5FA9" w14:textId="77777777" w:rsidTr="006417F8">
        <w:trPr>
          <w:trHeight w:val="300"/>
        </w:trPr>
        <w:tc>
          <w:tcPr>
            <w:tcW w:w="976" w:type="dxa"/>
            <w:noWrap/>
            <w:hideMark/>
          </w:tcPr>
          <w:p w14:paraId="5F724D42" w14:textId="77777777" w:rsidR="00C33EE0" w:rsidRPr="00C33EE0" w:rsidRDefault="00C33EE0" w:rsidP="00C33EE0">
            <w:pPr>
              <w:jc w:val="left"/>
            </w:pPr>
            <w:r w:rsidRPr="00C33EE0">
              <w:t>6,329</w:t>
            </w:r>
          </w:p>
        </w:tc>
        <w:tc>
          <w:tcPr>
            <w:tcW w:w="976" w:type="dxa"/>
            <w:noWrap/>
            <w:hideMark/>
          </w:tcPr>
          <w:p w14:paraId="3F0AB7F1" w14:textId="77777777" w:rsidR="00C33EE0" w:rsidRPr="00C33EE0" w:rsidRDefault="00C33EE0" w:rsidP="00C33EE0">
            <w:pPr>
              <w:jc w:val="left"/>
            </w:pPr>
            <w:r w:rsidRPr="00C33EE0">
              <w:t>0,59</w:t>
            </w:r>
          </w:p>
        </w:tc>
      </w:tr>
      <w:tr w:rsidR="00C33EE0" w:rsidRPr="00C33EE0" w14:paraId="25AE44DD" w14:textId="77777777" w:rsidTr="006417F8">
        <w:trPr>
          <w:trHeight w:val="300"/>
        </w:trPr>
        <w:tc>
          <w:tcPr>
            <w:tcW w:w="976" w:type="dxa"/>
            <w:noWrap/>
            <w:hideMark/>
          </w:tcPr>
          <w:p w14:paraId="2F459855" w14:textId="77777777" w:rsidR="00C33EE0" w:rsidRPr="00C33EE0" w:rsidRDefault="00C33EE0" w:rsidP="00C33EE0">
            <w:pPr>
              <w:jc w:val="left"/>
            </w:pPr>
            <w:r w:rsidRPr="00C33EE0">
              <w:t>6,45</w:t>
            </w:r>
          </w:p>
        </w:tc>
        <w:tc>
          <w:tcPr>
            <w:tcW w:w="976" w:type="dxa"/>
            <w:noWrap/>
            <w:hideMark/>
          </w:tcPr>
          <w:p w14:paraId="1BF1C8BA" w14:textId="77777777" w:rsidR="00C33EE0" w:rsidRPr="00C33EE0" w:rsidRDefault="00C33EE0" w:rsidP="00C33EE0">
            <w:pPr>
              <w:jc w:val="left"/>
            </w:pPr>
            <w:r w:rsidRPr="00C33EE0">
              <w:t>0,585</w:t>
            </w:r>
          </w:p>
        </w:tc>
      </w:tr>
      <w:tr w:rsidR="00C33EE0" w:rsidRPr="00C33EE0" w14:paraId="1BA6CD66" w14:textId="77777777" w:rsidTr="006417F8">
        <w:trPr>
          <w:trHeight w:val="300"/>
        </w:trPr>
        <w:tc>
          <w:tcPr>
            <w:tcW w:w="976" w:type="dxa"/>
            <w:noWrap/>
            <w:hideMark/>
          </w:tcPr>
          <w:p w14:paraId="29949C17" w14:textId="77777777" w:rsidR="00C33EE0" w:rsidRPr="00C33EE0" w:rsidRDefault="00C33EE0" w:rsidP="00C33EE0">
            <w:pPr>
              <w:jc w:val="left"/>
            </w:pPr>
            <w:r w:rsidRPr="00C33EE0">
              <w:t>6,572</w:t>
            </w:r>
          </w:p>
        </w:tc>
        <w:tc>
          <w:tcPr>
            <w:tcW w:w="976" w:type="dxa"/>
            <w:noWrap/>
            <w:hideMark/>
          </w:tcPr>
          <w:p w14:paraId="4534F4F9" w14:textId="77777777" w:rsidR="00C33EE0" w:rsidRPr="00C33EE0" w:rsidRDefault="00C33EE0" w:rsidP="00C33EE0">
            <w:pPr>
              <w:jc w:val="left"/>
            </w:pPr>
            <w:r w:rsidRPr="00C33EE0">
              <w:t>0,59</w:t>
            </w:r>
          </w:p>
        </w:tc>
      </w:tr>
      <w:tr w:rsidR="00C33EE0" w:rsidRPr="00C33EE0" w14:paraId="22AAE0A7" w14:textId="77777777" w:rsidTr="006417F8">
        <w:trPr>
          <w:trHeight w:val="300"/>
        </w:trPr>
        <w:tc>
          <w:tcPr>
            <w:tcW w:w="976" w:type="dxa"/>
            <w:noWrap/>
            <w:hideMark/>
          </w:tcPr>
          <w:p w14:paraId="69228CD5" w14:textId="77777777" w:rsidR="00C33EE0" w:rsidRPr="00C33EE0" w:rsidRDefault="00C33EE0" w:rsidP="00C33EE0">
            <w:pPr>
              <w:jc w:val="left"/>
            </w:pPr>
            <w:r w:rsidRPr="00C33EE0">
              <w:t>6,693</w:t>
            </w:r>
          </w:p>
        </w:tc>
        <w:tc>
          <w:tcPr>
            <w:tcW w:w="976" w:type="dxa"/>
            <w:noWrap/>
            <w:hideMark/>
          </w:tcPr>
          <w:p w14:paraId="6D81ABDB" w14:textId="77777777" w:rsidR="00C33EE0" w:rsidRPr="00C33EE0" w:rsidRDefault="00C33EE0" w:rsidP="00C33EE0">
            <w:pPr>
              <w:jc w:val="left"/>
            </w:pPr>
            <w:r w:rsidRPr="00C33EE0">
              <w:t>0,595</w:t>
            </w:r>
          </w:p>
        </w:tc>
      </w:tr>
      <w:tr w:rsidR="00C33EE0" w:rsidRPr="00C33EE0" w14:paraId="5F3DEBD0" w14:textId="77777777" w:rsidTr="006417F8">
        <w:trPr>
          <w:trHeight w:val="300"/>
        </w:trPr>
        <w:tc>
          <w:tcPr>
            <w:tcW w:w="976" w:type="dxa"/>
            <w:noWrap/>
            <w:hideMark/>
          </w:tcPr>
          <w:p w14:paraId="10793652" w14:textId="77777777" w:rsidR="00C33EE0" w:rsidRPr="00C33EE0" w:rsidRDefault="00C33EE0" w:rsidP="00C33EE0">
            <w:pPr>
              <w:jc w:val="left"/>
            </w:pPr>
            <w:r w:rsidRPr="00C33EE0">
              <w:t>6,815</w:t>
            </w:r>
          </w:p>
        </w:tc>
        <w:tc>
          <w:tcPr>
            <w:tcW w:w="976" w:type="dxa"/>
            <w:noWrap/>
            <w:hideMark/>
          </w:tcPr>
          <w:p w14:paraId="15259E7D" w14:textId="77777777" w:rsidR="00C33EE0" w:rsidRPr="00C33EE0" w:rsidRDefault="00C33EE0" w:rsidP="00C33EE0">
            <w:pPr>
              <w:jc w:val="left"/>
            </w:pPr>
            <w:r w:rsidRPr="00C33EE0">
              <w:t>0,59</w:t>
            </w:r>
          </w:p>
        </w:tc>
      </w:tr>
      <w:tr w:rsidR="00C33EE0" w:rsidRPr="00C33EE0" w14:paraId="0D049A15" w14:textId="77777777" w:rsidTr="006417F8">
        <w:trPr>
          <w:trHeight w:val="300"/>
        </w:trPr>
        <w:tc>
          <w:tcPr>
            <w:tcW w:w="976" w:type="dxa"/>
            <w:noWrap/>
            <w:hideMark/>
          </w:tcPr>
          <w:p w14:paraId="658C7290" w14:textId="77777777" w:rsidR="00C33EE0" w:rsidRPr="00C33EE0" w:rsidRDefault="00C33EE0" w:rsidP="00C33EE0">
            <w:pPr>
              <w:jc w:val="left"/>
            </w:pPr>
            <w:r w:rsidRPr="00C33EE0">
              <w:t>7,021</w:t>
            </w:r>
          </w:p>
        </w:tc>
        <w:tc>
          <w:tcPr>
            <w:tcW w:w="976" w:type="dxa"/>
            <w:noWrap/>
            <w:hideMark/>
          </w:tcPr>
          <w:p w14:paraId="5813DCA5" w14:textId="77777777" w:rsidR="00C33EE0" w:rsidRPr="00C33EE0" w:rsidRDefault="00C33EE0" w:rsidP="00C33EE0">
            <w:pPr>
              <w:jc w:val="left"/>
            </w:pPr>
            <w:r w:rsidRPr="00C33EE0">
              <w:t>0,595</w:t>
            </w:r>
          </w:p>
        </w:tc>
      </w:tr>
      <w:tr w:rsidR="00C33EE0" w:rsidRPr="00C33EE0" w14:paraId="5291F1AD" w14:textId="77777777" w:rsidTr="006417F8">
        <w:trPr>
          <w:trHeight w:val="300"/>
        </w:trPr>
        <w:tc>
          <w:tcPr>
            <w:tcW w:w="976" w:type="dxa"/>
            <w:noWrap/>
            <w:hideMark/>
          </w:tcPr>
          <w:p w14:paraId="0497DFF0" w14:textId="77777777" w:rsidR="00C33EE0" w:rsidRPr="00C33EE0" w:rsidRDefault="00C33EE0" w:rsidP="00C33EE0">
            <w:pPr>
              <w:jc w:val="left"/>
            </w:pPr>
            <w:r w:rsidRPr="00C33EE0">
              <w:t>7,143</w:t>
            </w:r>
          </w:p>
        </w:tc>
        <w:tc>
          <w:tcPr>
            <w:tcW w:w="976" w:type="dxa"/>
            <w:noWrap/>
            <w:hideMark/>
          </w:tcPr>
          <w:p w14:paraId="5176B887" w14:textId="77777777" w:rsidR="00C33EE0" w:rsidRPr="00C33EE0" w:rsidRDefault="00C33EE0" w:rsidP="00C33EE0">
            <w:pPr>
              <w:jc w:val="left"/>
            </w:pPr>
            <w:r w:rsidRPr="00C33EE0">
              <w:t>0,57</w:t>
            </w:r>
          </w:p>
        </w:tc>
      </w:tr>
      <w:tr w:rsidR="00C33EE0" w:rsidRPr="00C33EE0" w14:paraId="1D7178FE" w14:textId="77777777" w:rsidTr="006417F8">
        <w:trPr>
          <w:trHeight w:val="300"/>
        </w:trPr>
        <w:tc>
          <w:tcPr>
            <w:tcW w:w="976" w:type="dxa"/>
            <w:noWrap/>
            <w:hideMark/>
          </w:tcPr>
          <w:p w14:paraId="43F1637F" w14:textId="77777777" w:rsidR="00C33EE0" w:rsidRPr="00C33EE0" w:rsidRDefault="00C33EE0" w:rsidP="00C33EE0">
            <w:pPr>
              <w:jc w:val="left"/>
            </w:pPr>
            <w:r w:rsidRPr="00C33EE0">
              <w:t>7,264</w:t>
            </w:r>
          </w:p>
        </w:tc>
        <w:tc>
          <w:tcPr>
            <w:tcW w:w="976" w:type="dxa"/>
            <w:noWrap/>
            <w:hideMark/>
          </w:tcPr>
          <w:p w14:paraId="1E82DD53" w14:textId="77777777" w:rsidR="00C33EE0" w:rsidRPr="00C33EE0" w:rsidRDefault="00C33EE0" w:rsidP="00C33EE0">
            <w:pPr>
              <w:jc w:val="left"/>
            </w:pPr>
            <w:r w:rsidRPr="00C33EE0">
              <w:t>0,545</w:t>
            </w:r>
          </w:p>
        </w:tc>
      </w:tr>
      <w:tr w:rsidR="00C33EE0" w:rsidRPr="00C33EE0" w14:paraId="3B24D434" w14:textId="77777777" w:rsidTr="006417F8">
        <w:trPr>
          <w:trHeight w:val="300"/>
        </w:trPr>
        <w:tc>
          <w:tcPr>
            <w:tcW w:w="976" w:type="dxa"/>
            <w:noWrap/>
            <w:hideMark/>
          </w:tcPr>
          <w:p w14:paraId="253B78D3" w14:textId="77777777" w:rsidR="00C33EE0" w:rsidRPr="00C33EE0" w:rsidRDefault="00C33EE0" w:rsidP="00C33EE0">
            <w:pPr>
              <w:jc w:val="left"/>
            </w:pPr>
            <w:r w:rsidRPr="00C33EE0">
              <w:t>7,385</w:t>
            </w:r>
          </w:p>
        </w:tc>
        <w:tc>
          <w:tcPr>
            <w:tcW w:w="976" w:type="dxa"/>
            <w:noWrap/>
            <w:hideMark/>
          </w:tcPr>
          <w:p w14:paraId="7596F43E" w14:textId="77777777" w:rsidR="00C33EE0" w:rsidRPr="00C33EE0" w:rsidRDefault="00C33EE0" w:rsidP="00C33EE0">
            <w:pPr>
              <w:jc w:val="left"/>
            </w:pPr>
            <w:r w:rsidRPr="00C33EE0">
              <w:t>0,505</w:t>
            </w:r>
          </w:p>
        </w:tc>
      </w:tr>
      <w:tr w:rsidR="00C33EE0" w:rsidRPr="00C33EE0" w14:paraId="3274B758" w14:textId="77777777" w:rsidTr="006417F8">
        <w:trPr>
          <w:trHeight w:val="300"/>
        </w:trPr>
        <w:tc>
          <w:tcPr>
            <w:tcW w:w="976" w:type="dxa"/>
            <w:noWrap/>
            <w:hideMark/>
          </w:tcPr>
          <w:p w14:paraId="0EED951A" w14:textId="77777777" w:rsidR="00C33EE0" w:rsidRPr="00C33EE0" w:rsidRDefault="00C33EE0" w:rsidP="00C33EE0">
            <w:pPr>
              <w:jc w:val="left"/>
            </w:pPr>
            <w:r w:rsidRPr="00C33EE0">
              <w:t>7,507</w:t>
            </w:r>
          </w:p>
        </w:tc>
        <w:tc>
          <w:tcPr>
            <w:tcW w:w="976" w:type="dxa"/>
            <w:noWrap/>
            <w:hideMark/>
          </w:tcPr>
          <w:p w14:paraId="4B7DC17D" w14:textId="77777777" w:rsidR="00C33EE0" w:rsidRPr="00C33EE0" w:rsidRDefault="00C33EE0" w:rsidP="00C33EE0">
            <w:pPr>
              <w:jc w:val="left"/>
            </w:pPr>
            <w:r w:rsidRPr="00C33EE0">
              <w:t>0,465</w:t>
            </w:r>
          </w:p>
        </w:tc>
      </w:tr>
      <w:tr w:rsidR="00C33EE0" w:rsidRPr="00C33EE0" w14:paraId="48BC04A3" w14:textId="77777777" w:rsidTr="006417F8">
        <w:trPr>
          <w:trHeight w:val="300"/>
        </w:trPr>
        <w:tc>
          <w:tcPr>
            <w:tcW w:w="976" w:type="dxa"/>
            <w:noWrap/>
            <w:hideMark/>
          </w:tcPr>
          <w:p w14:paraId="42AA8A21" w14:textId="77777777" w:rsidR="00C33EE0" w:rsidRPr="00C33EE0" w:rsidRDefault="00C33EE0" w:rsidP="00C33EE0">
            <w:pPr>
              <w:jc w:val="left"/>
            </w:pPr>
            <w:r w:rsidRPr="00C33EE0">
              <w:t>7,713</w:t>
            </w:r>
          </w:p>
        </w:tc>
        <w:tc>
          <w:tcPr>
            <w:tcW w:w="976" w:type="dxa"/>
            <w:noWrap/>
            <w:hideMark/>
          </w:tcPr>
          <w:p w14:paraId="2381E1B1" w14:textId="77777777" w:rsidR="00C33EE0" w:rsidRPr="00C33EE0" w:rsidRDefault="00C33EE0" w:rsidP="00C33EE0">
            <w:pPr>
              <w:jc w:val="left"/>
            </w:pPr>
            <w:r w:rsidRPr="00C33EE0">
              <w:t>0,38</w:t>
            </w:r>
          </w:p>
        </w:tc>
      </w:tr>
      <w:tr w:rsidR="00C33EE0" w:rsidRPr="00C33EE0" w14:paraId="36CF7B26" w14:textId="77777777" w:rsidTr="006417F8">
        <w:trPr>
          <w:trHeight w:val="300"/>
        </w:trPr>
        <w:tc>
          <w:tcPr>
            <w:tcW w:w="976" w:type="dxa"/>
            <w:noWrap/>
            <w:hideMark/>
          </w:tcPr>
          <w:p w14:paraId="700ACA09" w14:textId="77777777" w:rsidR="00C33EE0" w:rsidRPr="00C33EE0" w:rsidRDefault="00C33EE0" w:rsidP="00C33EE0">
            <w:pPr>
              <w:jc w:val="left"/>
            </w:pPr>
            <w:r w:rsidRPr="00C33EE0">
              <w:t>8,819</w:t>
            </w:r>
          </w:p>
        </w:tc>
        <w:tc>
          <w:tcPr>
            <w:tcW w:w="976" w:type="dxa"/>
            <w:noWrap/>
            <w:hideMark/>
          </w:tcPr>
          <w:p w14:paraId="68F5BFE4" w14:textId="77777777" w:rsidR="00C33EE0" w:rsidRPr="00C33EE0" w:rsidRDefault="00C33EE0" w:rsidP="00C33EE0">
            <w:pPr>
              <w:jc w:val="left"/>
            </w:pPr>
            <w:r w:rsidRPr="00C33EE0">
              <w:t>0,045</w:t>
            </w:r>
          </w:p>
        </w:tc>
      </w:tr>
      <w:tr w:rsidR="00C33EE0" w:rsidRPr="00C33EE0" w14:paraId="40AA4EA9" w14:textId="77777777" w:rsidTr="006417F8">
        <w:trPr>
          <w:trHeight w:val="300"/>
        </w:trPr>
        <w:tc>
          <w:tcPr>
            <w:tcW w:w="976" w:type="dxa"/>
            <w:noWrap/>
            <w:hideMark/>
          </w:tcPr>
          <w:p w14:paraId="50B43B2B" w14:textId="77777777" w:rsidR="00C33EE0" w:rsidRPr="00C33EE0" w:rsidRDefault="00C33EE0" w:rsidP="00C33EE0">
            <w:pPr>
              <w:jc w:val="left"/>
            </w:pPr>
            <w:r w:rsidRPr="00C33EE0">
              <w:t>9,924</w:t>
            </w:r>
          </w:p>
        </w:tc>
        <w:tc>
          <w:tcPr>
            <w:tcW w:w="976" w:type="dxa"/>
            <w:noWrap/>
            <w:hideMark/>
          </w:tcPr>
          <w:p w14:paraId="2D4EBCB6" w14:textId="77777777" w:rsidR="00C33EE0" w:rsidRPr="00C33EE0" w:rsidRDefault="00C33EE0" w:rsidP="00C33EE0">
            <w:pPr>
              <w:jc w:val="left"/>
            </w:pPr>
            <w:r w:rsidRPr="00C33EE0">
              <w:t>0</w:t>
            </w:r>
          </w:p>
        </w:tc>
      </w:tr>
      <w:tr w:rsidR="00C33EE0" w:rsidRPr="00C33EE0" w14:paraId="2B39401B" w14:textId="77777777" w:rsidTr="006417F8">
        <w:trPr>
          <w:trHeight w:val="300"/>
        </w:trPr>
        <w:tc>
          <w:tcPr>
            <w:tcW w:w="976" w:type="dxa"/>
            <w:noWrap/>
            <w:hideMark/>
          </w:tcPr>
          <w:p w14:paraId="60987A3E" w14:textId="77777777" w:rsidR="00C33EE0" w:rsidRPr="00C33EE0" w:rsidRDefault="00C33EE0" w:rsidP="00C33EE0">
            <w:pPr>
              <w:jc w:val="left"/>
            </w:pPr>
            <w:r w:rsidRPr="00C33EE0">
              <w:t>11,029</w:t>
            </w:r>
          </w:p>
        </w:tc>
        <w:tc>
          <w:tcPr>
            <w:tcW w:w="976" w:type="dxa"/>
            <w:noWrap/>
            <w:hideMark/>
          </w:tcPr>
          <w:p w14:paraId="549675FD" w14:textId="77777777" w:rsidR="00C33EE0" w:rsidRPr="00C33EE0" w:rsidRDefault="00C33EE0" w:rsidP="00C33EE0">
            <w:pPr>
              <w:jc w:val="left"/>
            </w:pPr>
            <w:r w:rsidRPr="00C33EE0">
              <w:t>0</w:t>
            </w:r>
          </w:p>
        </w:tc>
      </w:tr>
      <w:tr w:rsidR="00C33EE0" w:rsidRPr="00C33EE0" w14:paraId="49C626C7" w14:textId="77777777" w:rsidTr="006417F8">
        <w:trPr>
          <w:trHeight w:val="300"/>
        </w:trPr>
        <w:tc>
          <w:tcPr>
            <w:tcW w:w="976" w:type="dxa"/>
            <w:noWrap/>
            <w:hideMark/>
          </w:tcPr>
          <w:p w14:paraId="4E5D1371" w14:textId="77777777" w:rsidR="00C33EE0" w:rsidRPr="00C33EE0" w:rsidRDefault="00C33EE0" w:rsidP="00C33EE0">
            <w:pPr>
              <w:jc w:val="left"/>
            </w:pPr>
            <w:r w:rsidRPr="00C33EE0">
              <w:t>12,134</w:t>
            </w:r>
          </w:p>
        </w:tc>
        <w:tc>
          <w:tcPr>
            <w:tcW w:w="976" w:type="dxa"/>
            <w:noWrap/>
            <w:hideMark/>
          </w:tcPr>
          <w:p w14:paraId="63BFA267" w14:textId="77777777" w:rsidR="00C33EE0" w:rsidRPr="00C33EE0" w:rsidRDefault="00C33EE0" w:rsidP="00C33EE0">
            <w:pPr>
              <w:jc w:val="left"/>
            </w:pPr>
            <w:r w:rsidRPr="00C33EE0">
              <w:t>0</w:t>
            </w:r>
          </w:p>
        </w:tc>
      </w:tr>
      <w:tr w:rsidR="00C33EE0" w:rsidRPr="00C33EE0" w14:paraId="5500356B" w14:textId="77777777" w:rsidTr="006417F8">
        <w:trPr>
          <w:trHeight w:val="300"/>
        </w:trPr>
        <w:tc>
          <w:tcPr>
            <w:tcW w:w="976" w:type="dxa"/>
            <w:noWrap/>
            <w:hideMark/>
          </w:tcPr>
          <w:p w14:paraId="51CA8692" w14:textId="77777777" w:rsidR="00C33EE0" w:rsidRPr="00C33EE0" w:rsidRDefault="00C33EE0" w:rsidP="00C33EE0">
            <w:pPr>
              <w:jc w:val="left"/>
            </w:pPr>
            <w:r w:rsidRPr="00C33EE0">
              <w:t>13,238</w:t>
            </w:r>
          </w:p>
        </w:tc>
        <w:tc>
          <w:tcPr>
            <w:tcW w:w="976" w:type="dxa"/>
            <w:noWrap/>
            <w:hideMark/>
          </w:tcPr>
          <w:p w14:paraId="6199668E" w14:textId="77777777" w:rsidR="00C33EE0" w:rsidRPr="00C33EE0" w:rsidRDefault="00C33EE0" w:rsidP="00C33EE0">
            <w:pPr>
              <w:jc w:val="left"/>
            </w:pPr>
            <w:r w:rsidRPr="00C33EE0">
              <w:t>0</w:t>
            </w:r>
          </w:p>
        </w:tc>
      </w:tr>
      <w:tr w:rsidR="00C33EE0" w:rsidRPr="00C33EE0" w14:paraId="5EEB60F3" w14:textId="77777777" w:rsidTr="006417F8">
        <w:trPr>
          <w:trHeight w:val="300"/>
        </w:trPr>
        <w:tc>
          <w:tcPr>
            <w:tcW w:w="976" w:type="dxa"/>
            <w:noWrap/>
            <w:hideMark/>
          </w:tcPr>
          <w:p w14:paraId="040E2FED" w14:textId="77777777" w:rsidR="00C33EE0" w:rsidRPr="00C33EE0" w:rsidRDefault="00C33EE0" w:rsidP="00C33EE0">
            <w:pPr>
              <w:jc w:val="left"/>
            </w:pPr>
            <w:r w:rsidRPr="00C33EE0">
              <w:t>14,343</w:t>
            </w:r>
          </w:p>
        </w:tc>
        <w:tc>
          <w:tcPr>
            <w:tcW w:w="976" w:type="dxa"/>
            <w:noWrap/>
            <w:hideMark/>
          </w:tcPr>
          <w:p w14:paraId="2F5159B6" w14:textId="77777777" w:rsidR="00C33EE0" w:rsidRPr="00C33EE0" w:rsidRDefault="00C33EE0" w:rsidP="00C33EE0">
            <w:pPr>
              <w:jc w:val="left"/>
            </w:pPr>
            <w:r w:rsidRPr="00C33EE0">
              <w:t>0</w:t>
            </w:r>
          </w:p>
        </w:tc>
      </w:tr>
      <w:tr w:rsidR="00C33EE0" w:rsidRPr="00C33EE0" w14:paraId="157D4640" w14:textId="77777777" w:rsidTr="006417F8">
        <w:trPr>
          <w:trHeight w:val="300"/>
        </w:trPr>
        <w:tc>
          <w:tcPr>
            <w:tcW w:w="976" w:type="dxa"/>
            <w:noWrap/>
            <w:hideMark/>
          </w:tcPr>
          <w:p w14:paraId="06F32F36" w14:textId="77777777" w:rsidR="00C33EE0" w:rsidRPr="00C33EE0" w:rsidRDefault="00C33EE0" w:rsidP="00C33EE0">
            <w:pPr>
              <w:jc w:val="left"/>
            </w:pPr>
            <w:r w:rsidRPr="00C33EE0">
              <w:t>15,448</w:t>
            </w:r>
          </w:p>
        </w:tc>
        <w:tc>
          <w:tcPr>
            <w:tcW w:w="976" w:type="dxa"/>
            <w:noWrap/>
            <w:hideMark/>
          </w:tcPr>
          <w:p w14:paraId="3A66D16E" w14:textId="77777777" w:rsidR="00C33EE0" w:rsidRPr="00C33EE0" w:rsidRDefault="00C33EE0" w:rsidP="00C33EE0">
            <w:pPr>
              <w:jc w:val="left"/>
            </w:pPr>
            <w:r w:rsidRPr="00C33EE0">
              <w:t>0</w:t>
            </w:r>
          </w:p>
        </w:tc>
      </w:tr>
      <w:tr w:rsidR="00C33EE0" w:rsidRPr="00C33EE0" w14:paraId="607D1AEF" w14:textId="77777777" w:rsidTr="006417F8">
        <w:trPr>
          <w:trHeight w:val="300"/>
        </w:trPr>
        <w:tc>
          <w:tcPr>
            <w:tcW w:w="976" w:type="dxa"/>
            <w:noWrap/>
            <w:hideMark/>
          </w:tcPr>
          <w:p w14:paraId="01FCBE33" w14:textId="77777777" w:rsidR="00C33EE0" w:rsidRPr="00C33EE0" w:rsidRDefault="00C33EE0" w:rsidP="00C33EE0">
            <w:pPr>
              <w:jc w:val="left"/>
            </w:pPr>
            <w:r w:rsidRPr="00C33EE0">
              <w:t>16,552</w:t>
            </w:r>
          </w:p>
        </w:tc>
        <w:tc>
          <w:tcPr>
            <w:tcW w:w="976" w:type="dxa"/>
            <w:noWrap/>
            <w:hideMark/>
          </w:tcPr>
          <w:p w14:paraId="58195FCD" w14:textId="77777777" w:rsidR="00C33EE0" w:rsidRPr="00C33EE0" w:rsidRDefault="00C33EE0" w:rsidP="00C33EE0">
            <w:pPr>
              <w:jc w:val="left"/>
            </w:pPr>
            <w:r w:rsidRPr="00C33EE0">
              <w:t>0</w:t>
            </w:r>
          </w:p>
        </w:tc>
      </w:tr>
      <w:tr w:rsidR="00C33EE0" w:rsidRPr="00C33EE0" w14:paraId="7801A1CD" w14:textId="77777777" w:rsidTr="006417F8">
        <w:trPr>
          <w:trHeight w:val="300"/>
        </w:trPr>
        <w:tc>
          <w:tcPr>
            <w:tcW w:w="976" w:type="dxa"/>
            <w:noWrap/>
            <w:hideMark/>
          </w:tcPr>
          <w:p w14:paraId="3A7F1D0A" w14:textId="77777777" w:rsidR="00C33EE0" w:rsidRPr="00C33EE0" w:rsidRDefault="00C33EE0" w:rsidP="00C33EE0">
            <w:pPr>
              <w:jc w:val="left"/>
            </w:pPr>
            <w:r w:rsidRPr="00C33EE0">
              <w:t>17,664</w:t>
            </w:r>
          </w:p>
        </w:tc>
        <w:tc>
          <w:tcPr>
            <w:tcW w:w="976" w:type="dxa"/>
            <w:noWrap/>
            <w:hideMark/>
          </w:tcPr>
          <w:p w14:paraId="3989D6C9" w14:textId="77777777" w:rsidR="00C33EE0" w:rsidRPr="00C33EE0" w:rsidRDefault="00C33EE0" w:rsidP="00C33EE0">
            <w:pPr>
              <w:jc w:val="left"/>
            </w:pPr>
            <w:r w:rsidRPr="00C33EE0">
              <w:t>0</w:t>
            </w:r>
          </w:p>
        </w:tc>
      </w:tr>
      <w:tr w:rsidR="00C33EE0" w:rsidRPr="00C33EE0" w14:paraId="6DA484DD" w14:textId="77777777" w:rsidTr="006417F8">
        <w:trPr>
          <w:trHeight w:val="300"/>
        </w:trPr>
        <w:tc>
          <w:tcPr>
            <w:tcW w:w="976" w:type="dxa"/>
            <w:noWrap/>
            <w:hideMark/>
          </w:tcPr>
          <w:p w14:paraId="71A92BEE" w14:textId="77777777" w:rsidR="00C33EE0" w:rsidRPr="00C33EE0" w:rsidRDefault="00C33EE0" w:rsidP="00C33EE0">
            <w:pPr>
              <w:jc w:val="left"/>
            </w:pPr>
            <w:r w:rsidRPr="00C33EE0">
              <w:t>18,769</w:t>
            </w:r>
          </w:p>
        </w:tc>
        <w:tc>
          <w:tcPr>
            <w:tcW w:w="976" w:type="dxa"/>
            <w:noWrap/>
            <w:hideMark/>
          </w:tcPr>
          <w:p w14:paraId="02075069" w14:textId="77777777" w:rsidR="00C33EE0" w:rsidRPr="00C33EE0" w:rsidRDefault="00C33EE0" w:rsidP="00C33EE0">
            <w:pPr>
              <w:jc w:val="left"/>
            </w:pPr>
            <w:r w:rsidRPr="00C33EE0">
              <w:t>0</w:t>
            </w:r>
          </w:p>
        </w:tc>
      </w:tr>
      <w:tr w:rsidR="00C33EE0" w:rsidRPr="00C33EE0" w14:paraId="0C783812" w14:textId="77777777" w:rsidTr="006417F8">
        <w:trPr>
          <w:trHeight w:val="300"/>
        </w:trPr>
        <w:tc>
          <w:tcPr>
            <w:tcW w:w="976" w:type="dxa"/>
            <w:noWrap/>
            <w:hideMark/>
          </w:tcPr>
          <w:p w14:paraId="5B89FF62" w14:textId="77777777" w:rsidR="00C33EE0" w:rsidRPr="00C33EE0" w:rsidRDefault="00C33EE0" w:rsidP="00C33EE0">
            <w:pPr>
              <w:jc w:val="left"/>
            </w:pPr>
            <w:r w:rsidRPr="00C33EE0">
              <w:t>19,874</w:t>
            </w:r>
          </w:p>
        </w:tc>
        <w:tc>
          <w:tcPr>
            <w:tcW w:w="976" w:type="dxa"/>
            <w:noWrap/>
            <w:hideMark/>
          </w:tcPr>
          <w:p w14:paraId="58172F23" w14:textId="77777777" w:rsidR="00C33EE0" w:rsidRPr="00C33EE0" w:rsidRDefault="00C33EE0" w:rsidP="00C33EE0">
            <w:pPr>
              <w:jc w:val="left"/>
            </w:pPr>
            <w:r w:rsidRPr="00C33EE0">
              <w:t>0</w:t>
            </w:r>
          </w:p>
        </w:tc>
      </w:tr>
      <w:tr w:rsidR="00C33EE0" w:rsidRPr="00C33EE0" w14:paraId="2B5F573D" w14:textId="77777777" w:rsidTr="006417F8">
        <w:trPr>
          <w:trHeight w:val="300"/>
        </w:trPr>
        <w:tc>
          <w:tcPr>
            <w:tcW w:w="976" w:type="dxa"/>
            <w:noWrap/>
            <w:hideMark/>
          </w:tcPr>
          <w:p w14:paraId="7B0BC2A8" w14:textId="77777777" w:rsidR="00C33EE0" w:rsidRPr="00C33EE0" w:rsidRDefault="00C33EE0" w:rsidP="00C33EE0">
            <w:pPr>
              <w:jc w:val="left"/>
            </w:pPr>
            <w:r w:rsidRPr="00C33EE0">
              <w:t>20,979</w:t>
            </w:r>
          </w:p>
        </w:tc>
        <w:tc>
          <w:tcPr>
            <w:tcW w:w="976" w:type="dxa"/>
            <w:noWrap/>
            <w:hideMark/>
          </w:tcPr>
          <w:p w14:paraId="0D37A91C" w14:textId="77777777" w:rsidR="00C33EE0" w:rsidRPr="00C33EE0" w:rsidRDefault="00C33EE0" w:rsidP="00C33EE0">
            <w:pPr>
              <w:jc w:val="left"/>
            </w:pPr>
            <w:r w:rsidRPr="00C33EE0">
              <w:t>0</w:t>
            </w:r>
          </w:p>
        </w:tc>
      </w:tr>
      <w:tr w:rsidR="00C33EE0" w:rsidRPr="00C33EE0" w14:paraId="1A4202E9" w14:textId="77777777" w:rsidTr="006417F8">
        <w:trPr>
          <w:trHeight w:val="300"/>
        </w:trPr>
        <w:tc>
          <w:tcPr>
            <w:tcW w:w="976" w:type="dxa"/>
            <w:noWrap/>
            <w:hideMark/>
          </w:tcPr>
          <w:p w14:paraId="03A27E41" w14:textId="77777777" w:rsidR="00C33EE0" w:rsidRPr="00C33EE0" w:rsidRDefault="00C33EE0" w:rsidP="00C33EE0">
            <w:pPr>
              <w:jc w:val="left"/>
            </w:pPr>
            <w:r w:rsidRPr="00C33EE0">
              <w:t>22,085</w:t>
            </w:r>
          </w:p>
        </w:tc>
        <w:tc>
          <w:tcPr>
            <w:tcW w:w="976" w:type="dxa"/>
            <w:noWrap/>
            <w:hideMark/>
          </w:tcPr>
          <w:p w14:paraId="0BD234D8" w14:textId="77777777" w:rsidR="00C33EE0" w:rsidRPr="00C33EE0" w:rsidRDefault="00C33EE0" w:rsidP="00C33EE0">
            <w:pPr>
              <w:jc w:val="left"/>
            </w:pPr>
            <w:r w:rsidRPr="00C33EE0">
              <w:t>0,07</w:t>
            </w:r>
          </w:p>
        </w:tc>
      </w:tr>
      <w:tr w:rsidR="00C33EE0" w:rsidRPr="00C33EE0" w14:paraId="2AA44C8F" w14:textId="77777777" w:rsidTr="006417F8">
        <w:trPr>
          <w:trHeight w:val="300"/>
        </w:trPr>
        <w:tc>
          <w:tcPr>
            <w:tcW w:w="976" w:type="dxa"/>
            <w:noWrap/>
            <w:hideMark/>
          </w:tcPr>
          <w:p w14:paraId="71766036" w14:textId="77777777" w:rsidR="00C33EE0" w:rsidRPr="00C33EE0" w:rsidRDefault="00C33EE0" w:rsidP="00C33EE0">
            <w:pPr>
              <w:jc w:val="left"/>
            </w:pPr>
            <w:r w:rsidRPr="00C33EE0">
              <w:t>23,115</w:t>
            </w:r>
          </w:p>
        </w:tc>
        <w:tc>
          <w:tcPr>
            <w:tcW w:w="976" w:type="dxa"/>
            <w:noWrap/>
            <w:hideMark/>
          </w:tcPr>
          <w:p w14:paraId="6555E0F7" w14:textId="77777777" w:rsidR="00C33EE0" w:rsidRPr="00C33EE0" w:rsidRDefault="00C33EE0" w:rsidP="00C33EE0">
            <w:pPr>
              <w:jc w:val="left"/>
            </w:pPr>
            <w:r w:rsidRPr="00C33EE0">
              <w:t>0,585</w:t>
            </w:r>
          </w:p>
        </w:tc>
      </w:tr>
      <w:tr w:rsidR="00C33EE0" w:rsidRPr="00C33EE0" w14:paraId="26712815" w14:textId="77777777" w:rsidTr="006417F8">
        <w:trPr>
          <w:trHeight w:val="300"/>
        </w:trPr>
        <w:tc>
          <w:tcPr>
            <w:tcW w:w="976" w:type="dxa"/>
            <w:noWrap/>
            <w:hideMark/>
          </w:tcPr>
          <w:p w14:paraId="7C19C1D8" w14:textId="77777777" w:rsidR="00C33EE0" w:rsidRPr="00C33EE0" w:rsidRDefault="00C33EE0" w:rsidP="00C33EE0">
            <w:pPr>
              <w:jc w:val="left"/>
            </w:pPr>
            <w:r w:rsidRPr="00C33EE0">
              <w:t>23,237</w:t>
            </w:r>
          </w:p>
        </w:tc>
        <w:tc>
          <w:tcPr>
            <w:tcW w:w="976" w:type="dxa"/>
            <w:noWrap/>
            <w:hideMark/>
          </w:tcPr>
          <w:p w14:paraId="032E68A5" w14:textId="77777777" w:rsidR="00C33EE0" w:rsidRPr="00C33EE0" w:rsidRDefault="00C33EE0" w:rsidP="00C33EE0">
            <w:pPr>
              <w:jc w:val="left"/>
            </w:pPr>
            <w:r w:rsidRPr="00C33EE0">
              <w:t>0,655</w:t>
            </w:r>
          </w:p>
        </w:tc>
      </w:tr>
      <w:tr w:rsidR="00C33EE0" w:rsidRPr="00C33EE0" w14:paraId="4BB292E5" w14:textId="77777777" w:rsidTr="006417F8">
        <w:trPr>
          <w:trHeight w:val="300"/>
        </w:trPr>
        <w:tc>
          <w:tcPr>
            <w:tcW w:w="976" w:type="dxa"/>
            <w:noWrap/>
            <w:hideMark/>
          </w:tcPr>
          <w:p w14:paraId="5E1B7290" w14:textId="77777777" w:rsidR="00C33EE0" w:rsidRPr="00C33EE0" w:rsidRDefault="00C33EE0" w:rsidP="00C33EE0">
            <w:pPr>
              <w:jc w:val="left"/>
            </w:pPr>
            <w:r w:rsidRPr="00C33EE0">
              <w:t>23,359</w:t>
            </w:r>
          </w:p>
        </w:tc>
        <w:tc>
          <w:tcPr>
            <w:tcW w:w="976" w:type="dxa"/>
            <w:noWrap/>
            <w:hideMark/>
          </w:tcPr>
          <w:p w14:paraId="5E06F359" w14:textId="77777777" w:rsidR="00C33EE0" w:rsidRPr="00C33EE0" w:rsidRDefault="00C33EE0" w:rsidP="00C33EE0">
            <w:pPr>
              <w:jc w:val="left"/>
            </w:pPr>
            <w:r w:rsidRPr="00C33EE0">
              <w:t>0,725</w:t>
            </w:r>
          </w:p>
        </w:tc>
      </w:tr>
      <w:tr w:rsidR="00C33EE0" w:rsidRPr="00C33EE0" w14:paraId="4B53DA7C" w14:textId="77777777" w:rsidTr="006417F8">
        <w:trPr>
          <w:trHeight w:val="300"/>
        </w:trPr>
        <w:tc>
          <w:tcPr>
            <w:tcW w:w="976" w:type="dxa"/>
            <w:noWrap/>
            <w:hideMark/>
          </w:tcPr>
          <w:p w14:paraId="1CBA34CF" w14:textId="77777777" w:rsidR="00C33EE0" w:rsidRPr="00C33EE0" w:rsidRDefault="00C33EE0" w:rsidP="00C33EE0">
            <w:pPr>
              <w:jc w:val="left"/>
            </w:pPr>
            <w:r w:rsidRPr="00C33EE0">
              <w:t>23,48</w:t>
            </w:r>
          </w:p>
        </w:tc>
        <w:tc>
          <w:tcPr>
            <w:tcW w:w="976" w:type="dxa"/>
            <w:noWrap/>
            <w:hideMark/>
          </w:tcPr>
          <w:p w14:paraId="2E88A5F8" w14:textId="77777777" w:rsidR="00C33EE0" w:rsidRPr="00C33EE0" w:rsidRDefault="00C33EE0" w:rsidP="00C33EE0">
            <w:pPr>
              <w:jc w:val="left"/>
            </w:pPr>
            <w:r w:rsidRPr="00C33EE0">
              <w:t>0,8</w:t>
            </w:r>
          </w:p>
        </w:tc>
      </w:tr>
      <w:tr w:rsidR="00C33EE0" w:rsidRPr="00C33EE0" w14:paraId="6EEE24B0" w14:textId="77777777" w:rsidTr="006417F8">
        <w:trPr>
          <w:trHeight w:val="300"/>
        </w:trPr>
        <w:tc>
          <w:tcPr>
            <w:tcW w:w="976" w:type="dxa"/>
            <w:noWrap/>
            <w:hideMark/>
          </w:tcPr>
          <w:p w14:paraId="6AF19425" w14:textId="77777777" w:rsidR="00C33EE0" w:rsidRPr="00C33EE0" w:rsidRDefault="00C33EE0" w:rsidP="00C33EE0">
            <w:pPr>
              <w:jc w:val="left"/>
            </w:pPr>
            <w:r w:rsidRPr="00C33EE0">
              <w:t>23,616</w:t>
            </w:r>
          </w:p>
        </w:tc>
        <w:tc>
          <w:tcPr>
            <w:tcW w:w="976" w:type="dxa"/>
            <w:noWrap/>
            <w:hideMark/>
          </w:tcPr>
          <w:p w14:paraId="50CD4C1F" w14:textId="77777777" w:rsidR="00C33EE0" w:rsidRPr="00C33EE0" w:rsidRDefault="00C33EE0" w:rsidP="00C33EE0">
            <w:pPr>
              <w:jc w:val="left"/>
            </w:pPr>
            <w:r w:rsidRPr="00C33EE0">
              <w:t>0,85</w:t>
            </w:r>
          </w:p>
        </w:tc>
      </w:tr>
      <w:tr w:rsidR="00C33EE0" w:rsidRPr="00C33EE0" w14:paraId="3A9BECCE" w14:textId="77777777" w:rsidTr="006417F8">
        <w:trPr>
          <w:trHeight w:val="300"/>
        </w:trPr>
        <w:tc>
          <w:tcPr>
            <w:tcW w:w="976" w:type="dxa"/>
            <w:noWrap/>
            <w:hideMark/>
          </w:tcPr>
          <w:p w14:paraId="41027590" w14:textId="77777777" w:rsidR="00C33EE0" w:rsidRPr="00C33EE0" w:rsidRDefault="00C33EE0" w:rsidP="00C33EE0">
            <w:pPr>
              <w:jc w:val="left"/>
            </w:pPr>
            <w:r w:rsidRPr="00C33EE0">
              <w:t>23,822</w:t>
            </w:r>
          </w:p>
        </w:tc>
        <w:tc>
          <w:tcPr>
            <w:tcW w:w="976" w:type="dxa"/>
            <w:noWrap/>
            <w:hideMark/>
          </w:tcPr>
          <w:p w14:paraId="1664F872" w14:textId="77777777" w:rsidR="00C33EE0" w:rsidRPr="00C33EE0" w:rsidRDefault="00C33EE0" w:rsidP="00C33EE0">
            <w:pPr>
              <w:jc w:val="left"/>
            </w:pPr>
            <w:r w:rsidRPr="00C33EE0">
              <w:t>0,95</w:t>
            </w:r>
          </w:p>
        </w:tc>
      </w:tr>
      <w:tr w:rsidR="00C33EE0" w:rsidRPr="00C33EE0" w14:paraId="5B3C904B" w14:textId="77777777" w:rsidTr="006417F8">
        <w:trPr>
          <w:trHeight w:val="300"/>
        </w:trPr>
        <w:tc>
          <w:tcPr>
            <w:tcW w:w="976" w:type="dxa"/>
            <w:noWrap/>
            <w:hideMark/>
          </w:tcPr>
          <w:p w14:paraId="0AD867F1" w14:textId="77777777" w:rsidR="00C33EE0" w:rsidRPr="00C33EE0" w:rsidRDefault="00C33EE0" w:rsidP="00C33EE0">
            <w:pPr>
              <w:jc w:val="left"/>
            </w:pPr>
            <w:r w:rsidRPr="00C33EE0">
              <w:t>23,943</w:t>
            </w:r>
          </w:p>
        </w:tc>
        <w:tc>
          <w:tcPr>
            <w:tcW w:w="976" w:type="dxa"/>
            <w:noWrap/>
            <w:hideMark/>
          </w:tcPr>
          <w:p w14:paraId="2B183882" w14:textId="77777777" w:rsidR="00C33EE0" w:rsidRPr="00C33EE0" w:rsidRDefault="00C33EE0" w:rsidP="00C33EE0">
            <w:pPr>
              <w:jc w:val="left"/>
            </w:pPr>
            <w:r w:rsidRPr="00C33EE0">
              <w:t>1</w:t>
            </w:r>
          </w:p>
        </w:tc>
      </w:tr>
      <w:tr w:rsidR="00C33EE0" w:rsidRPr="00C33EE0" w14:paraId="041C9713" w14:textId="77777777" w:rsidTr="006417F8">
        <w:trPr>
          <w:trHeight w:val="300"/>
        </w:trPr>
        <w:tc>
          <w:tcPr>
            <w:tcW w:w="976" w:type="dxa"/>
            <w:noWrap/>
            <w:hideMark/>
          </w:tcPr>
          <w:p w14:paraId="3D786882" w14:textId="77777777" w:rsidR="00C33EE0" w:rsidRPr="00C33EE0" w:rsidRDefault="00C33EE0" w:rsidP="00C33EE0">
            <w:pPr>
              <w:jc w:val="left"/>
            </w:pPr>
            <w:r w:rsidRPr="00C33EE0">
              <w:t>24,064</w:t>
            </w:r>
          </w:p>
        </w:tc>
        <w:tc>
          <w:tcPr>
            <w:tcW w:w="976" w:type="dxa"/>
            <w:noWrap/>
            <w:hideMark/>
          </w:tcPr>
          <w:p w14:paraId="4F4E2635" w14:textId="77777777" w:rsidR="00C33EE0" w:rsidRPr="00C33EE0" w:rsidRDefault="00C33EE0" w:rsidP="00C33EE0">
            <w:pPr>
              <w:jc w:val="left"/>
            </w:pPr>
            <w:r w:rsidRPr="00C33EE0">
              <w:t>1,015</w:t>
            </w:r>
          </w:p>
        </w:tc>
      </w:tr>
      <w:tr w:rsidR="00C33EE0" w:rsidRPr="00C33EE0" w14:paraId="38128398" w14:textId="77777777" w:rsidTr="006417F8">
        <w:trPr>
          <w:trHeight w:val="300"/>
        </w:trPr>
        <w:tc>
          <w:tcPr>
            <w:tcW w:w="976" w:type="dxa"/>
            <w:noWrap/>
            <w:hideMark/>
          </w:tcPr>
          <w:p w14:paraId="57DC62E2" w14:textId="77777777" w:rsidR="00C33EE0" w:rsidRPr="00C33EE0" w:rsidRDefault="00C33EE0" w:rsidP="00C33EE0">
            <w:pPr>
              <w:jc w:val="left"/>
            </w:pPr>
            <w:r w:rsidRPr="00C33EE0">
              <w:t>24,186</w:t>
            </w:r>
          </w:p>
        </w:tc>
        <w:tc>
          <w:tcPr>
            <w:tcW w:w="976" w:type="dxa"/>
            <w:noWrap/>
            <w:hideMark/>
          </w:tcPr>
          <w:p w14:paraId="3CCA4DAC" w14:textId="77777777" w:rsidR="00C33EE0" w:rsidRPr="00C33EE0" w:rsidRDefault="00C33EE0" w:rsidP="00C33EE0">
            <w:pPr>
              <w:jc w:val="left"/>
            </w:pPr>
            <w:r w:rsidRPr="00C33EE0">
              <w:t>1,045</w:t>
            </w:r>
          </w:p>
        </w:tc>
      </w:tr>
      <w:tr w:rsidR="00C33EE0" w:rsidRPr="00C33EE0" w14:paraId="7D49376A" w14:textId="77777777" w:rsidTr="006417F8">
        <w:trPr>
          <w:trHeight w:val="300"/>
        </w:trPr>
        <w:tc>
          <w:tcPr>
            <w:tcW w:w="976" w:type="dxa"/>
            <w:noWrap/>
            <w:hideMark/>
          </w:tcPr>
          <w:p w14:paraId="394F3C54" w14:textId="77777777" w:rsidR="00C33EE0" w:rsidRPr="00C33EE0" w:rsidRDefault="00C33EE0" w:rsidP="00C33EE0">
            <w:pPr>
              <w:jc w:val="left"/>
            </w:pPr>
            <w:r w:rsidRPr="00C33EE0">
              <w:t>24,308</w:t>
            </w:r>
          </w:p>
        </w:tc>
        <w:tc>
          <w:tcPr>
            <w:tcW w:w="976" w:type="dxa"/>
            <w:noWrap/>
            <w:hideMark/>
          </w:tcPr>
          <w:p w14:paraId="2FCA41C0" w14:textId="77777777" w:rsidR="00C33EE0" w:rsidRPr="00C33EE0" w:rsidRDefault="00C33EE0" w:rsidP="00C33EE0">
            <w:pPr>
              <w:jc w:val="left"/>
            </w:pPr>
            <w:r w:rsidRPr="00C33EE0">
              <w:t>1,065</w:t>
            </w:r>
          </w:p>
        </w:tc>
      </w:tr>
      <w:tr w:rsidR="00C33EE0" w:rsidRPr="00C33EE0" w14:paraId="20D7A482" w14:textId="77777777" w:rsidTr="006417F8">
        <w:trPr>
          <w:trHeight w:val="300"/>
        </w:trPr>
        <w:tc>
          <w:tcPr>
            <w:tcW w:w="976" w:type="dxa"/>
            <w:noWrap/>
            <w:hideMark/>
          </w:tcPr>
          <w:p w14:paraId="7CDFE773" w14:textId="77777777" w:rsidR="00C33EE0" w:rsidRPr="00C33EE0" w:rsidRDefault="00C33EE0" w:rsidP="00C33EE0">
            <w:pPr>
              <w:jc w:val="left"/>
            </w:pPr>
            <w:r w:rsidRPr="00C33EE0">
              <w:t>24,43</w:t>
            </w:r>
          </w:p>
        </w:tc>
        <w:tc>
          <w:tcPr>
            <w:tcW w:w="976" w:type="dxa"/>
            <w:noWrap/>
            <w:hideMark/>
          </w:tcPr>
          <w:p w14:paraId="34BF100D" w14:textId="77777777" w:rsidR="00C33EE0" w:rsidRPr="00C33EE0" w:rsidRDefault="00C33EE0" w:rsidP="00C33EE0">
            <w:pPr>
              <w:jc w:val="left"/>
            </w:pPr>
            <w:r w:rsidRPr="00C33EE0">
              <w:t>1,095</w:t>
            </w:r>
          </w:p>
        </w:tc>
      </w:tr>
      <w:tr w:rsidR="00C33EE0" w:rsidRPr="00C33EE0" w14:paraId="14FCFFE9" w14:textId="77777777" w:rsidTr="006417F8">
        <w:trPr>
          <w:trHeight w:val="300"/>
        </w:trPr>
        <w:tc>
          <w:tcPr>
            <w:tcW w:w="976" w:type="dxa"/>
            <w:noWrap/>
            <w:hideMark/>
          </w:tcPr>
          <w:p w14:paraId="0BCEC448" w14:textId="77777777" w:rsidR="00C33EE0" w:rsidRPr="00C33EE0" w:rsidRDefault="00C33EE0" w:rsidP="00C33EE0">
            <w:pPr>
              <w:jc w:val="left"/>
            </w:pPr>
            <w:r w:rsidRPr="00C33EE0">
              <w:t>24,552</w:t>
            </w:r>
          </w:p>
        </w:tc>
        <w:tc>
          <w:tcPr>
            <w:tcW w:w="976" w:type="dxa"/>
            <w:noWrap/>
            <w:hideMark/>
          </w:tcPr>
          <w:p w14:paraId="164CA259" w14:textId="77777777" w:rsidR="00C33EE0" w:rsidRPr="00C33EE0" w:rsidRDefault="00C33EE0" w:rsidP="00C33EE0">
            <w:pPr>
              <w:jc w:val="left"/>
            </w:pPr>
            <w:r w:rsidRPr="00C33EE0">
              <w:t>1,13</w:t>
            </w:r>
          </w:p>
        </w:tc>
      </w:tr>
      <w:tr w:rsidR="00C33EE0" w:rsidRPr="00C33EE0" w14:paraId="1D7DE2AF" w14:textId="77777777" w:rsidTr="006417F8">
        <w:trPr>
          <w:trHeight w:val="300"/>
        </w:trPr>
        <w:tc>
          <w:tcPr>
            <w:tcW w:w="976" w:type="dxa"/>
            <w:noWrap/>
            <w:hideMark/>
          </w:tcPr>
          <w:p w14:paraId="48F23D60" w14:textId="77777777" w:rsidR="00C33EE0" w:rsidRPr="00C33EE0" w:rsidRDefault="00C33EE0" w:rsidP="00C33EE0">
            <w:pPr>
              <w:jc w:val="left"/>
            </w:pPr>
            <w:r w:rsidRPr="00C33EE0">
              <w:t>24,681</w:t>
            </w:r>
          </w:p>
        </w:tc>
        <w:tc>
          <w:tcPr>
            <w:tcW w:w="976" w:type="dxa"/>
            <w:noWrap/>
            <w:hideMark/>
          </w:tcPr>
          <w:p w14:paraId="10295A67" w14:textId="77777777" w:rsidR="00C33EE0" w:rsidRPr="00C33EE0" w:rsidRDefault="00C33EE0" w:rsidP="00C33EE0">
            <w:pPr>
              <w:jc w:val="left"/>
            </w:pPr>
            <w:r w:rsidRPr="00C33EE0">
              <w:t>1,205</w:t>
            </w:r>
          </w:p>
        </w:tc>
      </w:tr>
      <w:tr w:rsidR="00C33EE0" w:rsidRPr="00C33EE0" w14:paraId="4B8DF162" w14:textId="77777777" w:rsidTr="006417F8">
        <w:trPr>
          <w:trHeight w:val="300"/>
        </w:trPr>
        <w:tc>
          <w:tcPr>
            <w:tcW w:w="976" w:type="dxa"/>
            <w:noWrap/>
            <w:hideMark/>
          </w:tcPr>
          <w:p w14:paraId="016E0F12" w14:textId="77777777" w:rsidR="00C33EE0" w:rsidRPr="00C33EE0" w:rsidRDefault="00C33EE0" w:rsidP="00C33EE0">
            <w:pPr>
              <w:jc w:val="left"/>
            </w:pPr>
            <w:r w:rsidRPr="00C33EE0">
              <w:t>24,803</w:t>
            </w:r>
          </w:p>
        </w:tc>
        <w:tc>
          <w:tcPr>
            <w:tcW w:w="976" w:type="dxa"/>
            <w:noWrap/>
            <w:hideMark/>
          </w:tcPr>
          <w:p w14:paraId="7644E18E" w14:textId="77777777" w:rsidR="00C33EE0" w:rsidRPr="00C33EE0" w:rsidRDefault="00C33EE0" w:rsidP="00C33EE0">
            <w:pPr>
              <w:jc w:val="left"/>
            </w:pPr>
            <w:r w:rsidRPr="00C33EE0">
              <w:t>1,275</w:t>
            </w:r>
          </w:p>
        </w:tc>
      </w:tr>
      <w:tr w:rsidR="00C33EE0" w:rsidRPr="00C33EE0" w14:paraId="2E55B231" w14:textId="77777777" w:rsidTr="006417F8">
        <w:trPr>
          <w:trHeight w:val="300"/>
        </w:trPr>
        <w:tc>
          <w:tcPr>
            <w:tcW w:w="976" w:type="dxa"/>
            <w:noWrap/>
            <w:hideMark/>
          </w:tcPr>
          <w:p w14:paraId="1F721817" w14:textId="77777777" w:rsidR="00C33EE0" w:rsidRPr="00C33EE0" w:rsidRDefault="00C33EE0" w:rsidP="00C33EE0">
            <w:pPr>
              <w:jc w:val="left"/>
            </w:pPr>
            <w:r w:rsidRPr="00C33EE0">
              <w:t>24,924</w:t>
            </w:r>
          </w:p>
        </w:tc>
        <w:tc>
          <w:tcPr>
            <w:tcW w:w="976" w:type="dxa"/>
            <w:noWrap/>
            <w:hideMark/>
          </w:tcPr>
          <w:p w14:paraId="7712FBE0" w14:textId="77777777" w:rsidR="00C33EE0" w:rsidRPr="00C33EE0" w:rsidRDefault="00C33EE0" w:rsidP="00C33EE0">
            <w:pPr>
              <w:jc w:val="left"/>
            </w:pPr>
            <w:r w:rsidRPr="00C33EE0">
              <w:t>1,36</w:t>
            </w:r>
          </w:p>
        </w:tc>
      </w:tr>
      <w:tr w:rsidR="00C33EE0" w:rsidRPr="00C33EE0" w14:paraId="5B53E173" w14:textId="77777777" w:rsidTr="006417F8">
        <w:trPr>
          <w:trHeight w:val="300"/>
        </w:trPr>
        <w:tc>
          <w:tcPr>
            <w:tcW w:w="976" w:type="dxa"/>
            <w:noWrap/>
            <w:hideMark/>
          </w:tcPr>
          <w:p w14:paraId="28A1D858" w14:textId="77777777" w:rsidR="00C33EE0" w:rsidRPr="00C33EE0" w:rsidRDefault="00C33EE0" w:rsidP="00C33EE0">
            <w:pPr>
              <w:jc w:val="left"/>
            </w:pPr>
            <w:r w:rsidRPr="00C33EE0">
              <w:t>25,13</w:t>
            </w:r>
          </w:p>
        </w:tc>
        <w:tc>
          <w:tcPr>
            <w:tcW w:w="976" w:type="dxa"/>
            <w:noWrap/>
            <w:hideMark/>
          </w:tcPr>
          <w:p w14:paraId="63F579F0" w14:textId="77777777" w:rsidR="00C33EE0" w:rsidRPr="00C33EE0" w:rsidRDefault="00C33EE0" w:rsidP="00C33EE0">
            <w:pPr>
              <w:jc w:val="left"/>
            </w:pPr>
            <w:r w:rsidRPr="00C33EE0">
              <w:t>1,54</w:t>
            </w:r>
          </w:p>
        </w:tc>
      </w:tr>
      <w:tr w:rsidR="00C33EE0" w:rsidRPr="00C33EE0" w14:paraId="54653BF3" w14:textId="77777777" w:rsidTr="006417F8">
        <w:trPr>
          <w:trHeight w:val="300"/>
        </w:trPr>
        <w:tc>
          <w:tcPr>
            <w:tcW w:w="976" w:type="dxa"/>
            <w:noWrap/>
            <w:hideMark/>
          </w:tcPr>
          <w:p w14:paraId="3BFCDCE2" w14:textId="77777777" w:rsidR="00C33EE0" w:rsidRPr="00C33EE0" w:rsidRDefault="00C33EE0" w:rsidP="00C33EE0">
            <w:pPr>
              <w:jc w:val="left"/>
            </w:pPr>
            <w:r w:rsidRPr="00C33EE0">
              <w:t>25,251</w:t>
            </w:r>
          </w:p>
        </w:tc>
        <w:tc>
          <w:tcPr>
            <w:tcW w:w="976" w:type="dxa"/>
            <w:noWrap/>
            <w:hideMark/>
          </w:tcPr>
          <w:p w14:paraId="6EB2975A" w14:textId="77777777" w:rsidR="00C33EE0" w:rsidRPr="00C33EE0" w:rsidRDefault="00C33EE0" w:rsidP="00C33EE0">
            <w:pPr>
              <w:jc w:val="left"/>
            </w:pPr>
            <w:r w:rsidRPr="00C33EE0">
              <w:t>1,665</w:t>
            </w:r>
          </w:p>
        </w:tc>
      </w:tr>
      <w:tr w:rsidR="00C33EE0" w:rsidRPr="00C33EE0" w14:paraId="71C19B3D" w14:textId="77777777" w:rsidTr="006417F8">
        <w:trPr>
          <w:trHeight w:val="300"/>
        </w:trPr>
        <w:tc>
          <w:tcPr>
            <w:tcW w:w="976" w:type="dxa"/>
            <w:noWrap/>
            <w:hideMark/>
          </w:tcPr>
          <w:p w14:paraId="4AB9B49D" w14:textId="77777777" w:rsidR="00C33EE0" w:rsidRPr="00C33EE0" w:rsidRDefault="00C33EE0" w:rsidP="00C33EE0">
            <w:pPr>
              <w:jc w:val="left"/>
            </w:pPr>
            <w:r w:rsidRPr="00C33EE0">
              <w:t>25,373</w:t>
            </w:r>
          </w:p>
        </w:tc>
        <w:tc>
          <w:tcPr>
            <w:tcW w:w="976" w:type="dxa"/>
            <w:noWrap/>
            <w:hideMark/>
          </w:tcPr>
          <w:p w14:paraId="5152D4FC" w14:textId="77777777" w:rsidR="00C33EE0" w:rsidRPr="00C33EE0" w:rsidRDefault="00C33EE0" w:rsidP="00C33EE0">
            <w:pPr>
              <w:jc w:val="left"/>
            </w:pPr>
            <w:r w:rsidRPr="00C33EE0">
              <w:t>1,84</w:t>
            </w:r>
          </w:p>
        </w:tc>
      </w:tr>
      <w:tr w:rsidR="00C33EE0" w:rsidRPr="00C33EE0" w14:paraId="6F3209E8" w14:textId="77777777" w:rsidTr="006417F8">
        <w:trPr>
          <w:trHeight w:val="300"/>
        </w:trPr>
        <w:tc>
          <w:tcPr>
            <w:tcW w:w="976" w:type="dxa"/>
            <w:noWrap/>
            <w:hideMark/>
          </w:tcPr>
          <w:p w14:paraId="2B6D6F3E" w14:textId="77777777" w:rsidR="00C33EE0" w:rsidRPr="00C33EE0" w:rsidRDefault="00C33EE0" w:rsidP="00C33EE0">
            <w:pPr>
              <w:jc w:val="left"/>
            </w:pPr>
            <w:r w:rsidRPr="00C33EE0">
              <w:t>25,495</w:t>
            </w:r>
          </w:p>
        </w:tc>
        <w:tc>
          <w:tcPr>
            <w:tcW w:w="976" w:type="dxa"/>
            <w:noWrap/>
            <w:hideMark/>
          </w:tcPr>
          <w:p w14:paraId="20516F92" w14:textId="77777777" w:rsidR="00C33EE0" w:rsidRPr="00C33EE0" w:rsidRDefault="00C33EE0" w:rsidP="00C33EE0">
            <w:pPr>
              <w:jc w:val="left"/>
            </w:pPr>
            <w:r w:rsidRPr="00C33EE0">
              <w:t>1,985</w:t>
            </w:r>
          </w:p>
        </w:tc>
      </w:tr>
      <w:tr w:rsidR="00C33EE0" w:rsidRPr="00C33EE0" w14:paraId="6AA88E31" w14:textId="77777777" w:rsidTr="006417F8">
        <w:trPr>
          <w:trHeight w:val="300"/>
        </w:trPr>
        <w:tc>
          <w:tcPr>
            <w:tcW w:w="976" w:type="dxa"/>
            <w:noWrap/>
            <w:hideMark/>
          </w:tcPr>
          <w:p w14:paraId="6DB2E943" w14:textId="77777777" w:rsidR="00C33EE0" w:rsidRPr="00C33EE0" w:rsidRDefault="00C33EE0" w:rsidP="00C33EE0">
            <w:pPr>
              <w:jc w:val="left"/>
            </w:pPr>
            <w:r w:rsidRPr="00C33EE0">
              <w:t>25,617</w:t>
            </w:r>
          </w:p>
        </w:tc>
        <w:tc>
          <w:tcPr>
            <w:tcW w:w="976" w:type="dxa"/>
            <w:noWrap/>
            <w:hideMark/>
          </w:tcPr>
          <w:p w14:paraId="03ABA368" w14:textId="77777777" w:rsidR="00C33EE0" w:rsidRPr="00C33EE0" w:rsidRDefault="00C33EE0" w:rsidP="00C33EE0">
            <w:pPr>
              <w:jc w:val="left"/>
            </w:pPr>
            <w:r w:rsidRPr="00C33EE0">
              <w:t>2,1</w:t>
            </w:r>
          </w:p>
        </w:tc>
      </w:tr>
      <w:tr w:rsidR="00C33EE0" w:rsidRPr="00C33EE0" w14:paraId="4383929B" w14:textId="77777777" w:rsidTr="006417F8">
        <w:trPr>
          <w:trHeight w:val="300"/>
        </w:trPr>
        <w:tc>
          <w:tcPr>
            <w:tcW w:w="976" w:type="dxa"/>
            <w:noWrap/>
            <w:hideMark/>
          </w:tcPr>
          <w:p w14:paraId="5F63DD98" w14:textId="77777777" w:rsidR="00C33EE0" w:rsidRPr="00C33EE0" w:rsidRDefault="00C33EE0" w:rsidP="00C33EE0">
            <w:pPr>
              <w:jc w:val="left"/>
            </w:pPr>
            <w:r w:rsidRPr="00C33EE0">
              <w:t>25,738</w:t>
            </w:r>
          </w:p>
        </w:tc>
        <w:tc>
          <w:tcPr>
            <w:tcW w:w="976" w:type="dxa"/>
            <w:noWrap/>
            <w:hideMark/>
          </w:tcPr>
          <w:p w14:paraId="1538EA5C" w14:textId="77777777" w:rsidR="00C33EE0" w:rsidRPr="00C33EE0" w:rsidRDefault="00C33EE0" w:rsidP="00C33EE0">
            <w:pPr>
              <w:jc w:val="left"/>
            </w:pPr>
            <w:r w:rsidRPr="00C33EE0">
              <w:t>2,21</w:t>
            </w:r>
          </w:p>
        </w:tc>
      </w:tr>
      <w:tr w:rsidR="00C33EE0" w:rsidRPr="00C33EE0" w14:paraId="25DACB6C" w14:textId="77777777" w:rsidTr="006417F8">
        <w:trPr>
          <w:trHeight w:val="300"/>
        </w:trPr>
        <w:tc>
          <w:tcPr>
            <w:tcW w:w="976" w:type="dxa"/>
            <w:noWrap/>
            <w:hideMark/>
          </w:tcPr>
          <w:p w14:paraId="299C0D37" w14:textId="77777777" w:rsidR="00C33EE0" w:rsidRPr="00C33EE0" w:rsidRDefault="00C33EE0" w:rsidP="00C33EE0">
            <w:pPr>
              <w:jc w:val="left"/>
            </w:pPr>
            <w:r w:rsidRPr="00C33EE0">
              <w:t>25,86</w:t>
            </w:r>
          </w:p>
        </w:tc>
        <w:tc>
          <w:tcPr>
            <w:tcW w:w="976" w:type="dxa"/>
            <w:noWrap/>
            <w:hideMark/>
          </w:tcPr>
          <w:p w14:paraId="62B3C6B4" w14:textId="77777777" w:rsidR="00C33EE0" w:rsidRPr="00C33EE0" w:rsidRDefault="00C33EE0" w:rsidP="00C33EE0">
            <w:pPr>
              <w:jc w:val="left"/>
            </w:pPr>
            <w:r w:rsidRPr="00C33EE0">
              <w:t>2,315</w:t>
            </w:r>
          </w:p>
        </w:tc>
      </w:tr>
      <w:tr w:rsidR="00C33EE0" w:rsidRPr="00C33EE0" w14:paraId="4294B554" w14:textId="77777777" w:rsidTr="006417F8">
        <w:trPr>
          <w:trHeight w:val="300"/>
        </w:trPr>
        <w:tc>
          <w:tcPr>
            <w:tcW w:w="976" w:type="dxa"/>
            <w:noWrap/>
            <w:hideMark/>
          </w:tcPr>
          <w:p w14:paraId="55BAB484" w14:textId="77777777" w:rsidR="00C33EE0" w:rsidRPr="00C33EE0" w:rsidRDefault="00C33EE0" w:rsidP="00C33EE0">
            <w:pPr>
              <w:jc w:val="left"/>
            </w:pPr>
            <w:r w:rsidRPr="00C33EE0">
              <w:t>25,982</w:t>
            </w:r>
          </w:p>
        </w:tc>
        <w:tc>
          <w:tcPr>
            <w:tcW w:w="976" w:type="dxa"/>
            <w:noWrap/>
            <w:hideMark/>
          </w:tcPr>
          <w:p w14:paraId="76AC1453" w14:textId="77777777" w:rsidR="00C33EE0" w:rsidRPr="00C33EE0" w:rsidRDefault="00C33EE0" w:rsidP="00C33EE0">
            <w:pPr>
              <w:jc w:val="left"/>
            </w:pPr>
            <w:r w:rsidRPr="00C33EE0">
              <w:t>2,39</w:t>
            </w:r>
          </w:p>
        </w:tc>
      </w:tr>
      <w:tr w:rsidR="00C33EE0" w:rsidRPr="00C33EE0" w14:paraId="65DCEC03" w14:textId="77777777" w:rsidTr="006417F8">
        <w:trPr>
          <w:trHeight w:val="300"/>
        </w:trPr>
        <w:tc>
          <w:tcPr>
            <w:tcW w:w="976" w:type="dxa"/>
            <w:noWrap/>
            <w:hideMark/>
          </w:tcPr>
          <w:p w14:paraId="5DFD370C" w14:textId="77777777" w:rsidR="00C33EE0" w:rsidRPr="00C33EE0" w:rsidRDefault="00C33EE0" w:rsidP="00C33EE0">
            <w:pPr>
              <w:jc w:val="left"/>
            </w:pPr>
            <w:r w:rsidRPr="00C33EE0">
              <w:t>26,103</w:t>
            </w:r>
          </w:p>
        </w:tc>
        <w:tc>
          <w:tcPr>
            <w:tcW w:w="976" w:type="dxa"/>
            <w:noWrap/>
            <w:hideMark/>
          </w:tcPr>
          <w:p w14:paraId="5635B7E7" w14:textId="77777777" w:rsidR="00C33EE0" w:rsidRPr="00C33EE0" w:rsidRDefault="00C33EE0" w:rsidP="00C33EE0">
            <w:pPr>
              <w:jc w:val="left"/>
            </w:pPr>
            <w:r w:rsidRPr="00C33EE0">
              <w:t>2,475</w:t>
            </w:r>
          </w:p>
        </w:tc>
      </w:tr>
      <w:tr w:rsidR="00C33EE0" w:rsidRPr="00C33EE0" w14:paraId="76375723" w14:textId="77777777" w:rsidTr="006417F8">
        <w:trPr>
          <w:trHeight w:val="300"/>
        </w:trPr>
        <w:tc>
          <w:tcPr>
            <w:tcW w:w="976" w:type="dxa"/>
            <w:noWrap/>
            <w:hideMark/>
          </w:tcPr>
          <w:p w14:paraId="675719C9" w14:textId="77777777" w:rsidR="00C33EE0" w:rsidRPr="00C33EE0" w:rsidRDefault="00C33EE0" w:rsidP="00C33EE0">
            <w:pPr>
              <w:jc w:val="left"/>
            </w:pPr>
            <w:r w:rsidRPr="00C33EE0">
              <w:t>26,225</w:t>
            </w:r>
          </w:p>
        </w:tc>
        <w:tc>
          <w:tcPr>
            <w:tcW w:w="976" w:type="dxa"/>
            <w:noWrap/>
            <w:hideMark/>
          </w:tcPr>
          <w:p w14:paraId="1385270A" w14:textId="77777777" w:rsidR="00C33EE0" w:rsidRPr="00C33EE0" w:rsidRDefault="00C33EE0" w:rsidP="00C33EE0">
            <w:pPr>
              <w:jc w:val="left"/>
            </w:pPr>
            <w:r w:rsidRPr="00C33EE0">
              <w:t>2,56</w:t>
            </w:r>
          </w:p>
        </w:tc>
      </w:tr>
      <w:tr w:rsidR="00C33EE0" w:rsidRPr="00C33EE0" w14:paraId="1525AF2A" w14:textId="77777777" w:rsidTr="006417F8">
        <w:trPr>
          <w:trHeight w:val="300"/>
        </w:trPr>
        <w:tc>
          <w:tcPr>
            <w:tcW w:w="976" w:type="dxa"/>
            <w:noWrap/>
            <w:hideMark/>
          </w:tcPr>
          <w:p w14:paraId="4416D5DF" w14:textId="77777777" w:rsidR="00C33EE0" w:rsidRPr="00C33EE0" w:rsidRDefault="00C33EE0" w:rsidP="00C33EE0">
            <w:pPr>
              <w:jc w:val="left"/>
            </w:pPr>
            <w:r w:rsidRPr="00C33EE0">
              <w:t>26,431</w:t>
            </w:r>
          </w:p>
        </w:tc>
        <w:tc>
          <w:tcPr>
            <w:tcW w:w="976" w:type="dxa"/>
            <w:noWrap/>
            <w:hideMark/>
          </w:tcPr>
          <w:p w14:paraId="3B17A51A" w14:textId="77777777" w:rsidR="00C33EE0" w:rsidRPr="00C33EE0" w:rsidRDefault="00C33EE0" w:rsidP="00C33EE0">
            <w:pPr>
              <w:jc w:val="left"/>
            </w:pPr>
            <w:r w:rsidRPr="00C33EE0">
              <w:t>2,77</w:t>
            </w:r>
          </w:p>
        </w:tc>
      </w:tr>
      <w:tr w:rsidR="00C33EE0" w:rsidRPr="00C33EE0" w14:paraId="385501FC" w14:textId="77777777" w:rsidTr="006417F8">
        <w:trPr>
          <w:trHeight w:val="300"/>
        </w:trPr>
        <w:tc>
          <w:tcPr>
            <w:tcW w:w="976" w:type="dxa"/>
            <w:noWrap/>
            <w:hideMark/>
          </w:tcPr>
          <w:p w14:paraId="61BD9421" w14:textId="77777777" w:rsidR="00C33EE0" w:rsidRPr="00C33EE0" w:rsidRDefault="00C33EE0" w:rsidP="00C33EE0">
            <w:pPr>
              <w:jc w:val="left"/>
            </w:pPr>
            <w:r w:rsidRPr="00C33EE0">
              <w:t>26,553</w:t>
            </w:r>
          </w:p>
        </w:tc>
        <w:tc>
          <w:tcPr>
            <w:tcW w:w="976" w:type="dxa"/>
            <w:noWrap/>
            <w:hideMark/>
          </w:tcPr>
          <w:p w14:paraId="40E8A6D5" w14:textId="77777777" w:rsidR="00C33EE0" w:rsidRPr="00C33EE0" w:rsidRDefault="00C33EE0" w:rsidP="00C33EE0">
            <w:pPr>
              <w:jc w:val="left"/>
            </w:pPr>
            <w:r w:rsidRPr="00C33EE0">
              <w:t>2,875</w:t>
            </w:r>
          </w:p>
        </w:tc>
      </w:tr>
      <w:tr w:rsidR="00C33EE0" w:rsidRPr="00C33EE0" w14:paraId="67724D0E" w14:textId="77777777" w:rsidTr="006417F8">
        <w:trPr>
          <w:trHeight w:val="300"/>
        </w:trPr>
        <w:tc>
          <w:tcPr>
            <w:tcW w:w="976" w:type="dxa"/>
            <w:noWrap/>
            <w:hideMark/>
          </w:tcPr>
          <w:p w14:paraId="3039FAC3" w14:textId="77777777" w:rsidR="00C33EE0" w:rsidRPr="00C33EE0" w:rsidRDefault="00C33EE0" w:rsidP="00C33EE0">
            <w:pPr>
              <w:jc w:val="left"/>
            </w:pPr>
            <w:r w:rsidRPr="00C33EE0">
              <w:t>26,674</w:t>
            </w:r>
          </w:p>
        </w:tc>
        <w:tc>
          <w:tcPr>
            <w:tcW w:w="976" w:type="dxa"/>
            <w:noWrap/>
            <w:hideMark/>
          </w:tcPr>
          <w:p w14:paraId="3B55D8FE" w14:textId="77777777" w:rsidR="00C33EE0" w:rsidRPr="00C33EE0" w:rsidRDefault="00C33EE0" w:rsidP="00C33EE0">
            <w:pPr>
              <w:jc w:val="left"/>
            </w:pPr>
            <w:r w:rsidRPr="00C33EE0">
              <w:t>2,99</w:t>
            </w:r>
          </w:p>
        </w:tc>
      </w:tr>
      <w:tr w:rsidR="00C33EE0" w:rsidRPr="00C33EE0" w14:paraId="5332C530" w14:textId="77777777" w:rsidTr="006417F8">
        <w:trPr>
          <w:trHeight w:val="300"/>
        </w:trPr>
        <w:tc>
          <w:tcPr>
            <w:tcW w:w="976" w:type="dxa"/>
            <w:noWrap/>
            <w:hideMark/>
          </w:tcPr>
          <w:p w14:paraId="2703088D" w14:textId="77777777" w:rsidR="00C33EE0" w:rsidRPr="00C33EE0" w:rsidRDefault="00C33EE0" w:rsidP="00C33EE0">
            <w:pPr>
              <w:jc w:val="left"/>
            </w:pPr>
            <w:r w:rsidRPr="00C33EE0">
              <w:t>26,796</w:t>
            </w:r>
          </w:p>
        </w:tc>
        <w:tc>
          <w:tcPr>
            <w:tcW w:w="976" w:type="dxa"/>
            <w:noWrap/>
            <w:hideMark/>
          </w:tcPr>
          <w:p w14:paraId="3A6BC35E" w14:textId="77777777" w:rsidR="00C33EE0" w:rsidRPr="00C33EE0" w:rsidRDefault="00C33EE0" w:rsidP="00C33EE0">
            <w:pPr>
              <w:jc w:val="left"/>
            </w:pPr>
            <w:r w:rsidRPr="00C33EE0">
              <w:t>3,125</w:t>
            </w:r>
          </w:p>
        </w:tc>
      </w:tr>
      <w:tr w:rsidR="00C33EE0" w:rsidRPr="00C33EE0" w14:paraId="310041AD" w14:textId="77777777" w:rsidTr="006417F8">
        <w:trPr>
          <w:trHeight w:val="300"/>
        </w:trPr>
        <w:tc>
          <w:tcPr>
            <w:tcW w:w="976" w:type="dxa"/>
            <w:noWrap/>
            <w:hideMark/>
          </w:tcPr>
          <w:p w14:paraId="5DC3ACAF" w14:textId="77777777" w:rsidR="00C33EE0" w:rsidRPr="00C33EE0" w:rsidRDefault="00C33EE0" w:rsidP="00C33EE0">
            <w:pPr>
              <w:jc w:val="left"/>
            </w:pPr>
            <w:r w:rsidRPr="00C33EE0">
              <w:t>26,918</w:t>
            </w:r>
          </w:p>
        </w:tc>
        <w:tc>
          <w:tcPr>
            <w:tcW w:w="976" w:type="dxa"/>
            <w:noWrap/>
            <w:hideMark/>
          </w:tcPr>
          <w:p w14:paraId="36C4A525" w14:textId="77777777" w:rsidR="00C33EE0" w:rsidRPr="00C33EE0" w:rsidRDefault="00C33EE0" w:rsidP="00C33EE0">
            <w:pPr>
              <w:jc w:val="left"/>
            </w:pPr>
            <w:r w:rsidRPr="00C33EE0">
              <w:t>3,295</w:t>
            </w:r>
          </w:p>
        </w:tc>
      </w:tr>
      <w:tr w:rsidR="00C33EE0" w:rsidRPr="00C33EE0" w14:paraId="00F50366" w14:textId="77777777" w:rsidTr="006417F8">
        <w:trPr>
          <w:trHeight w:val="300"/>
        </w:trPr>
        <w:tc>
          <w:tcPr>
            <w:tcW w:w="976" w:type="dxa"/>
            <w:noWrap/>
            <w:hideMark/>
          </w:tcPr>
          <w:p w14:paraId="71E45D64" w14:textId="77777777" w:rsidR="00C33EE0" w:rsidRPr="00C33EE0" w:rsidRDefault="00C33EE0" w:rsidP="00C33EE0">
            <w:pPr>
              <w:jc w:val="left"/>
            </w:pPr>
            <w:r w:rsidRPr="00C33EE0">
              <w:t>27,047</w:t>
            </w:r>
          </w:p>
        </w:tc>
        <w:tc>
          <w:tcPr>
            <w:tcW w:w="976" w:type="dxa"/>
            <w:noWrap/>
            <w:hideMark/>
          </w:tcPr>
          <w:p w14:paraId="60DFB379" w14:textId="77777777" w:rsidR="00C33EE0" w:rsidRPr="00C33EE0" w:rsidRDefault="00C33EE0" w:rsidP="00C33EE0">
            <w:pPr>
              <w:jc w:val="left"/>
            </w:pPr>
            <w:r w:rsidRPr="00C33EE0">
              <w:t>3,47</w:t>
            </w:r>
          </w:p>
        </w:tc>
      </w:tr>
      <w:tr w:rsidR="00C33EE0" w:rsidRPr="00C33EE0" w14:paraId="3DAC36AC" w14:textId="77777777" w:rsidTr="006417F8">
        <w:trPr>
          <w:trHeight w:val="300"/>
        </w:trPr>
        <w:tc>
          <w:tcPr>
            <w:tcW w:w="976" w:type="dxa"/>
            <w:noWrap/>
            <w:hideMark/>
          </w:tcPr>
          <w:p w14:paraId="52901CBF" w14:textId="77777777" w:rsidR="00C33EE0" w:rsidRPr="00C33EE0" w:rsidRDefault="00C33EE0" w:rsidP="00C33EE0">
            <w:pPr>
              <w:jc w:val="left"/>
            </w:pPr>
            <w:r w:rsidRPr="00C33EE0">
              <w:t>27,169</w:t>
            </w:r>
          </w:p>
        </w:tc>
        <w:tc>
          <w:tcPr>
            <w:tcW w:w="976" w:type="dxa"/>
            <w:noWrap/>
            <w:hideMark/>
          </w:tcPr>
          <w:p w14:paraId="7DABAA2B" w14:textId="77777777" w:rsidR="00C33EE0" w:rsidRPr="00C33EE0" w:rsidRDefault="00C33EE0" w:rsidP="00C33EE0">
            <w:pPr>
              <w:jc w:val="left"/>
            </w:pPr>
            <w:r w:rsidRPr="00C33EE0">
              <w:t>3,71</w:t>
            </w:r>
          </w:p>
        </w:tc>
      </w:tr>
      <w:tr w:rsidR="00C33EE0" w:rsidRPr="00C33EE0" w14:paraId="198A6852" w14:textId="77777777" w:rsidTr="006417F8">
        <w:trPr>
          <w:trHeight w:val="300"/>
        </w:trPr>
        <w:tc>
          <w:tcPr>
            <w:tcW w:w="976" w:type="dxa"/>
            <w:noWrap/>
            <w:hideMark/>
          </w:tcPr>
          <w:p w14:paraId="12BA327D" w14:textId="77777777" w:rsidR="00C33EE0" w:rsidRPr="00C33EE0" w:rsidRDefault="00C33EE0" w:rsidP="00C33EE0">
            <w:pPr>
              <w:jc w:val="left"/>
            </w:pPr>
            <w:r w:rsidRPr="00C33EE0">
              <w:t>27,291</w:t>
            </w:r>
          </w:p>
        </w:tc>
        <w:tc>
          <w:tcPr>
            <w:tcW w:w="976" w:type="dxa"/>
            <w:noWrap/>
            <w:hideMark/>
          </w:tcPr>
          <w:p w14:paraId="0C2F9C43" w14:textId="77777777" w:rsidR="00C33EE0" w:rsidRPr="00C33EE0" w:rsidRDefault="00C33EE0" w:rsidP="00C33EE0">
            <w:pPr>
              <w:jc w:val="left"/>
            </w:pPr>
            <w:r w:rsidRPr="00C33EE0">
              <w:t>3,855</w:t>
            </w:r>
          </w:p>
        </w:tc>
      </w:tr>
      <w:tr w:rsidR="00C33EE0" w:rsidRPr="00C33EE0" w14:paraId="39D950B4" w14:textId="77777777" w:rsidTr="006417F8">
        <w:trPr>
          <w:trHeight w:val="300"/>
        </w:trPr>
        <w:tc>
          <w:tcPr>
            <w:tcW w:w="976" w:type="dxa"/>
            <w:noWrap/>
            <w:hideMark/>
          </w:tcPr>
          <w:p w14:paraId="6DD0CB2F" w14:textId="77777777" w:rsidR="00C33EE0" w:rsidRPr="00C33EE0" w:rsidRDefault="00C33EE0" w:rsidP="00C33EE0">
            <w:pPr>
              <w:jc w:val="left"/>
            </w:pPr>
            <w:r w:rsidRPr="00C33EE0">
              <w:t>27,413</w:t>
            </w:r>
          </w:p>
        </w:tc>
        <w:tc>
          <w:tcPr>
            <w:tcW w:w="976" w:type="dxa"/>
            <w:noWrap/>
            <w:hideMark/>
          </w:tcPr>
          <w:p w14:paraId="7E0FA928" w14:textId="77777777" w:rsidR="00C33EE0" w:rsidRPr="00C33EE0" w:rsidRDefault="00C33EE0" w:rsidP="00C33EE0">
            <w:pPr>
              <w:jc w:val="left"/>
            </w:pPr>
            <w:r w:rsidRPr="00C33EE0">
              <w:t>4,18</w:t>
            </w:r>
          </w:p>
        </w:tc>
      </w:tr>
      <w:tr w:rsidR="00C33EE0" w:rsidRPr="00C33EE0" w14:paraId="79D9E4A8" w14:textId="77777777" w:rsidTr="006417F8">
        <w:trPr>
          <w:trHeight w:val="300"/>
        </w:trPr>
        <w:tc>
          <w:tcPr>
            <w:tcW w:w="976" w:type="dxa"/>
            <w:noWrap/>
            <w:hideMark/>
          </w:tcPr>
          <w:p w14:paraId="60F9D5E4" w14:textId="77777777" w:rsidR="00C33EE0" w:rsidRPr="00C33EE0" w:rsidRDefault="00C33EE0" w:rsidP="00C33EE0">
            <w:pPr>
              <w:jc w:val="left"/>
            </w:pPr>
            <w:r w:rsidRPr="00C33EE0">
              <w:t>27,543</w:t>
            </w:r>
          </w:p>
        </w:tc>
        <w:tc>
          <w:tcPr>
            <w:tcW w:w="976" w:type="dxa"/>
            <w:noWrap/>
            <w:hideMark/>
          </w:tcPr>
          <w:p w14:paraId="6B8F7720" w14:textId="77777777" w:rsidR="00C33EE0" w:rsidRPr="00C33EE0" w:rsidRDefault="00C33EE0" w:rsidP="00C33EE0">
            <w:pPr>
              <w:jc w:val="left"/>
            </w:pPr>
            <w:r w:rsidRPr="00C33EE0">
              <w:t>4,18</w:t>
            </w:r>
          </w:p>
        </w:tc>
      </w:tr>
      <w:tr w:rsidR="00C33EE0" w:rsidRPr="00C33EE0" w14:paraId="2BDB6B0B" w14:textId="77777777" w:rsidTr="006417F8">
        <w:trPr>
          <w:trHeight w:val="300"/>
        </w:trPr>
        <w:tc>
          <w:tcPr>
            <w:tcW w:w="976" w:type="dxa"/>
            <w:noWrap/>
            <w:hideMark/>
          </w:tcPr>
          <w:p w14:paraId="3725FFBC" w14:textId="77777777" w:rsidR="00C33EE0" w:rsidRPr="00C33EE0" w:rsidRDefault="00C33EE0" w:rsidP="00C33EE0">
            <w:pPr>
              <w:jc w:val="left"/>
            </w:pPr>
            <w:r w:rsidRPr="00C33EE0">
              <w:t>27,748</w:t>
            </w:r>
          </w:p>
        </w:tc>
        <w:tc>
          <w:tcPr>
            <w:tcW w:w="976" w:type="dxa"/>
            <w:noWrap/>
            <w:hideMark/>
          </w:tcPr>
          <w:p w14:paraId="47D0AF21" w14:textId="77777777" w:rsidR="00C33EE0" w:rsidRPr="00C33EE0" w:rsidRDefault="00C33EE0" w:rsidP="00C33EE0">
            <w:pPr>
              <w:jc w:val="left"/>
            </w:pPr>
            <w:r w:rsidRPr="00C33EE0">
              <w:t>4,585</w:t>
            </w:r>
          </w:p>
        </w:tc>
      </w:tr>
      <w:tr w:rsidR="00C33EE0" w:rsidRPr="00C33EE0" w14:paraId="45DEC6CB" w14:textId="77777777" w:rsidTr="006417F8">
        <w:trPr>
          <w:trHeight w:val="300"/>
        </w:trPr>
        <w:tc>
          <w:tcPr>
            <w:tcW w:w="976" w:type="dxa"/>
            <w:noWrap/>
            <w:hideMark/>
          </w:tcPr>
          <w:p w14:paraId="1BA6479C" w14:textId="77777777" w:rsidR="00C33EE0" w:rsidRPr="00C33EE0" w:rsidRDefault="00C33EE0" w:rsidP="00C33EE0">
            <w:pPr>
              <w:jc w:val="left"/>
            </w:pPr>
            <w:r w:rsidRPr="00C33EE0">
              <w:t>27,869</w:t>
            </w:r>
          </w:p>
        </w:tc>
        <w:tc>
          <w:tcPr>
            <w:tcW w:w="976" w:type="dxa"/>
            <w:noWrap/>
            <w:hideMark/>
          </w:tcPr>
          <w:p w14:paraId="5515F181" w14:textId="77777777" w:rsidR="00C33EE0" w:rsidRPr="00C33EE0" w:rsidRDefault="00C33EE0" w:rsidP="00C33EE0">
            <w:pPr>
              <w:jc w:val="left"/>
            </w:pPr>
            <w:r w:rsidRPr="00C33EE0">
              <w:t>5,03</w:t>
            </w:r>
          </w:p>
        </w:tc>
      </w:tr>
      <w:tr w:rsidR="00C33EE0" w:rsidRPr="00C33EE0" w14:paraId="43A5E420" w14:textId="77777777" w:rsidTr="006417F8">
        <w:trPr>
          <w:trHeight w:val="300"/>
        </w:trPr>
        <w:tc>
          <w:tcPr>
            <w:tcW w:w="976" w:type="dxa"/>
            <w:noWrap/>
            <w:hideMark/>
          </w:tcPr>
          <w:p w14:paraId="0E7D26ED" w14:textId="77777777" w:rsidR="00C33EE0" w:rsidRPr="00C33EE0" w:rsidRDefault="00C33EE0" w:rsidP="00C33EE0">
            <w:pPr>
              <w:jc w:val="left"/>
            </w:pPr>
            <w:r w:rsidRPr="00C33EE0">
              <w:t>28</w:t>
            </w:r>
          </w:p>
        </w:tc>
        <w:tc>
          <w:tcPr>
            <w:tcW w:w="976" w:type="dxa"/>
            <w:noWrap/>
            <w:hideMark/>
          </w:tcPr>
          <w:p w14:paraId="724B0904" w14:textId="77777777" w:rsidR="00C33EE0" w:rsidRPr="00C33EE0" w:rsidRDefault="00C33EE0" w:rsidP="00C33EE0">
            <w:pPr>
              <w:jc w:val="left"/>
            </w:pPr>
            <w:r w:rsidRPr="00C33EE0">
              <w:t>5,03</w:t>
            </w:r>
          </w:p>
        </w:tc>
      </w:tr>
      <w:tr w:rsidR="00C33EE0" w:rsidRPr="00C33EE0" w14:paraId="1398B3B0" w14:textId="77777777" w:rsidTr="006417F8">
        <w:trPr>
          <w:trHeight w:val="300"/>
        </w:trPr>
        <w:tc>
          <w:tcPr>
            <w:tcW w:w="976" w:type="dxa"/>
            <w:noWrap/>
            <w:hideMark/>
          </w:tcPr>
          <w:p w14:paraId="4E2D7B43" w14:textId="77777777" w:rsidR="00C33EE0" w:rsidRPr="00C33EE0" w:rsidRDefault="00C33EE0" w:rsidP="00C33EE0">
            <w:pPr>
              <w:jc w:val="left"/>
            </w:pPr>
            <w:r w:rsidRPr="00C33EE0">
              <w:t>28,122</w:t>
            </w:r>
          </w:p>
        </w:tc>
        <w:tc>
          <w:tcPr>
            <w:tcW w:w="976" w:type="dxa"/>
            <w:noWrap/>
            <w:hideMark/>
          </w:tcPr>
          <w:p w14:paraId="41DE98CC" w14:textId="77777777" w:rsidR="00C33EE0" w:rsidRPr="00C33EE0" w:rsidRDefault="00C33EE0" w:rsidP="00C33EE0">
            <w:pPr>
              <w:jc w:val="left"/>
            </w:pPr>
            <w:r w:rsidRPr="00C33EE0">
              <w:t>5,495</w:t>
            </w:r>
          </w:p>
        </w:tc>
      </w:tr>
      <w:tr w:rsidR="00C33EE0" w:rsidRPr="00C33EE0" w14:paraId="322111EE" w14:textId="77777777" w:rsidTr="006417F8">
        <w:trPr>
          <w:trHeight w:val="300"/>
        </w:trPr>
        <w:tc>
          <w:tcPr>
            <w:tcW w:w="976" w:type="dxa"/>
            <w:noWrap/>
            <w:hideMark/>
          </w:tcPr>
          <w:p w14:paraId="643217CA" w14:textId="77777777" w:rsidR="00C33EE0" w:rsidRPr="00C33EE0" w:rsidRDefault="00C33EE0" w:rsidP="00C33EE0">
            <w:pPr>
              <w:jc w:val="left"/>
            </w:pPr>
            <w:r w:rsidRPr="00C33EE0">
              <w:t>28,244</w:t>
            </w:r>
          </w:p>
        </w:tc>
        <w:tc>
          <w:tcPr>
            <w:tcW w:w="976" w:type="dxa"/>
            <w:noWrap/>
            <w:hideMark/>
          </w:tcPr>
          <w:p w14:paraId="70C78AB4" w14:textId="77777777" w:rsidR="00C33EE0" w:rsidRPr="00C33EE0" w:rsidRDefault="00C33EE0" w:rsidP="00C33EE0">
            <w:pPr>
              <w:jc w:val="left"/>
            </w:pPr>
            <w:r w:rsidRPr="00C33EE0">
              <w:t>5,93</w:t>
            </w:r>
          </w:p>
        </w:tc>
      </w:tr>
      <w:tr w:rsidR="00C33EE0" w:rsidRPr="00C33EE0" w14:paraId="3FC1EF32" w14:textId="77777777" w:rsidTr="006417F8">
        <w:trPr>
          <w:trHeight w:val="300"/>
        </w:trPr>
        <w:tc>
          <w:tcPr>
            <w:tcW w:w="976" w:type="dxa"/>
            <w:noWrap/>
            <w:hideMark/>
          </w:tcPr>
          <w:p w14:paraId="39B998B9" w14:textId="77777777" w:rsidR="00C33EE0" w:rsidRPr="00C33EE0" w:rsidRDefault="00C33EE0" w:rsidP="00C33EE0">
            <w:pPr>
              <w:jc w:val="left"/>
            </w:pPr>
            <w:r w:rsidRPr="00C33EE0">
              <w:t>28,366</w:t>
            </w:r>
          </w:p>
        </w:tc>
        <w:tc>
          <w:tcPr>
            <w:tcW w:w="976" w:type="dxa"/>
            <w:noWrap/>
            <w:hideMark/>
          </w:tcPr>
          <w:p w14:paraId="2024D311" w14:textId="77777777" w:rsidR="00C33EE0" w:rsidRPr="00C33EE0" w:rsidRDefault="00C33EE0" w:rsidP="00C33EE0">
            <w:pPr>
              <w:jc w:val="left"/>
            </w:pPr>
            <w:r w:rsidRPr="00C33EE0">
              <w:t>5,93</w:t>
            </w:r>
          </w:p>
        </w:tc>
      </w:tr>
      <w:tr w:rsidR="00C33EE0" w:rsidRPr="00C33EE0" w14:paraId="78C9EBF9" w14:textId="77777777" w:rsidTr="006417F8">
        <w:trPr>
          <w:trHeight w:val="300"/>
        </w:trPr>
        <w:tc>
          <w:tcPr>
            <w:tcW w:w="976" w:type="dxa"/>
            <w:noWrap/>
            <w:hideMark/>
          </w:tcPr>
          <w:p w14:paraId="0E02179A" w14:textId="77777777" w:rsidR="00C33EE0" w:rsidRPr="00C33EE0" w:rsidRDefault="00C33EE0" w:rsidP="00C33EE0">
            <w:pPr>
              <w:jc w:val="left"/>
            </w:pPr>
            <w:r w:rsidRPr="00C33EE0">
              <w:t>28,492</w:t>
            </w:r>
          </w:p>
        </w:tc>
        <w:tc>
          <w:tcPr>
            <w:tcW w:w="976" w:type="dxa"/>
            <w:noWrap/>
            <w:hideMark/>
          </w:tcPr>
          <w:p w14:paraId="01501889" w14:textId="77777777" w:rsidR="00C33EE0" w:rsidRPr="00C33EE0" w:rsidRDefault="00C33EE0" w:rsidP="00C33EE0">
            <w:pPr>
              <w:jc w:val="left"/>
            </w:pPr>
            <w:r w:rsidRPr="00C33EE0">
              <w:t>6,57</w:t>
            </w:r>
          </w:p>
        </w:tc>
      </w:tr>
      <w:tr w:rsidR="00C33EE0" w:rsidRPr="00C33EE0" w14:paraId="2AE85C31" w14:textId="77777777" w:rsidTr="006417F8">
        <w:trPr>
          <w:trHeight w:val="300"/>
        </w:trPr>
        <w:tc>
          <w:tcPr>
            <w:tcW w:w="976" w:type="dxa"/>
            <w:noWrap/>
            <w:hideMark/>
          </w:tcPr>
          <w:p w14:paraId="756EB61A" w14:textId="77777777" w:rsidR="00C33EE0" w:rsidRPr="00C33EE0" w:rsidRDefault="00C33EE0" w:rsidP="00C33EE0">
            <w:pPr>
              <w:jc w:val="left"/>
            </w:pPr>
            <w:r w:rsidRPr="00C33EE0">
              <w:t>28,614</w:t>
            </w:r>
          </w:p>
        </w:tc>
        <w:tc>
          <w:tcPr>
            <w:tcW w:w="976" w:type="dxa"/>
            <w:noWrap/>
            <w:hideMark/>
          </w:tcPr>
          <w:p w14:paraId="334CF88F" w14:textId="77777777" w:rsidR="00C33EE0" w:rsidRPr="00C33EE0" w:rsidRDefault="00C33EE0" w:rsidP="00C33EE0">
            <w:pPr>
              <w:jc w:val="left"/>
            </w:pPr>
            <w:r w:rsidRPr="00C33EE0">
              <w:t>6,57</w:t>
            </w:r>
          </w:p>
        </w:tc>
      </w:tr>
      <w:tr w:rsidR="00C33EE0" w:rsidRPr="00C33EE0" w14:paraId="04BBE0D1" w14:textId="77777777" w:rsidTr="006417F8">
        <w:trPr>
          <w:trHeight w:val="300"/>
        </w:trPr>
        <w:tc>
          <w:tcPr>
            <w:tcW w:w="976" w:type="dxa"/>
            <w:noWrap/>
            <w:hideMark/>
          </w:tcPr>
          <w:p w14:paraId="2F25A043" w14:textId="77777777" w:rsidR="00C33EE0" w:rsidRPr="00C33EE0" w:rsidRDefault="00C33EE0" w:rsidP="00C33EE0">
            <w:pPr>
              <w:jc w:val="left"/>
            </w:pPr>
            <w:r w:rsidRPr="00C33EE0">
              <w:t>28,736</w:t>
            </w:r>
          </w:p>
        </w:tc>
        <w:tc>
          <w:tcPr>
            <w:tcW w:w="976" w:type="dxa"/>
            <w:noWrap/>
            <w:hideMark/>
          </w:tcPr>
          <w:p w14:paraId="518209B9" w14:textId="77777777" w:rsidR="00C33EE0" w:rsidRPr="00C33EE0" w:rsidRDefault="00C33EE0" w:rsidP="00C33EE0">
            <w:pPr>
              <w:jc w:val="left"/>
            </w:pPr>
            <w:r w:rsidRPr="00C33EE0">
              <w:t>6,57</w:t>
            </w:r>
          </w:p>
        </w:tc>
      </w:tr>
      <w:tr w:rsidR="00C33EE0" w:rsidRPr="00C33EE0" w14:paraId="52667B8F" w14:textId="77777777" w:rsidTr="006417F8">
        <w:trPr>
          <w:trHeight w:val="300"/>
        </w:trPr>
        <w:tc>
          <w:tcPr>
            <w:tcW w:w="976" w:type="dxa"/>
            <w:noWrap/>
            <w:hideMark/>
          </w:tcPr>
          <w:p w14:paraId="36AC66E7" w14:textId="77777777" w:rsidR="00C33EE0" w:rsidRPr="00C33EE0" w:rsidRDefault="00C33EE0" w:rsidP="00C33EE0">
            <w:pPr>
              <w:jc w:val="left"/>
            </w:pPr>
            <w:r w:rsidRPr="00C33EE0">
              <w:t>28,858</w:t>
            </w:r>
          </w:p>
        </w:tc>
        <w:tc>
          <w:tcPr>
            <w:tcW w:w="976" w:type="dxa"/>
            <w:noWrap/>
            <w:hideMark/>
          </w:tcPr>
          <w:p w14:paraId="0EF46F82" w14:textId="77777777" w:rsidR="00C33EE0" w:rsidRPr="00C33EE0" w:rsidRDefault="00C33EE0" w:rsidP="00C33EE0">
            <w:pPr>
              <w:jc w:val="left"/>
            </w:pPr>
            <w:r w:rsidRPr="00C33EE0">
              <w:t>6,57</w:t>
            </w:r>
          </w:p>
        </w:tc>
      </w:tr>
      <w:tr w:rsidR="00C33EE0" w:rsidRPr="00C33EE0" w14:paraId="506CB37D" w14:textId="77777777" w:rsidTr="006417F8">
        <w:trPr>
          <w:trHeight w:val="300"/>
        </w:trPr>
        <w:tc>
          <w:tcPr>
            <w:tcW w:w="976" w:type="dxa"/>
            <w:noWrap/>
            <w:hideMark/>
          </w:tcPr>
          <w:p w14:paraId="409EF2AB" w14:textId="77777777" w:rsidR="00C33EE0" w:rsidRPr="00C33EE0" w:rsidRDefault="00C33EE0" w:rsidP="00C33EE0">
            <w:pPr>
              <w:jc w:val="left"/>
            </w:pPr>
            <w:r w:rsidRPr="00C33EE0">
              <w:t>29,063</w:t>
            </w:r>
          </w:p>
        </w:tc>
        <w:tc>
          <w:tcPr>
            <w:tcW w:w="976" w:type="dxa"/>
            <w:noWrap/>
            <w:hideMark/>
          </w:tcPr>
          <w:p w14:paraId="2CD05C2B" w14:textId="77777777" w:rsidR="00C33EE0" w:rsidRPr="00C33EE0" w:rsidRDefault="00C33EE0" w:rsidP="00C33EE0">
            <w:pPr>
              <w:jc w:val="left"/>
            </w:pPr>
            <w:r w:rsidRPr="00C33EE0">
              <w:t>7,8</w:t>
            </w:r>
          </w:p>
        </w:tc>
      </w:tr>
      <w:tr w:rsidR="00C33EE0" w:rsidRPr="00C33EE0" w14:paraId="67166628" w14:textId="77777777" w:rsidTr="006417F8">
        <w:trPr>
          <w:trHeight w:val="300"/>
        </w:trPr>
        <w:tc>
          <w:tcPr>
            <w:tcW w:w="976" w:type="dxa"/>
            <w:noWrap/>
            <w:hideMark/>
          </w:tcPr>
          <w:p w14:paraId="752EA264" w14:textId="77777777" w:rsidR="00C33EE0" w:rsidRPr="00C33EE0" w:rsidRDefault="00C33EE0" w:rsidP="00C33EE0">
            <w:pPr>
              <w:jc w:val="left"/>
            </w:pPr>
            <w:r w:rsidRPr="00C33EE0">
              <w:t>29,185</w:t>
            </w:r>
          </w:p>
        </w:tc>
        <w:tc>
          <w:tcPr>
            <w:tcW w:w="976" w:type="dxa"/>
            <w:noWrap/>
            <w:hideMark/>
          </w:tcPr>
          <w:p w14:paraId="1918CA52" w14:textId="77777777" w:rsidR="00C33EE0" w:rsidRPr="00C33EE0" w:rsidRDefault="00C33EE0" w:rsidP="00C33EE0">
            <w:pPr>
              <w:jc w:val="left"/>
            </w:pPr>
            <w:r w:rsidRPr="00C33EE0">
              <w:t>7,8</w:t>
            </w:r>
          </w:p>
        </w:tc>
      </w:tr>
      <w:tr w:rsidR="00C33EE0" w:rsidRPr="00C33EE0" w14:paraId="38830A95" w14:textId="77777777" w:rsidTr="006417F8">
        <w:trPr>
          <w:trHeight w:val="300"/>
        </w:trPr>
        <w:tc>
          <w:tcPr>
            <w:tcW w:w="976" w:type="dxa"/>
            <w:noWrap/>
            <w:hideMark/>
          </w:tcPr>
          <w:p w14:paraId="6159F97A" w14:textId="77777777" w:rsidR="00C33EE0" w:rsidRPr="00C33EE0" w:rsidRDefault="00C33EE0" w:rsidP="00C33EE0">
            <w:pPr>
              <w:jc w:val="left"/>
            </w:pPr>
            <w:r w:rsidRPr="00C33EE0">
              <w:t>29,314</w:t>
            </w:r>
          </w:p>
        </w:tc>
        <w:tc>
          <w:tcPr>
            <w:tcW w:w="976" w:type="dxa"/>
            <w:noWrap/>
            <w:hideMark/>
          </w:tcPr>
          <w:p w14:paraId="53C49B34" w14:textId="77777777" w:rsidR="00C33EE0" w:rsidRPr="00C33EE0" w:rsidRDefault="00C33EE0" w:rsidP="00C33EE0">
            <w:pPr>
              <w:jc w:val="left"/>
            </w:pPr>
            <w:r w:rsidRPr="00C33EE0">
              <w:t>7,8</w:t>
            </w:r>
          </w:p>
        </w:tc>
      </w:tr>
      <w:tr w:rsidR="00C33EE0" w:rsidRPr="00C33EE0" w14:paraId="5432A418" w14:textId="77777777" w:rsidTr="006417F8">
        <w:trPr>
          <w:trHeight w:val="300"/>
        </w:trPr>
        <w:tc>
          <w:tcPr>
            <w:tcW w:w="976" w:type="dxa"/>
            <w:noWrap/>
            <w:hideMark/>
          </w:tcPr>
          <w:p w14:paraId="1639D72A" w14:textId="77777777" w:rsidR="00C33EE0" w:rsidRPr="00C33EE0" w:rsidRDefault="00C33EE0" w:rsidP="00C33EE0">
            <w:pPr>
              <w:jc w:val="left"/>
            </w:pPr>
            <w:r w:rsidRPr="00C33EE0">
              <w:t>29,436</w:t>
            </w:r>
          </w:p>
        </w:tc>
        <w:tc>
          <w:tcPr>
            <w:tcW w:w="976" w:type="dxa"/>
            <w:noWrap/>
            <w:hideMark/>
          </w:tcPr>
          <w:p w14:paraId="4400225A" w14:textId="77777777" w:rsidR="00C33EE0" w:rsidRPr="00C33EE0" w:rsidRDefault="00C33EE0" w:rsidP="00C33EE0">
            <w:pPr>
              <w:jc w:val="left"/>
            </w:pPr>
            <w:r w:rsidRPr="00C33EE0">
              <w:t>8,85</w:t>
            </w:r>
          </w:p>
        </w:tc>
      </w:tr>
      <w:tr w:rsidR="00C33EE0" w:rsidRPr="00C33EE0" w14:paraId="5E84B49D" w14:textId="77777777" w:rsidTr="006417F8">
        <w:trPr>
          <w:trHeight w:val="300"/>
        </w:trPr>
        <w:tc>
          <w:tcPr>
            <w:tcW w:w="976" w:type="dxa"/>
            <w:noWrap/>
            <w:hideMark/>
          </w:tcPr>
          <w:p w14:paraId="35CE1EE9" w14:textId="77777777" w:rsidR="00C33EE0" w:rsidRPr="00C33EE0" w:rsidRDefault="00C33EE0" w:rsidP="00C33EE0">
            <w:pPr>
              <w:jc w:val="left"/>
            </w:pPr>
            <w:r w:rsidRPr="00C33EE0">
              <w:t>29,558</w:t>
            </w:r>
          </w:p>
        </w:tc>
        <w:tc>
          <w:tcPr>
            <w:tcW w:w="976" w:type="dxa"/>
            <w:noWrap/>
            <w:hideMark/>
          </w:tcPr>
          <w:p w14:paraId="3F84A397" w14:textId="77777777" w:rsidR="00C33EE0" w:rsidRPr="00C33EE0" w:rsidRDefault="00C33EE0" w:rsidP="00C33EE0">
            <w:pPr>
              <w:jc w:val="left"/>
            </w:pPr>
            <w:r w:rsidRPr="00C33EE0">
              <w:t>8,85</w:t>
            </w:r>
          </w:p>
        </w:tc>
      </w:tr>
      <w:tr w:rsidR="00C33EE0" w:rsidRPr="00C33EE0" w14:paraId="27EDFBFD" w14:textId="77777777" w:rsidTr="006417F8">
        <w:trPr>
          <w:trHeight w:val="300"/>
        </w:trPr>
        <w:tc>
          <w:tcPr>
            <w:tcW w:w="976" w:type="dxa"/>
            <w:noWrap/>
            <w:hideMark/>
          </w:tcPr>
          <w:p w14:paraId="2411E64B" w14:textId="77777777" w:rsidR="00C33EE0" w:rsidRPr="00C33EE0" w:rsidRDefault="00C33EE0" w:rsidP="00C33EE0">
            <w:pPr>
              <w:jc w:val="left"/>
            </w:pPr>
            <w:r w:rsidRPr="00C33EE0">
              <w:t>29,68</w:t>
            </w:r>
          </w:p>
        </w:tc>
        <w:tc>
          <w:tcPr>
            <w:tcW w:w="976" w:type="dxa"/>
            <w:noWrap/>
            <w:hideMark/>
          </w:tcPr>
          <w:p w14:paraId="5DBC9D5E" w14:textId="77777777" w:rsidR="00C33EE0" w:rsidRPr="00C33EE0" w:rsidRDefault="00C33EE0" w:rsidP="00C33EE0">
            <w:pPr>
              <w:jc w:val="left"/>
            </w:pPr>
            <w:r w:rsidRPr="00C33EE0">
              <w:t>8,85</w:t>
            </w:r>
          </w:p>
        </w:tc>
      </w:tr>
      <w:tr w:rsidR="00C33EE0" w:rsidRPr="00C33EE0" w14:paraId="20CC48BB" w14:textId="77777777" w:rsidTr="006417F8">
        <w:trPr>
          <w:trHeight w:val="300"/>
        </w:trPr>
        <w:tc>
          <w:tcPr>
            <w:tcW w:w="976" w:type="dxa"/>
            <w:noWrap/>
            <w:hideMark/>
          </w:tcPr>
          <w:p w14:paraId="6FE8CE68" w14:textId="77777777" w:rsidR="00C33EE0" w:rsidRPr="00C33EE0" w:rsidRDefault="00C33EE0" w:rsidP="00C33EE0">
            <w:pPr>
              <w:jc w:val="left"/>
            </w:pPr>
            <w:r w:rsidRPr="00C33EE0">
              <w:t>29,802</w:t>
            </w:r>
          </w:p>
        </w:tc>
        <w:tc>
          <w:tcPr>
            <w:tcW w:w="976" w:type="dxa"/>
            <w:noWrap/>
            <w:hideMark/>
          </w:tcPr>
          <w:p w14:paraId="51436025" w14:textId="77777777" w:rsidR="00C33EE0" w:rsidRPr="00C33EE0" w:rsidRDefault="00C33EE0" w:rsidP="00C33EE0">
            <w:pPr>
              <w:jc w:val="left"/>
            </w:pPr>
            <w:r w:rsidRPr="00C33EE0">
              <w:t>8,85</w:t>
            </w:r>
          </w:p>
        </w:tc>
      </w:tr>
      <w:tr w:rsidR="00C33EE0" w:rsidRPr="00C33EE0" w14:paraId="22593F56" w14:textId="77777777" w:rsidTr="006417F8">
        <w:trPr>
          <w:trHeight w:val="300"/>
        </w:trPr>
        <w:tc>
          <w:tcPr>
            <w:tcW w:w="976" w:type="dxa"/>
            <w:noWrap/>
            <w:hideMark/>
          </w:tcPr>
          <w:p w14:paraId="580EE6E1" w14:textId="77777777" w:rsidR="00C33EE0" w:rsidRPr="00C33EE0" w:rsidRDefault="00C33EE0" w:rsidP="00C33EE0">
            <w:pPr>
              <w:jc w:val="left"/>
            </w:pPr>
            <w:r w:rsidRPr="00C33EE0">
              <w:t>29,924</w:t>
            </w:r>
          </w:p>
        </w:tc>
        <w:tc>
          <w:tcPr>
            <w:tcW w:w="976" w:type="dxa"/>
            <w:noWrap/>
            <w:hideMark/>
          </w:tcPr>
          <w:p w14:paraId="4EBC2160" w14:textId="77777777" w:rsidR="00C33EE0" w:rsidRPr="00C33EE0" w:rsidRDefault="00C33EE0" w:rsidP="00C33EE0">
            <w:pPr>
              <w:jc w:val="left"/>
            </w:pPr>
            <w:r w:rsidRPr="00C33EE0">
              <w:t>9,81</w:t>
            </w:r>
          </w:p>
        </w:tc>
      </w:tr>
      <w:tr w:rsidR="00C33EE0" w:rsidRPr="00C33EE0" w14:paraId="5432D362" w14:textId="77777777" w:rsidTr="006417F8">
        <w:trPr>
          <w:trHeight w:val="300"/>
        </w:trPr>
        <w:tc>
          <w:tcPr>
            <w:tcW w:w="976" w:type="dxa"/>
            <w:noWrap/>
            <w:hideMark/>
          </w:tcPr>
          <w:p w14:paraId="54DF8974" w14:textId="77777777" w:rsidR="00C33EE0" w:rsidRPr="00C33EE0" w:rsidRDefault="00C33EE0" w:rsidP="00C33EE0">
            <w:pPr>
              <w:jc w:val="left"/>
            </w:pPr>
            <w:r w:rsidRPr="00C33EE0">
              <w:t>30,045</w:t>
            </w:r>
          </w:p>
        </w:tc>
        <w:tc>
          <w:tcPr>
            <w:tcW w:w="976" w:type="dxa"/>
            <w:noWrap/>
            <w:hideMark/>
          </w:tcPr>
          <w:p w14:paraId="1EA8FE5C" w14:textId="77777777" w:rsidR="00C33EE0" w:rsidRPr="00C33EE0" w:rsidRDefault="00C33EE0" w:rsidP="00C33EE0">
            <w:pPr>
              <w:jc w:val="left"/>
            </w:pPr>
            <w:r w:rsidRPr="00C33EE0">
              <w:t>9,81</w:t>
            </w:r>
          </w:p>
        </w:tc>
      </w:tr>
      <w:tr w:rsidR="00C33EE0" w:rsidRPr="00C33EE0" w14:paraId="6495A6B3" w14:textId="77777777" w:rsidTr="006417F8">
        <w:trPr>
          <w:trHeight w:val="300"/>
        </w:trPr>
        <w:tc>
          <w:tcPr>
            <w:tcW w:w="976" w:type="dxa"/>
            <w:noWrap/>
            <w:hideMark/>
          </w:tcPr>
          <w:p w14:paraId="3CE426C6" w14:textId="77777777" w:rsidR="00C33EE0" w:rsidRPr="00C33EE0" w:rsidRDefault="00C33EE0" w:rsidP="00C33EE0">
            <w:pPr>
              <w:jc w:val="left"/>
            </w:pPr>
            <w:r w:rsidRPr="00C33EE0">
              <w:t>30,166</w:t>
            </w:r>
          </w:p>
        </w:tc>
        <w:tc>
          <w:tcPr>
            <w:tcW w:w="976" w:type="dxa"/>
            <w:noWrap/>
            <w:hideMark/>
          </w:tcPr>
          <w:p w14:paraId="17B06169" w14:textId="77777777" w:rsidR="00C33EE0" w:rsidRPr="00C33EE0" w:rsidRDefault="00C33EE0" w:rsidP="00C33EE0">
            <w:pPr>
              <w:jc w:val="left"/>
            </w:pPr>
            <w:r w:rsidRPr="00C33EE0">
              <w:t>9,81</w:t>
            </w:r>
          </w:p>
        </w:tc>
      </w:tr>
      <w:tr w:rsidR="00C33EE0" w:rsidRPr="00C33EE0" w14:paraId="727612AF" w14:textId="77777777" w:rsidTr="006417F8">
        <w:trPr>
          <w:trHeight w:val="300"/>
        </w:trPr>
        <w:tc>
          <w:tcPr>
            <w:tcW w:w="976" w:type="dxa"/>
            <w:noWrap/>
            <w:hideMark/>
          </w:tcPr>
          <w:p w14:paraId="5C290BA6" w14:textId="77777777" w:rsidR="00C33EE0" w:rsidRPr="00C33EE0" w:rsidRDefault="00C33EE0" w:rsidP="00C33EE0">
            <w:pPr>
              <w:jc w:val="left"/>
            </w:pPr>
            <w:r w:rsidRPr="00C33EE0">
              <w:t>30,372</w:t>
            </w:r>
          </w:p>
        </w:tc>
        <w:tc>
          <w:tcPr>
            <w:tcW w:w="976" w:type="dxa"/>
            <w:noWrap/>
            <w:hideMark/>
          </w:tcPr>
          <w:p w14:paraId="2DB0CB5A" w14:textId="77777777" w:rsidR="00C33EE0" w:rsidRPr="00C33EE0" w:rsidRDefault="00C33EE0" w:rsidP="00C33EE0">
            <w:pPr>
              <w:jc w:val="left"/>
            </w:pPr>
            <w:r w:rsidRPr="00C33EE0">
              <w:t>9,81</w:t>
            </w:r>
          </w:p>
        </w:tc>
      </w:tr>
      <w:tr w:rsidR="00C33EE0" w:rsidRPr="00C33EE0" w14:paraId="01E5C793" w14:textId="77777777" w:rsidTr="006417F8">
        <w:trPr>
          <w:trHeight w:val="300"/>
        </w:trPr>
        <w:tc>
          <w:tcPr>
            <w:tcW w:w="976" w:type="dxa"/>
            <w:noWrap/>
            <w:hideMark/>
          </w:tcPr>
          <w:p w14:paraId="36B7BF5B" w14:textId="77777777" w:rsidR="00C33EE0" w:rsidRPr="00C33EE0" w:rsidRDefault="00C33EE0" w:rsidP="00C33EE0">
            <w:pPr>
              <w:jc w:val="left"/>
            </w:pPr>
            <w:r w:rsidRPr="00C33EE0">
              <w:t>30,494</w:t>
            </w:r>
          </w:p>
        </w:tc>
        <w:tc>
          <w:tcPr>
            <w:tcW w:w="976" w:type="dxa"/>
            <w:noWrap/>
            <w:hideMark/>
          </w:tcPr>
          <w:p w14:paraId="4234E298" w14:textId="77777777" w:rsidR="00C33EE0" w:rsidRPr="00C33EE0" w:rsidRDefault="00C33EE0" w:rsidP="00C33EE0">
            <w:pPr>
              <w:jc w:val="left"/>
            </w:pPr>
            <w:r w:rsidRPr="00C33EE0">
              <w:t>9,81</w:t>
            </w:r>
          </w:p>
        </w:tc>
      </w:tr>
    </w:tbl>
    <w:p w14:paraId="31DAA234" w14:textId="77777777" w:rsidR="003228E8" w:rsidRDefault="003228E8" w:rsidP="00485A90">
      <w:pPr>
        <w:jc w:val="left"/>
        <w:rPr>
          <w:lang w:val="en-US"/>
        </w:rPr>
      </w:pPr>
    </w:p>
    <w:p w14:paraId="4B1081AC" w14:textId="77777777" w:rsidR="006417F8" w:rsidRDefault="006417F8" w:rsidP="00485A90">
      <w:pPr>
        <w:jc w:val="left"/>
        <w:rPr>
          <w:lang w:val="en-US"/>
        </w:rPr>
      </w:pPr>
    </w:p>
    <w:p w14:paraId="271DD6B5" w14:textId="3EC29D12" w:rsidR="006417F8" w:rsidRDefault="006417F8" w:rsidP="00485A90">
      <w:pPr>
        <w:jc w:val="left"/>
        <w:rPr>
          <w:lang w:val="en-US"/>
        </w:rPr>
        <w:sectPr w:rsidR="006417F8" w:rsidSect="007552D5">
          <w:type w:val="continuous"/>
          <w:pgSz w:w="11906" w:h="16838"/>
          <w:pgMar w:top="1417" w:right="1417" w:bottom="1134" w:left="1417" w:header="708" w:footer="708" w:gutter="0"/>
          <w:cols w:num="4" w:space="709"/>
          <w:docGrid w:linePitch="360"/>
        </w:sectPr>
      </w:pPr>
    </w:p>
    <w:p w14:paraId="18F34AC4" w14:textId="488811C0" w:rsidR="006417F8" w:rsidRDefault="006417F8" w:rsidP="00485A90">
      <w:pPr>
        <w:jc w:val="left"/>
        <w:rPr>
          <w:lang w:val="en-US"/>
        </w:rPr>
      </w:pPr>
    </w:p>
    <w:p w14:paraId="781E5326" w14:textId="2CF345A6" w:rsidR="005078A1" w:rsidRDefault="005078A1" w:rsidP="00485A90">
      <w:pPr>
        <w:jc w:val="left"/>
        <w:rPr>
          <w:lang w:val="en-US"/>
        </w:rPr>
      </w:pPr>
      <w:r>
        <w:rPr>
          <w:lang w:val="en-US"/>
        </w:rPr>
        <w:t xml:space="preserve">Bewölkt </w:t>
      </w:r>
    </w:p>
    <w:p w14:paraId="3A5B07D8" w14:textId="77777777" w:rsidR="006417F8" w:rsidRDefault="006417F8" w:rsidP="00485A90">
      <w:pPr>
        <w:jc w:val="left"/>
        <w:rPr>
          <w:lang w:val="en-US"/>
        </w:rPr>
        <w:sectPr w:rsidR="006417F8" w:rsidSect="006417F8">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556693" w:rsidRPr="00556693" w14:paraId="07F20BB7" w14:textId="77777777" w:rsidTr="006417F8">
        <w:trPr>
          <w:trHeight w:val="300"/>
        </w:trPr>
        <w:tc>
          <w:tcPr>
            <w:tcW w:w="976" w:type="dxa"/>
            <w:noWrap/>
            <w:hideMark/>
          </w:tcPr>
          <w:p w14:paraId="35D2CE1B" w14:textId="77777777" w:rsidR="00556693" w:rsidRPr="00556693" w:rsidRDefault="00556693" w:rsidP="00556693">
            <w:pPr>
              <w:jc w:val="left"/>
            </w:pPr>
            <w:r w:rsidRPr="00556693">
              <w:t>0</w:t>
            </w:r>
          </w:p>
        </w:tc>
        <w:tc>
          <w:tcPr>
            <w:tcW w:w="976" w:type="dxa"/>
            <w:noWrap/>
            <w:hideMark/>
          </w:tcPr>
          <w:p w14:paraId="7339B56D" w14:textId="77777777" w:rsidR="00556693" w:rsidRPr="00556693" w:rsidRDefault="00556693" w:rsidP="00556693">
            <w:pPr>
              <w:jc w:val="left"/>
            </w:pPr>
            <w:r w:rsidRPr="00556693">
              <w:t>9,985</w:t>
            </w:r>
          </w:p>
        </w:tc>
      </w:tr>
      <w:tr w:rsidR="00556693" w:rsidRPr="00556693" w14:paraId="0CD6E1A3" w14:textId="77777777" w:rsidTr="006417F8">
        <w:trPr>
          <w:trHeight w:val="300"/>
        </w:trPr>
        <w:tc>
          <w:tcPr>
            <w:tcW w:w="976" w:type="dxa"/>
            <w:noWrap/>
            <w:hideMark/>
          </w:tcPr>
          <w:p w14:paraId="6BB81B5B" w14:textId="77777777" w:rsidR="00556693" w:rsidRPr="00556693" w:rsidRDefault="00556693" w:rsidP="00556693">
            <w:pPr>
              <w:jc w:val="left"/>
            </w:pPr>
            <w:r w:rsidRPr="00556693">
              <w:t>0,212</w:t>
            </w:r>
          </w:p>
        </w:tc>
        <w:tc>
          <w:tcPr>
            <w:tcW w:w="976" w:type="dxa"/>
            <w:noWrap/>
            <w:hideMark/>
          </w:tcPr>
          <w:p w14:paraId="10FE74E3" w14:textId="77777777" w:rsidR="00556693" w:rsidRPr="00556693" w:rsidRDefault="00556693" w:rsidP="00556693">
            <w:pPr>
              <w:jc w:val="left"/>
            </w:pPr>
            <w:r w:rsidRPr="00556693">
              <w:t>9,6</w:t>
            </w:r>
          </w:p>
        </w:tc>
      </w:tr>
      <w:tr w:rsidR="00556693" w:rsidRPr="00556693" w14:paraId="007E9EB9" w14:textId="77777777" w:rsidTr="006417F8">
        <w:trPr>
          <w:trHeight w:val="300"/>
        </w:trPr>
        <w:tc>
          <w:tcPr>
            <w:tcW w:w="976" w:type="dxa"/>
            <w:noWrap/>
            <w:hideMark/>
          </w:tcPr>
          <w:p w14:paraId="2A9AF465" w14:textId="77777777" w:rsidR="00556693" w:rsidRPr="00556693" w:rsidRDefault="00556693" w:rsidP="00556693">
            <w:pPr>
              <w:jc w:val="left"/>
            </w:pPr>
            <w:r w:rsidRPr="00556693">
              <w:t>0,328</w:t>
            </w:r>
          </w:p>
        </w:tc>
        <w:tc>
          <w:tcPr>
            <w:tcW w:w="976" w:type="dxa"/>
            <w:noWrap/>
            <w:hideMark/>
          </w:tcPr>
          <w:p w14:paraId="159E99CA" w14:textId="77777777" w:rsidR="00556693" w:rsidRPr="00556693" w:rsidRDefault="00556693" w:rsidP="00556693">
            <w:pPr>
              <w:jc w:val="left"/>
            </w:pPr>
            <w:r w:rsidRPr="00556693">
              <w:t>9,51</w:t>
            </w:r>
          </w:p>
        </w:tc>
      </w:tr>
      <w:tr w:rsidR="00556693" w:rsidRPr="00556693" w14:paraId="59E06A05" w14:textId="77777777" w:rsidTr="006417F8">
        <w:trPr>
          <w:trHeight w:val="300"/>
        </w:trPr>
        <w:tc>
          <w:tcPr>
            <w:tcW w:w="976" w:type="dxa"/>
            <w:noWrap/>
            <w:hideMark/>
          </w:tcPr>
          <w:p w14:paraId="149BC580" w14:textId="77777777" w:rsidR="00556693" w:rsidRPr="00556693" w:rsidRDefault="00556693" w:rsidP="00556693">
            <w:pPr>
              <w:jc w:val="left"/>
            </w:pPr>
            <w:r w:rsidRPr="00556693">
              <w:t>0,445</w:t>
            </w:r>
          </w:p>
        </w:tc>
        <w:tc>
          <w:tcPr>
            <w:tcW w:w="976" w:type="dxa"/>
            <w:noWrap/>
            <w:hideMark/>
          </w:tcPr>
          <w:p w14:paraId="36F46C02" w14:textId="77777777" w:rsidR="00556693" w:rsidRPr="00556693" w:rsidRDefault="00556693" w:rsidP="00556693">
            <w:pPr>
              <w:jc w:val="left"/>
            </w:pPr>
            <w:r w:rsidRPr="00556693">
              <w:t>9,29</w:t>
            </w:r>
          </w:p>
        </w:tc>
      </w:tr>
      <w:tr w:rsidR="00556693" w:rsidRPr="00556693" w14:paraId="2D5FD18E" w14:textId="77777777" w:rsidTr="006417F8">
        <w:trPr>
          <w:trHeight w:val="300"/>
        </w:trPr>
        <w:tc>
          <w:tcPr>
            <w:tcW w:w="976" w:type="dxa"/>
            <w:noWrap/>
            <w:hideMark/>
          </w:tcPr>
          <w:p w14:paraId="11502985" w14:textId="77777777" w:rsidR="00556693" w:rsidRPr="00556693" w:rsidRDefault="00556693" w:rsidP="00556693">
            <w:pPr>
              <w:jc w:val="left"/>
            </w:pPr>
            <w:r w:rsidRPr="00556693">
              <w:t>0,562</w:t>
            </w:r>
          </w:p>
        </w:tc>
        <w:tc>
          <w:tcPr>
            <w:tcW w:w="976" w:type="dxa"/>
            <w:noWrap/>
            <w:hideMark/>
          </w:tcPr>
          <w:p w14:paraId="4B5595C7" w14:textId="77777777" w:rsidR="00556693" w:rsidRPr="00556693" w:rsidRDefault="00556693" w:rsidP="00556693">
            <w:pPr>
              <w:jc w:val="left"/>
            </w:pPr>
            <w:r w:rsidRPr="00556693">
              <w:t>8,895</w:t>
            </w:r>
          </w:p>
        </w:tc>
      </w:tr>
      <w:tr w:rsidR="00556693" w:rsidRPr="00556693" w14:paraId="7EEB4939" w14:textId="77777777" w:rsidTr="006417F8">
        <w:trPr>
          <w:trHeight w:val="300"/>
        </w:trPr>
        <w:tc>
          <w:tcPr>
            <w:tcW w:w="976" w:type="dxa"/>
            <w:noWrap/>
            <w:hideMark/>
          </w:tcPr>
          <w:p w14:paraId="4FF6FB64" w14:textId="77777777" w:rsidR="00556693" w:rsidRPr="00556693" w:rsidRDefault="00556693" w:rsidP="00556693">
            <w:pPr>
              <w:jc w:val="left"/>
            </w:pPr>
            <w:r w:rsidRPr="00556693">
              <w:t>0,678</w:t>
            </w:r>
          </w:p>
        </w:tc>
        <w:tc>
          <w:tcPr>
            <w:tcW w:w="976" w:type="dxa"/>
            <w:noWrap/>
            <w:hideMark/>
          </w:tcPr>
          <w:p w14:paraId="51171E1E" w14:textId="77777777" w:rsidR="00556693" w:rsidRPr="00556693" w:rsidRDefault="00556693" w:rsidP="00556693">
            <w:pPr>
              <w:jc w:val="left"/>
            </w:pPr>
            <w:r w:rsidRPr="00556693">
              <w:t>8,665</w:t>
            </w:r>
          </w:p>
        </w:tc>
      </w:tr>
      <w:tr w:rsidR="00556693" w:rsidRPr="00556693" w14:paraId="7951B96B" w14:textId="77777777" w:rsidTr="006417F8">
        <w:trPr>
          <w:trHeight w:val="300"/>
        </w:trPr>
        <w:tc>
          <w:tcPr>
            <w:tcW w:w="976" w:type="dxa"/>
            <w:noWrap/>
            <w:hideMark/>
          </w:tcPr>
          <w:p w14:paraId="2365183A" w14:textId="77777777" w:rsidR="00556693" w:rsidRPr="00556693" w:rsidRDefault="00556693" w:rsidP="00556693">
            <w:pPr>
              <w:jc w:val="left"/>
            </w:pPr>
            <w:r w:rsidRPr="00556693">
              <w:t>0,794</w:t>
            </w:r>
          </w:p>
        </w:tc>
        <w:tc>
          <w:tcPr>
            <w:tcW w:w="976" w:type="dxa"/>
            <w:noWrap/>
            <w:hideMark/>
          </w:tcPr>
          <w:p w14:paraId="785F411C" w14:textId="77777777" w:rsidR="00556693" w:rsidRPr="00556693" w:rsidRDefault="00556693" w:rsidP="00556693">
            <w:pPr>
              <w:jc w:val="left"/>
            </w:pPr>
            <w:r w:rsidRPr="00556693">
              <w:t>8,665</w:t>
            </w:r>
          </w:p>
        </w:tc>
      </w:tr>
      <w:tr w:rsidR="00556693" w:rsidRPr="00556693" w14:paraId="212130B8" w14:textId="77777777" w:rsidTr="006417F8">
        <w:trPr>
          <w:trHeight w:val="300"/>
        </w:trPr>
        <w:tc>
          <w:tcPr>
            <w:tcW w:w="976" w:type="dxa"/>
            <w:noWrap/>
            <w:hideMark/>
          </w:tcPr>
          <w:p w14:paraId="4F432D97" w14:textId="77777777" w:rsidR="00556693" w:rsidRPr="00556693" w:rsidRDefault="00556693" w:rsidP="00556693">
            <w:pPr>
              <w:jc w:val="left"/>
            </w:pPr>
            <w:r w:rsidRPr="00556693">
              <w:t>0,911</w:t>
            </w:r>
          </w:p>
        </w:tc>
        <w:tc>
          <w:tcPr>
            <w:tcW w:w="976" w:type="dxa"/>
            <w:noWrap/>
            <w:hideMark/>
          </w:tcPr>
          <w:p w14:paraId="5F38CD19" w14:textId="77777777" w:rsidR="00556693" w:rsidRPr="00556693" w:rsidRDefault="00556693" w:rsidP="00556693">
            <w:pPr>
              <w:jc w:val="left"/>
            </w:pPr>
            <w:r w:rsidRPr="00556693">
              <w:t>8,46</w:t>
            </w:r>
          </w:p>
        </w:tc>
      </w:tr>
      <w:tr w:rsidR="00556693" w:rsidRPr="00556693" w14:paraId="72DBB88B" w14:textId="77777777" w:rsidTr="006417F8">
        <w:trPr>
          <w:trHeight w:val="300"/>
        </w:trPr>
        <w:tc>
          <w:tcPr>
            <w:tcW w:w="976" w:type="dxa"/>
            <w:noWrap/>
            <w:hideMark/>
          </w:tcPr>
          <w:p w14:paraId="1156C742" w14:textId="77777777" w:rsidR="00556693" w:rsidRPr="00556693" w:rsidRDefault="00556693" w:rsidP="00556693">
            <w:pPr>
              <w:jc w:val="left"/>
            </w:pPr>
            <w:r w:rsidRPr="00556693">
              <w:t>1,037</w:t>
            </w:r>
          </w:p>
        </w:tc>
        <w:tc>
          <w:tcPr>
            <w:tcW w:w="976" w:type="dxa"/>
            <w:noWrap/>
            <w:hideMark/>
          </w:tcPr>
          <w:p w14:paraId="4926DC3C" w14:textId="77777777" w:rsidR="00556693" w:rsidRPr="00556693" w:rsidRDefault="00556693" w:rsidP="00556693">
            <w:pPr>
              <w:jc w:val="left"/>
            </w:pPr>
            <w:r w:rsidRPr="00556693">
              <w:t>8,005</w:t>
            </w:r>
          </w:p>
        </w:tc>
      </w:tr>
      <w:tr w:rsidR="00556693" w:rsidRPr="00556693" w14:paraId="408FC797" w14:textId="77777777" w:rsidTr="006417F8">
        <w:trPr>
          <w:trHeight w:val="300"/>
        </w:trPr>
        <w:tc>
          <w:tcPr>
            <w:tcW w:w="976" w:type="dxa"/>
            <w:noWrap/>
            <w:hideMark/>
          </w:tcPr>
          <w:p w14:paraId="7243A906" w14:textId="77777777" w:rsidR="00556693" w:rsidRPr="00556693" w:rsidRDefault="00556693" w:rsidP="00556693">
            <w:pPr>
              <w:jc w:val="left"/>
            </w:pPr>
            <w:r w:rsidRPr="00556693">
              <w:t>1,153</w:t>
            </w:r>
          </w:p>
        </w:tc>
        <w:tc>
          <w:tcPr>
            <w:tcW w:w="976" w:type="dxa"/>
            <w:noWrap/>
            <w:hideMark/>
          </w:tcPr>
          <w:p w14:paraId="28B84730" w14:textId="77777777" w:rsidR="00556693" w:rsidRPr="00556693" w:rsidRDefault="00556693" w:rsidP="00556693">
            <w:pPr>
              <w:jc w:val="left"/>
            </w:pPr>
            <w:r w:rsidRPr="00556693">
              <w:t>7,785</w:t>
            </w:r>
          </w:p>
        </w:tc>
      </w:tr>
      <w:tr w:rsidR="00556693" w:rsidRPr="00556693" w14:paraId="627B7B3E" w14:textId="77777777" w:rsidTr="006417F8">
        <w:trPr>
          <w:trHeight w:val="300"/>
        </w:trPr>
        <w:tc>
          <w:tcPr>
            <w:tcW w:w="976" w:type="dxa"/>
            <w:noWrap/>
            <w:hideMark/>
          </w:tcPr>
          <w:p w14:paraId="66E8CCD0" w14:textId="77777777" w:rsidR="00556693" w:rsidRPr="00556693" w:rsidRDefault="00556693" w:rsidP="00556693">
            <w:pPr>
              <w:jc w:val="left"/>
            </w:pPr>
            <w:r w:rsidRPr="00556693">
              <w:t>1,277</w:t>
            </w:r>
          </w:p>
        </w:tc>
        <w:tc>
          <w:tcPr>
            <w:tcW w:w="976" w:type="dxa"/>
            <w:noWrap/>
            <w:hideMark/>
          </w:tcPr>
          <w:p w14:paraId="0C06230E" w14:textId="77777777" w:rsidR="00556693" w:rsidRPr="00556693" w:rsidRDefault="00556693" w:rsidP="00556693">
            <w:pPr>
              <w:jc w:val="left"/>
            </w:pPr>
            <w:r w:rsidRPr="00556693">
              <w:t>7,685</w:t>
            </w:r>
          </w:p>
        </w:tc>
      </w:tr>
      <w:tr w:rsidR="00556693" w:rsidRPr="00556693" w14:paraId="02F886E9" w14:textId="77777777" w:rsidTr="006417F8">
        <w:trPr>
          <w:trHeight w:val="300"/>
        </w:trPr>
        <w:tc>
          <w:tcPr>
            <w:tcW w:w="976" w:type="dxa"/>
            <w:noWrap/>
            <w:hideMark/>
          </w:tcPr>
          <w:p w14:paraId="3633EB57" w14:textId="77777777" w:rsidR="00556693" w:rsidRPr="00556693" w:rsidRDefault="00556693" w:rsidP="00556693">
            <w:pPr>
              <w:jc w:val="left"/>
            </w:pPr>
            <w:r w:rsidRPr="00556693">
              <w:t>1,477</w:t>
            </w:r>
          </w:p>
        </w:tc>
        <w:tc>
          <w:tcPr>
            <w:tcW w:w="976" w:type="dxa"/>
            <w:noWrap/>
            <w:hideMark/>
          </w:tcPr>
          <w:p w14:paraId="00D83F14" w14:textId="77777777" w:rsidR="00556693" w:rsidRPr="00556693" w:rsidRDefault="00556693" w:rsidP="00556693">
            <w:pPr>
              <w:jc w:val="left"/>
            </w:pPr>
            <w:r w:rsidRPr="00556693">
              <w:t>7,125</w:t>
            </w:r>
          </w:p>
        </w:tc>
      </w:tr>
      <w:tr w:rsidR="00556693" w:rsidRPr="00556693" w14:paraId="6251B54F" w14:textId="77777777" w:rsidTr="006417F8">
        <w:trPr>
          <w:trHeight w:val="300"/>
        </w:trPr>
        <w:tc>
          <w:tcPr>
            <w:tcW w:w="976" w:type="dxa"/>
            <w:noWrap/>
            <w:hideMark/>
          </w:tcPr>
          <w:p w14:paraId="135C454E" w14:textId="77777777" w:rsidR="00556693" w:rsidRPr="00556693" w:rsidRDefault="00556693" w:rsidP="00556693">
            <w:pPr>
              <w:jc w:val="left"/>
            </w:pPr>
            <w:r w:rsidRPr="00556693">
              <w:t>1,593</w:t>
            </w:r>
          </w:p>
        </w:tc>
        <w:tc>
          <w:tcPr>
            <w:tcW w:w="976" w:type="dxa"/>
            <w:noWrap/>
            <w:hideMark/>
          </w:tcPr>
          <w:p w14:paraId="55DB8A33" w14:textId="77777777" w:rsidR="00556693" w:rsidRPr="00556693" w:rsidRDefault="00556693" w:rsidP="00556693">
            <w:pPr>
              <w:jc w:val="left"/>
            </w:pPr>
            <w:r w:rsidRPr="00556693">
              <w:t>7,125</w:t>
            </w:r>
          </w:p>
        </w:tc>
      </w:tr>
      <w:tr w:rsidR="00556693" w:rsidRPr="00556693" w14:paraId="2D7D9322" w14:textId="77777777" w:rsidTr="006417F8">
        <w:trPr>
          <w:trHeight w:val="300"/>
        </w:trPr>
        <w:tc>
          <w:tcPr>
            <w:tcW w:w="976" w:type="dxa"/>
            <w:noWrap/>
            <w:hideMark/>
          </w:tcPr>
          <w:p w14:paraId="73A573B5" w14:textId="77777777" w:rsidR="00556693" w:rsidRPr="00556693" w:rsidRDefault="00556693" w:rsidP="00556693">
            <w:pPr>
              <w:jc w:val="left"/>
            </w:pPr>
            <w:r w:rsidRPr="00556693">
              <w:t>1,71</w:t>
            </w:r>
          </w:p>
        </w:tc>
        <w:tc>
          <w:tcPr>
            <w:tcW w:w="976" w:type="dxa"/>
            <w:noWrap/>
            <w:hideMark/>
          </w:tcPr>
          <w:p w14:paraId="2D54E90E" w14:textId="77777777" w:rsidR="00556693" w:rsidRPr="00556693" w:rsidRDefault="00556693" w:rsidP="00556693">
            <w:pPr>
              <w:jc w:val="left"/>
            </w:pPr>
            <w:r w:rsidRPr="00556693">
              <w:t>7,125</w:t>
            </w:r>
          </w:p>
        </w:tc>
      </w:tr>
      <w:tr w:rsidR="00556693" w:rsidRPr="00556693" w14:paraId="59954E40" w14:textId="77777777" w:rsidTr="006417F8">
        <w:trPr>
          <w:trHeight w:val="300"/>
        </w:trPr>
        <w:tc>
          <w:tcPr>
            <w:tcW w:w="976" w:type="dxa"/>
            <w:noWrap/>
            <w:hideMark/>
          </w:tcPr>
          <w:p w14:paraId="4582390C" w14:textId="77777777" w:rsidR="00556693" w:rsidRPr="00556693" w:rsidRDefault="00556693" w:rsidP="00556693">
            <w:pPr>
              <w:jc w:val="left"/>
            </w:pPr>
            <w:r w:rsidRPr="00556693">
              <w:t>1,827</w:t>
            </w:r>
          </w:p>
        </w:tc>
        <w:tc>
          <w:tcPr>
            <w:tcW w:w="976" w:type="dxa"/>
            <w:noWrap/>
            <w:hideMark/>
          </w:tcPr>
          <w:p w14:paraId="2FD355F4" w14:textId="77777777" w:rsidR="00556693" w:rsidRPr="00556693" w:rsidRDefault="00556693" w:rsidP="00556693">
            <w:pPr>
              <w:jc w:val="left"/>
            </w:pPr>
            <w:r w:rsidRPr="00556693">
              <w:t>6,895</w:t>
            </w:r>
          </w:p>
        </w:tc>
      </w:tr>
      <w:tr w:rsidR="00556693" w:rsidRPr="00556693" w14:paraId="2D786482" w14:textId="77777777" w:rsidTr="006417F8">
        <w:trPr>
          <w:trHeight w:val="300"/>
        </w:trPr>
        <w:tc>
          <w:tcPr>
            <w:tcW w:w="976" w:type="dxa"/>
            <w:noWrap/>
            <w:hideMark/>
          </w:tcPr>
          <w:p w14:paraId="4FE7DA92" w14:textId="77777777" w:rsidR="00556693" w:rsidRPr="00556693" w:rsidRDefault="00556693" w:rsidP="00556693">
            <w:pPr>
              <w:jc w:val="left"/>
            </w:pPr>
            <w:r w:rsidRPr="00556693">
              <w:t>1,956</w:t>
            </w:r>
          </w:p>
        </w:tc>
        <w:tc>
          <w:tcPr>
            <w:tcW w:w="976" w:type="dxa"/>
            <w:noWrap/>
            <w:hideMark/>
          </w:tcPr>
          <w:p w14:paraId="0CB8ED68" w14:textId="77777777" w:rsidR="00556693" w:rsidRPr="00556693" w:rsidRDefault="00556693" w:rsidP="00556693">
            <w:pPr>
              <w:jc w:val="left"/>
            </w:pPr>
            <w:r w:rsidRPr="00556693">
              <w:t>6,605</w:t>
            </w:r>
          </w:p>
        </w:tc>
      </w:tr>
      <w:tr w:rsidR="00556693" w:rsidRPr="00556693" w14:paraId="3DA21D0C" w14:textId="77777777" w:rsidTr="006417F8">
        <w:trPr>
          <w:trHeight w:val="300"/>
        </w:trPr>
        <w:tc>
          <w:tcPr>
            <w:tcW w:w="976" w:type="dxa"/>
            <w:noWrap/>
            <w:hideMark/>
          </w:tcPr>
          <w:p w14:paraId="7EB48BC4" w14:textId="77777777" w:rsidR="00556693" w:rsidRPr="00556693" w:rsidRDefault="00556693" w:rsidP="00556693">
            <w:pPr>
              <w:jc w:val="left"/>
            </w:pPr>
            <w:r w:rsidRPr="00556693">
              <w:lastRenderedPageBreak/>
              <w:t>2,072</w:t>
            </w:r>
          </w:p>
        </w:tc>
        <w:tc>
          <w:tcPr>
            <w:tcW w:w="976" w:type="dxa"/>
            <w:noWrap/>
            <w:hideMark/>
          </w:tcPr>
          <w:p w14:paraId="6F62D569" w14:textId="77777777" w:rsidR="00556693" w:rsidRPr="00556693" w:rsidRDefault="00556693" w:rsidP="00556693">
            <w:pPr>
              <w:jc w:val="left"/>
            </w:pPr>
            <w:r w:rsidRPr="00556693">
              <w:t>6,605</w:t>
            </w:r>
          </w:p>
        </w:tc>
      </w:tr>
      <w:tr w:rsidR="00556693" w:rsidRPr="00556693" w14:paraId="6EB57F6A" w14:textId="77777777" w:rsidTr="006417F8">
        <w:trPr>
          <w:trHeight w:val="300"/>
        </w:trPr>
        <w:tc>
          <w:tcPr>
            <w:tcW w:w="976" w:type="dxa"/>
            <w:noWrap/>
            <w:hideMark/>
          </w:tcPr>
          <w:p w14:paraId="0F413199" w14:textId="77777777" w:rsidR="00556693" w:rsidRPr="00556693" w:rsidRDefault="00556693" w:rsidP="00556693">
            <w:pPr>
              <w:jc w:val="left"/>
            </w:pPr>
            <w:r w:rsidRPr="00556693">
              <w:t>2,188</w:t>
            </w:r>
          </w:p>
        </w:tc>
        <w:tc>
          <w:tcPr>
            <w:tcW w:w="976" w:type="dxa"/>
            <w:noWrap/>
            <w:hideMark/>
          </w:tcPr>
          <w:p w14:paraId="5318850F" w14:textId="77777777" w:rsidR="00556693" w:rsidRPr="00556693" w:rsidRDefault="00556693" w:rsidP="00556693">
            <w:pPr>
              <w:jc w:val="left"/>
            </w:pPr>
            <w:r w:rsidRPr="00556693">
              <w:t>6,255</w:t>
            </w:r>
          </w:p>
        </w:tc>
      </w:tr>
      <w:tr w:rsidR="00556693" w:rsidRPr="00556693" w14:paraId="6FD07839" w14:textId="77777777" w:rsidTr="006417F8">
        <w:trPr>
          <w:trHeight w:val="300"/>
        </w:trPr>
        <w:tc>
          <w:tcPr>
            <w:tcW w:w="976" w:type="dxa"/>
            <w:noWrap/>
            <w:hideMark/>
          </w:tcPr>
          <w:p w14:paraId="43E60616" w14:textId="77777777" w:rsidR="00556693" w:rsidRPr="00556693" w:rsidRDefault="00556693" w:rsidP="00556693">
            <w:pPr>
              <w:jc w:val="left"/>
            </w:pPr>
            <w:r w:rsidRPr="00556693">
              <w:t>2,305</w:t>
            </w:r>
          </w:p>
        </w:tc>
        <w:tc>
          <w:tcPr>
            <w:tcW w:w="976" w:type="dxa"/>
            <w:noWrap/>
            <w:hideMark/>
          </w:tcPr>
          <w:p w14:paraId="6A844824" w14:textId="77777777" w:rsidR="00556693" w:rsidRPr="00556693" w:rsidRDefault="00556693" w:rsidP="00556693">
            <w:pPr>
              <w:jc w:val="left"/>
            </w:pPr>
            <w:r w:rsidRPr="00556693">
              <w:t>6,255</w:t>
            </w:r>
          </w:p>
        </w:tc>
      </w:tr>
      <w:tr w:rsidR="00556693" w:rsidRPr="00556693" w14:paraId="273714E7" w14:textId="77777777" w:rsidTr="006417F8">
        <w:trPr>
          <w:trHeight w:val="300"/>
        </w:trPr>
        <w:tc>
          <w:tcPr>
            <w:tcW w:w="976" w:type="dxa"/>
            <w:noWrap/>
            <w:hideMark/>
          </w:tcPr>
          <w:p w14:paraId="2BA1192C" w14:textId="77777777" w:rsidR="00556693" w:rsidRPr="00556693" w:rsidRDefault="00556693" w:rsidP="00556693">
            <w:pPr>
              <w:jc w:val="left"/>
            </w:pPr>
            <w:r w:rsidRPr="00556693">
              <w:t>2,426</w:t>
            </w:r>
          </w:p>
        </w:tc>
        <w:tc>
          <w:tcPr>
            <w:tcW w:w="976" w:type="dxa"/>
            <w:noWrap/>
            <w:hideMark/>
          </w:tcPr>
          <w:p w14:paraId="5E4F6734" w14:textId="77777777" w:rsidR="00556693" w:rsidRPr="00556693" w:rsidRDefault="00556693" w:rsidP="00556693">
            <w:pPr>
              <w:jc w:val="left"/>
            </w:pPr>
            <w:r w:rsidRPr="00556693">
              <w:t>5,855</w:t>
            </w:r>
          </w:p>
        </w:tc>
      </w:tr>
      <w:tr w:rsidR="00556693" w:rsidRPr="00556693" w14:paraId="3D3D403E" w14:textId="77777777" w:rsidTr="006417F8">
        <w:trPr>
          <w:trHeight w:val="300"/>
        </w:trPr>
        <w:tc>
          <w:tcPr>
            <w:tcW w:w="976" w:type="dxa"/>
            <w:noWrap/>
            <w:hideMark/>
          </w:tcPr>
          <w:p w14:paraId="0729A1B0" w14:textId="77777777" w:rsidR="00556693" w:rsidRPr="00556693" w:rsidRDefault="00556693" w:rsidP="00556693">
            <w:pPr>
              <w:jc w:val="left"/>
            </w:pPr>
            <w:r w:rsidRPr="00556693">
              <w:t>2,542</w:t>
            </w:r>
          </w:p>
        </w:tc>
        <w:tc>
          <w:tcPr>
            <w:tcW w:w="976" w:type="dxa"/>
            <w:noWrap/>
            <w:hideMark/>
          </w:tcPr>
          <w:p w14:paraId="632C8027" w14:textId="77777777" w:rsidR="00556693" w:rsidRPr="00556693" w:rsidRDefault="00556693" w:rsidP="00556693">
            <w:pPr>
              <w:jc w:val="left"/>
            </w:pPr>
            <w:r w:rsidRPr="00556693">
              <w:t>5,855</w:t>
            </w:r>
          </w:p>
        </w:tc>
      </w:tr>
      <w:tr w:rsidR="00556693" w:rsidRPr="00556693" w14:paraId="19BA4C3E" w14:textId="77777777" w:rsidTr="006417F8">
        <w:trPr>
          <w:trHeight w:val="300"/>
        </w:trPr>
        <w:tc>
          <w:tcPr>
            <w:tcW w:w="976" w:type="dxa"/>
            <w:noWrap/>
            <w:hideMark/>
          </w:tcPr>
          <w:p w14:paraId="71D66FD3" w14:textId="77777777" w:rsidR="00556693" w:rsidRPr="00556693" w:rsidRDefault="00556693" w:rsidP="00556693">
            <w:pPr>
              <w:jc w:val="left"/>
            </w:pPr>
            <w:r w:rsidRPr="00556693">
              <w:t>2,742</w:t>
            </w:r>
          </w:p>
        </w:tc>
        <w:tc>
          <w:tcPr>
            <w:tcW w:w="976" w:type="dxa"/>
            <w:noWrap/>
            <w:hideMark/>
          </w:tcPr>
          <w:p w14:paraId="4A8CE1AB" w14:textId="77777777" w:rsidR="00556693" w:rsidRPr="00556693" w:rsidRDefault="00556693" w:rsidP="00556693">
            <w:pPr>
              <w:jc w:val="left"/>
            </w:pPr>
            <w:r w:rsidRPr="00556693">
              <w:t>5,175</w:t>
            </w:r>
          </w:p>
        </w:tc>
      </w:tr>
      <w:tr w:rsidR="00556693" w:rsidRPr="00556693" w14:paraId="4F2B77FD" w14:textId="77777777" w:rsidTr="006417F8">
        <w:trPr>
          <w:trHeight w:val="300"/>
        </w:trPr>
        <w:tc>
          <w:tcPr>
            <w:tcW w:w="976" w:type="dxa"/>
            <w:noWrap/>
            <w:hideMark/>
          </w:tcPr>
          <w:p w14:paraId="1B0BA850" w14:textId="77777777" w:rsidR="00556693" w:rsidRPr="00556693" w:rsidRDefault="00556693" w:rsidP="00556693">
            <w:pPr>
              <w:jc w:val="left"/>
            </w:pPr>
            <w:r w:rsidRPr="00556693">
              <w:t>2,859</w:t>
            </w:r>
          </w:p>
        </w:tc>
        <w:tc>
          <w:tcPr>
            <w:tcW w:w="976" w:type="dxa"/>
            <w:noWrap/>
            <w:hideMark/>
          </w:tcPr>
          <w:p w14:paraId="2944CAF9" w14:textId="77777777" w:rsidR="00556693" w:rsidRPr="00556693" w:rsidRDefault="00556693" w:rsidP="00556693">
            <w:pPr>
              <w:jc w:val="left"/>
            </w:pPr>
            <w:r w:rsidRPr="00556693">
              <w:t>5,1</w:t>
            </w:r>
          </w:p>
        </w:tc>
      </w:tr>
      <w:tr w:rsidR="00556693" w:rsidRPr="00556693" w14:paraId="1C7D7223" w14:textId="77777777" w:rsidTr="006417F8">
        <w:trPr>
          <w:trHeight w:val="300"/>
        </w:trPr>
        <w:tc>
          <w:tcPr>
            <w:tcW w:w="976" w:type="dxa"/>
            <w:noWrap/>
            <w:hideMark/>
          </w:tcPr>
          <w:p w14:paraId="51A71454" w14:textId="77777777" w:rsidR="00556693" w:rsidRPr="00556693" w:rsidRDefault="00556693" w:rsidP="00556693">
            <w:pPr>
              <w:jc w:val="left"/>
            </w:pPr>
            <w:r w:rsidRPr="00556693">
              <w:t>2,976</w:t>
            </w:r>
          </w:p>
        </w:tc>
        <w:tc>
          <w:tcPr>
            <w:tcW w:w="976" w:type="dxa"/>
            <w:noWrap/>
            <w:hideMark/>
          </w:tcPr>
          <w:p w14:paraId="11C3B82E" w14:textId="77777777" w:rsidR="00556693" w:rsidRPr="00556693" w:rsidRDefault="00556693" w:rsidP="00556693">
            <w:pPr>
              <w:jc w:val="left"/>
            </w:pPr>
            <w:r w:rsidRPr="00556693">
              <w:t>5,015</w:t>
            </w:r>
          </w:p>
        </w:tc>
      </w:tr>
      <w:tr w:rsidR="00556693" w:rsidRPr="00556693" w14:paraId="719611CF" w14:textId="77777777" w:rsidTr="006417F8">
        <w:trPr>
          <w:trHeight w:val="300"/>
        </w:trPr>
        <w:tc>
          <w:tcPr>
            <w:tcW w:w="976" w:type="dxa"/>
            <w:noWrap/>
            <w:hideMark/>
          </w:tcPr>
          <w:p w14:paraId="13906FC0" w14:textId="77777777" w:rsidR="00556693" w:rsidRPr="00556693" w:rsidRDefault="00556693" w:rsidP="00556693">
            <w:pPr>
              <w:jc w:val="left"/>
            </w:pPr>
            <w:r w:rsidRPr="00556693">
              <w:t>3,091</w:t>
            </w:r>
          </w:p>
        </w:tc>
        <w:tc>
          <w:tcPr>
            <w:tcW w:w="976" w:type="dxa"/>
            <w:noWrap/>
            <w:hideMark/>
          </w:tcPr>
          <w:p w14:paraId="271BD3B8" w14:textId="77777777" w:rsidR="00556693" w:rsidRPr="00556693" w:rsidRDefault="00556693" w:rsidP="00556693">
            <w:pPr>
              <w:jc w:val="left"/>
            </w:pPr>
            <w:r w:rsidRPr="00556693">
              <w:t>4,825</w:t>
            </w:r>
          </w:p>
        </w:tc>
      </w:tr>
      <w:tr w:rsidR="00556693" w:rsidRPr="00556693" w14:paraId="684860D1" w14:textId="77777777" w:rsidTr="006417F8">
        <w:trPr>
          <w:trHeight w:val="300"/>
        </w:trPr>
        <w:tc>
          <w:tcPr>
            <w:tcW w:w="976" w:type="dxa"/>
            <w:noWrap/>
            <w:hideMark/>
          </w:tcPr>
          <w:p w14:paraId="2536157B" w14:textId="77777777" w:rsidR="00556693" w:rsidRPr="00556693" w:rsidRDefault="00556693" w:rsidP="00556693">
            <w:pPr>
              <w:jc w:val="left"/>
            </w:pPr>
            <w:r w:rsidRPr="00556693">
              <w:t>3,208</w:t>
            </w:r>
          </w:p>
        </w:tc>
        <w:tc>
          <w:tcPr>
            <w:tcW w:w="976" w:type="dxa"/>
            <w:noWrap/>
            <w:hideMark/>
          </w:tcPr>
          <w:p w14:paraId="26E2DD16" w14:textId="77777777" w:rsidR="00556693" w:rsidRPr="00556693" w:rsidRDefault="00556693" w:rsidP="00556693">
            <w:pPr>
              <w:jc w:val="left"/>
            </w:pPr>
            <w:r w:rsidRPr="00556693">
              <w:t>4,7</w:t>
            </w:r>
          </w:p>
        </w:tc>
      </w:tr>
      <w:tr w:rsidR="00556693" w:rsidRPr="00556693" w14:paraId="62FE37D7" w14:textId="77777777" w:rsidTr="006417F8">
        <w:trPr>
          <w:trHeight w:val="300"/>
        </w:trPr>
        <w:tc>
          <w:tcPr>
            <w:tcW w:w="976" w:type="dxa"/>
            <w:noWrap/>
            <w:hideMark/>
          </w:tcPr>
          <w:p w14:paraId="3BB72B3C" w14:textId="77777777" w:rsidR="00556693" w:rsidRPr="00556693" w:rsidRDefault="00556693" w:rsidP="00556693">
            <w:pPr>
              <w:jc w:val="left"/>
            </w:pPr>
            <w:r w:rsidRPr="00556693">
              <w:t>3,325</w:t>
            </w:r>
          </w:p>
        </w:tc>
        <w:tc>
          <w:tcPr>
            <w:tcW w:w="976" w:type="dxa"/>
            <w:noWrap/>
            <w:hideMark/>
          </w:tcPr>
          <w:p w14:paraId="7D02798E" w14:textId="77777777" w:rsidR="00556693" w:rsidRPr="00556693" w:rsidRDefault="00556693" w:rsidP="00556693">
            <w:pPr>
              <w:jc w:val="left"/>
            </w:pPr>
            <w:r w:rsidRPr="00556693">
              <w:t>4,555</w:t>
            </w:r>
          </w:p>
        </w:tc>
      </w:tr>
      <w:tr w:rsidR="00556693" w:rsidRPr="00556693" w14:paraId="0BB9F80F" w14:textId="77777777" w:rsidTr="006417F8">
        <w:trPr>
          <w:trHeight w:val="300"/>
        </w:trPr>
        <w:tc>
          <w:tcPr>
            <w:tcW w:w="976" w:type="dxa"/>
            <w:noWrap/>
            <w:hideMark/>
          </w:tcPr>
          <w:p w14:paraId="4DB12BAA" w14:textId="77777777" w:rsidR="00556693" w:rsidRPr="00556693" w:rsidRDefault="00556693" w:rsidP="00556693">
            <w:pPr>
              <w:jc w:val="left"/>
            </w:pPr>
            <w:r w:rsidRPr="00556693">
              <w:t>3,44</w:t>
            </w:r>
          </w:p>
        </w:tc>
        <w:tc>
          <w:tcPr>
            <w:tcW w:w="976" w:type="dxa"/>
            <w:noWrap/>
            <w:hideMark/>
          </w:tcPr>
          <w:p w14:paraId="20E4FC91" w14:textId="77777777" w:rsidR="00556693" w:rsidRPr="00556693" w:rsidRDefault="00556693" w:rsidP="00556693">
            <w:pPr>
              <w:jc w:val="left"/>
            </w:pPr>
            <w:r w:rsidRPr="00556693">
              <w:t>4,38</w:t>
            </w:r>
          </w:p>
        </w:tc>
      </w:tr>
      <w:tr w:rsidR="00556693" w:rsidRPr="00556693" w14:paraId="0209D0C3" w14:textId="77777777" w:rsidTr="006417F8">
        <w:trPr>
          <w:trHeight w:val="300"/>
        </w:trPr>
        <w:tc>
          <w:tcPr>
            <w:tcW w:w="976" w:type="dxa"/>
            <w:noWrap/>
            <w:hideMark/>
          </w:tcPr>
          <w:p w14:paraId="786DFF75" w14:textId="77777777" w:rsidR="00556693" w:rsidRPr="00556693" w:rsidRDefault="00556693" w:rsidP="00556693">
            <w:pPr>
              <w:jc w:val="left"/>
            </w:pPr>
            <w:r w:rsidRPr="00556693">
              <w:t>3,564</w:t>
            </w:r>
          </w:p>
        </w:tc>
        <w:tc>
          <w:tcPr>
            <w:tcW w:w="976" w:type="dxa"/>
            <w:noWrap/>
            <w:hideMark/>
          </w:tcPr>
          <w:p w14:paraId="2EEE2B8F" w14:textId="77777777" w:rsidR="00556693" w:rsidRPr="00556693" w:rsidRDefault="00556693" w:rsidP="00556693">
            <w:pPr>
              <w:jc w:val="left"/>
            </w:pPr>
            <w:r w:rsidRPr="00556693">
              <w:t>4,265</w:t>
            </w:r>
          </w:p>
        </w:tc>
      </w:tr>
      <w:tr w:rsidR="00556693" w:rsidRPr="00556693" w14:paraId="038688F0" w14:textId="77777777" w:rsidTr="006417F8">
        <w:trPr>
          <w:trHeight w:val="300"/>
        </w:trPr>
        <w:tc>
          <w:tcPr>
            <w:tcW w:w="976" w:type="dxa"/>
            <w:noWrap/>
            <w:hideMark/>
          </w:tcPr>
          <w:p w14:paraId="4D9A8B13" w14:textId="77777777" w:rsidR="00556693" w:rsidRPr="00556693" w:rsidRDefault="00556693" w:rsidP="00556693">
            <w:pPr>
              <w:jc w:val="left"/>
            </w:pPr>
            <w:r w:rsidRPr="00556693">
              <w:t>3,681</w:t>
            </w:r>
          </w:p>
        </w:tc>
        <w:tc>
          <w:tcPr>
            <w:tcW w:w="976" w:type="dxa"/>
            <w:noWrap/>
            <w:hideMark/>
          </w:tcPr>
          <w:p w14:paraId="3CD647A0" w14:textId="77777777" w:rsidR="00556693" w:rsidRPr="00556693" w:rsidRDefault="00556693" w:rsidP="00556693">
            <w:pPr>
              <w:jc w:val="left"/>
            </w:pPr>
            <w:r w:rsidRPr="00556693">
              <w:t>4,09</w:t>
            </w:r>
          </w:p>
        </w:tc>
      </w:tr>
      <w:tr w:rsidR="00556693" w:rsidRPr="00556693" w14:paraId="63F032CF" w14:textId="77777777" w:rsidTr="006417F8">
        <w:trPr>
          <w:trHeight w:val="300"/>
        </w:trPr>
        <w:tc>
          <w:tcPr>
            <w:tcW w:w="976" w:type="dxa"/>
            <w:noWrap/>
            <w:hideMark/>
          </w:tcPr>
          <w:p w14:paraId="5B40216C" w14:textId="77777777" w:rsidR="00556693" w:rsidRPr="00556693" w:rsidRDefault="00556693" w:rsidP="00556693">
            <w:pPr>
              <w:jc w:val="left"/>
            </w:pPr>
            <w:r w:rsidRPr="00556693">
              <w:t>3,797</w:t>
            </w:r>
          </w:p>
        </w:tc>
        <w:tc>
          <w:tcPr>
            <w:tcW w:w="976" w:type="dxa"/>
            <w:noWrap/>
            <w:hideMark/>
          </w:tcPr>
          <w:p w14:paraId="464F1BF4" w14:textId="77777777" w:rsidR="00556693" w:rsidRPr="00556693" w:rsidRDefault="00556693" w:rsidP="00556693">
            <w:pPr>
              <w:jc w:val="left"/>
            </w:pPr>
            <w:r w:rsidRPr="00556693">
              <w:t>4</w:t>
            </w:r>
          </w:p>
        </w:tc>
      </w:tr>
      <w:tr w:rsidR="00556693" w:rsidRPr="00556693" w14:paraId="759F90F4" w14:textId="77777777" w:rsidTr="006417F8">
        <w:trPr>
          <w:trHeight w:val="300"/>
        </w:trPr>
        <w:tc>
          <w:tcPr>
            <w:tcW w:w="976" w:type="dxa"/>
            <w:noWrap/>
            <w:hideMark/>
          </w:tcPr>
          <w:p w14:paraId="10DA20DE" w14:textId="77777777" w:rsidR="00556693" w:rsidRPr="00556693" w:rsidRDefault="00556693" w:rsidP="00556693">
            <w:pPr>
              <w:jc w:val="left"/>
            </w:pPr>
            <w:r w:rsidRPr="00556693">
              <w:t>3,997</w:t>
            </w:r>
          </w:p>
        </w:tc>
        <w:tc>
          <w:tcPr>
            <w:tcW w:w="976" w:type="dxa"/>
            <w:noWrap/>
            <w:hideMark/>
          </w:tcPr>
          <w:p w14:paraId="1B2BAD2E" w14:textId="77777777" w:rsidR="00556693" w:rsidRPr="00556693" w:rsidRDefault="00556693" w:rsidP="00556693">
            <w:pPr>
              <w:jc w:val="left"/>
            </w:pPr>
            <w:r w:rsidRPr="00556693">
              <w:t>3,795</w:t>
            </w:r>
          </w:p>
        </w:tc>
      </w:tr>
      <w:tr w:rsidR="00556693" w:rsidRPr="00556693" w14:paraId="33B28741" w14:textId="77777777" w:rsidTr="006417F8">
        <w:trPr>
          <w:trHeight w:val="300"/>
        </w:trPr>
        <w:tc>
          <w:tcPr>
            <w:tcW w:w="976" w:type="dxa"/>
            <w:noWrap/>
            <w:hideMark/>
          </w:tcPr>
          <w:p w14:paraId="0588D947" w14:textId="77777777" w:rsidR="00556693" w:rsidRPr="00556693" w:rsidRDefault="00556693" w:rsidP="00556693">
            <w:pPr>
              <w:jc w:val="left"/>
            </w:pPr>
            <w:r w:rsidRPr="00556693">
              <w:t>4,114</w:t>
            </w:r>
          </w:p>
        </w:tc>
        <w:tc>
          <w:tcPr>
            <w:tcW w:w="976" w:type="dxa"/>
            <w:noWrap/>
            <w:hideMark/>
          </w:tcPr>
          <w:p w14:paraId="6E043D5A" w14:textId="77777777" w:rsidR="00556693" w:rsidRPr="00556693" w:rsidRDefault="00556693" w:rsidP="00556693">
            <w:pPr>
              <w:jc w:val="left"/>
            </w:pPr>
            <w:r w:rsidRPr="00556693">
              <w:t>3,67</w:t>
            </w:r>
          </w:p>
        </w:tc>
      </w:tr>
      <w:tr w:rsidR="00556693" w:rsidRPr="00556693" w14:paraId="0678D9F2" w14:textId="77777777" w:rsidTr="006417F8">
        <w:trPr>
          <w:trHeight w:val="300"/>
        </w:trPr>
        <w:tc>
          <w:tcPr>
            <w:tcW w:w="976" w:type="dxa"/>
            <w:noWrap/>
            <w:hideMark/>
          </w:tcPr>
          <w:p w14:paraId="62FB8F45" w14:textId="77777777" w:rsidR="00556693" w:rsidRPr="00556693" w:rsidRDefault="00556693" w:rsidP="00556693">
            <w:pPr>
              <w:jc w:val="left"/>
            </w:pPr>
            <w:r w:rsidRPr="00556693">
              <w:t>4,231</w:t>
            </w:r>
          </w:p>
        </w:tc>
        <w:tc>
          <w:tcPr>
            <w:tcW w:w="976" w:type="dxa"/>
            <w:noWrap/>
            <w:hideMark/>
          </w:tcPr>
          <w:p w14:paraId="67B42EEB" w14:textId="77777777" w:rsidR="00556693" w:rsidRPr="00556693" w:rsidRDefault="00556693" w:rsidP="00556693">
            <w:pPr>
              <w:jc w:val="left"/>
            </w:pPr>
            <w:r w:rsidRPr="00556693">
              <w:t>3,525</w:t>
            </w:r>
          </w:p>
        </w:tc>
      </w:tr>
      <w:tr w:rsidR="00556693" w:rsidRPr="00556693" w14:paraId="4433A259" w14:textId="77777777" w:rsidTr="006417F8">
        <w:trPr>
          <w:trHeight w:val="300"/>
        </w:trPr>
        <w:tc>
          <w:tcPr>
            <w:tcW w:w="976" w:type="dxa"/>
            <w:noWrap/>
            <w:hideMark/>
          </w:tcPr>
          <w:p w14:paraId="654DD3F5" w14:textId="77777777" w:rsidR="00556693" w:rsidRPr="00556693" w:rsidRDefault="00556693" w:rsidP="00556693">
            <w:pPr>
              <w:jc w:val="left"/>
            </w:pPr>
            <w:r w:rsidRPr="00556693">
              <w:t>4,347</w:t>
            </w:r>
          </w:p>
        </w:tc>
        <w:tc>
          <w:tcPr>
            <w:tcW w:w="976" w:type="dxa"/>
            <w:noWrap/>
            <w:hideMark/>
          </w:tcPr>
          <w:p w14:paraId="75C93CEF" w14:textId="77777777" w:rsidR="00556693" w:rsidRPr="00556693" w:rsidRDefault="00556693" w:rsidP="00556693">
            <w:pPr>
              <w:jc w:val="left"/>
            </w:pPr>
            <w:r w:rsidRPr="00556693">
              <w:t>3,445</w:t>
            </w:r>
          </w:p>
        </w:tc>
      </w:tr>
      <w:tr w:rsidR="00556693" w:rsidRPr="00556693" w14:paraId="0558D6EB" w14:textId="77777777" w:rsidTr="006417F8">
        <w:trPr>
          <w:trHeight w:val="300"/>
        </w:trPr>
        <w:tc>
          <w:tcPr>
            <w:tcW w:w="976" w:type="dxa"/>
            <w:noWrap/>
            <w:hideMark/>
          </w:tcPr>
          <w:p w14:paraId="0BE7FE30" w14:textId="77777777" w:rsidR="00556693" w:rsidRPr="00556693" w:rsidRDefault="00556693" w:rsidP="00556693">
            <w:pPr>
              <w:jc w:val="left"/>
            </w:pPr>
            <w:r w:rsidRPr="00556693">
              <w:t>4,463</w:t>
            </w:r>
          </w:p>
        </w:tc>
        <w:tc>
          <w:tcPr>
            <w:tcW w:w="976" w:type="dxa"/>
            <w:noWrap/>
            <w:hideMark/>
          </w:tcPr>
          <w:p w14:paraId="5E0F2059" w14:textId="77777777" w:rsidR="00556693" w:rsidRPr="00556693" w:rsidRDefault="00556693" w:rsidP="00556693">
            <w:pPr>
              <w:jc w:val="left"/>
            </w:pPr>
            <w:r w:rsidRPr="00556693">
              <w:t>3,37</w:t>
            </w:r>
          </w:p>
        </w:tc>
      </w:tr>
      <w:tr w:rsidR="00556693" w:rsidRPr="00556693" w14:paraId="20A3DEB6" w14:textId="77777777" w:rsidTr="006417F8">
        <w:trPr>
          <w:trHeight w:val="300"/>
        </w:trPr>
        <w:tc>
          <w:tcPr>
            <w:tcW w:w="976" w:type="dxa"/>
            <w:noWrap/>
            <w:hideMark/>
          </w:tcPr>
          <w:p w14:paraId="3C39AE04" w14:textId="77777777" w:rsidR="00556693" w:rsidRPr="00556693" w:rsidRDefault="00556693" w:rsidP="00556693">
            <w:pPr>
              <w:jc w:val="left"/>
            </w:pPr>
            <w:r w:rsidRPr="00556693">
              <w:t>4,58</w:t>
            </w:r>
          </w:p>
        </w:tc>
        <w:tc>
          <w:tcPr>
            <w:tcW w:w="976" w:type="dxa"/>
            <w:noWrap/>
            <w:hideMark/>
          </w:tcPr>
          <w:p w14:paraId="0BD5B595" w14:textId="77777777" w:rsidR="00556693" w:rsidRPr="00556693" w:rsidRDefault="00556693" w:rsidP="00556693">
            <w:pPr>
              <w:jc w:val="left"/>
            </w:pPr>
            <w:r w:rsidRPr="00556693">
              <w:t>3,31</w:t>
            </w:r>
          </w:p>
        </w:tc>
      </w:tr>
      <w:tr w:rsidR="00556693" w:rsidRPr="00556693" w14:paraId="56CAAA71" w14:textId="77777777" w:rsidTr="006417F8">
        <w:trPr>
          <w:trHeight w:val="300"/>
        </w:trPr>
        <w:tc>
          <w:tcPr>
            <w:tcW w:w="976" w:type="dxa"/>
            <w:noWrap/>
            <w:hideMark/>
          </w:tcPr>
          <w:p w14:paraId="49A3ADD4" w14:textId="77777777" w:rsidR="00556693" w:rsidRPr="00556693" w:rsidRDefault="00556693" w:rsidP="00556693">
            <w:pPr>
              <w:jc w:val="left"/>
            </w:pPr>
            <w:r w:rsidRPr="00556693">
              <w:t>4,696</w:t>
            </w:r>
          </w:p>
        </w:tc>
        <w:tc>
          <w:tcPr>
            <w:tcW w:w="976" w:type="dxa"/>
            <w:noWrap/>
            <w:hideMark/>
          </w:tcPr>
          <w:p w14:paraId="27508352" w14:textId="77777777" w:rsidR="00556693" w:rsidRPr="00556693" w:rsidRDefault="00556693" w:rsidP="00556693">
            <w:pPr>
              <w:jc w:val="left"/>
            </w:pPr>
            <w:r w:rsidRPr="00556693">
              <w:t>3,3</w:t>
            </w:r>
          </w:p>
        </w:tc>
      </w:tr>
      <w:tr w:rsidR="00556693" w:rsidRPr="00556693" w14:paraId="003FFCF4" w14:textId="77777777" w:rsidTr="006417F8">
        <w:trPr>
          <w:trHeight w:val="300"/>
        </w:trPr>
        <w:tc>
          <w:tcPr>
            <w:tcW w:w="976" w:type="dxa"/>
            <w:noWrap/>
            <w:hideMark/>
          </w:tcPr>
          <w:p w14:paraId="37F9A018" w14:textId="77777777" w:rsidR="00556693" w:rsidRPr="00556693" w:rsidRDefault="00556693" w:rsidP="00556693">
            <w:pPr>
              <w:jc w:val="left"/>
            </w:pPr>
            <w:r w:rsidRPr="00556693">
              <w:t>4,813</w:t>
            </w:r>
          </w:p>
        </w:tc>
        <w:tc>
          <w:tcPr>
            <w:tcW w:w="976" w:type="dxa"/>
            <w:noWrap/>
            <w:hideMark/>
          </w:tcPr>
          <w:p w14:paraId="7E7F99E6" w14:textId="77777777" w:rsidR="00556693" w:rsidRPr="00556693" w:rsidRDefault="00556693" w:rsidP="00556693">
            <w:pPr>
              <w:jc w:val="left"/>
            </w:pPr>
            <w:r w:rsidRPr="00556693">
              <w:t>3,315</w:t>
            </w:r>
          </w:p>
        </w:tc>
      </w:tr>
      <w:tr w:rsidR="00556693" w:rsidRPr="00556693" w14:paraId="4564FEFE" w14:textId="77777777" w:rsidTr="006417F8">
        <w:trPr>
          <w:trHeight w:val="300"/>
        </w:trPr>
        <w:tc>
          <w:tcPr>
            <w:tcW w:w="976" w:type="dxa"/>
            <w:noWrap/>
            <w:hideMark/>
          </w:tcPr>
          <w:p w14:paraId="31D7BB70" w14:textId="77777777" w:rsidR="00556693" w:rsidRPr="00556693" w:rsidRDefault="00556693" w:rsidP="00556693">
            <w:pPr>
              <w:jc w:val="left"/>
            </w:pPr>
            <w:r w:rsidRPr="00556693">
              <w:t>4,929</w:t>
            </w:r>
          </w:p>
        </w:tc>
        <w:tc>
          <w:tcPr>
            <w:tcW w:w="976" w:type="dxa"/>
            <w:noWrap/>
            <w:hideMark/>
          </w:tcPr>
          <w:p w14:paraId="3C3E8444" w14:textId="77777777" w:rsidR="00556693" w:rsidRPr="00556693" w:rsidRDefault="00556693" w:rsidP="00556693">
            <w:pPr>
              <w:jc w:val="left"/>
            </w:pPr>
            <w:r w:rsidRPr="00556693">
              <w:t>3,385</w:t>
            </w:r>
          </w:p>
        </w:tc>
      </w:tr>
      <w:tr w:rsidR="00556693" w:rsidRPr="00556693" w14:paraId="7C5DAD87" w14:textId="77777777" w:rsidTr="006417F8">
        <w:trPr>
          <w:trHeight w:val="300"/>
        </w:trPr>
        <w:tc>
          <w:tcPr>
            <w:tcW w:w="976" w:type="dxa"/>
            <w:noWrap/>
            <w:hideMark/>
          </w:tcPr>
          <w:p w14:paraId="4E972B64" w14:textId="77777777" w:rsidR="00556693" w:rsidRPr="00556693" w:rsidRDefault="00556693" w:rsidP="00556693">
            <w:pPr>
              <w:jc w:val="left"/>
            </w:pPr>
            <w:r w:rsidRPr="00556693">
              <w:t>5,045</w:t>
            </w:r>
          </w:p>
        </w:tc>
        <w:tc>
          <w:tcPr>
            <w:tcW w:w="976" w:type="dxa"/>
            <w:noWrap/>
            <w:hideMark/>
          </w:tcPr>
          <w:p w14:paraId="1868825B" w14:textId="77777777" w:rsidR="00556693" w:rsidRPr="00556693" w:rsidRDefault="00556693" w:rsidP="00556693">
            <w:pPr>
              <w:jc w:val="left"/>
            </w:pPr>
            <w:r w:rsidRPr="00556693">
              <w:t>3,45</w:t>
            </w:r>
          </w:p>
        </w:tc>
      </w:tr>
      <w:tr w:rsidR="00556693" w:rsidRPr="00556693" w14:paraId="6637349D" w14:textId="77777777" w:rsidTr="006417F8">
        <w:trPr>
          <w:trHeight w:val="300"/>
        </w:trPr>
        <w:tc>
          <w:tcPr>
            <w:tcW w:w="976" w:type="dxa"/>
            <w:noWrap/>
            <w:hideMark/>
          </w:tcPr>
          <w:p w14:paraId="30D71765" w14:textId="77777777" w:rsidR="00556693" w:rsidRPr="00556693" w:rsidRDefault="00556693" w:rsidP="00556693">
            <w:pPr>
              <w:jc w:val="left"/>
            </w:pPr>
            <w:r w:rsidRPr="00556693">
              <w:t>5,255</w:t>
            </w:r>
          </w:p>
        </w:tc>
        <w:tc>
          <w:tcPr>
            <w:tcW w:w="976" w:type="dxa"/>
            <w:noWrap/>
            <w:hideMark/>
          </w:tcPr>
          <w:p w14:paraId="46A94134" w14:textId="77777777" w:rsidR="00556693" w:rsidRPr="00556693" w:rsidRDefault="00556693" w:rsidP="00556693">
            <w:pPr>
              <w:jc w:val="left"/>
            </w:pPr>
            <w:r w:rsidRPr="00556693">
              <w:t>3,515</w:t>
            </w:r>
          </w:p>
        </w:tc>
      </w:tr>
      <w:tr w:rsidR="00556693" w:rsidRPr="00556693" w14:paraId="3091C8EB" w14:textId="77777777" w:rsidTr="006417F8">
        <w:trPr>
          <w:trHeight w:val="300"/>
        </w:trPr>
        <w:tc>
          <w:tcPr>
            <w:tcW w:w="976" w:type="dxa"/>
            <w:noWrap/>
            <w:hideMark/>
          </w:tcPr>
          <w:p w14:paraId="6EEA6B3C" w14:textId="77777777" w:rsidR="00556693" w:rsidRPr="00556693" w:rsidRDefault="00556693" w:rsidP="00556693">
            <w:pPr>
              <w:jc w:val="left"/>
            </w:pPr>
            <w:r w:rsidRPr="00556693">
              <w:t>5,372</w:t>
            </w:r>
          </w:p>
        </w:tc>
        <w:tc>
          <w:tcPr>
            <w:tcW w:w="976" w:type="dxa"/>
            <w:noWrap/>
            <w:hideMark/>
          </w:tcPr>
          <w:p w14:paraId="3220D4D5" w14:textId="77777777" w:rsidR="00556693" w:rsidRPr="00556693" w:rsidRDefault="00556693" w:rsidP="00556693">
            <w:pPr>
              <w:jc w:val="left"/>
            </w:pPr>
            <w:r w:rsidRPr="00556693">
              <w:t>3,6</w:t>
            </w:r>
          </w:p>
        </w:tc>
      </w:tr>
      <w:tr w:rsidR="00556693" w:rsidRPr="00556693" w14:paraId="1A30A8E3" w14:textId="77777777" w:rsidTr="006417F8">
        <w:trPr>
          <w:trHeight w:val="300"/>
        </w:trPr>
        <w:tc>
          <w:tcPr>
            <w:tcW w:w="976" w:type="dxa"/>
            <w:noWrap/>
            <w:hideMark/>
          </w:tcPr>
          <w:p w14:paraId="63D5BB88" w14:textId="77777777" w:rsidR="00556693" w:rsidRPr="00556693" w:rsidRDefault="00556693" w:rsidP="00556693">
            <w:pPr>
              <w:jc w:val="left"/>
            </w:pPr>
            <w:r w:rsidRPr="00556693">
              <w:t>5,502</w:t>
            </w:r>
          </w:p>
        </w:tc>
        <w:tc>
          <w:tcPr>
            <w:tcW w:w="976" w:type="dxa"/>
            <w:noWrap/>
            <w:hideMark/>
          </w:tcPr>
          <w:p w14:paraId="19883A48" w14:textId="77777777" w:rsidR="00556693" w:rsidRPr="00556693" w:rsidRDefault="00556693" w:rsidP="00556693">
            <w:pPr>
              <w:jc w:val="left"/>
            </w:pPr>
            <w:r w:rsidRPr="00556693">
              <w:t>3,6</w:t>
            </w:r>
          </w:p>
        </w:tc>
      </w:tr>
      <w:tr w:rsidR="00556693" w:rsidRPr="00556693" w14:paraId="1B522E19" w14:textId="77777777" w:rsidTr="006417F8">
        <w:trPr>
          <w:trHeight w:val="300"/>
        </w:trPr>
        <w:tc>
          <w:tcPr>
            <w:tcW w:w="976" w:type="dxa"/>
            <w:noWrap/>
            <w:hideMark/>
          </w:tcPr>
          <w:p w14:paraId="57CBBFF1" w14:textId="77777777" w:rsidR="00556693" w:rsidRPr="00556693" w:rsidRDefault="00556693" w:rsidP="00556693">
            <w:pPr>
              <w:jc w:val="left"/>
            </w:pPr>
            <w:r w:rsidRPr="00556693">
              <w:t>5,618</w:t>
            </w:r>
          </w:p>
        </w:tc>
        <w:tc>
          <w:tcPr>
            <w:tcW w:w="976" w:type="dxa"/>
            <w:noWrap/>
            <w:hideMark/>
          </w:tcPr>
          <w:p w14:paraId="3E8F5239" w14:textId="77777777" w:rsidR="00556693" w:rsidRPr="00556693" w:rsidRDefault="00556693" w:rsidP="00556693">
            <w:pPr>
              <w:jc w:val="left"/>
            </w:pPr>
            <w:r w:rsidRPr="00556693">
              <w:t>3,595</w:t>
            </w:r>
          </w:p>
        </w:tc>
      </w:tr>
      <w:tr w:rsidR="00556693" w:rsidRPr="00556693" w14:paraId="6CBFA31E" w14:textId="77777777" w:rsidTr="006417F8">
        <w:trPr>
          <w:trHeight w:val="300"/>
        </w:trPr>
        <w:tc>
          <w:tcPr>
            <w:tcW w:w="976" w:type="dxa"/>
            <w:noWrap/>
            <w:hideMark/>
          </w:tcPr>
          <w:p w14:paraId="3ABF434F" w14:textId="77777777" w:rsidR="00556693" w:rsidRPr="00556693" w:rsidRDefault="00556693" w:rsidP="00556693">
            <w:pPr>
              <w:jc w:val="left"/>
            </w:pPr>
            <w:r w:rsidRPr="00556693">
              <w:t>5,741</w:t>
            </w:r>
          </w:p>
        </w:tc>
        <w:tc>
          <w:tcPr>
            <w:tcW w:w="976" w:type="dxa"/>
            <w:noWrap/>
            <w:hideMark/>
          </w:tcPr>
          <w:p w14:paraId="5685F973" w14:textId="77777777" w:rsidR="00556693" w:rsidRPr="00556693" w:rsidRDefault="00556693" w:rsidP="00556693">
            <w:pPr>
              <w:jc w:val="left"/>
            </w:pPr>
            <w:r w:rsidRPr="00556693">
              <w:t>3,59</w:t>
            </w:r>
          </w:p>
        </w:tc>
      </w:tr>
      <w:tr w:rsidR="00556693" w:rsidRPr="00556693" w14:paraId="78EDB2DC" w14:textId="77777777" w:rsidTr="006417F8">
        <w:trPr>
          <w:trHeight w:val="300"/>
        </w:trPr>
        <w:tc>
          <w:tcPr>
            <w:tcW w:w="976" w:type="dxa"/>
            <w:noWrap/>
            <w:hideMark/>
          </w:tcPr>
          <w:p w14:paraId="0EE196C9" w14:textId="77777777" w:rsidR="00556693" w:rsidRPr="00556693" w:rsidRDefault="00556693" w:rsidP="00556693">
            <w:pPr>
              <w:jc w:val="left"/>
            </w:pPr>
            <w:r w:rsidRPr="00556693">
              <w:t>5,858</w:t>
            </w:r>
          </w:p>
        </w:tc>
        <w:tc>
          <w:tcPr>
            <w:tcW w:w="976" w:type="dxa"/>
            <w:noWrap/>
            <w:hideMark/>
          </w:tcPr>
          <w:p w14:paraId="7F624B3F" w14:textId="77777777" w:rsidR="00556693" w:rsidRPr="00556693" w:rsidRDefault="00556693" w:rsidP="00556693">
            <w:pPr>
              <w:jc w:val="left"/>
            </w:pPr>
            <w:r w:rsidRPr="00556693">
              <w:t>3,57</w:t>
            </w:r>
          </w:p>
        </w:tc>
      </w:tr>
      <w:tr w:rsidR="00556693" w:rsidRPr="00556693" w14:paraId="15631B6D" w14:textId="77777777" w:rsidTr="006417F8">
        <w:trPr>
          <w:trHeight w:val="300"/>
        </w:trPr>
        <w:tc>
          <w:tcPr>
            <w:tcW w:w="976" w:type="dxa"/>
            <w:noWrap/>
            <w:hideMark/>
          </w:tcPr>
          <w:p w14:paraId="51F38F3E" w14:textId="77777777" w:rsidR="00556693" w:rsidRPr="00556693" w:rsidRDefault="00556693" w:rsidP="00556693">
            <w:pPr>
              <w:jc w:val="left"/>
            </w:pPr>
            <w:r w:rsidRPr="00556693">
              <w:t>5,975</w:t>
            </w:r>
          </w:p>
        </w:tc>
        <w:tc>
          <w:tcPr>
            <w:tcW w:w="976" w:type="dxa"/>
            <w:noWrap/>
            <w:hideMark/>
          </w:tcPr>
          <w:p w14:paraId="07CB17F7" w14:textId="77777777" w:rsidR="00556693" w:rsidRPr="00556693" w:rsidRDefault="00556693" w:rsidP="00556693">
            <w:pPr>
              <w:jc w:val="left"/>
            </w:pPr>
            <w:r w:rsidRPr="00556693">
              <w:t>3,52</w:t>
            </w:r>
          </w:p>
        </w:tc>
      </w:tr>
      <w:tr w:rsidR="00556693" w:rsidRPr="00556693" w14:paraId="3AAF8794" w14:textId="77777777" w:rsidTr="006417F8">
        <w:trPr>
          <w:trHeight w:val="300"/>
        </w:trPr>
        <w:tc>
          <w:tcPr>
            <w:tcW w:w="976" w:type="dxa"/>
            <w:noWrap/>
            <w:hideMark/>
          </w:tcPr>
          <w:p w14:paraId="161FDD06" w14:textId="77777777" w:rsidR="00556693" w:rsidRPr="00556693" w:rsidRDefault="00556693" w:rsidP="00556693">
            <w:pPr>
              <w:jc w:val="left"/>
            </w:pPr>
            <w:r w:rsidRPr="00556693">
              <w:t>6,092</w:t>
            </w:r>
          </w:p>
        </w:tc>
        <w:tc>
          <w:tcPr>
            <w:tcW w:w="976" w:type="dxa"/>
            <w:noWrap/>
            <w:hideMark/>
          </w:tcPr>
          <w:p w14:paraId="5F6EDA09" w14:textId="77777777" w:rsidR="00556693" w:rsidRPr="00556693" w:rsidRDefault="00556693" w:rsidP="00556693">
            <w:pPr>
              <w:jc w:val="left"/>
            </w:pPr>
            <w:r w:rsidRPr="00556693">
              <w:t>3,485</w:t>
            </w:r>
          </w:p>
        </w:tc>
      </w:tr>
      <w:tr w:rsidR="00556693" w:rsidRPr="00556693" w14:paraId="15CC327F" w14:textId="77777777" w:rsidTr="006417F8">
        <w:trPr>
          <w:trHeight w:val="300"/>
        </w:trPr>
        <w:tc>
          <w:tcPr>
            <w:tcW w:w="976" w:type="dxa"/>
            <w:noWrap/>
            <w:hideMark/>
          </w:tcPr>
          <w:p w14:paraId="7AF0F95A" w14:textId="77777777" w:rsidR="00556693" w:rsidRPr="00556693" w:rsidRDefault="00556693" w:rsidP="00556693">
            <w:pPr>
              <w:jc w:val="left"/>
            </w:pPr>
            <w:r w:rsidRPr="00556693">
              <w:t>6,208</w:t>
            </w:r>
          </w:p>
        </w:tc>
        <w:tc>
          <w:tcPr>
            <w:tcW w:w="976" w:type="dxa"/>
            <w:noWrap/>
            <w:hideMark/>
          </w:tcPr>
          <w:p w14:paraId="099AE191" w14:textId="77777777" w:rsidR="00556693" w:rsidRPr="00556693" w:rsidRDefault="00556693" w:rsidP="00556693">
            <w:pPr>
              <w:jc w:val="left"/>
            </w:pPr>
            <w:r w:rsidRPr="00556693">
              <w:t>3,495</w:t>
            </w:r>
          </w:p>
        </w:tc>
      </w:tr>
      <w:tr w:rsidR="00556693" w:rsidRPr="00556693" w14:paraId="6D3C3F3B" w14:textId="77777777" w:rsidTr="006417F8">
        <w:trPr>
          <w:trHeight w:val="300"/>
        </w:trPr>
        <w:tc>
          <w:tcPr>
            <w:tcW w:w="976" w:type="dxa"/>
            <w:noWrap/>
            <w:hideMark/>
          </w:tcPr>
          <w:p w14:paraId="55B9FC2A" w14:textId="77777777" w:rsidR="00556693" w:rsidRPr="00556693" w:rsidRDefault="00556693" w:rsidP="00556693">
            <w:pPr>
              <w:jc w:val="left"/>
            </w:pPr>
            <w:r w:rsidRPr="00556693">
              <w:t>6,324</w:t>
            </w:r>
          </w:p>
        </w:tc>
        <w:tc>
          <w:tcPr>
            <w:tcW w:w="976" w:type="dxa"/>
            <w:noWrap/>
            <w:hideMark/>
          </w:tcPr>
          <w:p w14:paraId="5B0BC2C7" w14:textId="77777777" w:rsidR="00556693" w:rsidRPr="00556693" w:rsidRDefault="00556693" w:rsidP="00556693">
            <w:pPr>
              <w:jc w:val="left"/>
            </w:pPr>
            <w:r w:rsidRPr="00556693">
              <w:t>3,485</w:t>
            </w:r>
          </w:p>
        </w:tc>
      </w:tr>
      <w:tr w:rsidR="00556693" w:rsidRPr="00556693" w14:paraId="4D0A5E10" w14:textId="77777777" w:rsidTr="006417F8">
        <w:trPr>
          <w:trHeight w:val="300"/>
        </w:trPr>
        <w:tc>
          <w:tcPr>
            <w:tcW w:w="976" w:type="dxa"/>
            <w:noWrap/>
            <w:hideMark/>
          </w:tcPr>
          <w:p w14:paraId="3B52ACB3" w14:textId="77777777" w:rsidR="00556693" w:rsidRPr="00556693" w:rsidRDefault="00556693" w:rsidP="00556693">
            <w:pPr>
              <w:jc w:val="left"/>
            </w:pPr>
            <w:r w:rsidRPr="00556693">
              <w:t>6,525</w:t>
            </w:r>
          </w:p>
        </w:tc>
        <w:tc>
          <w:tcPr>
            <w:tcW w:w="976" w:type="dxa"/>
            <w:noWrap/>
            <w:hideMark/>
          </w:tcPr>
          <w:p w14:paraId="6DB82904" w14:textId="77777777" w:rsidR="00556693" w:rsidRPr="00556693" w:rsidRDefault="00556693" w:rsidP="00556693">
            <w:pPr>
              <w:jc w:val="left"/>
            </w:pPr>
            <w:r w:rsidRPr="00556693">
              <w:t>3,43</w:t>
            </w:r>
          </w:p>
        </w:tc>
      </w:tr>
      <w:tr w:rsidR="00556693" w:rsidRPr="00556693" w14:paraId="3420ACAE" w14:textId="77777777" w:rsidTr="006417F8">
        <w:trPr>
          <w:trHeight w:val="300"/>
        </w:trPr>
        <w:tc>
          <w:tcPr>
            <w:tcW w:w="976" w:type="dxa"/>
            <w:noWrap/>
            <w:hideMark/>
          </w:tcPr>
          <w:p w14:paraId="21C75CF6" w14:textId="77777777" w:rsidR="00556693" w:rsidRPr="00556693" w:rsidRDefault="00556693" w:rsidP="00556693">
            <w:pPr>
              <w:jc w:val="left"/>
            </w:pPr>
            <w:r w:rsidRPr="00556693">
              <w:t>6,641</w:t>
            </w:r>
          </w:p>
        </w:tc>
        <w:tc>
          <w:tcPr>
            <w:tcW w:w="976" w:type="dxa"/>
            <w:noWrap/>
            <w:hideMark/>
          </w:tcPr>
          <w:p w14:paraId="78461857" w14:textId="77777777" w:rsidR="00556693" w:rsidRPr="00556693" w:rsidRDefault="00556693" w:rsidP="00556693">
            <w:pPr>
              <w:jc w:val="left"/>
            </w:pPr>
            <w:r w:rsidRPr="00556693">
              <w:t>3,405</w:t>
            </w:r>
          </w:p>
        </w:tc>
      </w:tr>
      <w:tr w:rsidR="00556693" w:rsidRPr="00556693" w14:paraId="300DCD5B" w14:textId="77777777" w:rsidTr="006417F8">
        <w:trPr>
          <w:trHeight w:val="300"/>
        </w:trPr>
        <w:tc>
          <w:tcPr>
            <w:tcW w:w="976" w:type="dxa"/>
            <w:noWrap/>
            <w:hideMark/>
          </w:tcPr>
          <w:p w14:paraId="648D586A" w14:textId="77777777" w:rsidR="00556693" w:rsidRPr="00556693" w:rsidRDefault="00556693" w:rsidP="00556693">
            <w:pPr>
              <w:jc w:val="left"/>
            </w:pPr>
            <w:r w:rsidRPr="00556693">
              <w:t>6,758</w:t>
            </w:r>
          </w:p>
        </w:tc>
        <w:tc>
          <w:tcPr>
            <w:tcW w:w="976" w:type="dxa"/>
            <w:noWrap/>
            <w:hideMark/>
          </w:tcPr>
          <w:p w14:paraId="1D85C61B" w14:textId="77777777" w:rsidR="00556693" w:rsidRPr="00556693" w:rsidRDefault="00556693" w:rsidP="00556693">
            <w:pPr>
              <w:jc w:val="left"/>
            </w:pPr>
            <w:r w:rsidRPr="00556693">
              <w:t>3,335</w:t>
            </w:r>
          </w:p>
        </w:tc>
      </w:tr>
      <w:tr w:rsidR="00556693" w:rsidRPr="00556693" w14:paraId="3893BCD0" w14:textId="77777777" w:rsidTr="006417F8">
        <w:trPr>
          <w:trHeight w:val="300"/>
        </w:trPr>
        <w:tc>
          <w:tcPr>
            <w:tcW w:w="976" w:type="dxa"/>
            <w:noWrap/>
            <w:hideMark/>
          </w:tcPr>
          <w:p w14:paraId="1C8BE3D8" w14:textId="77777777" w:rsidR="00556693" w:rsidRPr="00556693" w:rsidRDefault="00556693" w:rsidP="00556693">
            <w:pPr>
              <w:jc w:val="left"/>
            </w:pPr>
            <w:r w:rsidRPr="00556693">
              <w:t>6,874</w:t>
            </w:r>
          </w:p>
        </w:tc>
        <w:tc>
          <w:tcPr>
            <w:tcW w:w="976" w:type="dxa"/>
            <w:noWrap/>
            <w:hideMark/>
          </w:tcPr>
          <w:p w14:paraId="3DB08965" w14:textId="77777777" w:rsidR="00556693" w:rsidRPr="00556693" w:rsidRDefault="00556693" w:rsidP="00556693">
            <w:pPr>
              <w:jc w:val="left"/>
            </w:pPr>
            <w:r w:rsidRPr="00556693">
              <w:t>3,28</w:t>
            </w:r>
          </w:p>
        </w:tc>
      </w:tr>
      <w:tr w:rsidR="00556693" w:rsidRPr="00556693" w14:paraId="7392867B" w14:textId="77777777" w:rsidTr="006417F8">
        <w:trPr>
          <w:trHeight w:val="300"/>
        </w:trPr>
        <w:tc>
          <w:tcPr>
            <w:tcW w:w="976" w:type="dxa"/>
            <w:noWrap/>
            <w:hideMark/>
          </w:tcPr>
          <w:p w14:paraId="16BF383A" w14:textId="77777777" w:rsidR="00556693" w:rsidRPr="00556693" w:rsidRDefault="00556693" w:rsidP="00556693">
            <w:pPr>
              <w:jc w:val="left"/>
            </w:pPr>
            <w:r w:rsidRPr="00556693">
              <w:t>6,995</w:t>
            </w:r>
          </w:p>
        </w:tc>
        <w:tc>
          <w:tcPr>
            <w:tcW w:w="976" w:type="dxa"/>
            <w:noWrap/>
            <w:hideMark/>
          </w:tcPr>
          <w:p w14:paraId="40DCD98B" w14:textId="77777777" w:rsidR="00556693" w:rsidRPr="00556693" w:rsidRDefault="00556693" w:rsidP="00556693">
            <w:pPr>
              <w:jc w:val="left"/>
            </w:pPr>
            <w:r w:rsidRPr="00556693">
              <w:t>3,215</w:t>
            </w:r>
          </w:p>
        </w:tc>
      </w:tr>
      <w:tr w:rsidR="00556693" w:rsidRPr="00556693" w14:paraId="610C24CB" w14:textId="77777777" w:rsidTr="006417F8">
        <w:trPr>
          <w:trHeight w:val="300"/>
        </w:trPr>
        <w:tc>
          <w:tcPr>
            <w:tcW w:w="976" w:type="dxa"/>
            <w:noWrap/>
            <w:hideMark/>
          </w:tcPr>
          <w:p w14:paraId="573E067B" w14:textId="77777777" w:rsidR="00556693" w:rsidRPr="00556693" w:rsidRDefault="00556693" w:rsidP="00556693">
            <w:pPr>
              <w:jc w:val="left"/>
            </w:pPr>
            <w:r w:rsidRPr="00556693">
              <w:t>7,111</w:t>
            </w:r>
          </w:p>
        </w:tc>
        <w:tc>
          <w:tcPr>
            <w:tcW w:w="976" w:type="dxa"/>
            <w:noWrap/>
            <w:hideMark/>
          </w:tcPr>
          <w:p w14:paraId="018B88CF" w14:textId="77777777" w:rsidR="00556693" w:rsidRPr="00556693" w:rsidRDefault="00556693" w:rsidP="00556693">
            <w:pPr>
              <w:jc w:val="left"/>
            </w:pPr>
            <w:r w:rsidRPr="00556693">
              <w:t>3,19</w:t>
            </w:r>
          </w:p>
        </w:tc>
      </w:tr>
      <w:tr w:rsidR="00556693" w:rsidRPr="00556693" w14:paraId="76A50E57" w14:textId="77777777" w:rsidTr="006417F8">
        <w:trPr>
          <w:trHeight w:val="300"/>
        </w:trPr>
        <w:tc>
          <w:tcPr>
            <w:tcW w:w="976" w:type="dxa"/>
            <w:noWrap/>
            <w:hideMark/>
          </w:tcPr>
          <w:p w14:paraId="29EC7769" w14:textId="77777777" w:rsidR="00556693" w:rsidRPr="00556693" w:rsidRDefault="00556693" w:rsidP="00556693">
            <w:pPr>
              <w:jc w:val="left"/>
            </w:pPr>
            <w:r w:rsidRPr="00556693">
              <w:t>7,228</w:t>
            </w:r>
          </w:p>
        </w:tc>
        <w:tc>
          <w:tcPr>
            <w:tcW w:w="976" w:type="dxa"/>
            <w:noWrap/>
            <w:hideMark/>
          </w:tcPr>
          <w:p w14:paraId="6FADB927" w14:textId="77777777" w:rsidR="00556693" w:rsidRPr="00556693" w:rsidRDefault="00556693" w:rsidP="00556693">
            <w:pPr>
              <w:jc w:val="left"/>
            </w:pPr>
            <w:r w:rsidRPr="00556693">
              <w:t>3,125</w:t>
            </w:r>
          </w:p>
        </w:tc>
      </w:tr>
      <w:tr w:rsidR="00556693" w:rsidRPr="00556693" w14:paraId="3E08A8F6" w14:textId="77777777" w:rsidTr="006417F8">
        <w:trPr>
          <w:trHeight w:val="300"/>
        </w:trPr>
        <w:tc>
          <w:tcPr>
            <w:tcW w:w="976" w:type="dxa"/>
            <w:noWrap/>
            <w:hideMark/>
          </w:tcPr>
          <w:p w14:paraId="35242581" w14:textId="77777777" w:rsidR="00556693" w:rsidRPr="00556693" w:rsidRDefault="00556693" w:rsidP="00556693">
            <w:pPr>
              <w:jc w:val="left"/>
            </w:pPr>
            <w:r w:rsidRPr="00556693">
              <w:t>7,345</w:t>
            </w:r>
          </w:p>
        </w:tc>
        <w:tc>
          <w:tcPr>
            <w:tcW w:w="976" w:type="dxa"/>
            <w:noWrap/>
            <w:hideMark/>
          </w:tcPr>
          <w:p w14:paraId="46BF901E" w14:textId="77777777" w:rsidR="00556693" w:rsidRPr="00556693" w:rsidRDefault="00556693" w:rsidP="00556693">
            <w:pPr>
              <w:jc w:val="left"/>
            </w:pPr>
            <w:r w:rsidRPr="00556693">
              <w:t>3,13</w:t>
            </w:r>
          </w:p>
        </w:tc>
      </w:tr>
      <w:tr w:rsidR="00556693" w:rsidRPr="00556693" w14:paraId="49D81FE6" w14:textId="77777777" w:rsidTr="006417F8">
        <w:trPr>
          <w:trHeight w:val="300"/>
        </w:trPr>
        <w:tc>
          <w:tcPr>
            <w:tcW w:w="976" w:type="dxa"/>
            <w:noWrap/>
            <w:hideMark/>
          </w:tcPr>
          <w:p w14:paraId="6D46CBF1" w14:textId="77777777" w:rsidR="00556693" w:rsidRPr="00556693" w:rsidRDefault="00556693" w:rsidP="00556693">
            <w:pPr>
              <w:jc w:val="left"/>
            </w:pPr>
            <w:r w:rsidRPr="00556693">
              <w:t>7,461</w:t>
            </w:r>
          </w:p>
        </w:tc>
        <w:tc>
          <w:tcPr>
            <w:tcW w:w="976" w:type="dxa"/>
            <w:noWrap/>
            <w:hideMark/>
          </w:tcPr>
          <w:p w14:paraId="500ACFF1" w14:textId="77777777" w:rsidR="00556693" w:rsidRPr="00556693" w:rsidRDefault="00556693" w:rsidP="00556693">
            <w:pPr>
              <w:jc w:val="left"/>
            </w:pPr>
            <w:r w:rsidRPr="00556693">
              <w:t>3,095</w:t>
            </w:r>
          </w:p>
        </w:tc>
      </w:tr>
      <w:tr w:rsidR="00556693" w:rsidRPr="00556693" w14:paraId="7B34532A" w14:textId="77777777" w:rsidTr="006417F8">
        <w:trPr>
          <w:trHeight w:val="300"/>
        </w:trPr>
        <w:tc>
          <w:tcPr>
            <w:tcW w:w="976" w:type="dxa"/>
            <w:noWrap/>
            <w:hideMark/>
          </w:tcPr>
          <w:p w14:paraId="034CA21C" w14:textId="77777777" w:rsidR="00556693" w:rsidRPr="00556693" w:rsidRDefault="00556693" w:rsidP="00556693">
            <w:pPr>
              <w:jc w:val="left"/>
            </w:pPr>
            <w:r w:rsidRPr="00556693">
              <w:t>7,577</w:t>
            </w:r>
          </w:p>
        </w:tc>
        <w:tc>
          <w:tcPr>
            <w:tcW w:w="976" w:type="dxa"/>
            <w:noWrap/>
            <w:hideMark/>
          </w:tcPr>
          <w:p w14:paraId="2DF3C0B3" w14:textId="77777777" w:rsidR="00556693" w:rsidRPr="00556693" w:rsidRDefault="00556693" w:rsidP="00556693">
            <w:pPr>
              <w:jc w:val="left"/>
            </w:pPr>
            <w:r w:rsidRPr="00556693">
              <w:t>3,075</w:t>
            </w:r>
          </w:p>
        </w:tc>
      </w:tr>
      <w:tr w:rsidR="00556693" w:rsidRPr="00556693" w14:paraId="29721290" w14:textId="77777777" w:rsidTr="006417F8">
        <w:trPr>
          <w:trHeight w:val="300"/>
        </w:trPr>
        <w:tc>
          <w:tcPr>
            <w:tcW w:w="976" w:type="dxa"/>
            <w:noWrap/>
            <w:hideMark/>
          </w:tcPr>
          <w:p w14:paraId="216775AF" w14:textId="77777777" w:rsidR="00556693" w:rsidRPr="00556693" w:rsidRDefault="00556693" w:rsidP="00556693">
            <w:pPr>
              <w:jc w:val="left"/>
            </w:pPr>
            <w:r w:rsidRPr="00556693">
              <w:t>7,778</w:t>
            </w:r>
          </w:p>
        </w:tc>
        <w:tc>
          <w:tcPr>
            <w:tcW w:w="976" w:type="dxa"/>
            <w:noWrap/>
            <w:hideMark/>
          </w:tcPr>
          <w:p w14:paraId="191A8521" w14:textId="77777777" w:rsidR="00556693" w:rsidRPr="00556693" w:rsidRDefault="00556693" w:rsidP="00556693">
            <w:pPr>
              <w:jc w:val="left"/>
            </w:pPr>
            <w:r w:rsidRPr="00556693">
              <w:t>3,085</w:t>
            </w:r>
          </w:p>
        </w:tc>
      </w:tr>
      <w:tr w:rsidR="00556693" w:rsidRPr="00556693" w14:paraId="3AD27FF6" w14:textId="77777777" w:rsidTr="006417F8">
        <w:trPr>
          <w:trHeight w:val="300"/>
        </w:trPr>
        <w:tc>
          <w:tcPr>
            <w:tcW w:w="976" w:type="dxa"/>
            <w:noWrap/>
            <w:hideMark/>
          </w:tcPr>
          <w:p w14:paraId="183EF468" w14:textId="77777777" w:rsidR="00556693" w:rsidRPr="00556693" w:rsidRDefault="00556693" w:rsidP="00556693">
            <w:pPr>
              <w:jc w:val="left"/>
            </w:pPr>
            <w:r w:rsidRPr="00556693">
              <w:t>7,895</w:t>
            </w:r>
          </w:p>
        </w:tc>
        <w:tc>
          <w:tcPr>
            <w:tcW w:w="976" w:type="dxa"/>
            <w:noWrap/>
            <w:hideMark/>
          </w:tcPr>
          <w:p w14:paraId="4233084E" w14:textId="77777777" w:rsidR="00556693" w:rsidRPr="00556693" w:rsidRDefault="00556693" w:rsidP="00556693">
            <w:pPr>
              <w:jc w:val="left"/>
            </w:pPr>
            <w:r w:rsidRPr="00556693">
              <w:t>3,085</w:t>
            </w:r>
          </w:p>
        </w:tc>
      </w:tr>
      <w:tr w:rsidR="00556693" w:rsidRPr="00556693" w14:paraId="7B6D43C9" w14:textId="77777777" w:rsidTr="006417F8">
        <w:trPr>
          <w:trHeight w:val="300"/>
        </w:trPr>
        <w:tc>
          <w:tcPr>
            <w:tcW w:w="976" w:type="dxa"/>
            <w:noWrap/>
            <w:hideMark/>
          </w:tcPr>
          <w:p w14:paraId="3883E239" w14:textId="77777777" w:rsidR="00556693" w:rsidRPr="00556693" w:rsidRDefault="00556693" w:rsidP="00556693">
            <w:pPr>
              <w:jc w:val="left"/>
            </w:pPr>
            <w:r w:rsidRPr="00556693">
              <w:t>8,019</w:t>
            </w:r>
          </w:p>
        </w:tc>
        <w:tc>
          <w:tcPr>
            <w:tcW w:w="976" w:type="dxa"/>
            <w:noWrap/>
            <w:hideMark/>
          </w:tcPr>
          <w:p w14:paraId="368A8717" w14:textId="77777777" w:rsidR="00556693" w:rsidRPr="00556693" w:rsidRDefault="00556693" w:rsidP="00556693">
            <w:pPr>
              <w:jc w:val="left"/>
            </w:pPr>
            <w:r w:rsidRPr="00556693">
              <w:t>3,12</w:t>
            </w:r>
          </w:p>
        </w:tc>
      </w:tr>
      <w:tr w:rsidR="00556693" w:rsidRPr="00556693" w14:paraId="0B72BAEF" w14:textId="77777777" w:rsidTr="006417F8">
        <w:trPr>
          <w:trHeight w:val="300"/>
        </w:trPr>
        <w:tc>
          <w:tcPr>
            <w:tcW w:w="976" w:type="dxa"/>
            <w:noWrap/>
            <w:hideMark/>
          </w:tcPr>
          <w:p w14:paraId="29CE6C55" w14:textId="77777777" w:rsidR="00556693" w:rsidRPr="00556693" w:rsidRDefault="00556693" w:rsidP="00556693">
            <w:pPr>
              <w:jc w:val="left"/>
            </w:pPr>
            <w:r w:rsidRPr="00556693">
              <w:t>8,135</w:t>
            </w:r>
          </w:p>
        </w:tc>
        <w:tc>
          <w:tcPr>
            <w:tcW w:w="976" w:type="dxa"/>
            <w:noWrap/>
            <w:hideMark/>
          </w:tcPr>
          <w:p w14:paraId="6F1ECB86" w14:textId="77777777" w:rsidR="00556693" w:rsidRPr="00556693" w:rsidRDefault="00556693" w:rsidP="00556693">
            <w:pPr>
              <w:jc w:val="left"/>
            </w:pPr>
            <w:r w:rsidRPr="00556693">
              <w:t>3,145</w:t>
            </w:r>
          </w:p>
        </w:tc>
      </w:tr>
      <w:tr w:rsidR="00556693" w:rsidRPr="00556693" w14:paraId="12826F47" w14:textId="77777777" w:rsidTr="006417F8">
        <w:trPr>
          <w:trHeight w:val="300"/>
        </w:trPr>
        <w:tc>
          <w:tcPr>
            <w:tcW w:w="976" w:type="dxa"/>
            <w:noWrap/>
            <w:hideMark/>
          </w:tcPr>
          <w:p w14:paraId="4B7A21FD" w14:textId="77777777" w:rsidR="00556693" w:rsidRPr="00556693" w:rsidRDefault="00556693" w:rsidP="00556693">
            <w:pPr>
              <w:jc w:val="left"/>
            </w:pPr>
            <w:r w:rsidRPr="00556693">
              <w:t>8,252</w:t>
            </w:r>
          </w:p>
        </w:tc>
        <w:tc>
          <w:tcPr>
            <w:tcW w:w="976" w:type="dxa"/>
            <w:noWrap/>
            <w:hideMark/>
          </w:tcPr>
          <w:p w14:paraId="2776C579" w14:textId="77777777" w:rsidR="00556693" w:rsidRPr="00556693" w:rsidRDefault="00556693" w:rsidP="00556693">
            <w:pPr>
              <w:jc w:val="left"/>
            </w:pPr>
            <w:r w:rsidRPr="00556693">
              <w:t>3,115</w:t>
            </w:r>
          </w:p>
        </w:tc>
      </w:tr>
      <w:tr w:rsidR="00556693" w:rsidRPr="00556693" w14:paraId="3969EBB2" w14:textId="77777777" w:rsidTr="006417F8">
        <w:trPr>
          <w:trHeight w:val="300"/>
        </w:trPr>
        <w:tc>
          <w:tcPr>
            <w:tcW w:w="976" w:type="dxa"/>
            <w:noWrap/>
            <w:hideMark/>
          </w:tcPr>
          <w:p w14:paraId="30F3B2BD" w14:textId="77777777" w:rsidR="00556693" w:rsidRPr="00556693" w:rsidRDefault="00556693" w:rsidP="00556693">
            <w:pPr>
              <w:jc w:val="left"/>
            </w:pPr>
            <w:r w:rsidRPr="00556693">
              <w:t>8,368</w:t>
            </w:r>
          </w:p>
        </w:tc>
        <w:tc>
          <w:tcPr>
            <w:tcW w:w="976" w:type="dxa"/>
            <w:noWrap/>
            <w:hideMark/>
          </w:tcPr>
          <w:p w14:paraId="101CBC21" w14:textId="77777777" w:rsidR="00556693" w:rsidRPr="00556693" w:rsidRDefault="00556693" w:rsidP="00556693">
            <w:pPr>
              <w:jc w:val="left"/>
            </w:pPr>
            <w:r w:rsidRPr="00556693">
              <w:t>3,1</w:t>
            </w:r>
          </w:p>
        </w:tc>
      </w:tr>
      <w:tr w:rsidR="00556693" w:rsidRPr="00556693" w14:paraId="5504CB4F" w14:textId="77777777" w:rsidTr="006417F8">
        <w:trPr>
          <w:trHeight w:val="300"/>
        </w:trPr>
        <w:tc>
          <w:tcPr>
            <w:tcW w:w="976" w:type="dxa"/>
            <w:noWrap/>
            <w:hideMark/>
          </w:tcPr>
          <w:p w14:paraId="2F83DDDD" w14:textId="77777777" w:rsidR="00556693" w:rsidRPr="00556693" w:rsidRDefault="00556693" w:rsidP="00556693">
            <w:pPr>
              <w:jc w:val="left"/>
            </w:pPr>
            <w:r w:rsidRPr="00556693">
              <w:t>8,485</w:t>
            </w:r>
          </w:p>
        </w:tc>
        <w:tc>
          <w:tcPr>
            <w:tcW w:w="976" w:type="dxa"/>
            <w:noWrap/>
            <w:hideMark/>
          </w:tcPr>
          <w:p w14:paraId="70E324B9" w14:textId="77777777" w:rsidR="00556693" w:rsidRPr="00556693" w:rsidRDefault="00556693" w:rsidP="00556693">
            <w:pPr>
              <w:jc w:val="left"/>
            </w:pPr>
            <w:r w:rsidRPr="00556693">
              <w:t>3,1</w:t>
            </w:r>
          </w:p>
        </w:tc>
      </w:tr>
      <w:tr w:rsidR="00556693" w:rsidRPr="00556693" w14:paraId="0B37EADE" w14:textId="77777777" w:rsidTr="006417F8">
        <w:trPr>
          <w:trHeight w:val="300"/>
        </w:trPr>
        <w:tc>
          <w:tcPr>
            <w:tcW w:w="976" w:type="dxa"/>
            <w:noWrap/>
            <w:hideMark/>
          </w:tcPr>
          <w:p w14:paraId="33F88A83" w14:textId="77777777" w:rsidR="00556693" w:rsidRPr="00556693" w:rsidRDefault="00556693" w:rsidP="00556693">
            <w:pPr>
              <w:jc w:val="left"/>
            </w:pPr>
            <w:r w:rsidRPr="00556693">
              <w:t>8,601</w:t>
            </w:r>
          </w:p>
        </w:tc>
        <w:tc>
          <w:tcPr>
            <w:tcW w:w="976" w:type="dxa"/>
            <w:noWrap/>
            <w:hideMark/>
          </w:tcPr>
          <w:p w14:paraId="60E6A43F" w14:textId="77777777" w:rsidR="00556693" w:rsidRPr="00556693" w:rsidRDefault="00556693" w:rsidP="00556693">
            <w:pPr>
              <w:jc w:val="left"/>
            </w:pPr>
            <w:r w:rsidRPr="00556693">
              <w:t>3,08</w:t>
            </w:r>
          </w:p>
        </w:tc>
      </w:tr>
      <w:tr w:rsidR="00556693" w:rsidRPr="00556693" w14:paraId="15DEA629" w14:textId="77777777" w:rsidTr="006417F8">
        <w:trPr>
          <w:trHeight w:val="300"/>
        </w:trPr>
        <w:tc>
          <w:tcPr>
            <w:tcW w:w="976" w:type="dxa"/>
            <w:noWrap/>
            <w:hideMark/>
          </w:tcPr>
          <w:p w14:paraId="7B3A024A" w14:textId="77777777" w:rsidR="00556693" w:rsidRPr="00556693" w:rsidRDefault="00556693" w:rsidP="00556693">
            <w:pPr>
              <w:jc w:val="left"/>
            </w:pPr>
            <w:r w:rsidRPr="00556693">
              <w:t>8,717</w:t>
            </w:r>
          </w:p>
        </w:tc>
        <w:tc>
          <w:tcPr>
            <w:tcW w:w="976" w:type="dxa"/>
            <w:noWrap/>
            <w:hideMark/>
          </w:tcPr>
          <w:p w14:paraId="7B76C132" w14:textId="77777777" w:rsidR="00556693" w:rsidRPr="00556693" w:rsidRDefault="00556693" w:rsidP="00556693">
            <w:pPr>
              <w:jc w:val="left"/>
            </w:pPr>
            <w:r w:rsidRPr="00556693">
              <w:t>3,13</w:t>
            </w:r>
          </w:p>
        </w:tc>
      </w:tr>
      <w:tr w:rsidR="00556693" w:rsidRPr="00556693" w14:paraId="6C953B86" w14:textId="77777777" w:rsidTr="006417F8">
        <w:trPr>
          <w:trHeight w:val="300"/>
        </w:trPr>
        <w:tc>
          <w:tcPr>
            <w:tcW w:w="976" w:type="dxa"/>
            <w:noWrap/>
            <w:hideMark/>
          </w:tcPr>
          <w:p w14:paraId="19992446" w14:textId="77777777" w:rsidR="00556693" w:rsidRPr="00556693" w:rsidRDefault="00556693" w:rsidP="00556693">
            <w:pPr>
              <w:jc w:val="left"/>
            </w:pPr>
            <w:r w:rsidRPr="00556693">
              <w:t>8,834</w:t>
            </w:r>
          </w:p>
        </w:tc>
        <w:tc>
          <w:tcPr>
            <w:tcW w:w="976" w:type="dxa"/>
            <w:noWrap/>
            <w:hideMark/>
          </w:tcPr>
          <w:p w14:paraId="23115FCF" w14:textId="77777777" w:rsidR="00556693" w:rsidRPr="00556693" w:rsidRDefault="00556693" w:rsidP="00556693">
            <w:pPr>
              <w:jc w:val="left"/>
            </w:pPr>
            <w:r w:rsidRPr="00556693">
              <w:t>3,095</w:t>
            </w:r>
          </w:p>
        </w:tc>
      </w:tr>
      <w:tr w:rsidR="00556693" w:rsidRPr="00556693" w14:paraId="50B4ED93" w14:textId="77777777" w:rsidTr="006417F8">
        <w:trPr>
          <w:trHeight w:val="300"/>
        </w:trPr>
        <w:tc>
          <w:tcPr>
            <w:tcW w:w="976" w:type="dxa"/>
            <w:noWrap/>
            <w:hideMark/>
          </w:tcPr>
          <w:p w14:paraId="34196DC7" w14:textId="77777777" w:rsidR="00556693" w:rsidRPr="00556693" w:rsidRDefault="00556693" w:rsidP="00556693">
            <w:pPr>
              <w:jc w:val="left"/>
            </w:pPr>
            <w:r w:rsidRPr="00556693">
              <w:t>9,048</w:t>
            </w:r>
          </w:p>
        </w:tc>
        <w:tc>
          <w:tcPr>
            <w:tcW w:w="976" w:type="dxa"/>
            <w:noWrap/>
            <w:hideMark/>
          </w:tcPr>
          <w:p w14:paraId="4E954CED" w14:textId="77777777" w:rsidR="00556693" w:rsidRPr="00556693" w:rsidRDefault="00556693" w:rsidP="00556693">
            <w:pPr>
              <w:jc w:val="left"/>
            </w:pPr>
            <w:r w:rsidRPr="00556693">
              <w:t>3,055</w:t>
            </w:r>
          </w:p>
        </w:tc>
      </w:tr>
      <w:tr w:rsidR="00556693" w:rsidRPr="00556693" w14:paraId="6D99EBD4" w14:textId="77777777" w:rsidTr="006417F8">
        <w:trPr>
          <w:trHeight w:val="300"/>
        </w:trPr>
        <w:tc>
          <w:tcPr>
            <w:tcW w:w="976" w:type="dxa"/>
            <w:noWrap/>
            <w:hideMark/>
          </w:tcPr>
          <w:p w14:paraId="480AF333" w14:textId="77777777" w:rsidR="00556693" w:rsidRPr="00556693" w:rsidRDefault="00556693" w:rsidP="00556693">
            <w:pPr>
              <w:jc w:val="left"/>
            </w:pPr>
            <w:r w:rsidRPr="00556693">
              <w:t>9,164</w:t>
            </w:r>
          </w:p>
        </w:tc>
        <w:tc>
          <w:tcPr>
            <w:tcW w:w="976" w:type="dxa"/>
            <w:noWrap/>
            <w:hideMark/>
          </w:tcPr>
          <w:p w14:paraId="6720BA5A" w14:textId="77777777" w:rsidR="00556693" w:rsidRPr="00556693" w:rsidRDefault="00556693" w:rsidP="00556693">
            <w:pPr>
              <w:jc w:val="left"/>
            </w:pPr>
            <w:r w:rsidRPr="00556693">
              <w:t>3,03</w:t>
            </w:r>
          </w:p>
        </w:tc>
      </w:tr>
      <w:tr w:rsidR="00556693" w:rsidRPr="00556693" w14:paraId="5DE856F0" w14:textId="77777777" w:rsidTr="006417F8">
        <w:trPr>
          <w:trHeight w:val="300"/>
        </w:trPr>
        <w:tc>
          <w:tcPr>
            <w:tcW w:w="976" w:type="dxa"/>
            <w:noWrap/>
            <w:hideMark/>
          </w:tcPr>
          <w:p w14:paraId="44F91BC0" w14:textId="77777777" w:rsidR="00556693" w:rsidRPr="00556693" w:rsidRDefault="00556693" w:rsidP="00556693">
            <w:pPr>
              <w:jc w:val="left"/>
            </w:pPr>
            <w:r w:rsidRPr="00556693">
              <w:t>9,28</w:t>
            </w:r>
          </w:p>
        </w:tc>
        <w:tc>
          <w:tcPr>
            <w:tcW w:w="976" w:type="dxa"/>
            <w:noWrap/>
            <w:hideMark/>
          </w:tcPr>
          <w:p w14:paraId="23AA78C8" w14:textId="77777777" w:rsidR="00556693" w:rsidRPr="00556693" w:rsidRDefault="00556693" w:rsidP="00556693">
            <w:pPr>
              <w:jc w:val="left"/>
            </w:pPr>
            <w:r w:rsidRPr="00556693">
              <w:t>2,99</w:t>
            </w:r>
          </w:p>
        </w:tc>
      </w:tr>
      <w:tr w:rsidR="00556693" w:rsidRPr="00556693" w14:paraId="1CC9C329" w14:textId="77777777" w:rsidTr="006417F8">
        <w:trPr>
          <w:trHeight w:val="300"/>
        </w:trPr>
        <w:tc>
          <w:tcPr>
            <w:tcW w:w="976" w:type="dxa"/>
            <w:noWrap/>
            <w:hideMark/>
          </w:tcPr>
          <w:p w14:paraId="355C1D90" w14:textId="77777777" w:rsidR="00556693" w:rsidRPr="00556693" w:rsidRDefault="00556693" w:rsidP="00556693">
            <w:pPr>
              <w:jc w:val="left"/>
            </w:pPr>
            <w:r w:rsidRPr="00556693">
              <w:t>9,406</w:t>
            </w:r>
          </w:p>
        </w:tc>
        <w:tc>
          <w:tcPr>
            <w:tcW w:w="976" w:type="dxa"/>
            <w:noWrap/>
            <w:hideMark/>
          </w:tcPr>
          <w:p w14:paraId="29E6F821" w14:textId="77777777" w:rsidR="00556693" w:rsidRPr="00556693" w:rsidRDefault="00556693" w:rsidP="00556693">
            <w:pPr>
              <w:jc w:val="left"/>
            </w:pPr>
            <w:r w:rsidRPr="00556693">
              <w:t>2,94</w:t>
            </w:r>
          </w:p>
        </w:tc>
      </w:tr>
      <w:tr w:rsidR="00556693" w:rsidRPr="00556693" w14:paraId="39DFB656" w14:textId="77777777" w:rsidTr="006417F8">
        <w:trPr>
          <w:trHeight w:val="300"/>
        </w:trPr>
        <w:tc>
          <w:tcPr>
            <w:tcW w:w="976" w:type="dxa"/>
            <w:noWrap/>
            <w:hideMark/>
          </w:tcPr>
          <w:p w14:paraId="0350C614" w14:textId="77777777" w:rsidR="00556693" w:rsidRPr="00556693" w:rsidRDefault="00556693" w:rsidP="00556693">
            <w:pPr>
              <w:jc w:val="left"/>
            </w:pPr>
            <w:r w:rsidRPr="00556693">
              <w:t>9,523</w:t>
            </w:r>
          </w:p>
        </w:tc>
        <w:tc>
          <w:tcPr>
            <w:tcW w:w="976" w:type="dxa"/>
            <w:noWrap/>
            <w:hideMark/>
          </w:tcPr>
          <w:p w14:paraId="4CCB99FF" w14:textId="77777777" w:rsidR="00556693" w:rsidRPr="00556693" w:rsidRDefault="00556693" w:rsidP="00556693">
            <w:pPr>
              <w:jc w:val="left"/>
            </w:pPr>
            <w:r w:rsidRPr="00556693">
              <w:t>2,905</w:t>
            </w:r>
          </w:p>
        </w:tc>
      </w:tr>
      <w:tr w:rsidR="00556693" w:rsidRPr="00556693" w14:paraId="70E44109" w14:textId="77777777" w:rsidTr="006417F8">
        <w:trPr>
          <w:trHeight w:val="300"/>
        </w:trPr>
        <w:tc>
          <w:tcPr>
            <w:tcW w:w="976" w:type="dxa"/>
            <w:noWrap/>
            <w:hideMark/>
          </w:tcPr>
          <w:p w14:paraId="5662E4E5" w14:textId="77777777" w:rsidR="00556693" w:rsidRPr="00556693" w:rsidRDefault="00556693" w:rsidP="00556693">
            <w:pPr>
              <w:jc w:val="left"/>
            </w:pPr>
            <w:r w:rsidRPr="00556693">
              <w:t>9,639</w:t>
            </w:r>
          </w:p>
        </w:tc>
        <w:tc>
          <w:tcPr>
            <w:tcW w:w="976" w:type="dxa"/>
            <w:noWrap/>
            <w:hideMark/>
          </w:tcPr>
          <w:p w14:paraId="2AF4155C" w14:textId="77777777" w:rsidR="00556693" w:rsidRPr="00556693" w:rsidRDefault="00556693" w:rsidP="00556693">
            <w:pPr>
              <w:jc w:val="left"/>
            </w:pPr>
            <w:r w:rsidRPr="00556693">
              <w:t>2,9</w:t>
            </w:r>
          </w:p>
        </w:tc>
      </w:tr>
      <w:tr w:rsidR="00556693" w:rsidRPr="00556693" w14:paraId="39615023" w14:textId="77777777" w:rsidTr="006417F8">
        <w:trPr>
          <w:trHeight w:val="300"/>
        </w:trPr>
        <w:tc>
          <w:tcPr>
            <w:tcW w:w="976" w:type="dxa"/>
            <w:noWrap/>
            <w:hideMark/>
          </w:tcPr>
          <w:p w14:paraId="7F9FF592" w14:textId="77777777" w:rsidR="00556693" w:rsidRPr="00556693" w:rsidRDefault="00556693" w:rsidP="00556693">
            <w:pPr>
              <w:jc w:val="left"/>
            </w:pPr>
            <w:r w:rsidRPr="00556693">
              <w:t>9,755</w:t>
            </w:r>
          </w:p>
        </w:tc>
        <w:tc>
          <w:tcPr>
            <w:tcW w:w="976" w:type="dxa"/>
            <w:noWrap/>
            <w:hideMark/>
          </w:tcPr>
          <w:p w14:paraId="369CD342" w14:textId="77777777" w:rsidR="00556693" w:rsidRPr="00556693" w:rsidRDefault="00556693" w:rsidP="00556693">
            <w:pPr>
              <w:jc w:val="left"/>
            </w:pPr>
            <w:r w:rsidRPr="00556693">
              <w:t>2,91</w:t>
            </w:r>
          </w:p>
        </w:tc>
      </w:tr>
      <w:tr w:rsidR="00556693" w:rsidRPr="00556693" w14:paraId="61D403B8" w14:textId="77777777" w:rsidTr="006417F8">
        <w:trPr>
          <w:trHeight w:val="300"/>
        </w:trPr>
        <w:tc>
          <w:tcPr>
            <w:tcW w:w="976" w:type="dxa"/>
            <w:noWrap/>
            <w:hideMark/>
          </w:tcPr>
          <w:p w14:paraId="654C1B4A" w14:textId="77777777" w:rsidR="00556693" w:rsidRPr="00556693" w:rsidRDefault="00556693" w:rsidP="00556693">
            <w:pPr>
              <w:jc w:val="left"/>
            </w:pPr>
            <w:r w:rsidRPr="00556693">
              <w:t>9,872</w:t>
            </w:r>
          </w:p>
        </w:tc>
        <w:tc>
          <w:tcPr>
            <w:tcW w:w="976" w:type="dxa"/>
            <w:noWrap/>
            <w:hideMark/>
          </w:tcPr>
          <w:p w14:paraId="33BFD826" w14:textId="77777777" w:rsidR="00556693" w:rsidRPr="00556693" w:rsidRDefault="00556693" w:rsidP="00556693">
            <w:pPr>
              <w:jc w:val="left"/>
            </w:pPr>
            <w:r w:rsidRPr="00556693">
              <w:t>2,955</w:t>
            </w:r>
          </w:p>
        </w:tc>
      </w:tr>
      <w:tr w:rsidR="00556693" w:rsidRPr="00556693" w14:paraId="22758607" w14:textId="77777777" w:rsidTr="006417F8">
        <w:trPr>
          <w:trHeight w:val="300"/>
        </w:trPr>
        <w:tc>
          <w:tcPr>
            <w:tcW w:w="976" w:type="dxa"/>
            <w:noWrap/>
            <w:hideMark/>
          </w:tcPr>
          <w:p w14:paraId="1D9F827D" w14:textId="77777777" w:rsidR="00556693" w:rsidRPr="00556693" w:rsidRDefault="00556693" w:rsidP="00556693">
            <w:pPr>
              <w:jc w:val="left"/>
            </w:pPr>
            <w:r w:rsidRPr="00556693">
              <w:t>9,988</w:t>
            </w:r>
          </w:p>
        </w:tc>
        <w:tc>
          <w:tcPr>
            <w:tcW w:w="976" w:type="dxa"/>
            <w:noWrap/>
            <w:hideMark/>
          </w:tcPr>
          <w:p w14:paraId="0B5DA452" w14:textId="77777777" w:rsidR="00556693" w:rsidRPr="00556693" w:rsidRDefault="00556693" w:rsidP="00556693">
            <w:pPr>
              <w:jc w:val="left"/>
            </w:pPr>
            <w:r w:rsidRPr="00556693">
              <w:t>2,995</w:t>
            </w:r>
          </w:p>
        </w:tc>
      </w:tr>
      <w:tr w:rsidR="00556693" w:rsidRPr="00556693" w14:paraId="584B3383" w14:textId="77777777" w:rsidTr="006417F8">
        <w:trPr>
          <w:trHeight w:val="300"/>
        </w:trPr>
        <w:tc>
          <w:tcPr>
            <w:tcW w:w="976" w:type="dxa"/>
            <w:noWrap/>
            <w:hideMark/>
          </w:tcPr>
          <w:p w14:paraId="11A382C7" w14:textId="77777777" w:rsidR="00556693" w:rsidRPr="00556693" w:rsidRDefault="00556693" w:rsidP="00556693">
            <w:pPr>
              <w:jc w:val="left"/>
            </w:pPr>
            <w:r w:rsidRPr="00556693">
              <w:t>10,105</w:t>
            </w:r>
          </w:p>
        </w:tc>
        <w:tc>
          <w:tcPr>
            <w:tcW w:w="976" w:type="dxa"/>
            <w:noWrap/>
            <w:hideMark/>
          </w:tcPr>
          <w:p w14:paraId="48DCC3AA" w14:textId="77777777" w:rsidR="00556693" w:rsidRPr="00556693" w:rsidRDefault="00556693" w:rsidP="00556693">
            <w:pPr>
              <w:jc w:val="left"/>
            </w:pPr>
            <w:r w:rsidRPr="00556693">
              <w:t>3,045</w:t>
            </w:r>
          </w:p>
        </w:tc>
      </w:tr>
      <w:tr w:rsidR="00556693" w:rsidRPr="00556693" w14:paraId="1980E0B8" w14:textId="77777777" w:rsidTr="006417F8">
        <w:trPr>
          <w:trHeight w:val="300"/>
        </w:trPr>
        <w:tc>
          <w:tcPr>
            <w:tcW w:w="976" w:type="dxa"/>
            <w:noWrap/>
            <w:hideMark/>
          </w:tcPr>
          <w:p w14:paraId="580411DD" w14:textId="77777777" w:rsidR="00556693" w:rsidRPr="00556693" w:rsidRDefault="00556693" w:rsidP="00556693">
            <w:pPr>
              <w:jc w:val="left"/>
            </w:pPr>
            <w:r w:rsidRPr="00556693">
              <w:t>10,314</w:t>
            </w:r>
          </w:p>
        </w:tc>
        <w:tc>
          <w:tcPr>
            <w:tcW w:w="976" w:type="dxa"/>
            <w:noWrap/>
            <w:hideMark/>
          </w:tcPr>
          <w:p w14:paraId="2F2E2CFE" w14:textId="77777777" w:rsidR="00556693" w:rsidRPr="00556693" w:rsidRDefault="00556693" w:rsidP="00556693">
            <w:pPr>
              <w:jc w:val="left"/>
            </w:pPr>
            <w:r w:rsidRPr="00556693">
              <w:t>3,11</w:t>
            </w:r>
          </w:p>
        </w:tc>
      </w:tr>
      <w:tr w:rsidR="00556693" w:rsidRPr="00556693" w14:paraId="21E8D392" w14:textId="77777777" w:rsidTr="006417F8">
        <w:trPr>
          <w:trHeight w:val="300"/>
        </w:trPr>
        <w:tc>
          <w:tcPr>
            <w:tcW w:w="976" w:type="dxa"/>
            <w:noWrap/>
            <w:hideMark/>
          </w:tcPr>
          <w:p w14:paraId="0039C186" w14:textId="77777777" w:rsidR="00556693" w:rsidRPr="00556693" w:rsidRDefault="00556693" w:rsidP="00556693">
            <w:pPr>
              <w:jc w:val="left"/>
            </w:pPr>
            <w:r w:rsidRPr="00556693">
              <w:t>10,429</w:t>
            </w:r>
          </w:p>
        </w:tc>
        <w:tc>
          <w:tcPr>
            <w:tcW w:w="976" w:type="dxa"/>
            <w:noWrap/>
            <w:hideMark/>
          </w:tcPr>
          <w:p w14:paraId="42C1DA84" w14:textId="77777777" w:rsidR="00556693" w:rsidRPr="00556693" w:rsidRDefault="00556693" w:rsidP="00556693">
            <w:pPr>
              <w:jc w:val="left"/>
            </w:pPr>
            <w:r w:rsidRPr="00556693">
              <w:t>3,15</w:t>
            </w:r>
          </w:p>
        </w:tc>
      </w:tr>
      <w:tr w:rsidR="00556693" w:rsidRPr="00556693" w14:paraId="246B711E" w14:textId="77777777" w:rsidTr="006417F8">
        <w:trPr>
          <w:trHeight w:val="300"/>
        </w:trPr>
        <w:tc>
          <w:tcPr>
            <w:tcW w:w="976" w:type="dxa"/>
            <w:noWrap/>
            <w:hideMark/>
          </w:tcPr>
          <w:p w14:paraId="7C095330" w14:textId="77777777" w:rsidR="00556693" w:rsidRPr="00556693" w:rsidRDefault="00556693" w:rsidP="00556693">
            <w:pPr>
              <w:jc w:val="left"/>
            </w:pPr>
            <w:r w:rsidRPr="00556693">
              <w:t>10,546</w:t>
            </w:r>
          </w:p>
        </w:tc>
        <w:tc>
          <w:tcPr>
            <w:tcW w:w="976" w:type="dxa"/>
            <w:noWrap/>
            <w:hideMark/>
          </w:tcPr>
          <w:p w14:paraId="0CC95FC3" w14:textId="77777777" w:rsidR="00556693" w:rsidRPr="00556693" w:rsidRDefault="00556693" w:rsidP="00556693">
            <w:pPr>
              <w:jc w:val="left"/>
            </w:pPr>
            <w:r w:rsidRPr="00556693">
              <w:t>3,155</w:t>
            </w:r>
          </w:p>
        </w:tc>
      </w:tr>
      <w:tr w:rsidR="00556693" w:rsidRPr="00556693" w14:paraId="5628350C" w14:textId="77777777" w:rsidTr="006417F8">
        <w:trPr>
          <w:trHeight w:val="300"/>
        </w:trPr>
        <w:tc>
          <w:tcPr>
            <w:tcW w:w="976" w:type="dxa"/>
            <w:noWrap/>
            <w:hideMark/>
          </w:tcPr>
          <w:p w14:paraId="48DF44FE" w14:textId="77777777" w:rsidR="00556693" w:rsidRPr="00556693" w:rsidRDefault="00556693" w:rsidP="00556693">
            <w:pPr>
              <w:jc w:val="left"/>
            </w:pPr>
            <w:r w:rsidRPr="00556693">
              <w:t>10,662</w:t>
            </w:r>
          </w:p>
        </w:tc>
        <w:tc>
          <w:tcPr>
            <w:tcW w:w="976" w:type="dxa"/>
            <w:noWrap/>
            <w:hideMark/>
          </w:tcPr>
          <w:p w14:paraId="3866ADD9" w14:textId="77777777" w:rsidR="00556693" w:rsidRPr="00556693" w:rsidRDefault="00556693" w:rsidP="00556693">
            <w:pPr>
              <w:jc w:val="left"/>
            </w:pPr>
            <w:r w:rsidRPr="00556693">
              <w:t>3,17</w:t>
            </w:r>
          </w:p>
        </w:tc>
      </w:tr>
      <w:tr w:rsidR="00556693" w:rsidRPr="00556693" w14:paraId="6FC9BADC" w14:textId="77777777" w:rsidTr="006417F8">
        <w:trPr>
          <w:trHeight w:val="300"/>
        </w:trPr>
        <w:tc>
          <w:tcPr>
            <w:tcW w:w="976" w:type="dxa"/>
            <w:noWrap/>
            <w:hideMark/>
          </w:tcPr>
          <w:p w14:paraId="5F87F7AE" w14:textId="77777777" w:rsidR="00556693" w:rsidRPr="00556693" w:rsidRDefault="00556693" w:rsidP="00556693">
            <w:pPr>
              <w:jc w:val="left"/>
            </w:pPr>
            <w:r w:rsidRPr="00556693">
              <w:t>10,778</w:t>
            </w:r>
          </w:p>
        </w:tc>
        <w:tc>
          <w:tcPr>
            <w:tcW w:w="976" w:type="dxa"/>
            <w:noWrap/>
            <w:hideMark/>
          </w:tcPr>
          <w:p w14:paraId="7E35C4BE" w14:textId="77777777" w:rsidR="00556693" w:rsidRPr="00556693" w:rsidRDefault="00556693" w:rsidP="00556693">
            <w:pPr>
              <w:jc w:val="left"/>
            </w:pPr>
            <w:r w:rsidRPr="00556693">
              <w:t>3,2</w:t>
            </w:r>
          </w:p>
        </w:tc>
      </w:tr>
      <w:tr w:rsidR="00556693" w:rsidRPr="00556693" w14:paraId="59CB3C66" w14:textId="77777777" w:rsidTr="006417F8">
        <w:trPr>
          <w:trHeight w:val="300"/>
        </w:trPr>
        <w:tc>
          <w:tcPr>
            <w:tcW w:w="976" w:type="dxa"/>
            <w:noWrap/>
            <w:hideMark/>
          </w:tcPr>
          <w:p w14:paraId="29128448" w14:textId="77777777" w:rsidR="00556693" w:rsidRPr="00556693" w:rsidRDefault="00556693" w:rsidP="00556693">
            <w:pPr>
              <w:jc w:val="left"/>
            </w:pPr>
            <w:r w:rsidRPr="00556693">
              <w:t>10,895</w:t>
            </w:r>
          </w:p>
        </w:tc>
        <w:tc>
          <w:tcPr>
            <w:tcW w:w="976" w:type="dxa"/>
            <w:noWrap/>
            <w:hideMark/>
          </w:tcPr>
          <w:p w14:paraId="46698976" w14:textId="77777777" w:rsidR="00556693" w:rsidRPr="00556693" w:rsidRDefault="00556693" w:rsidP="00556693">
            <w:pPr>
              <w:jc w:val="left"/>
            </w:pPr>
            <w:r w:rsidRPr="00556693">
              <w:t>3,205</w:t>
            </w:r>
          </w:p>
        </w:tc>
      </w:tr>
      <w:tr w:rsidR="00556693" w:rsidRPr="00556693" w14:paraId="7A2DC94B" w14:textId="77777777" w:rsidTr="006417F8">
        <w:trPr>
          <w:trHeight w:val="300"/>
        </w:trPr>
        <w:tc>
          <w:tcPr>
            <w:tcW w:w="976" w:type="dxa"/>
            <w:noWrap/>
            <w:hideMark/>
          </w:tcPr>
          <w:p w14:paraId="64D8E84C" w14:textId="77777777" w:rsidR="00556693" w:rsidRPr="00556693" w:rsidRDefault="00556693" w:rsidP="00556693">
            <w:pPr>
              <w:jc w:val="left"/>
            </w:pPr>
            <w:r w:rsidRPr="00556693">
              <w:t>11,011</w:t>
            </w:r>
          </w:p>
        </w:tc>
        <w:tc>
          <w:tcPr>
            <w:tcW w:w="976" w:type="dxa"/>
            <w:noWrap/>
            <w:hideMark/>
          </w:tcPr>
          <w:p w14:paraId="7054A43E" w14:textId="77777777" w:rsidR="00556693" w:rsidRPr="00556693" w:rsidRDefault="00556693" w:rsidP="00556693">
            <w:pPr>
              <w:jc w:val="left"/>
            </w:pPr>
            <w:r w:rsidRPr="00556693">
              <w:t>3,235</w:t>
            </w:r>
          </w:p>
        </w:tc>
      </w:tr>
      <w:tr w:rsidR="00556693" w:rsidRPr="00556693" w14:paraId="19699501" w14:textId="77777777" w:rsidTr="006417F8">
        <w:trPr>
          <w:trHeight w:val="300"/>
        </w:trPr>
        <w:tc>
          <w:tcPr>
            <w:tcW w:w="976" w:type="dxa"/>
            <w:noWrap/>
            <w:hideMark/>
          </w:tcPr>
          <w:p w14:paraId="49903C4E" w14:textId="77777777" w:rsidR="00556693" w:rsidRPr="00556693" w:rsidRDefault="00556693" w:rsidP="00556693">
            <w:pPr>
              <w:jc w:val="left"/>
            </w:pPr>
            <w:r w:rsidRPr="00556693">
              <w:t>11,128</w:t>
            </w:r>
          </w:p>
        </w:tc>
        <w:tc>
          <w:tcPr>
            <w:tcW w:w="976" w:type="dxa"/>
            <w:noWrap/>
            <w:hideMark/>
          </w:tcPr>
          <w:p w14:paraId="3D665221" w14:textId="77777777" w:rsidR="00556693" w:rsidRPr="00556693" w:rsidRDefault="00556693" w:rsidP="00556693">
            <w:pPr>
              <w:jc w:val="left"/>
            </w:pPr>
            <w:r w:rsidRPr="00556693">
              <w:t>3,235</w:t>
            </w:r>
          </w:p>
        </w:tc>
      </w:tr>
      <w:tr w:rsidR="00556693" w:rsidRPr="00556693" w14:paraId="1BBF5684" w14:textId="77777777" w:rsidTr="006417F8">
        <w:trPr>
          <w:trHeight w:val="300"/>
        </w:trPr>
        <w:tc>
          <w:tcPr>
            <w:tcW w:w="976" w:type="dxa"/>
            <w:noWrap/>
            <w:hideMark/>
          </w:tcPr>
          <w:p w14:paraId="0286191D" w14:textId="77777777" w:rsidR="00556693" w:rsidRPr="00556693" w:rsidRDefault="00556693" w:rsidP="00556693">
            <w:pPr>
              <w:jc w:val="left"/>
            </w:pPr>
            <w:r w:rsidRPr="00556693">
              <w:t>11,244</w:t>
            </w:r>
          </w:p>
        </w:tc>
        <w:tc>
          <w:tcPr>
            <w:tcW w:w="976" w:type="dxa"/>
            <w:noWrap/>
            <w:hideMark/>
          </w:tcPr>
          <w:p w14:paraId="6D7E2787" w14:textId="77777777" w:rsidR="00556693" w:rsidRPr="00556693" w:rsidRDefault="00556693" w:rsidP="00556693">
            <w:pPr>
              <w:jc w:val="left"/>
            </w:pPr>
            <w:r w:rsidRPr="00556693">
              <w:t>3,275</w:t>
            </w:r>
          </w:p>
        </w:tc>
      </w:tr>
      <w:tr w:rsidR="00556693" w:rsidRPr="00556693" w14:paraId="2C8FA4AF" w14:textId="77777777" w:rsidTr="006417F8">
        <w:trPr>
          <w:trHeight w:val="300"/>
        </w:trPr>
        <w:tc>
          <w:tcPr>
            <w:tcW w:w="976" w:type="dxa"/>
            <w:noWrap/>
            <w:hideMark/>
          </w:tcPr>
          <w:p w14:paraId="1666C2B9" w14:textId="77777777" w:rsidR="00556693" w:rsidRPr="00556693" w:rsidRDefault="00556693" w:rsidP="00556693">
            <w:pPr>
              <w:jc w:val="left"/>
            </w:pPr>
            <w:r w:rsidRPr="00556693">
              <w:t>11,36</w:t>
            </w:r>
          </w:p>
        </w:tc>
        <w:tc>
          <w:tcPr>
            <w:tcW w:w="976" w:type="dxa"/>
            <w:noWrap/>
            <w:hideMark/>
          </w:tcPr>
          <w:p w14:paraId="7F48F298" w14:textId="77777777" w:rsidR="00556693" w:rsidRPr="00556693" w:rsidRDefault="00556693" w:rsidP="00556693">
            <w:pPr>
              <w:jc w:val="left"/>
            </w:pPr>
            <w:r w:rsidRPr="00556693">
              <w:t>3,3</w:t>
            </w:r>
          </w:p>
        </w:tc>
      </w:tr>
      <w:tr w:rsidR="00556693" w:rsidRPr="00556693" w14:paraId="01353A22" w14:textId="77777777" w:rsidTr="006417F8">
        <w:trPr>
          <w:trHeight w:val="300"/>
        </w:trPr>
        <w:tc>
          <w:tcPr>
            <w:tcW w:w="976" w:type="dxa"/>
            <w:noWrap/>
            <w:hideMark/>
          </w:tcPr>
          <w:p w14:paraId="1DADA3F8" w14:textId="77777777" w:rsidR="00556693" w:rsidRPr="00556693" w:rsidRDefault="00556693" w:rsidP="00556693">
            <w:pPr>
              <w:jc w:val="left"/>
            </w:pPr>
            <w:r w:rsidRPr="00556693">
              <w:t>11,561</w:t>
            </w:r>
          </w:p>
        </w:tc>
        <w:tc>
          <w:tcPr>
            <w:tcW w:w="976" w:type="dxa"/>
            <w:noWrap/>
            <w:hideMark/>
          </w:tcPr>
          <w:p w14:paraId="29782521" w14:textId="77777777" w:rsidR="00556693" w:rsidRPr="00556693" w:rsidRDefault="00556693" w:rsidP="00556693">
            <w:pPr>
              <w:jc w:val="left"/>
            </w:pPr>
            <w:r w:rsidRPr="00556693">
              <w:t>3,375</w:t>
            </w:r>
          </w:p>
        </w:tc>
      </w:tr>
      <w:tr w:rsidR="00556693" w:rsidRPr="00556693" w14:paraId="0FBDD00F" w14:textId="77777777" w:rsidTr="006417F8">
        <w:trPr>
          <w:trHeight w:val="300"/>
        </w:trPr>
        <w:tc>
          <w:tcPr>
            <w:tcW w:w="976" w:type="dxa"/>
            <w:noWrap/>
            <w:hideMark/>
          </w:tcPr>
          <w:p w14:paraId="7203E757" w14:textId="77777777" w:rsidR="00556693" w:rsidRPr="00556693" w:rsidRDefault="00556693" w:rsidP="00556693">
            <w:pPr>
              <w:jc w:val="left"/>
            </w:pPr>
            <w:r w:rsidRPr="00556693">
              <w:t>11,682</w:t>
            </w:r>
          </w:p>
        </w:tc>
        <w:tc>
          <w:tcPr>
            <w:tcW w:w="976" w:type="dxa"/>
            <w:noWrap/>
            <w:hideMark/>
          </w:tcPr>
          <w:p w14:paraId="1ACEEF44" w14:textId="77777777" w:rsidR="00556693" w:rsidRPr="00556693" w:rsidRDefault="00556693" w:rsidP="00556693">
            <w:pPr>
              <w:jc w:val="left"/>
            </w:pPr>
            <w:r w:rsidRPr="00556693">
              <w:t>3,415</w:t>
            </w:r>
          </w:p>
        </w:tc>
      </w:tr>
      <w:tr w:rsidR="00556693" w:rsidRPr="00556693" w14:paraId="45DFC2E4" w14:textId="77777777" w:rsidTr="006417F8">
        <w:trPr>
          <w:trHeight w:val="300"/>
        </w:trPr>
        <w:tc>
          <w:tcPr>
            <w:tcW w:w="976" w:type="dxa"/>
            <w:noWrap/>
            <w:hideMark/>
          </w:tcPr>
          <w:p w14:paraId="7FE38671" w14:textId="77777777" w:rsidR="00556693" w:rsidRPr="00556693" w:rsidRDefault="00556693" w:rsidP="00556693">
            <w:pPr>
              <w:jc w:val="left"/>
            </w:pPr>
            <w:r w:rsidRPr="00556693">
              <w:t>11,797</w:t>
            </w:r>
          </w:p>
        </w:tc>
        <w:tc>
          <w:tcPr>
            <w:tcW w:w="976" w:type="dxa"/>
            <w:noWrap/>
            <w:hideMark/>
          </w:tcPr>
          <w:p w14:paraId="56A9A9B1" w14:textId="77777777" w:rsidR="00556693" w:rsidRPr="00556693" w:rsidRDefault="00556693" w:rsidP="00556693">
            <w:pPr>
              <w:jc w:val="left"/>
            </w:pPr>
            <w:r w:rsidRPr="00556693">
              <w:t>3,47</w:t>
            </w:r>
          </w:p>
        </w:tc>
      </w:tr>
      <w:tr w:rsidR="00556693" w:rsidRPr="00556693" w14:paraId="4F4ACF38" w14:textId="77777777" w:rsidTr="006417F8">
        <w:trPr>
          <w:trHeight w:val="300"/>
        </w:trPr>
        <w:tc>
          <w:tcPr>
            <w:tcW w:w="976" w:type="dxa"/>
            <w:noWrap/>
            <w:hideMark/>
          </w:tcPr>
          <w:p w14:paraId="34448BA1" w14:textId="77777777" w:rsidR="00556693" w:rsidRPr="00556693" w:rsidRDefault="00556693" w:rsidP="00556693">
            <w:pPr>
              <w:jc w:val="left"/>
            </w:pPr>
            <w:r w:rsidRPr="00556693">
              <w:t>11,914</w:t>
            </w:r>
          </w:p>
        </w:tc>
        <w:tc>
          <w:tcPr>
            <w:tcW w:w="976" w:type="dxa"/>
            <w:noWrap/>
            <w:hideMark/>
          </w:tcPr>
          <w:p w14:paraId="44AD816B" w14:textId="77777777" w:rsidR="00556693" w:rsidRPr="00556693" w:rsidRDefault="00556693" w:rsidP="00556693">
            <w:pPr>
              <w:jc w:val="left"/>
            </w:pPr>
            <w:r w:rsidRPr="00556693">
              <w:t>3,53</w:t>
            </w:r>
          </w:p>
        </w:tc>
      </w:tr>
      <w:tr w:rsidR="00556693" w:rsidRPr="00556693" w14:paraId="7E200420" w14:textId="77777777" w:rsidTr="006417F8">
        <w:trPr>
          <w:trHeight w:val="300"/>
        </w:trPr>
        <w:tc>
          <w:tcPr>
            <w:tcW w:w="976" w:type="dxa"/>
            <w:noWrap/>
            <w:hideMark/>
          </w:tcPr>
          <w:p w14:paraId="03FC8006" w14:textId="77777777" w:rsidR="00556693" w:rsidRPr="00556693" w:rsidRDefault="00556693" w:rsidP="00556693">
            <w:pPr>
              <w:jc w:val="left"/>
            </w:pPr>
            <w:r w:rsidRPr="00556693">
              <w:t>12,031</w:t>
            </w:r>
          </w:p>
        </w:tc>
        <w:tc>
          <w:tcPr>
            <w:tcW w:w="976" w:type="dxa"/>
            <w:noWrap/>
            <w:hideMark/>
          </w:tcPr>
          <w:p w14:paraId="08C81025" w14:textId="77777777" w:rsidR="00556693" w:rsidRPr="00556693" w:rsidRDefault="00556693" w:rsidP="00556693">
            <w:pPr>
              <w:jc w:val="left"/>
            </w:pPr>
            <w:r w:rsidRPr="00556693">
              <w:t>3,58</w:t>
            </w:r>
          </w:p>
        </w:tc>
      </w:tr>
      <w:tr w:rsidR="00556693" w:rsidRPr="00556693" w14:paraId="4D3EC0BC" w14:textId="77777777" w:rsidTr="006417F8">
        <w:trPr>
          <w:trHeight w:val="300"/>
        </w:trPr>
        <w:tc>
          <w:tcPr>
            <w:tcW w:w="976" w:type="dxa"/>
            <w:noWrap/>
            <w:hideMark/>
          </w:tcPr>
          <w:p w14:paraId="2D4B31AB" w14:textId="77777777" w:rsidR="00556693" w:rsidRPr="00556693" w:rsidRDefault="00556693" w:rsidP="00556693">
            <w:pPr>
              <w:jc w:val="left"/>
            </w:pPr>
            <w:r w:rsidRPr="00556693">
              <w:t>12,146</w:t>
            </w:r>
          </w:p>
        </w:tc>
        <w:tc>
          <w:tcPr>
            <w:tcW w:w="976" w:type="dxa"/>
            <w:noWrap/>
            <w:hideMark/>
          </w:tcPr>
          <w:p w14:paraId="38BD3248" w14:textId="77777777" w:rsidR="00556693" w:rsidRPr="00556693" w:rsidRDefault="00556693" w:rsidP="00556693">
            <w:pPr>
              <w:jc w:val="left"/>
            </w:pPr>
            <w:r w:rsidRPr="00556693">
              <w:t>3,705</w:t>
            </w:r>
          </w:p>
        </w:tc>
      </w:tr>
      <w:tr w:rsidR="00556693" w:rsidRPr="00556693" w14:paraId="5EC005B0" w14:textId="77777777" w:rsidTr="006417F8">
        <w:trPr>
          <w:trHeight w:val="300"/>
        </w:trPr>
        <w:tc>
          <w:tcPr>
            <w:tcW w:w="976" w:type="dxa"/>
            <w:noWrap/>
            <w:hideMark/>
          </w:tcPr>
          <w:p w14:paraId="7B74B832" w14:textId="77777777" w:rsidR="00556693" w:rsidRPr="00556693" w:rsidRDefault="00556693" w:rsidP="00556693">
            <w:pPr>
              <w:jc w:val="left"/>
            </w:pPr>
            <w:r w:rsidRPr="00556693">
              <w:t>12,263</w:t>
            </w:r>
          </w:p>
        </w:tc>
        <w:tc>
          <w:tcPr>
            <w:tcW w:w="976" w:type="dxa"/>
            <w:noWrap/>
            <w:hideMark/>
          </w:tcPr>
          <w:p w14:paraId="47CB5671" w14:textId="77777777" w:rsidR="00556693" w:rsidRPr="00556693" w:rsidRDefault="00556693" w:rsidP="00556693">
            <w:pPr>
              <w:jc w:val="left"/>
            </w:pPr>
            <w:r w:rsidRPr="00556693">
              <w:t>3,79</w:t>
            </w:r>
          </w:p>
        </w:tc>
      </w:tr>
      <w:tr w:rsidR="00556693" w:rsidRPr="00556693" w14:paraId="5E767ACF" w14:textId="77777777" w:rsidTr="006417F8">
        <w:trPr>
          <w:trHeight w:val="300"/>
        </w:trPr>
        <w:tc>
          <w:tcPr>
            <w:tcW w:w="976" w:type="dxa"/>
            <w:noWrap/>
            <w:hideMark/>
          </w:tcPr>
          <w:p w14:paraId="07A72C93" w14:textId="77777777" w:rsidR="00556693" w:rsidRPr="00556693" w:rsidRDefault="00556693" w:rsidP="00556693">
            <w:pPr>
              <w:jc w:val="left"/>
            </w:pPr>
            <w:r w:rsidRPr="00556693">
              <w:t>12,38</w:t>
            </w:r>
          </w:p>
        </w:tc>
        <w:tc>
          <w:tcPr>
            <w:tcW w:w="976" w:type="dxa"/>
            <w:noWrap/>
            <w:hideMark/>
          </w:tcPr>
          <w:p w14:paraId="3365ABA4" w14:textId="77777777" w:rsidR="00556693" w:rsidRPr="00556693" w:rsidRDefault="00556693" w:rsidP="00556693">
            <w:pPr>
              <w:jc w:val="left"/>
            </w:pPr>
            <w:r w:rsidRPr="00556693">
              <w:t>3,91</w:t>
            </w:r>
          </w:p>
        </w:tc>
      </w:tr>
      <w:tr w:rsidR="00556693" w:rsidRPr="00556693" w14:paraId="0554F20C" w14:textId="77777777" w:rsidTr="006417F8">
        <w:trPr>
          <w:trHeight w:val="300"/>
        </w:trPr>
        <w:tc>
          <w:tcPr>
            <w:tcW w:w="976" w:type="dxa"/>
            <w:noWrap/>
            <w:hideMark/>
          </w:tcPr>
          <w:p w14:paraId="025234F0" w14:textId="77777777" w:rsidR="00556693" w:rsidRPr="00556693" w:rsidRDefault="00556693" w:rsidP="00556693">
            <w:pPr>
              <w:jc w:val="left"/>
            </w:pPr>
            <w:r w:rsidRPr="00556693">
              <w:t>12,516</w:t>
            </w:r>
          </w:p>
        </w:tc>
        <w:tc>
          <w:tcPr>
            <w:tcW w:w="976" w:type="dxa"/>
            <w:noWrap/>
            <w:hideMark/>
          </w:tcPr>
          <w:p w14:paraId="26C59795" w14:textId="77777777" w:rsidR="00556693" w:rsidRPr="00556693" w:rsidRDefault="00556693" w:rsidP="00556693">
            <w:pPr>
              <w:jc w:val="left"/>
            </w:pPr>
            <w:r w:rsidRPr="00556693">
              <w:t>4,065</w:t>
            </w:r>
          </w:p>
        </w:tc>
      </w:tr>
      <w:tr w:rsidR="00556693" w:rsidRPr="00556693" w14:paraId="317946D5" w14:textId="77777777" w:rsidTr="006417F8">
        <w:trPr>
          <w:trHeight w:val="300"/>
        </w:trPr>
        <w:tc>
          <w:tcPr>
            <w:tcW w:w="976" w:type="dxa"/>
            <w:noWrap/>
            <w:hideMark/>
          </w:tcPr>
          <w:p w14:paraId="26D66258" w14:textId="77777777" w:rsidR="00556693" w:rsidRPr="00556693" w:rsidRDefault="00556693" w:rsidP="00556693">
            <w:pPr>
              <w:jc w:val="left"/>
            </w:pPr>
            <w:r w:rsidRPr="00556693">
              <w:t>12,632</w:t>
            </w:r>
          </w:p>
        </w:tc>
        <w:tc>
          <w:tcPr>
            <w:tcW w:w="976" w:type="dxa"/>
            <w:noWrap/>
            <w:hideMark/>
          </w:tcPr>
          <w:p w14:paraId="0987955A" w14:textId="77777777" w:rsidR="00556693" w:rsidRPr="00556693" w:rsidRDefault="00556693" w:rsidP="00556693">
            <w:pPr>
              <w:jc w:val="left"/>
            </w:pPr>
            <w:r w:rsidRPr="00556693">
              <w:t>4,15</w:t>
            </w:r>
          </w:p>
        </w:tc>
      </w:tr>
      <w:tr w:rsidR="00556693" w:rsidRPr="00556693" w14:paraId="4516F57A" w14:textId="77777777" w:rsidTr="006417F8">
        <w:trPr>
          <w:trHeight w:val="300"/>
        </w:trPr>
        <w:tc>
          <w:tcPr>
            <w:tcW w:w="976" w:type="dxa"/>
            <w:noWrap/>
            <w:hideMark/>
          </w:tcPr>
          <w:p w14:paraId="149F2882" w14:textId="77777777" w:rsidR="00556693" w:rsidRPr="00556693" w:rsidRDefault="00556693" w:rsidP="00556693">
            <w:pPr>
              <w:jc w:val="left"/>
            </w:pPr>
            <w:r w:rsidRPr="00556693">
              <w:t>12,833</w:t>
            </w:r>
          </w:p>
        </w:tc>
        <w:tc>
          <w:tcPr>
            <w:tcW w:w="976" w:type="dxa"/>
            <w:noWrap/>
            <w:hideMark/>
          </w:tcPr>
          <w:p w14:paraId="38E1AF83" w14:textId="77777777" w:rsidR="00556693" w:rsidRPr="00556693" w:rsidRDefault="00556693" w:rsidP="00556693">
            <w:pPr>
              <w:jc w:val="left"/>
            </w:pPr>
            <w:r w:rsidRPr="00556693">
              <w:t>4,43</w:t>
            </w:r>
          </w:p>
        </w:tc>
      </w:tr>
      <w:tr w:rsidR="00556693" w:rsidRPr="00556693" w14:paraId="754C2039" w14:textId="77777777" w:rsidTr="006417F8">
        <w:trPr>
          <w:trHeight w:val="300"/>
        </w:trPr>
        <w:tc>
          <w:tcPr>
            <w:tcW w:w="976" w:type="dxa"/>
            <w:noWrap/>
            <w:hideMark/>
          </w:tcPr>
          <w:p w14:paraId="1CD42EB3" w14:textId="77777777" w:rsidR="00556693" w:rsidRPr="00556693" w:rsidRDefault="00556693" w:rsidP="00556693">
            <w:pPr>
              <w:jc w:val="left"/>
            </w:pPr>
            <w:r w:rsidRPr="00556693">
              <w:t>12,949</w:t>
            </w:r>
          </w:p>
        </w:tc>
        <w:tc>
          <w:tcPr>
            <w:tcW w:w="976" w:type="dxa"/>
            <w:noWrap/>
            <w:hideMark/>
          </w:tcPr>
          <w:p w14:paraId="131059A7" w14:textId="77777777" w:rsidR="00556693" w:rsidRPr="00556693" w:rsidRDefault="00556693" w:rsidP="00556693">
            <w:pPr>
              <w:jc w:val="left"/>
            </w:pPr>
            <w:r w:rsidRPr="00556693">
              <w:t>4,625</w:t>
            </w:r>
          </w:p>
        </w:tc>
      </w:tr>
      <w:tr w:rsidR="00556693" w:rsidRPr="00556693" w14:paraId="33FA9D4C" w14:textId="77777777" w:rsidTr="006417F8">
        <w:trPr>
          <w:trHeight w:val="300"/>
        </w:trPr>
        <w:tc>
          <w:tcPr>
            <w:tcW w:w="976" w:type="dxa"/>
            <w:noWrap/>
            <w:hideMark/>
          </w:tcPr>
          <w:p w14:paraId="047D32A2" w14:textId="77777777" w:rsidR="00556693" w:rsidRPr="00556693" w:rsidRDefault="00556693" w:rsidP="00556693">
            <w:pPr>
              <w:jc w:val="left"/>
            </w:pPr>
            <w:r w:rsidRPr="00556693">
              <w:t>13,065</w:t>
            </w:r>
          </w:p>
        </w:tc>
        <w:tc>
          <w:tcPr>
            <w:tcW w:w="976" w:type="dxa"/>
            <w:noWrap/>
            <w:hideMark/>
          </w:tcPr>
          <w:p w14:paraId="520C1125" w14:textId="77777777" w:rsidR="00556693" w:rsidRPr="00556693" w:rsidRDefault="00556693" w:rsidP="00556693">
            <w:pPr>
              <w:jc w:val="left"/>
            </w:pPr>
            <w:r w:rsidRPr="00556693">
              <w:t>4,685</w:t>
            </w:r>
          </w:p>
        </w:tc>
      </w:tr>
      <w:tr w:rsidR="00556693" w:rsidRPr="00556693" w14:paraId="728464CF" w14:textId="77777777" w:rsidTr="006417F8">
        <w:trPr>
          <w:trHeight w:val="300"/>
        </w:trPr>
        <w:tc>
          <w:tcPr>
            <w:tcW w:w="976" w:type="dxa"/>
            <w:noWrap/>
            <w:hideMark/>
          </w:tcPr>
          <w:p w14:paraId="307132D2" w14:textId="77777777" w:rsidR="00556693" w:rsidRPr="00556693" w:rsidRDefault="00556693" w:rsidP="00556693">
            <w:pPr>
              <w:jc w:val="left"/>
            </w:pPr>
            <w:r w:rsidRPr="00556693">
              <w:t>13,182</w:t>
            </w:r>
          </w:p>
        </w:tc>
        <w:tc>
          <w:tcPr>
            <w:tcW w:w="976" w:type="dxa"/>
            <w:noWrap/>
            <w:hideMark/>
          </w:tcPr>
          <w:p w14:paraId="01B75D56" w14:textId="77777777" w:rsidR="00556693" w:rsidRPr="00556693" w:rsidRDefault="00556693" w:rsidP="00556693">
            <w:pPr>
              <w:jc w:val="left"/>
            </w:pPr>
            <w:r w:rsidRPr="00556693">
              <w:t>4,845</w:t>
            </w:r>
          </w:p>
        </w:tc>
      </w:tr>
      <w:tr w:rsidR="00556693" w:rsidRPr="00556693" w14:paraId="65ED8026" w14:textId="77777777" w:rsidTr="006417F8">
        <w:trPr>
          <w:trHeight w:val="300"/>
        </w:trPr>
        <w:tc>
          <w:tcPr>
            <w:tcW w:w="976" w:type="dxa"/>
            <w:noWrap/>
            <w:hideMark/>
          </w:tcPr>
          <w:p w14:paraId="5C1C5EB9" w14:textId="77777777" w:rsidR="00556693" w:rsidRPr="00556693" w:rsidRDefault="00556693" w:rsidP="00556693">
            <w:pPr>
              <w:jc w:val="left"/>
            </w:pPr>
            <w:r w:rsidRPr="00556693">
              <w:t>13,298</w:t>
            </w:r>
          </w:p>
        </w:tc>
        <w:tc>
          <w:tcPr>
            <w:tcW w:w="976" w:type="dxa"/>
            <w:noWrap/>
            <w:hideMark/>
          </w:tcPr>
          <w:p w14:paraId="476AC3FC" w14:textId="77777777" w:rsidR="00556693" w:rsidRPr="00556693" w:rsidRDefault="00556693" w:rsidP="00556693">
            <w:pPr>
              <w:jc w:val="left"/>
            </w:pPr>
            <w:r w:rsidRPr="00556693">
              <w:t>4,985</w:t>
            </w:r>
          </w:p>
        </w:tc>
      </w:tr>
      <w:tr w:rsidR="00556693" w:rsidRPr="00556693" w14:paraId="6E24095E" w14:textId="77777777" w:rsidTr="006417F8">
        <w:trPr>
          <w:trHeight w:val="300"/>
        </w:trPr>
        <w:tc>
          <w:tcPr>
            <w:tcW w:w="976" w:type="dxa"/>
            <w:noWrap/>
            <w:hideMark/>
          </w:tcPr>
          <w:p w14:paraId="635A1755" w14:textId="77777777" w:rsidR="00556693" w:rsidRPr="00556693" w:rsidRDefault="00556693" w:rsidP="00556693">
            <w:pPr>
              <w:jc w:val="left"/>
            </w:pPr>
            <w:r w:rsidRPr="00556693">
              <w:t>13,414</w:t>
            </w:r>
          </w:p>
        </w:tc>
        <w:tc>
          <w:tcPr>
            <w:tcW w:w="976" w:type="dxa"/>
            <w:noWrap/>
            <w:hideMark/>
          </w:tcPr>
          <w:p w14:paraId="123DF671" w14:textId="77777777" w:rsidR="00556693" w:rsidRPr="00556693" w:rsidRDefault="00556693" w:rsidP="00556693">
            <w:pPr>
              <w:jc w:val="left"/>
            </w:pPr>
            <w:r w:rsidRPr="00556693">
              <w:t>5,175</w:t>
            </w:r>
          </w:p>
        </w:tc>
      </w:tr>
      <w:tr w:rsidR="00556693" w:rsidRPr="00556693" w14:paraId="65BCAE3C" w14:textId="77777777" w:rsidTr="006417F8">
        <w:trPr>
          <w:trHeight w:val="300"/>
        </w:trPr>
        <w:tc>
          <w:tcPr>
            <w:tcW w:w="976" w:type="dxa"/>
            <w:noWrap/>
            <w:hideMark/>
          </w:tcPr>
          <w:p w14:paraId="77883D74" w14:textId="77777777" w:rsidR="00556693" w:rsidRPr="00556693" w:rsidRDefault="00556693" w:rsidP="00556693">
            <w:pPr>
              <w:jc w:val="left"/>
            </w:pPr>
            <w:r w:rsidRPr="00556693">
              <w:t>13,541</w:t>
            </w:r>
          </w:p>
        </w:tc>
        <w:tc>
          <w:tcPr>
            <w:tcW w:w="976" w:type="dxa"/>
            <w:noWrap/>
            <w:hideMark/>
          </w:tcPr>
          <w:p w14:paraId="40AA70F8" w14:textId="77777777" w:rsidR="00556693" w:rsidRPr="00556693" w:rsidRDefault="00556693" w:rsidP="00556693">
            <w:pPr>
              <w:jc w:val="left"/>
            </w:pPr>
            <w:r w:rsidRPr="00556693">
              <w:t>5,525</w:t>
            </w:r>
          </w:p>
        </w:tc>
      </w:tr>
      <w:tr w:rsidR="00556693" w:rsidRPr="00556693" w14:paraId="46C4A7DC" w14:textId="77777777" w:rsidTr="006417F8">
        <w:trPr>
          <w:trHeight w:val="300"/>
        </w:trPr>
        <w:tc>
          <w:tcPr>
            <w:tcW w:w="976" w:type="dxa"/>
            <w:noWrap/>
            <w:hideMark/>
          </w:tcPr>
          <w:p w14:paraId="12753354" w14:textId="77777777" w:rsidR="00556693" w:rsidRPr="00556693" w:rsidRDefault="00556693" w:rsidP="00556693">
            <w:pPr>
              <w:jc w:val="left"/>
            </w:pPr>
            <w:r w:rsidRPr="00556693">
              <w:t>13,657</w:t>
            </w:r>
          </w:p>
        </w:tc>
        <w:tc>
          <w:tcPr>
            <w:tcW w:w="976" w:type="dxa"/>
            <w:noWrap/>
            <w:hideMark/>
          </w:tcPr>
          <w:p w14:paraId="353ED6D6" w14:textId="77777777" w:rsidR="00556693" w:rsidRPr="00556693" w:rsidRDefault="00556693" w:rsidP="00556693">
            <w:pPr>
              <w:jc w:val="left"/>
            </w:pPr>
            <w:r w:rsidRPr="00556693">
              <w:t>5,675</w:t>
            </w:r>
          </w:p>
        </w:tc>
      </w:tr>
      <w:tr w:rsidR="00556693" w:rsidRPr="00556693" w14:paraId="5274BED9" w14:textId="77777777" w:rsidTr="006417F8">
        <w:trPr>
          <w:trHeight w:val="300"/>
        </w:trPr>
        <w:tc>
          <w:tcPr>
            <w:tcW w:w="976" w:type="dxa"/>
            <w:noWrap/>
            <w:hideMark/>
          </w:tcPr>
          <w:p w14:paraId="01686DC8" w14:textId="77777777" w:rsidR="00556693" w:rsidRPr="00556693" w:rsidRDefault="00556693" w:rsidP="00556693">
            <w:pPr>
              <w:jc w:val="left"/>
            </w:pPr>
            <w:r w:rsidRPr="00556693">
              <w:t>13,774</w:t>
            </w:r>
          </w:p>
        </w:tc>
        <w:tc>
          <w:tcPr>
            <w:tcW w:w="976" w:type="dxa"/>
            <w:noWrap/>
            <w:hideMark/>
          </w:tcPr>
          <w:p w14:paraId="1E483061" w14:textId="77777777" w:rsidR="00556693" w:rsidRPr="00556693" w:rsidRDefault="00556693" w:rsidP="00556693">
            <w:pPr>
              <w:jc w:val="left"/>
            </w:pPr>
            <w:r w:rsidRPr="00556693">
              <w:t>5,945</w:t>
            </w:r>
          </w:p>
        </w:tc>
      </w:tr>
      <w:tr w:rsidR="00556693" w:rsidRPr="00556693" w14:paraId="45937286" w14:textId="77777777" w:rsidTr="006417F8">
        <w:trPr>
          <w:trHeight w:val="300"/>
        </w:trPr>
        <w:tc>
          <w:tcPr>
            <w:tcW w:w="976" w:type="dxa"/>
            <w:noWrap/>
            <w:hideMark/>
          </w:tcPr>
          <w:p w14:paraId="63CA665B" w14:textId="77777777" w:rsidR="00556693" w:rsidRPr="00556693" w:rsidRDefault="00556693" w:rsidP="00556693">
            <w:pPr>
              <w:jc w:val="left"/>
            </w:pPr>
            <w:r w:rsidRPr="00556693">
              <w:t>13,89</w:t>
            </w:r>
          </w:p>
        </w:tc>
        <w:tc>
          <w:tcPr>
            <w:tcW w:w="976" w:type="dxa"/>
            <w:noWrap/>
            <w:hideMark/>
          </w:tcPr>
          <w:p w14:paraId="66C59935" w14:textId="77777777" w:rsidR="00556693" w:rsidRPr="00556693" w:rsidRDefault="00556693" w:rsidP="00556693">
            <w:pPr>
              <w:jc w:val="left"/>
            </w:pPr>
            <w:r w:rsidRPr="00556693">
              <w:t>6,105</w:t>
            </w:r>
          </w:p>
        </w:tc>
      </w:tr>
      <w:tr w:rsidR="00556693" w:rsidRPr="00556693" w14:paraId="543DEDF3" w14:textId="77777777" w:rsidTr="006417F8">
        <w:trPr>
          <w:trHeight w:val="300"/>
        </w:trPr>
        <w:tc>
          <w:tcPr>
            <w:tcW w:w="976" w:type="dxa"/>
            <w:noWrap/>
            <w:hideMark/>
          </w:tcPr>
          <w:p w14:paraId="449D6A94" w14:textId="77777777" w:rsidR="00556693" w:rsidRPr="00556693" w:rsidRDefault="00556693" w:rsidP="00556693">
            <w:pPr>
              <w:jc w:val="left"/>
            </w:pPr>
            <w:r w:rsidRPr="00556693">
              <w:t>14,09</w:t>
            </w:r>
          </w:p>
        </w:tc>
        <w:tc>
          <w:tcPr>
            <w:tcW w:w="976" w:type="dxa"/>
            <w:noWrap/>
            <w:hideMark/>
          </w:tcPr>
          <w:p w14:paraId="660E78D2" w14:textId="77777777" w:rsidR="00556693" w:rsidRPr="00556693" w:rsidRDefault="00556693" w:rsidP="00556693">
            <w:pPr>
              <w:jc w:val="left"/>
            </w:pPr>
            <w:r w:rsidRPr="00556693">
              <w:t>6,405</w:t>
            </w:r>
          </w:p>
        </w:tc>
      </w:tr>
      <w:tr w:rsidR="00556693" w:rsidRPr="00556693" w14:paraId="07B39097" w14:textId="77777777" w:rsidTr="006417F8">
        <w:trPr>
          <w:trHeight w:val="300"/>
        </w:trPr>
        <w:tc>
          <w:tcPr>
            <w:tcW w:w="976" w:type="dxa"/>
            <w:noWrap/>
            <w:hideMark/>
          </w:tcPr>
          <w:p w14:paraId="66DE5F10" w14:textId="77777777" w:rsidR="00556693" w:rsidRPr="00556693" w:rsidRDefault="00556693" w:rsidP="00556693">
            <w:pPr>
              <w:jc w:val="left"/>
            </w:pPr>
            <w:r w:rsidRPr="00556693">
              <w:t>14,207</w:t>
            </w:r>
          </w:p>
        </w:tc>
        <w:tc>
          <w:tcPr>
            <w:tcW w:w="976" w:type="dxa"/>
            <w:noWrap/>
            <w:hideMark/>
          </w:tcPr>
          <w:p w14:paraId="7BF1D634" w14:textId="77777777" w:rsidR="00556693" w:rsidRPr="00556693" w:rsidRDefault="00556693" w:rsidP="00556693">
            <w:pPr>
              <w:jc w:val="left"/>
            </w:pPr>
            <w:r w:rsidRPr="00556693">
              <w:t>6,405</w:t>
            </w:r>
          </w:p>
        </w:tc>
      </w:tr>
      <w:tr w:rsidR="00556693" w:rsidRPr="00556693" w14:paraId="16A7673D" w14:textId="77777777" w:rsidTr="006417F8">
        <w:trPr>
          <w:trHeight w:val="300"/>
        </w:trPr>
        <w:tc>
          <w:tcPr>
            <w:tcW w:w="976" w:type="dxa"/>
            <w:noWrap/>
            <w:hideMark/>
          </w:tcPr>
          <w:p w14:paraId="0EBEA289" w14:textId="77777777" w:rsidR="00556693" w:rsidRPr="00556693" w:rsidRDefault="00556693" w:rsidP="00556693">
            <w:pPr>
              <w:jc w:val="left"/>
            </w:pPr>
            <w:r w:rsidRPr="00556693">
              <w:t>14,324</w:t>
            </w:r>
          </w:p>
        </w:tc>
        <w:tc>
          <w:tcPr>
            <w:tcW w:w="976" w:type="dxa"/>
            <w:noWrap/>
            <w:hideMark/>
          </w:tcPr>
          <w:p w14:paraId="426E25A8" w14:textId="77777777" w:rsidR="00556693" w:rsidRPr="00556693" w:rsidRDefault="00556693" w:rsidP="00556693">
            <w:pPr>
              <w:jc w:val="left"/>
            </w:pPr>
            <w:r w:rsidRPr="00556693">
              <w:t>6,845</w:t>
            </w:r>
          </w:p>
        </w:tc>
      </w:tr>
      <w:tr w:rsidR="00556693" w:rsidRPr="00556693" w14:paraId="01B83DF2" w14:textId="77777777" w:rsidTr="006417F8">
        <w:trPr>
          <w:trHeight w:val="300"/>
        </w:trPr>
        <w:tc>
          <w:tcPr>
            <w:tcW w:w="976" w:type="dxa"/>
            <w:noWrap/>
            <w:hideMark/>
          </w:tcPr>
          <w:p w14:paraId="2F305465" w14:textId="77777777" w:rsidR="00556693" w:rsidRPr="00556693" w:rsidRDefault="00556693" w:rsidP="00556693">
            <w:pPr>
              <w:jc w:val="left"/>
            </w:pPr>
            <w:r w:rsidRPr="00556693">
              <w:t>14,44</w:t>
            </w:r>
          </w:p>
        </w:tc>
        <w:tc>
          <w:tcPr>
            <w:tcW w:w="976" w:type="dxa"/>
            <w:noWrap/>
            <w:hideMark/>
          </w:tcPr>
          <w:p w14:paraId="6C227A3C" w14:textId="77777777" w:rsidR="00556693" w:rsidRPr="00556693" w:rsidRDefault="00556693" w:rsidP="00556693">
            <w:pPr>
              <w:jc w:val="left"/>
            </w:pPr>
            <w:r w:rsidRPr="00556693">
              <w:t>6,845</w:t>
            </w:r>
          </w:p>
        </w:tc>
      </w:tr>
      <w:tr w:rsidR="00556693" w:rsidRPr="00556693" w14:paraId="0EFC3585" w14:textId="77777777" w:rsidTr="006417F8">
        <w:trPr>
          <w:trHeight w:val="300"/>
        </w:trPr>
        <w:tc>
          <w:tcPr>
            <w:tcW w:w="976" w:type="dxa"/>
            <w:noWrap/>
            <w:hideMark/>
          </w:tcPr>
          <w:p w14:paraId="142D20FE" w14:textId="77777777" w:rsidR="00556693" w:rsidRPr="00556693" w:rsidRDefault="00556693" w:rsidP="00556693">
            <w:pPr>
              <w:jc w:val="left"/>
            </w:pPr>
            <w:r w:rsidRPr="00556693">
              <w:t>14,556</w:t>
            </w:r>
          </w:p>
        </w:tc>
        <w:tc>
          <w:tcPr>
            <w:tcW w:w="976" w:type="dxa"/>
            <w:noWrap/>
            <w:hideMark/>
          </w:tcPr>
          <w:p w14:paraId="22576CF8" w14:textId="77777777" w:rsidR="00556693" w:rsidRPr="00556693" w:rsidRDefault="00556693" w:rsidP="00556693">
            <w:pPr>
              <w:jc w:val="left"/>
            </w:pPr>
            <w:r w:rsidRPr="00556693">
              <w:t>7,315</w:t>
            </w:r>
          </w:p>
        </w:tc>
      </w:tr>
      <w:tr w:rsidR="00556693" w:rsidRPr="00556693" w14:paraId="4E9AA73C" w14:textId="77777777" w:rsidTr="006417F8">
        <w:trPr>
          <w:trHeight w:val="300"/>
        </w:trPr>
        <w:tc>
          <w:tcPr>
            <w:tcW w:w="976" w:type="dxa"/>
            <w:noWrap/>
            <w:hideMark/>
          </w:tcPr>
          <w:p w14:paraId="7C9DF778" w14:textId="77777777" w:rsidR="00556693" w:rsidRPr="00556693" w:rsidRDefault="00556693" w:rsidP="00556693">
            <w:pPr>
              <w:jc w:val="left"/>
            </w:pPr>
            <w:r w:rsidRPr="00556693">
              <w:t>14,681</w:t>
            </w:r>
          </w:p>
        </w:tc>
        <w:tc>
          <w:tcPr>
            <w:tcW w:w="976" w:type="dxa"/>
            <w:noWrap/>
            <w:hideMark/>
          </w:tcPr>
          <w:p w14:paraId="532BB3B9" w14:textId="77777777" w:rsidR="00556693" w:rsidRPr="00556693" w:rsidRDefault="00556693" w:rsidP="00556693">
            <w:pPr>
              <w:jc w:val="left"/>
            </w:pPr>
            <w:r w:rsidRPr="00556693">
              <w:t>7,785</w:t>
            </w:r>
          </w:p>
        </w:tc>
      </w:tr>
      <w:tr w:rsidR="00556693" w:rsidRPr="00556693" w14:paraId="73E6C185" w14:textId="77777777" w:rsidTr="006417F8">
        <w:trPr>
          <w:trHeight w:val="300"/>
        </w:trPr>
        <w:tc>
          <w:tcPr>
            <w:tcW w:w="976" w:type="dxa"/>
            <w:noWrap/>
            <w:hideMark/>
          </w:tcPr>
          <w:p w14:paraId="1E0E7946" w14:textId="77777777" w:rsidR="00556693" w:rsidRPr="00556693" w:rsidRDefault="00556693" w:rsidP="00556693">
            <w:pPr>
              <w:jc w:val="left"/>
            </w:pPr>
            <w:r w:rsidRPr="00556693">
              <w:t>14,798</w:t>
            </w:r>
          </w:p>
        </w:tc>
        <w:tc>
          <w:tcPr>
            <w:tcW w:w="976" w:type="dxa"/>
            <w:noWrap/>
            <w:hideMark/>
          </w:tcPr>
          <w:p w14:paraId="2C4F290E" w14:textId="77777777" w:rsidR="00556693" w:rsidRPr="00556693" w:rsidRDefault="00556693" w:rsidP="00556693">
            <w:pPr>
              <w:jc w:val="left"/>
            </w:pPr>
            <w:r w:rsidRPr="00556693">
              <w:t>7,785</w:t>
            </w:r>
          </w:p>
        </w:tc>
      </w:tr>
      <w:tr w:rsidR="00556693" w:rsidRPr="00556693" w14:paraId="2C98CE8D" w14:textId="77777777" w:rsidTr="006417F8">
        <w:trPr>
          <w:trHeight w:val="300"/>
        </w:trPr>
        <w:tc>
          <w:tcPr>
            <w:tcW w:w="976" w:type="dxa"/>
            <w:noWrap/>
            <w:hideMark/>
          </w:tcPr>
          <w:p w14:paraId="769AF76F" w14:textId="77777777" w:rsidR="00556693" w:rsidRPr="00556693" w:rsidRDefault="00556693" w:rsidP="00556693">
            <w:pPr>
              <w:jc w:val="left"/>
            </w:pPr>
            <w:r w:rsidRPr="00556693">
              <w:t>14,913</w:t>
            </w:r>
          </w:p>
        </w:tc>
        <w:tc>
          <w:tcPr>
            <w:tcW w:w="976" w:type="dxa"/>
            <w:noWrap/>
            <w:hideMark/>
          </w:tcPr>
          <w:p w14:paraId="321361B9" w14:textId="77777777" w:rsidR="00556693" w:rsidRPr="00556693" w:rsidRDefault="00556693" w:rsidP="00556693">
            <w:pPr>
              <w:jc w:val="left"/>
            </w:pPr>
            <w:r w:rsidRPr="00556693">
              <w:t>8,31</w:t>
            </w:r>
          </w:p>
        </w:tc>
      </w:tr>
      <w:tr w:rsidR="00556693" w:rsidRPr="00556693" w14:paraId="5FA067DA" w14:textId="77777777" w:rsidTr="006417F8">
        <w:trPr>
          <w:trHeight w:val="300"/>
        </w:trPr>
        <w:tc>
          <w:tcPr>
            <w:tcW w:w="976" w:type="dxa"/>
            <w:noWrap/>
            <w:hideMark/>
          </w:tcPr>
          <w:p w14:paraId="7D38B09D" w14:textId="77777777" w:rsidR="00556693" w:rsidRPr="00556693" w:rsidRDefault="00556693" w:rsidP="00556693">
            <w:pPr>
              <w:jc w:val="left"/>
            </w:pPr>
            <w:r w:rsidRPr="00556693">
              <w:t>15,03</w:t>
            </w:r>
          </w:p>
        </w:tc>
        <w:tc>
          <w:tcPr>
            <w:tcW w:w="976" w:type="dxa"/>
            <w:noWrap/>
            <w:hideMark/>
          </w:tcPr>
          <w:p w14:paraId="02DC7C7D" w14:textId="77777777" w:rsidR="00556693" w:rsidRPr="00556693" w:rsidRDefault="00556693" w:rsidP="00556693">
            <w:pPr>
              <w:jc w:val="left"/>
            </w:pPr>
            <w:r w:rsidRPr="00556693">
              <w:t>8,31</w:t>
            </w:r>
          </w:p>
        </w:tc>
      </w:tr>
      <w:tr w:rsidR="00556693" w:rsidRPr="00556693" w14:paraId="3F24DED4" w14:textId="77777777" w:rsidTr="006417F8">
        <w:trPr>
          <w:trHeight w:val="300"/>
        </w:trPr>
        <w:tc>
          <w:tcPr>
            <w:tcW w:w="976" w:type="dxa"/>
            <w:noWrap/>
            <w:hideMark/>
          </w:tcPr>
          <w:p w14:paraId="27BD08FD" w14:textId="77777777" w:rsidR="00556693" w:rsidRPr="00556693" w:rsidRDefault="00556693" w:rsidP="00556693">
            <w:pPr>
              <w:jc w:val="left"/>
            </w:pPr>
            <w:r w:rsidRPr="00556693">
              <w:t>15,147</w:t>
            </w:r>
          </w:p>
        </w:tc>
        <w:tc>
          <w:tcPr>
            <w:tcW w:w="976" w:type="dxa"/>
            <w:noWrap/>
            <w:hideMark/>
          </w:tcPr>
          <w:p w14:paraId="1A0EA6E2" w14:textId="77777777" w:rsidR="00556693" w:rsidRPr="00556693" w:rsidRDefault="00556693" w:rsidP="00556693">
            <w:pPr>
              <w:jc w:val="left"/>
            </w:pPr>
            <w:r w:rsidRPr="00556693">
              <w:t>9,03</w:t>
            </w:r>
          </w:p>
        </w:tc>
      </w:tr>
      <w:tr w:rsidR="00556693" w:rsidRPr="00556693" w14:paraId="76921776" w14:textId="77777777" w:rsidTr="006417F8">
        <w:trPr>
          <w:trHeight w:val="300"/>
        </w:trPr>
        <w:tc>
          <w:tcPr>
            <w:tcW w:w="976" w:type="dxa"/>
            <w:noWrap/>
            <w:hideMark/>
          </w:tcPr>
          <w:p w14:paraId="048543BC" w14:textId="77777777" w:rsidR="00556693" w:rsidRPr="00556693" w:rsidRDefault="00556693" w:rsidP="00556693">
            <w:pPr>
              <w:jc w:val="left"/>
            </w:pPr>
            <w:r w:rsidRPr="00556693">
              <w:t>15,346</w:t>
            </w:r>
          </w:p>
        </w:tc>
        <w:tc>
          <w:tcPr>
            <w:tcW w:w="976" w:type="dxa"/>
            <w:noWrap/>
            <w:hideMark/>
          </w:tcPr>
          <w:p w14:paraId="0784392D" w14:textId="77777777" w:rsidR="00556693" w:rsidRPr="00556693" w:rsidRDefault="00556693" w:rsidP="00556693">
            <w:pPr>
              <w:jc w:val="left"/>
            </w:pPr>
            <w:r w:rsidRPr="00556693">
              <w:t>9,03</w:t>
            </w:r>
          </w:p>
        </w:tc>
      </w:tr>
      <w:tr w:rsidR="00556693" w:rsidRPr="00556693" w14:paraId="152C7C07" w14:textId="77777777" w:rsidTr="006417F8">
        <w:trPr>
          <w:trHeight w:val="300"/>
        </w:trPr>
        <w:tc>
          <w:tcPr>
            <w:tcW w:w="976" w:type="dxa"/>
            <w:noWrap/>
            <w:hideMark/>
          </w:tcPr>
          <w:p w14:paraId="5D9AF8D6" w14:textId="77777777" w:rsidR="00556693" w:rsidRPr="00556693" w:rsidRDefault="00556693" w:rsidP="00556693">
            <w:pPr>
              <w:jc w:val="left"/>
            </w:pPr>
            <w:r w:rsidRPr="00556693">
              <w:t>15,463</w:t>
            </w:r>
          </w:p>
        </w:tc>
        <w:tc>
          <w:tcPr>
            <w:tcW w:w="976" w:type="dxa"/>
            <w:noWrap/>
            <w:hideMark/>
          </w:tcPr>
          <w:p w14:paraId="1D490409" w14:textId="77777777" w:rsidR="00556693" w:rsidRPr="00556693" w:rsidRDefault="00556693" w:rsidP="00556693">
            <w:pPr>
              <w:jc w:val="left"/>
            </w:pPr>
            <w:r w:rsidRPr="00556693">
              <w:t>9,03</w:t>
            </w:r>
          </w:p>
        </w:tc>
      </w:tr>
      <w:tr w:rsidR="00556693" w:rsidRPr="00556693" w14:paraId="46463A8E" w14:textId="77777777" w:rsidTr="006417F8">
        <w:trPr>
          <w:trHeight w:val="300"/>
        </w:trPr>
        <w:tc>
          <w:tcPr>
            <w:tcW w:w="976" w:type="dxa"/>
            <w:noWrap/>
            <w:hideMark/>
          </w:tcPr>
          <w:p w14:paraId="669ED934" w14:textId="77777777" w:rsidR="00556693" w:rsidRPr="00556693" w:rsidRDefault="00556693" w:rsidP="00556693">
            <w:pPr>
              <w:jc w:val="left"/>
            </w:pPr>
            <w:r w:rsidRPr="00556693">
              <w:t>15,58</w:t>
            </w:r>
          </w:p>
        </w:tc>
        <w:tc>
          <w:tcPr>
            <w:tcW w:w="976" w:type="dxa"/>
            <w:noWrap/>
            <w:hideMark/>
          </w:tcPr>
          <w:p w14:paraId="76FF96B9" w14:textId="77777777" w:rsidR="00556693" w:rsidRPr="00556693" w:rsidRDefault="00556693" w:rsidP="00556693">
            <w:pPr>
              <w:jc w:val="left"/>
            </w:pPr>
            <w:r w:rsidRPr="00556693">
              <w:t>9,03</w:t>
            </w:r>
          </w:p>
        </w:tc>
      </w:tr>
      <w:tr w:rsidR="00556693" w:rsidRPr="00556693" w14:paraId="212CEB0F" w14:textId="77777777" w:rsidTr="006417F8">
        <w:trPr>
          <w:trHeight w:val="300"/>
        </w:trPr>
        <w:tc>
          <w:tcPr>
            <w:tcW w:w="976" w:type="dxa"/>
            <w:noWrap/>
            <w:hideMark/>
          </w:tcPr>
          <w:p w14:paraId="0F414377" w14:textId="77777777" w:rsidR="00556693" w:rsidRPr="00556693" w:rsidRDefault="00556693" w:rsidP="00556693">
            <w:pPr>
              <w:jc w:val="left"/>
            </w:pPr>
            <w:r w:rsidRPr="00556693">
              <w:t>15,792</w:t>
            </w:r>
          </w:p>
        </w:tc>
        <w:tc>
          <w:tcPr>
            <w:tcW w:w="976" w:type="dxa"/>
            <w:noWrap/>
            <w:hideMark/>
          </w:tcPr>
          <w:p w14:paraId="55C5D298" w14:textId="77777777" w:rsidR="00556693" w:rsidRPr="00556693" w:rsidRDefault="00556693" w:rsidP="00556693">
            <w:pPr>
              <w:jc w:val="left"/>
            </w:pPr>
            <w:r w:rsidRPr="00556693">
              <w:t>10,34</w:t>
            </w:r>
          </w:p>
        </w:tc>
      </w:tr>
      <w:tr w:rsidR="00556693" w:rsidRPr="00556693" w14:paraId="050E8AE6" w14:textId="77777777" w:rsidTr="006417F8">
        <w:trPr>
          <w:trHeight w:val="300"/>
        </w:trPr>
        <w:tc>
          <w:tcPr>
            <w:tcW w:w="976" w:type="dxa"/>
            <w:noWrap/>
            <w:hideMark/>
          </w:tcPr>
          <w:p w14:paraId="5342701F" w14:textId="77777777" w:rsidR="00556693" w:rsidRPr="00556693" w:rsidRDefault="00556693" w:rsidP="00556693">
            <w:pPr>
              <w:jc w:val="left"/>
            </w:pPr>
            <w:r w:rsidRPr="00556693">
              <w:t>16,905</w:t>
            </w:r>
          </w:p>
        </w:tc>
        <w:tc>
          <w:tcPr>
            <w:tcW w:w="976" w:type="dxa"/>
            <w:noWrap/>
            <w:hideMark/>
          </w:tcPr>
          <w:p w14:paraId="36D42EA7" w14:textId="77777777" w:rsidR="00556693" w:rsidRPr="00556693" w:rsidRDefault="00556693" w:rsidP="00556693">
            <w:pPr>
              <w:jc w:val="left"/>
            </w:pPr>
            <w:r w:rsidRPr="00556693">
              <w:t>14,49</w:t>
            </w:r>
          </w:p>
        </w:tc>
      </w:tr>
    </w:tbl>
    <w:p w14:paraId="0C970221" w14:textId="77777777" w:rsidR="005078A1" w:rsidRDefault="005078A1" w:rsidP="00485A90">
      <w:pPr>
        <w:jc w:val="left"/>
        <w:rPr>
          <w:lang w:val="en-US"/>
        </w:rPr>
      </w:pPr>
    </w:p>
    <w:p w14:paraId="3AB5E2CE" w14:textId="77777777" w:rsidR="00762FF3" w:rsidRDefault="00762FF3" w:rsidP="00485A90">
      <w:pPr>
        <w:jc w:val="left"/>
        <w:rPr>
          <w:lang w:val="en-US"/>
        </w:rPr>
        <w:sectPr w:rsidR="00762FF3" w:rsidSect="007552D5">
          <w:type w:val="continuous"/>
          <w:pgSz w:w="11906" w:h="16838"/>
          <w:pgMar w:top="1417" w:right="1417" w:bottom="1134" w:left="1417" w:header="708" w:footer="708" w:gutter="0"/>
          <w:cols w:num="4" w:space="709"/>
          <w:docGrid w:linePitch="360"/>
        </w:sectPr>
      </w:pPr>
    </w:p>
    <w:p w14:paraId="280EE095" w14:textId="5DCA734B" w:rsidR="00762FF3" w:rsidRDefault="00762FF3" w:rsidP="00485A90">
      <w:pPr>
        <w:jc w:val="left"/>
        <w:rPr>
          <w:lang w:val="en-US"/>
        </w:rPr>
      </w:pPr>
    </w:p>
    <w:p w14:paraId="363DB519" w14:textId="740BB825" w:rsidR="00762FF3" w:rsidRDefault="00556693" w:rsidP="00485A90">
      <w:pPr>
        <w:jc w:val="left"/>
        <w:rPr>
          <w:lang w:val="en-US"/>
        </w:rPr>
        <w:sectPr w:rsidR="00762FF3" w:rsidSect="00762FF3">
          <w:type w:val="continuous"/>
          <w:pgSz w:w="11906" w:h="16838"/>
          <w:pgMar w:top="1417" w:right="1417" w:bottom="1134" w:left="1417" w:header="708" w:footer="708" w:gutter="0"/>
          <w:cols w:space="709"/>
          <w:docGrid w:linePitch="360"/>
        </w:sectPr>
      </w:pPr>
      <w:r>
        <w:rPr>
          <w:lang w:val="en-US"/>
        </w:rPr>
        <w:t>Dä</w:t>
      </w:r>
      <w:r w:rsidR="00762FF3">
        <w:rPr>
          <w:lang w:val="en-US"/>
        </w:rPr>
        <w:t>mmerung</w:t>
      </w:r>
    </w:p>
    <w:tbl>
      <w:tblPr>
        <w:tblStyle w:val="Tabellenraster"/>
        <w:tblW w:w="0" w:type="auto"/>
        <w:tblLook w:val="04A0" w:firstRow="1" w:lastRow="0" w:firstColumn="1" w:lastColumn="0" w:noHBand="0" w:noVBand="1"/>
      </w:tblPr>
      <w:tblGrid>
        <w:gridCol w:w="976"/>
        <w:gridCol w:w="976"/>
      </w:tblGrid>
      <w:tr w:rsidR="00217A4B" w:rsidRPr="00217A4B" w14:paraId="1BC12CB0" w14:textId="77777777" w:rsidTr="00762FF3">
        <w:trPr>
          <w:trHeight w:val="300"/>
        </w:trPr>
        <w:tc>
          <w:tcPr>
            <w:tcW w:w="976" w:type="dxa"/>
            <w:noWrap/>
            <w:hideMark/>
          </w:tcPr>
          <w:p w14:paraId="5B3E39B9" w14:textId="77777777" w:rsidR="00217A4B" w:rsidRPr="00217A4B" w:rsidRDefault="00217A4B" w:rsidP="00217A4B">
            <w:pPr>
              <w:jc w:val="left"/>
            </w:pPr>
            <w:r w:rsidRPr="00217A4B">
              <w:t>0</w:t>
            </w:r>
          </w:p>
        </w:tc>
        <w:tc>
          <w:tcPr>
            <w:tcW w:w="976" w:type="dxa"/>
            <w:noWrap/>
            <w:hideMark/>
          </w:tcPr>
          <w:p w14:paraId="7D3956BB" w14:textId="77777777" w:rsidR="00217A4B" w:rsidRPr="00217A4B" w:rsidRDefault="00217A4B" w:rsidP="00217A4B">
            <w:pPr>
              <w:jc w:val="left"/>
            </w:pPr>
            <w:r w:rsidRPr="00217A4B">
              <w:t>54,121</w:t>
            </w:r>
          </w:p>
        </w:tc>
      </w:tr>
      <w:tr w:rsidR="00217A4B" w:rsidRPr="00217A4B" w14:paraId="7F46AC98" w14:textId="77777777" w:rsidTr="00762FF3">
        <w:trPr>
          <w:trHeight w:val="300"/>
        </w:trPr>
        <w:tc>
          <w:tcPr>
            <w:tcW w:w="976" w:type="dxa"/>
            <w:noWrap/>
            <w:hideMark/>
          </w:tcPr>
          <w:p w14:paraId="5CDC0D04" w14:textId="77777777" w:rsidR="00217A4B" w:rsidRPr="00217A4B" w:rsidRDefault="00217A4B" w:rsidP="00217A4B">
            <w:pPr>
              <w:jc w:val="left"/>
            </w:pPr>
            <w:r w:rsidRPr="00217A4B">
              <w:t>1,119</w:t>
            </w:r>
          </w:p>
        </w:tc>
        <w:tc>
          <w:tcPr>
            <w:tcW w:w="976" w:type="dxa"/>
            <w:noWrap/>
            <w:hideMark/>
          </w:tcPr>
          <w:p w14:paraId="00EC2B52" w14:textId="77777777" w:rsidR="00217A4B" w:rsidRPr="00217A4B" w:rsidRDefault="00217A4B" w:rsidP="00217A4B">
            <w:pPr>
              <w:jc w:val="left"/>
            </w:pPr>
            <w:r w:rsidRPr="00217A4B">
              <w:t>51,121</w:t>
            </w:r>
          </w:p>
        </w:tc>
      </w:tr>
      <w:tr w:rsidR="00217A4B" w:rsidRPr="00217A4B" w14:paraId="49666137" w14:textId="77777777" w:rsidTr="00762FF3">
        <w:trPr>
          <w:trHeight w:val="300"/>
        </w:trPr>
        <w:tc>
          <w:tcPr>
            <w:tcW w:w="976" w:type="dxa"/>
            <w:noWrap/>
            <w:hideMark/>
          </w:tcPr>
          <w:p w14:paraId="5558522F" w14:textId="77777777" w:rsidR="00217A4B" w:rsidRPr="00217A4B" w:rsidRDefault="00217A4B" w:rsidP="00217A4B">
            <w:pPr>
              <w:jc w:val="left"/>
            </w:pPr>
            <w:r w:rsidRPr="00217A4B">
              <w:t>2,236</w:t>
            </w:r>
          </w:p>
        </w:tc>
        <w:tc>
          <w:tcPr>
            <w:tcW w:w="976" w:type="dxa"/>
            <w:noWrap/>
            <w:hideMark/>
          </w:tcPr>
          <w:p w14:paraId="3855A9F8" w14:textId="77777777" w:rsidR="00217A4B" w:rsidRPr="00217A4B" w:rsidRDefault="00217A4B" w:rsidP="00217A4B">
            <w:pPr>
              <w:jc w:val="left"/>
            </w:pPr>
            <w:r w:rsidRPr="00217A4B">
              <w:t>47,951</w:t>
            </w:r>
          </w:p>
        </w:tc>
      </w:tr>
      <w:tr w:rsidR="00217A4B" w:rsidRPr="00217A4B" w14:paraId="2470BB89" w14:textId="77777777" w:rsidTr="00762FF3">
        <w:trPr>
          <w:trHeight w:val="300"/>
        </w:trPr>
        <w:tc>
          <w:tcPr>
            <w:tcW w:w="976" w:type="dxa"/>
            <w:noWrap/>
            <w:hideMark/>
          </w:tcPr>
          <w:p w14:paraId="77AC57D0" w14:textId="77777777" w:rsidR="00217A4B" w:rsidRPr="00217A4B" w:rsidRDefault="00217A4B" w:rsidP="00217A4B">
            <w:pPr>
              <w:jc w:val="left"/>
            </w:pPr>
            <w:r w:rsidRPr="00217A4B">
              <w:t>3,354</w:t>
            </w:r>
          </w:p>
        </w:tc>
        <w:tc>
          <w:tcPr>
            <w:tcW w:w="976" w:type="dxa"/>
            <w:noWrap/>
            <w:hideMark/>
          </w:tcPr>
          <w:p w14:paraId="29B1C8CA" w14:textId="77777777" w:rsidR="00217A4B" w:rsidRPr="00217A4B" w:rsidRDefault="00217A4B" w:rsidP="00217A4B">
            <w:pPr>
              <w:jc w:val="left"/>
            </w:pPr>
            <w:r w:rsidRPr="00217A4B">
              <w:t>45,831</w:t>
            </w:r>
          </w:p>
        </w:tc>
      </w:tr>
      <w:tr w:rsidR="00217A4B" w:rsidRPr="00217A4B" w14:paraId="057FC816" w14:textId="77777777" w:rsidTr="00762FF3">
        <w:trPr>
          <w:trHeight w:val="300"/>
        </w:trPr>
        <w:tc>
          <w:tcPr>
            <w:tcW w:w="976" w:type="dxa"/>
            <w:noWrap/>
            <w:hideMark/>
          </w:tcPr>
          <w:p w14:paraId="13D73B8F" w14:textId="77777777" w:rsidR="00217A4B" w:rsidRPr="00217A4B" w:rsidRDefault="00217A4B" w:rsidP="00217A4B">
            <w:pPr>
              <w:jc w:val="left"/>
            </w:pPr>
            <w:r w:rsidRPr="00217A4B">
              <w:t>4,472</w:t>
            </w:r>
          </w:p>
        </w:tc>
        <w:tc>
          <w:tcPr>
            <w:tcW w:w="976" w:type="dxa"/>
            <w:noWrap/>
            <w:hideMark/>
          </w:tcPr>
          <w:p w14:paraId="431486AF" w14:textId="77777777" w:rsidR="00217A4B" w:rsidRPr="00217A4B" w:rsidRDefault="00217A4B" w:rsidP="00217A4B">
            <w:pPr>
              <w:jc w:val="left"/>
            </w:pPr>
            <w:r w:rsidRPr="00217A4B">
              <w:t>42,241</w:t>
            </w:r>
          </w:p>
        </w:tc>
      </w:tr>
      <w:tr w:rsidR="00217A4B" w:rsidRPr="00217A4B" w14:paraId="48ACB4B7" w14:textId="77777777" w:rsidTr="00762FF3">
        <w:trPr>
          <w:trHeight w:val="300"/>
        </w:trPr>
        <w:tc>
          <w:tcPr>
            <w:tcW w:w="976" w:type="dxa"/>
            <w:noWrap/>
            <w:hideMark/>
          </w:tcPr>
          <w:p w14:paraId="122BA5AC" w14:textId="77777777" w:rsidR="00217A4B" w:rsidRPr="00217A4B" w:rsidRDefault="00217A4B" w:rsidP="00217A4B">
            <w:pPr>
              <w:jc w:val="left"/>
            </w:pPr>
            <w:r w:rsidRPr="00217A4B">
              <w:t>5,589</w:t>
            </w:r>
          </w:p>
        </w:tc>
        <w:tc>
          <w:tcPr>
            <w:tcW w:w="976" w:type="dxa"/>
            <w:noWrap/>
            <w:hideMark/>
          </w:tcPr>
          <w:p w14:paraId="2F7F7B5F" w14:textId="77777777" w:rsidR="00217A4B" w:rsidRPr="00217A4B" w:rsidRDefault="00217A4B" w:rsidP="00217A4B">
            <w:pPr>
              <w:jc w:val="left"/>
            </w:pPr>
            <w:r w:rsidRPr="00217A4B">
              <w:t>38,281</w:t>
            </w:r>
          </w:p>
        </w:tc>
      </w:tr>
      <w:tr w:rsidR="00217A4B" w:rsidRPr="00217A4B" w14:paraId="40BBD958" w14:textId="77777777" w:rsidTr="00762FF3">
        <w:trPr>
          <w:trHeight w:val="300"/>
        </w:trPr>
        <w:tc>
          <w:tcPr>
            <w:tcW w:w="976" w:type="dxa"/>
            <w:noWrap/>
            <w:hideMark/>
          </w:tcPr>
          <w:p w14:paraId="249DBC14" w14:textId="77777777" w:rsidR="00217A4B" w:rsidRPr="00217A4B" w:rsidRDefault="00217A4B" w:rsidP="00217A4B">
            <w:pPr>
              <w:jc w:val="left"/>
            </w:pPr>
            <w:r w:rsidRPr="00217A4B">
              <w:t>6,708</w:t>
            </w:r>
          </w:p>
        </w:tc>
        <w:tc>
          <w:tcPr>
            <w:tcW w:w="976" w:type="dxa"/>
            <w:noWrap/>
            <w:hideMark/>
          </w:tcPr>
          <w:p w14:paraId="52451ECF" w14:textId="77777777" w:rsidR="00217A4B" w:rsidRPr="00217A4B" w:rsidRDefault="00217A4B" w:rsidP="00217A4B">
            <w:pPr>
              <w:jc w:val="left"/>
            </w:pPr>
            <w:r w:rsidRPr="00217A4B">
              <w:t>34,951</w:t>
            </w:r>
          </w:p>
        </w:tc>
      </w:tr>
      <w:tr w:rsidR="00217A4B" w:rsidRPr="00217A4B" w14:paraId="28CECBC0" w14:textId="77777777" w:rsidTr="00762FF3">
        <w:trPr>
          <w:trHeight w:val="300"/>
        </w:trPr>
        <w:tc>
          <w:tcPr>
            <w:tcW w:w="976" w:type="dxa"/>
            <w:noWrap/>
            <w:hideMark/>
          </w:tcPr>
          <w:p w14:paraId="018DDF43" w14:textId="77777777" w:rsidR="00217A4B" w:rsidRPr="00217A4B" w:rsidRDefault="00217A4B" w:rsidP="00217A4B">
            <w:pPr>
              <w:jc w:val="left"/>
            </w:pPr>
            <w:r w:rsidRPr="00217A4B">
              <w:t>7,825</w:t>
            </w:r>
          </w:p>
        </w:tc>
        <w:tc>
          <w:tcPr>
            <w:tcW w:w="976" w:type="dxa"/>
            <w:noWrap/>
            <w:hideMark/>
          </w:tcPr>
          <w:p w14:paraId="3ABABC19" w14:textId="77777777" w:rsidR="00217A4B" w:rsidRPr="00217A4B" w:rsidRDefault="00217A4B" w:rsidP="00217A4B">
            <w:pPr>
              <w:jc w:val="left"/>
            </w:pPr>
            <w:r w:rsidRPr="00217A4B">
              <w:t>32,431</w:t>
            </w:r>
          </w:p>
        </w:tc>
      </w:tr>
      <w:tr w:rsidR="00217A4B" w:rsidRPr="00217A4B" w14:paraId="1780195B" w14:textId="77777777" w:rsidTr="00762FF3">
        <w:trPr>
          <w:trHeight w:val="300"/>
        </w:trPr>
        <w:tc>
          <w:tcPr>
            <w:tcW w:w="976" w:type="dxa"/>
            <w:noWrap/>
            <w:hideMark/>
          </w:tcPr>
          <w:p w14:paraId="206B3A53" w14:textId="77777777" w:rsidR="00217A4B" w:rsidRPr="00217A4B" w:rsidRDefault="00217A4B" w:rsidP="00217A4B">
            <w:pPr>
              <w:jc w:val="left"/>
            </w:pPr>
            <w:r w:rsidRPr="00217A4B">
              <w:t>8,847</w:t>
            </w:r>
          </w:p>
        </w:tc>
        <w:tc>
          <w:tcPr>
            <w:tcW w:w="976" w:type="dxa"/>
            <w:noWrap/>
            <w:hideMark/>
          </w:tcPr>
          <w:p w14:paraId="4CA9571F" w14:textId="77777777" w:rsidR="00217A4B" w:rsidRPr="00217A4B" w:rsidRDefault="00217A4B" w:rsidP="00217A4B">
            <w:pPr>
              <w:jc w:val="left"/>
            </w:pPr>
            <w:r w:rsidRPr="00217A4B">
              <w:t>28,92</w:t>
            </w:r>
          </w:p>
        </w:tc>
      </w:tr>
      <w:tr w:rsidR="00217A4B" w:rsidRPr="00217A4B" w14:paraId="7A84EC14" w14:textId="77777777" w:rsidTr="00762FF3">
        <w:trPr>
          <w:trHeight w:val="300"/>
        </w:trPr>
        <w:tc>
          <w:tcPr>
            <w:tcW w:w="976" w:type="dxa"/>
            <w:noWrap/>
            <w:hideMark/>
          </w:tcPr>
          <w:p w14:paraId="28596A6A" w14:textId="77777777" w:rsidR="00217A4B" w:rsidRPr="00217A4B" w:rsidRDefault="00217A4B" w:rsidP="00217A4B">
            <w:pPr>
              <w:jc w:val="left"/>
            </w:pPr>
            <w:r w:rsidRPr="00217A4B">
              <w:t>8,969</w:t>
            </w:r>
          </w:p>
        </w:tc>
        <w:tc>
          <w:tcPr>
            <w:tcW w:w="976" w:type="dxa"/>
            <w:noWrap/>
            <w:hideMark/>
          </w:tcPr>
          <w:p w14:paraId="09541A63" w14:textId="77777777" w:rsidR="00217A4B" w:rsidRPr="00217A4B" w:rsidRDefault="00217A4B" w:rsidP="00217A4B">
            <w:pPr>
              <w:jc w:val="left"/>
            </w:pPr>
            <w:r w:rsidRPr="00217A4B">
              <w:t>28,005</w:t>
            </w:r>
          </w:p>
        </w:tc>
      </w:tr>
      <w:tr w:rsidR="00217A4B" w:rsidRPr="00217A4B" w14:paraId="0540131D" w14:textId="77777777" w:rsidTr="00762FF3">
        <w:trPr>
          <w:trHeight w:val="300"/>
        </w:trPr>
        <w:tc>
          <w:tcPr>
            <w:tcW w:w="976" w:type="dxa"/>
            <w:noWrap/>
            <w:hideMark/>
          </w:tcPr>
          <w:p w14:paraId="5861AA3C" w14:textId="77777777" w:rsidR="00217A4B" w:rsidRPr="00217A4B" w:rsidRDefault="00217A4B" w:rsidP="00217A4B">
            <w:pPr>
              <w:jc w:val="left"/>
            </w:pPr>
            <w:r w:rsidRPr="00217A4B">
              <w:t>9,109</w:t>
            </w:r>
          </w:p>
        </w:tc>
        <w:tc>
          <w:tcPr>
            <w:tcW w:w="976" w:type="dxa"/>
            <w:noWrap/>
            <w:hideMark/>
          </w:tcPr>
          <w:p w14:paraId="35CC9A16" w14:textId="77777777" w:rsidR="00217A4B" w:rsidRPr="00217A4B" w:rsidRDefault="00217A4B" w:rsidP="00217A4B">
            <w:pPr>
              <w:jc w:val="left"/>
            </w:pPr>
            <w:r w:rsidRPr="00217A4B">
              <w:t>27,53</w:t>
            </w:r>
          </w:p>
        </w:tc>
      </w:tr>
      <w:tr w:rsidR="00217A4B" w:rsidRPr="00217A4B" w14:paraId="53D35DFC" w14:textId="77777777" w:rsidTr="00762FF3">
        <w:trPr>
          <w:trHeight w:val="300"/>
        </w:trPr>
        <w:tc>
          <w:tcPr>
            <w:tcW w:w="976" w:type="dxa"/>
            <w:noWrap/>
            <w:hideMark/>
          </w:tcPr>
          <w:p w14:paraId="062A0034" w14:textId="77777777" w:rsidR="00217A4B" w:rsidRPr="00217A4B" w:rsidRDefault="00217A4B" w:rsidP="00217A4B">
            <w:pPr>
              <w:jc w:val="left"/>
            </w:pPr>
            <w:r w:rsidRPr="00217A4B">
              <w:t>9,23</w:t>
            </w:r>
          </w:p>
        </w:tc>
        <w:tc>
          <w:tcPr>
            <w:tcW w:w="976" w:type="dxa"/>
            <w:noWrap/>
            <w:hideMark/>
          </w:tcPr>
          <w:p w14:paraId="14567501" w14:textId="77777777" w:rsidR="00217A4B" w:rsidRPr="00217A4B" w:rsidRDefault="00217A4B" w:rsidP="00217A4B">
            <w:pPr>
              <w:jc w:val="left"/>
            </w:pPr>
            <w:r w:rsidRPr="00217A4B">
              <w:t>26,985</w:t>
            </w:r>
          </w:p>
        </w:tc>
      </w:tr>
      <w:tr w:rsidR="00217A4B" w:rsidRPr="00217A4B" w14:paraId="16002265" w14:textId="77777777" w:rsidTr="00762FF3">
        <w:trPr>
          <w:trHeight w:val="300"/>
        </w:trPr>
        <w:tc>
          <w:tcPr>
            <w:tcW w:w="976" w:type="dxa"/>
            <w:noWrap/>
            <w:hideMark/>
          </w:tcPr>
          <w:p w14:paraId="6EC97658" w14:textId="77777777" w:rsidR="00217A4B" w:rsidRPr="00217A4B" w:rsidRDefault="00217A4B" w:rsidP="00217A4B">
            <w:pPr>
              <w:jc w:val="left"/>
            </w:pPr>
            <w:r w:rsidRPr="00217A4B">
              <w:t>9,352</w:t>
            </w:r>
          </w:p>
        </w:tc>
        <w:tc>
          <w:tcPr>
            <w:tcW w:w="976" w:type="dxa"/>
            <w:noWrap/>
            <w:hideMark/>
          </w:tcPr>
          <w:p w14:paraId="41CDFA17" w14:textId="77777777" w:rsidR="00217A4B" w:rsidRPr="00217A4B" w:rsidRDefault="00217A4B" w:rsidP="00217A4B">
            <w:pPr>
              <w:jc w:val="left"/>
            </w:pPr>
            <w:r w:rsidRPr="00217A4B">
              <w:t>26,715</w:t>
            </w:r>
          </w:p>
        </w:tc>
      </w:tr>
      <w:tr w:rsidR="00217A4B" w:rsidRPr="00217A4B" w14:paraId="4FAC6DEE" w14:textId="77777777" w:rsidTr="00762FF3">
        <w:trPr>
          <w:trHeight w:val="300"/>
        </w:trPr>
        <w:tc>
          <w:tcPr>
            <w:tcW w:w="976" w:type="dxa"/>
            <w:noWrap/>
            <w:hideMark/>
          </w:tcPr>
          <w:p w14:paraId="1E342E99" w14:textId="77777777" w:rsidR="00217A4B" w:rsidRPr="00217A4B" w:rsidRDefault="00217A4B" w:rsidP="00217A4B">
            <w:pPr>
              <w:jc w:val="left"/>
            </w:pPr>
            <w:r w:rsidRPr="00217A4B">
              <w:t>9,484</w:t>
            </w:r>
          </w:p>
        </w:tc>
        <w:tc>
          <w:tcPr>
            <w:tcW w:w="976" w:type="dxa"/>
            <w:noWrap/>
            <w:hideMark/>
          </w:tcPr>
          <w:p w14:paraId="52EC5602" w14:textId="77777777" w:rsidR="00217A4B" w:rsidRPr="00217A4B" w:rsidRDefault="00217A4B" w:rsidP="00217A4B">
            <w:pPr>
              <w:jc w:val="left"/>
            </w:pPr>
            <w:r w:rsidRPr="00217A4B">
              <w:t>26,425</w:t>
            </w:r>
          </w:p>
        </w:tc>
      </w:tr>
      <w:tr w:rsidR="00217A4B" w:rsidRPr="00217A4B" w14:paraId="5EE2A3C7" w14:textId="77777777" w:rsidTr="00762FF3">
        <w:trPr>
          <w:trHeight w:val="300"/>
        </w:trPr>
        <w:tc>
          <w:tcPr>
            <w:tcW w:w="976" w:type="dxa"/>
            <w:noWrap/>
            <w:hideMark/>
          </w:tcPr>
          <w:p w14:paraId="2502302F" w14:textId="77777777" w:rsidR="00217A4B" w:rsidRPr="00217A4B" w:rsidRDefault="00217A4B" w:rsidP="00217A4B">
            <w:pPr>
              <w:jc w:val="left"/>
            </w:pPr>
            <w:r w:rsidRPr="00217A4B">
              <w:t>9,606</w:t>
            </w:r>
          </w:p>
        </w:tc>
        <w:tc>
          <w:tcPr>
            <w:tcW w:w="976" w:type="dxa"/>
            <w:noWrap/>
            <w:hideMark/>
          </w:tcPr>
          <w:p w14:paraId="5FFF440E" w14:textId="77777777" w:rsidR="00217A4B" w:rsidRPr="00217A4B" w:rsidRDefault="00217A4B" w:rsidP="00217A4B">
            <w:pPr>
              <w:jc w:val="left"/>
            </w:pPr>
            <w:r w:rsidRPr="00217A4B">
              <w:t>26,18</w:t>
            </w:r>
          </w:p>
        </w:tc>
      </w:tr>
      <w:tr w:rsidR="00217A4B" w:rsidRPr="00217A4B" w14:paraId="69D57DB6" w14:textId="77777777" w:rsidTr="00762FF3">
        <w:trPr>
          <w:trHeight w:val="300"/>
        </w:trPr>
        <w:tc>
          <w:tcPr>
            <w:tcW w:w="976" w:type="dxa"/>
            <w:noWrap/>
            <w:hideMark/>
          </w:tcPr>
          <w:p w14:paraId="37B1E934" w14:textId="77777777" w:rsidR="00217A4B" w:rsidRPr="00217A4B" w:rsidRDefault="00217A4B" w:rsidP="00217A4B">
            <w:pPr>
              <w:jc w:val="left"/>
            </w:pPr>
            <w:r w:rsidRPr="00217A4B">
              <w:t>9,727</w:t>
            </w:r>
          </w:p>
        </w:tc>
        <w:tc>
          <w:tcPr>
            <w:tcW w:w="976" w:type="dxa"/>
            <w:noWrap/>
            <w:hideMark/>
          </w:tcPr>
          <w:p w14:paraId="3F4C368C" w14:textId="77777777" w:rsidR="00217A4B" w:rsidRPr="00217A4B" w:rsidRDefault="00217A4B" w:rsidP="00217A4B">
            <w:pPr>
              <w:jc w:val="left"/>
            </w:pPr>
            <w:r w:rsidRPr="00217A4B">
              <w:t>25,98</w:t>
            </w:r>
          </w:p>
        </w:tc>
      </w:tr>
      <w:tr w:rsidR="00217A4B" w:rsidRPr="00217A4B" w14:paraId="7B4F5EE6" w14:textId="77777777" w:rsidTr="00762FF3">
        <w:trPr>
          <w:trHeight w:val="300"/>
        </w:trPr>
        <w:tc>
          <w:tcPr>
            <w:tcW w:w="976" w:type="dxa"/>
            <w:noWrap/>
            <w:hideMark/>
          </w:tcPr>
          <w:p w14:paraId="3E449BB0" w14:textId="77777777" w:rsidR="00217A4B" w:rsidRPr="00217A4B" w:rsidRDefault="00217A4B" w:rsidP="00217A4B">
            <w:pPr>
              <w:jc w:val="left"/>
            </w:pPr>
            <w:r w:rsidRPr="00217A4B">
              <w:t>9,848</w:t>
            </w:r>
          </w:p>
        </w:tc>
        <w:tc>
          <w:tcPr>
            <w:tcW w:w="976" w:type="dxa"/>
            <w:noWrap/>
            <w:hideMark/>
          </w:tcPr>
          <w:p w14:paraId="69159058" w14:textId="77777777" w:rsidR="00217A4B" w:rsidRPr="00217A4B" w:rsidRDefault="00217A4B" w:rsidP="00217A4B">
            <w:pPr>
              <w:jc w:val="left"/>
            </w:pPr>
            <w:r w:rsidRPr="00217A4B">
              <w:t>25,68</w:t>
            </w:r>
          </w:p>
        </w:tc>
      </w:tr>
      <w:tr w:rsidR="00217A4B" w:rsidRPr="00217A4B" w14:paraId="56CBC22C" w14:textId="77777777" w:rsidTr="00762FF3">
        <w:trPr>
          <w:trHeight w:val="300"/>
        </w:trPr>
        <w:tc>
          <w:tcPr>
            <w:tcW w:w="976" w:type="dxa"/>
            <w:noWrap/>
            <w:hideMark/>
          </w:tcPr>
          <w:p w14:paraId="2EF8A314" w14:textId="77777777" w:rsidR="00217A4B" w:rsidRPr="00217A4B" w:rsidRDefault="00217A4B" w:rsidP="00217A4B">
            <w:pPr>
              <w:jc w:val="left"/>
            </w:pPr>
            <w:r w:rsidRPr="00217A4B">
              <w:t>10,074</w:t>
            </w:r>
          </w:p>
        </w:tc>
        <w:tc>
          <w:tcPr>
            <w:tcW w:w="976" w:type="dxa"/>
            <w:noWrap/>
            <w:hideMark/>
          </w:tcPr>
          <w:p w14:paraId="1395041F" w14:textId="77777777" w:rsidR="00217A4B" w:rsidRPr="00217A4B" w:rsidRDefault="00217A4B" w:rsidP="00217A4B">
            <w:pPr>
              <w:jc w:val="left"/>
            </w:pPr>
            <w:r w:rsidRPr="00217A4B">
              <w:t>25,06</w:t>
            </w:r>
          </w:p>
        </w:tc>
      </w:tr>
      <w:tr w:rsidR="00217A4B" w:rsidRPr="00217A4B" w14:paraId="0ADAB6B4" w14:textId="77777777" w:rsidTr="00762FF3">
        <w:trPr>
          <w:trHeight w:val="300"/>
        </w:trPr>
        <w:tc>
          <w:tcPr>
            <w:tcW w:w="976" w:type="dxa"/>
            <w:noWrap/>
            <w:hideMark/>
          </w:tcPr>
          <w:p w14:paraId="61E4F291" w14:textId="77777777" w:rsidR="00217A4B" w:rsidRPr="00217A4B" w:rsidRDefault="00217A4B" w:rsidP="00217A4B">
            <w:pPr>
              <w:jc w:val="left"/>
            </w:pPr>
            <w:r w:rsidRPr="00217A4B">
              <w:t>10,195</w:t>
            </w:r>
          </w:p>
        </w:tc>
        <w:tc>
          <w:tcPr>
            <w:tcW w:w="976" w:type="dxa"/>
            <w:noWrap/>
            <w:hideMark/>
          </w:tcPr>
          <w:p w14:paraId="273A83B0" w14:textId="77777777" w:rsidR="00217A4B" w:rsidRPr="00217A4B" w:rsidRDefault="00217A4B" w:rsidP="00217A4B">
            <w:pPr>
              <w:jc w:val="left"/>
            </w:pPr>
            <w:r w:rsidRPr="00217A4B">
              <w:t>24,905</w:t>
            </w:r>
          </w:p>
        </w:tc>
      </w:tr>
      <w:tr w:rsidR="00217A4B" w:rsidRPr="00217A4B" w14:paraId="6BD6C0EC" w14:textId="77777777" w:rsidTr="00762FF3">
        <w:trPr>
          <w:trHeight w:val="300"/>
        </w:trPr>
        <w:tc>
          <w:tcPr>
            <w:tcW w:w="976" w:type="dxa"/>
            <w:noWrap/>
            <w:hideMark/>
          </w:tcPr>
          <w:p w14:paraId="039FE0F9" w14:textId="77777777" w:rsidR="00217A4B" w:rsidRPr="00217A4B" w:rsidRDefault="00217A4B" w:rsidP="00217A4B">
            <w:pPr>
              <w:jc w:val="left"/>
            </w:pPr>
            <w:r w:rsidRPr="00217A4B">
              <w:t>10,317</w:t>
            </w:r>
          </w:p>
        </w:tc>
        <w:tc>
          <w:tcPr>
            <w:tcW w:w="976" w:type="dxa"/>
            <w:noWrap/>
            <w:hideMark/>
          </w:tcPr>
          <w:p w14:paraId="2786722C" w14:textId="77777777" w:rsidR="00217A4B" w:rsidRPr="00217A4B" w:rsidRDefault="00217A4B" w:rsidP="00217A4B">
            <w:pPr>
              <w:jc w:val="left"/>
            </w:pPr>
            <w:r w:rsidRPr="00217A4B">
              <w:t>24,455</w:t>
            </w:r>
          </w:p>
        </w:tc>
      </w:tr>
      <w:tr w:rsidR="00217A4B" w:rsidRPr="00217A4B" w14:paraId="4003C5CD" w14:textId="77777777" w:rsidTr="00762FF3">
        <w:trPr>
          <w:trHeight w:val="300"/>
        </w:trPr>
        <w:tc>
          <w:tcPr>
            <w:tcW w:w="976" w:type="dxa"/>
            <w:noWrap/>
            <w:hideMark/>
          </w:tcPr>
          <w:p w14:paraId="28B40DC1" w14:textId="77777777" w:rsidR="00217A4B" w:rsidRPr="00217A4B" w:rsidRDefault="00217A4B" w:rsidP="00217A4B">
            <w:pPr>
              <w:jc w:val="left"/>
            </w:pPr>
            <w:r w:rsidRPr="00217A4B">
              <w:t>10,438</w:t>
            </w:r>
          </w:p>
        </w:tc>
        <w:tc>
          <w:tcPr>
            <w:tcW w:w="976" w:type="dxa"/>
            <w:noWrap/>
            <w:hideMark/>
          </w:tcPr>
          <w:p w14:paraId="1E806DDF" w14:textId="77777777" w:rsidR="00217A4B" w:rsidRPr="00217A4B" w:rsidRDefault="00217A4B" w:rsidP="00217A4B">
            <w:pPr>
              <w:jc w:val="left"/>
            </w:pPr>
            <w:r w:rsidRPr="00217A4B">
              <w:t>24,375</w:t>
            </w:r>
          </w:p>
        </w:tc>
      </w:tr>
      <w:tr w:rsidR="00217A4B" w:rsidRPr="00217A4B" w14:paraId="0B904FC6" w14:textId="77777777" w:rsidTr="00762FF3">
        <w:trPr>
          <w:trHeight w:val="300"/>
        </w:trPr>
        <w:tc>
          <w:tcPr>
            <w:tcW w:w="976" w:type="dxa"/>
            <w:noWrap/>
            <w:hideMark/>
          </w:tcPr>
          <w:p w14:paraId="6BC80F61" w14:textId="77777777" w:rsidR="00217A4B" w:rsidRPr="00217A4B" w:rsidRDefault="00217A4B" w:rsidP="00217A4B">
            <w:pPr>
              <w:jc w:val="left"/>
            </w:pPr>
            <w:r w:rsidRPr="00217A4B">
              <w:t>10,557</w:t>
            </w:r>
          </w:p>
        </w:tc>
        <w:tc>
          <w:tcPr>
            <w:tcW w:w="976" w:type="dxa"/>
            <w:noWrap/>
            <w:hideMark/>
          </w:tcPr>
          <w:p w14:paraId="7502E822" w14:textId="77777777" w:rsidR="00217A4B" w:rsidRPr="00217A4B" w:rsidRDefault="00217A4B" w:rsidP="00217A4B">
            <w:pPr>
              <w:jc w:val="left"/>
            </w:pPr>
            <w:r w:rsidRPr="00217A4B">
              <w:t>24,005</w:t>
            </w:r>
          </w:p>
        </w:tc>
      </w:tr>
      <w:tr w:rsidR="00217A4B" w:rsidRPr="00217A4B" w14:paraId="23F84AD9" w14:textId="77777777" w:rsidTr="00762FF3">
        <w:trPr>
          <w:trHeight w:val="300"/>
        </w:trPr>
        <w:tc>
          <w:tcPr>
            <w:tcW w:w="976" w:type="dxa"/>
            <w:noWrap/>
            <w:hideMark/>
          </w:tcPr>
          <w:p w14:paraId="3A51164D" w14:textId="77777777" w:rsidR="00217A4B" w:rsidRPr="00217A4B" w:rsidRDefault="00217A4B" w:rsidP="00217A4B">
            <w:pPr>
              <w:jc w:val="left"/>
            </w:pPr>
            <w:r w:rsidRPr="00217A4B">
              <w:t>10,679</w:t>
            </w:r>
          </w:p>
        </w:tc>
        <w:tc>
          <w:tcPr>
            <w:tcW w:w="976" w:type="dxa"/>
            <w:noWrap/>
            <w:hideMark/>
          </w:tcPr>
          <w:p w14:paraId="53D16ABA" w14:textId="77777777" w:rsidR="00217A4B" w:rsidRPr="00217A4B" w:rsidRDefault="00217A4B" w:rsidP="00217A4B">
            <w:pPr>
              <w:jc w:val="left"/>
            </w:pPr>
            <w:r w:rsidRPr="00217A4B">
              <w:t>24,145</w:t>
            </w:r>
          </w:p>
        </w:tc>
      </w:tr>
      <w:tr w:rsidR="00217A4B" w:rsidRPr="00217A4B" w14:paraId="0363F66D" w14:textId="77777777" w:rsidTr="00762FF3">
        <w:trPr>
          <w:trHeight w:val="300"/>
        </w:trPr>
        <w:tc>
          <w:tcPr>
            <w:tcW w:w="976" w:type="dxa"/>
            <w:noWrap/>
            <w:hideMark/>
          </w:tcPr>
          <w:p w14:paraId="075C222E" w14:textId="77777777" w:rsidR="00217A4B" w:rsidRPr="00217A4B" w:rsidRDefault="00217A4B" w:rsidP="00217A4B">
            <w:pPr>
              <w:jc w:val="left"/>
            </w:pPr>
            <w:r w:rsidRPr="00217A4B">
              <w:t>10,801</w:t>
            </w:r>
          </w:p>
        </w:tc>
        <w:tc>
          <w:tcPr>
            <w:tcW w:w="976" w:type="dxa"/>
            <w:noWrap/>
            <w:hideMark/>
          </w:tcPr>
          <w:p w14:paraId="7497ECCA" w14:textId="77777777" w:rsidR="00217A4B" w:rsidRPr="00217A4B" w:rsidRDefault="00217A4B" w:rsidP="00217A4B">
            <w:pPr>
              <w:jc w:val="left"/>
            </w:pPr>
            <w:r w:rsidRPr="00217A4B">
              <w:t>25,175</w:t>
            </w:r>
          </w:p>
        </w:tc>
      </w:tr>
      <w:tr w:rsidR="00217A4B" w:rsidRPr="00217A4B" w14:paraId="50229919" w14:textId="77777777" w:rsidTr="00762FF3">
        <w:trPr>
          <w:trHeight w:val="300"/>
        </w:trPr>
        <w:tc>
          <w:tcPr>
            <w:tcW w:w="976" w:type="dxa"/>
            <w:noWrap/>
            <w:hideMark/>
          </w:tcPr>
          <w:p w14:paraId="2CF15C96" w14:textId="77777777" w:rsidR="00217A4B" w:rsidRPr="00217A4B" w:rsidRDefault="00217A4B" w:rsidP="00217A4B">
            <w:pPr>
              <w:jc w:val="left"/>
            </w:pPr>
            <w:r w:rsidRPr="00217A4B">
              <w:t>10,921</w:t>
            </w:r>
          </w:p>
        </w:tc>
        <w:tc>
          <w:tcPr>
            <w:tcW w:w="976" w:type="dxa"/>
            <w:noWrap/>
            <w:hideMark/>
          </w:tcPr>
          <w:p w14:paraId="4279A7AE" w14:textId="77777777" w:rsidR="00217A4B" w:rsidRPr="00217A4B" w:rsidRDefault="00217A4B" w:rsidP="00217A4B">
            <w:pPr>
              <w:jc w:val="left"/>
            </w:pPr>
            <w:r w:rsidRPr="00217A4B">
              <w:t>25,005</w:t>
            </w:r>
          </w:p>
        </w:tc>
      </w:tr>
      <w:tr w:rsidR="00217A4B" w:rsidRPr="00217A4B" w14:paraId="0A87BEB2" w14:textId="77777777" w:rsidTr="00762FF3">
        <w:trPr>
          <w:trHeight w:val="300"/>
        </w:trPr>
        <w:tc>
          <w:tcPr>
            <w:tcW w:w="976" w:type="dxa"/>
            <w:noWrap/>
            <w:hideMark/>
          </w:tcPr>
          <w:p w14:paraId="5A583A95" w14:textId="77777777" w:rsidR="00217A4B" w:rsidRPr="00217A4B" w:rsidRDefault="00217A4B" w:rsidP="00217A4B">
            <w:pPr>
              <w:jc w:val="left"/>
            </w:pPr>
            <w:r w:rsidRPr="00217A4B">
              <w:t>11,043</w:t>
            </w:r>
          </w:p>
        </w:tc>
        <w:tc>
          <w:tcPr>
            <w:tcW w:w="976" w:type="dxa"/>
            <w:noWrap/>
            <w:hideMark/>
          </w:tcPr>
          <w:p w14:paraId="05CC528E" w14:textId="77777777" w:rsidR="00217A4B" w:rsidRPr="00217A4B" w:rsidRDefault="00217A4B" w:rsidP="00217A4B">
            <w:pPr>
              <w:jc w:val="left"/>
            </w:pPr>
            <w:r w:rsidRPr="00217A4B">
              <w:t>24,775</w:t>
            </w:r>
          </w:p>
        </w:tc>
      </w:tr>
      <w:tr w:rsidR="00217A4B" w:rsidRPr="00217A4B" w14:paraId="30A1F3AE" w14:textId="77777777" w:rsidTr="00762FF3">
        <w:trPr>
          <w:trHeight w:val="300"/>
        </w:trPr>
        <w:tc>
          <w:tcPr>
            <w:tcW w:w="976" w:type="dxa"/>
            <w:noWrap/>
            <w:hideMark/>
          </w:tcPr>
          <w:p w14:paraId="14AB737B" w14:textId="77777777" w:rsidR="00217A4B" w:rsidRPr="00217A4B" w:rsidRDefault="00217A4B" w:rsidP="00217A4B">
            <w:pPr>
              <w:jc w:val="left"/>
            </w:pPr>
            <w:r w:rsidRPr="00217A4B">
              <w:t>11,164</w:t>
            </w:r>
          </w:p>
        </w:tc>
        <w:tc>
          <w:tcPr>
            <w:tcW w:w="976" w:type="dxa"/>
            <w:noWrap/>
            <w:hideMark/>
          </w:tcPr>
          <w:p w14:paraId="1079EDBC" w14:textId="77777777" w:rsidR="00217A4B" w:rsidRPr="00217A4B" w:rsidRDefault="00217A4B" w:rsidP="00217A4B">
            <w:pPr>
              <w:jc w:val="left"/>
            </w:pPr>
            <w:r w:rsidRPr="00217A4B">
              <w:t>24,66</w:t>
            </w:r>
          </w:p>
        </w:tc>
      </w:tr>
      <w:tr w:rsidR="00217A4B" w:rsidRPr="00217A4B" w14:paraId="469E79AE" w14:textId="77777777" w:rsidTr="00762FF3">
        <w:trPr>
          <w:trHeight w:val="300"/>
        </w:trPr>
        <w:tc>
          <w:tcPr>
            <w:tcW w:w="976" w:type="dxa"/>
            <w:noWrap/>
            <w:hideMark/>
          </w:tcPr>
          <w:p w14:paraId="500E1E65" w14:textId="77777777" w:rsidR="00217A4B" w:rsidRPr="00217A4B" w:rsidRDefault="00217A4B" w:rsidP="00217A4B">
            <w:pPr>
              <w:jc w:val="left"/>
            </w:pPr>
            <w:r w:rsidRPr="00217A4B">
              <w:t>11,381</w:t>
            </w:r>
          </w:p>
        </w:tc>
        <w:tc>
          <w:tcPr>
            <w:tcW w:w="976" w:type="dxa"/>
            <w:noWrap/>
            <w:hideMark/>
          </w:tcPr>
          <w:p w14:paraId="48B0EDC5" w14:textId="77777777" w:rsidR="00217A4B" w:rsidRPr="00217A4B" w:rsidRDefault="00217A4B" w:rsidP="00217A4B">
            <w:pPr>
              <w:jc w:val="left"/>
            </w:pPr>
            <w:r w:rsidRPr="00217A4B">
              <w:t>24,09</w:t>
            </w:r>
          </w:p>
        </w:tc>
      </w:tr>
      <w:tr w:rsidR="00217A4B" w:rsidRPr="00217A4B" w14:paraId="5B202914" w14:textId="77777777" w:rsidTr="00762FF3">
        <w:trPr>
          <w:trHeight w:val="300"/>
        </w:trPr>
        <w:tc>
          <w:tcPr>
            <w:tcW w:w="976" w:type="dxa"/>
            <w:noWrap/>
            <w:hideMark/>
          </w:tcPr>
          <w:p w14:paraId="48AEDD41" w14:textId="77777777" w:rsidR="00217A4B" w:rsidRPr="00217A4B" w:rsidRDefault="00217A4B" w:rsidP="00217A4B">
            <w:pPr>
              <w:jc w:val="left"/>
            </w:pPr>
            <w:r w:rsidRPr="00217A4B">
              <w:t>11,503</w:t>
            </w:r>
          </w:p>
        </w:tc>
        <w:tc>
          <w:tcPr>
            <w:tcW w:w="976" w:type="dxa"/>
            <w:noWrap/>
            <w:hideMark/>
          </w:tcPr>
          <w:p w14:paraId="776AE6AB" w14:textId="77777777" w:rsidR="00217A4B" w:rsidRPr="00217A4B" w:rsidRDefault="00217A4B" w:rsidP="00217A4B">
            <w:pPr>
              <w:jc w:val="left"/>
            </w:pPr>
            <w:r w:rsidRPr="00217A4B">
              <w:t>23,89</w:t>
            </w:r>
          </w:p>
        </w:tc>
      </w:tr>
      <w:tr w:rsidR="00217A4B" w:rsidRPr="00217A4B" w14:paraId="5BD076EB" w14:textId="77777777" w:rsidTr="00762FF3">
        <w:trPr>
          <w:trHeight w:val="300"/>
        </w:trPr>
        <w:tc>
          <w:tcPr>
            <w:tcW w:w="976" w:type="dxa"/>
            <w:noWrap/>
            <w:hideMark/>
          </w:tcPr>
          <w:p w14:paraId="7BD4C0F3" w14:textId="77777777" w:rsidR="00217A4B" w:rsidRPr="00217A4B" w:rsidRDefault="00217A4B" w:rsidP="00217A4B">
            <w:pPr>
              <w:jc w:val="left"/>
            </w:pPr>
            <w:r w:rsidRPr="00217A4B">
              <w:t>11,624</w:t>
            </w:r>
          </w:p>
        </w:tc>
        <w:tc>
          <w:tcPr>
            <w:tcW w:w="976" w:type="dxa"/>
            <w:noWrap/>
            <w:hideMark/>
          </w:tcPr>
          <w:p w14:paraId="2BFB1E91" w14:textId="77777777" w:rsidR="00217A4B" w:rsidRPr="00217A4B" w:rsidRDefault="00217A4B" w:rsidP="00217A4B">
            <w:pPr>
              <w:jc w:val="left"/>
            </w:pPr>
            <w:r w:rsidRPr="00217A4B">
              <w:t>23,655</w:t>
            </w:r>
          </w:p>
        </w:tc>
      </w:tr>
      <w:tr w:rsidR="00217A4B" w:rsidRPr="00217A4B" w14:paraId="0D73B673" w14:textId="77777777" w:rsidTr="00762FF3">
        <w:trPr>
          <w:trHeight w:val="300"/>
        </w:trPr>
        <w:tc>
          <w:tcPr>
            <w:tcW w:w="976" w:type="dxa"/>
            <w:noWrap/>
            <w:hideMark/>
          </w:tcPr>
          <w:p w14:paraId="676EF1D5" w14:textId="77777777" w:rsidR="00217A4B" w:rsidRPr="00217A4B" w:rsidRDefault="00217A4B" w:rsidP="00217A4B">
            <w:pPr>
              <w:jc w:val="left"/>
            </w:pPr>
            <w:r w:rsidRPr="00217A4B">
              <w:t>11,746</w:t>
            </w:r>
          </w:p>
        </w:tc>
        <w:tc>
          <w:tcPr>
            <w:tcW w:w="976" w:type="dxa"/>
            <w:noWrap/>
            <w:hideMark/>
          </w:tcPr>
          <w:p w14:paraId="264057C4" w14:textId="77777777" w:rsidR="00217A4B" w:rsidRPr="00217A4B" w:rsidRDefault="00217A4B" w:rsidP="00217A4B">
            <w:pPr>
              <w:jc w:val="left"/>
            </w:pPr>
            <w:r w:rsidRPr="00217A4B">
              <w:t>23,435</w:t>
            </w:r>
          </w:p>
        </w:tc>
      </w:tr>
      <w:tr w:rsidR="00217A4B" w:rsidRPr="00217A4B" w14:paraId="496A37B9" w14:textId="77777777" w:rsidTr="00762FF3">
        <w:trPr>
          <w:trHeight w:val="300"/>
        </w:trPr>
        <w:tc>
          <w:tcPr>
            <w:tcW w:w="976" w:type="dxa"/>
            <w:noWrap/>
            <w:hideMark/>
          </w:tcPr>
          <w:p w14:paraId="2B2B0EC1" w14:textId="77777777" w:rsidR="00217A4B" w:rsidRPr="00217A4B" w:rsidRDefault="00217A4B" w:rsidP="00217A4B">
            <w:pPr>
              <w:jc w:val="left"/>
            </w:pPr>
            <w:r w:rsidRPr="00217A4B">
              <w:t>11,867</w:t>
            </w:r>
          </w:p>
        </w:tc>
        <w:tc>
          <w:tcPr>
            <w:tcW w:w="976" w:type="dxa"/>
            <w:noWrap/>
            <w:hideMark/>
          </w:tcPr>
          <w:p w14:paraId="2DE1C5B3" w14:textId="77777777" w:rsidR="00217A4B" w:rsidRPr="00217A4B" w:rsidRDefault="00217A4B" w:rsidP="00217A4B">
            <w:pPr>
              <w:jc w:val="left"/>
            </w:pPr>
            <w:r w:rsidRPr="00217A4B">
              <w:t>23,13</w:t>
            </w:r>
          </w:p>
        </w:tc>
      </w:tr>
      <w:tr w:rsidR="00217A4B" w:rsidRPr="00217A4B" w14:paraId="1D1E3050" w14:textId="77777777" w:rsidTr="00762FF3">
        <w:trPr>
          <w:trHeight w:val="300"/>
        </w:trPr>
        <w:tc>
          <w:tcPr>
            <w:tcW w:w="976" w:type="dxa"/>
            <w:noWrap/>
            <w:hideMark/>
          </w:tcPr>
          <w:p w14:paraId="0AE889EE" w14:textId="77777777" w:rsidR="00217A4B" w:rsidRPr="00217A4B" w:rsidRDefault="00217A4B" w:rsidP="00217A4B">
            <w:pPr>
              <w:jc w:val="left"/>
            </w:pPr>
            <w:r w:rsidRPr="00217A4B">
              <w:t>11,988</w:t>
            </w:r>
          </w:p>
        </w:tc>
        <w:tc>
          <w:tcPr>
            <w:tcW w:w="976" w:type="dxa"/>
            <w:noWrap/>
            <w:hideMark/>
          </w:tcPr>
          <w:p w14:paraId="16001B26" w14:textId="77777777" w:rsidR="00217A4B" w:rsidRPr="00217A4B" w:rsidRDefault="00217A4B" w:rsidP="00217A4B">
            <w:pPr>
              <w:jc w:val="left"/>
            </w:pPr>
            <w:r w:rsidRPr="00217A4B">
              <w:t>22,945</w:t>
            </w:r>
          </w:p>
        </w:tc>
      </w:tr>
      <w:tr w:rsidR="00217A4B" w:rsidRPr="00217A4B" w14:paraId="4927E642" w14:textId="77777777" w:rsidTr="00762FF3">
        <w:trPr>
          <w:trHeight w:val="300"/>
        </w:trPr>
        <w:tc>
          <w:tcPr>
            <w:tcW w:w="976" w:type="dxa"/>
            <w:noWrap/>
            <w:hideMark/>
          </w:tcPr>
          <w:p w14:paraId="2A3026AF" w14:textId="77777777" w:rsidR="00217A4B" w:rsidRPr="00217A4B" w:rsidRDefault="00217A4B" w:rsidP="00217A4B">
            <w:pPr>
              <w:jc w:val="left"/>
            </w:pPr>
            <w:r w:rsidRPr="00217A4B">
              <w:t>12,109</w:t>
            </w:r>
          </w:p>
        </w:tc>
        <w:tc>
          <w:tcPr>
            <w:tcW w:w="976" w:type="dxa"/>
            <w:noWrap/>
            <w:hideMark/>
          </w:tcPr>
          <w:p w14:paraId="1448D534" w14:textId="77777777" w:rsidR="00217A4B" w:rsidRPr="00217A4B" w:rsidRDefault="00217A4B" w:rsidP="00217A4B">
            <w:pPr>
              <w:jc w:val="left"/>
            </w:pPr>
            <w:r w:rsidRPr="00217A4B">
              <w:t>22,755</w:t>
            </w:r>
          </w:p>
        </w:tc>
      </w:tr>
      <w:tr w:rsidR="00217A4B" w:rsidRPr="00217A4B" w14:paraId="1C5CDB18" w14:textId="77777777" w:rsidTr="00762FF3">
        <w:trPr>
          <w:trHeight w:val="300"/>
        </w:trPr>
        <w:tc>
          <w:tcPr>
            <w:tcW w:w="976" w:type="dxa"/>
            <w:noWrap/>
            <w:hideMark/>
          </w:tcPr>
          <w:p w14:paraId="1AB95EED" w14:textId="77777777" w:rsidR="00217A4B" w:rsidRPr="00217A4B" w:rsidRDefault="00217A4B" w:rsidP="00217A4B">
            <w:pPr>
              <w:jc w:val="left"/>
            </w:pPr>
            <w:r w:rsidRPr="00217A4B">
              <w:t>12,231</w:t>
            </w:r>
          </w:p>
        </w:tc>
        <w:tc>
          <w:tcPr>
            <w:tcW w:w="976" w:type="dxa"/>
            <w:noWrap/>
            <w:hideMark/>
          </w:tcPr>
          <w:p w14:paraId="547B619E" w14:textId="77777777" w:rsidR="00217A4B" w:rsidRPr="00217A4B" w:rsidRDefault="00217A4B" w:rsidP="00217A4B">
            <w:pPr>
              <w:jc w:val="left"/>
            </w:pPr>
            <w:r w:rsidRPr="00217A4B">
              <w:t>22,49</w:t>
            </w:r>
          </w:p>
        </w:tc>
      </w:tr>
      <w:tr w:rsidR="00217A4B" w:rsidRPr="00217A4B" w14:paraId="657F46A2" w14:textId="77777777" w:rsidTr="00762FF3">
        <w:trPr>
          <w:trHeight w:val="300"/>
        </w:trPr>
        <w:tc>
          <w:tcPr>
            <w:tcW w:w="976" w:type="dxa"/>
            <w:noWrap/>
            <w:hideMark/>
          </w:tcPr>
          <w:p w14:paraId="314DE264" w14:textId="77777777" w:rsidR="00217A4B" w:rsidRPr="00217A4B" w:rsidRDefault="00217A4B" w:rsidP="00217A4B">
            <w:pPr>
              <w:jc w:val="left"/>
            </w:pPr>
            <w:r w:rsidRPr="00217A4B">
              <w:t>12,359</w:t>
            </w:r>
          </w:p>
        </w:tc>
        <w:tc>
          <w:tcPr>
            <w:tcW w:w="976" w:type="dxa"/>
            <w:noWrap/>
            <w:hideMark/>
          </w:tcPr>
          <w:p w14:paraId="13F2D26C" w14:textId="77777777" w:rsidR="00217A4B" w:rsidRPr="00217A4B" w:rsidRDefault="00217A4B" w:rsidP="00217A4B">
            <w:pPr>
              <w:jc w:val="left"/>
            </w:pPr>
            <w:r w:rsidRPr="00217A4B">
              <w:t>22,28</w:t>
            </w:r>
          </w:p>
        </w:tc>
      </w:tr>
      <w:tr w:rsidR="00217A4B" w:rsidRPr="00217A4B" w14:paraId="03BDB151" w14:textId="77777777" w:rsidTr="00762FF3">
        <w:trPr>
          <w:trHeight w:val="300"/>
        </w:trPr>
        <w:tc>
          <w:tcPr>
            <w:tcW w:w="976" w:type="dxa"/>
            <w:noWrap/>
            <w:hideMark/>
          </w:tcPr>
          <w:p w14:paraId="5EC5A70A" w14:textId="77777777" w:rsidR="00217A4B" w:rsidRPr="00217A4B" w:rsidRDefault="00217A4B" w:rsidP="00217A4B">
            <w:pPr>
              <w:jc w:val="left"/>
            </w:pPr>
            <w:r w:rsidRPr="00217A4B">
              <w:t>12,481</w:t>
            </w:r>
          </w:p>
        </w:tc>
        <w:tc>
          <w:tcPr>
            <w:tcW w:w="976" w:type="dxa"/>
            <w:noWrap/>
            <w:hideMark/>
          </w:tcPr>
          <w:p w14:paraId="5FA623F1" w14:textId="77777777" w:rsidR="00217A4B" w:rsidRPr="00217A4B" w:rsidRDefault="00217A4B" w:rsidP="00217A4B">
            <w:pPr>
              <w:jc w:val="left"/>
            </w:pPr>
            <w:r w:rsidRPr="00217A4B">
              <w:t>22,005</w:t>
            </w:r>
          </w:p>
        </w:tc>
      </w:tr>
      <w:tr w:rsidR="00217A4B" w:rsidRPr="00217A4B" w14:paraId="062BFB77" w14:textId="77777777" w:rsidTr="00762FF3">
        <w:trPr>
          <w:trHeight w:val="300"/>
        </w:trPr>
        <w:tc>
          <w:tcPr>
            <w:tcW w:w="976" w:type="dxa"/>
            <w:noWrap/>
            <w:hideMark/>
          </w:tcPr>
          <w:p w14:paraId="1F481EF5" w14:textId="77777777" w:rsidR="00217A4B" w:rsidRPr="00217A4B" w:rsidRDefault="00217A4B" w:rsidP="00217A4B">
            <w:pPr>
              <w:jc w:val="left"/>
            </w:pPr>
            <w:r w:rsidRPr="00217A4B">
              <w:t>12,698</w:t>
            </w:r>
          </w:p>
        </w:tc>
        <w:tc>
          <w:tcPr>
            <w:tcW w:w="976" w:type="dxa"/>
            <w:noWrap/>
            <w:hideMark/>
          </w:tcPr>
          <w:p w14:paraId="2CD86F20" w14:textId="77777777" w:rsidR="00217A4B" w:rsidRPr="00217A4B" w:rsidRDefault="00217A4B" w:rsidP="00217A4B">
            <w:pPr>
              <w:jc w:val="left"/>
            </w:pPr>
            <w:r w:rsidRPr="00217A4B">
              <w:t>21,58</w:t>
            </w:r>
          </w:p>
        </w:tc>
      </w:tr>
      <w:tr w:rsidR="00217A4B" w:rsidRPr="00217A4B" w14:paraId="31279609" w14:textId="77777777" w:rsidTr="00762FF3">
        <w:trPr>
          <w:trHeight w:val="300"/>
        </w:trPr>
        <w:tc>
          <w:tcPr>
            <w:tcW w:w="976" w:type="dxa"/>
            <w:noWrap/>
            <w:hideMark/>
          </w:tcPr>
          <w:p w14:paraId="605AB9BA" w14:textId="77777777" w:rsidR="00217A4B" w:rsidRPr="00217A4B" w:rsidRDefault="00217A4B" w:rsidP="00217A4B">
            <w:pPr>
              <w:jc w:val="left"/>
            </w:pPr>
            <w:r w:rsidRPr="00217A4B">
              <w:t>12,819</w:t>
            </w:r>
          </w:p>
        </w:tc>
        <w:tc>
          <w:tcPr>
            <w:tcW w:w="976" w:type="dxa"/>
            <w:noWrap/>
            <w:hideMark/>
          </w:tcPr>
          <w:p w14:paraId="139408F0" w14:textId="77777777" w:rsidR="00217A4B" w:rsidRPr="00217A4B" w:rsidRDefault="00217A4B" w:rsidP="00217A4B">
            <w:pPr>
              <w:jc w:val="left"/>
            </w:pPr>
            <w:r w:rsidRPr="00217A4B">
              <w:t>21,405</w:t>
            </w:r>
          </w:p>
        </w:tc>
      </w:tr>
      <w:tr w:rsidR="00217A4B" w:rsidRPr="00217A4B" w14:paraId="2510020C" w14:textId="77777777" w:rsidTr="00762FF3">
        <w:trPr>
          <w:trHeight w:val="300"/>
        </w:trPr>
        <w:tc>
          <w:tcPr>
            <w:tcW w:w="976" w:type="dxa"/>
            <w:noWrap/>
            <w:hideMark/>
          </w:tcPr>
          <w:p w14:paraId="56B3AF9C" w14:textId="77777777" w:rsidR="00217A4B" w:rsidRPr="00217A4B" w:rsidRDefault="00217A4B" w:rsidP="00217A4B">
            <w:pPr>
              <w:jc w:val="left"/>
            </w:pPr>
            <w:r w:rsidRPr="00217A4B">
              <w:t>12,941</w:t>
            </w:r>
          </w:p>
        </w:tc>
        <w:tc>
          <w:tcPr>
            <w:tcW w:w="976" w:type="dxa"/>
            <w:noWrap/>
            <w:hideMark/>
          </w:tcPr>
          <w:p w14:paraId="4664D36E" w14:textId="77777777" w:rsidR="00217A4B" w:rsidRPr="00217A4B" w:rsidRDefault="00217A4B" w:rsidP="00217A4B">
            <w:pPr>
              <w:jc w:val="left"/>
            </w:pPr>
            <w:r w:rsidRPr="00217A4B">
              <w:t>21,25</w:t>
            </w:r>
          </w:p>
        </w:tc>
      </w:tr>
      <w:tr w:rsidR="00217A4B" w:rsidRPr="00217A4B" w14:paraId="6CD241DF" w14:textId="77777777" w:rsidTr="00762FF3">
        <w:trPr>
          <w:trHeight w:val="300"/>
        </w:trPr>
        <w:tc>
          <w:tcPr>
            <w:tcW w:w="976" w:type="dxa"/>
            <w:noWrap/>
            <w:hideMark/>
          </w:tcPr>
          <w:p w14:paraId="722B4D17" w14:textId="77777777" w:rsidR="00217A4B" w:rsidRPr="00217A4B" w:rsidRDefault="00217A4B" w:rsidP="00217A4B">
            <w:pPr>
              <w:jc w:val="left"/>
            </w:pPr>
            <w:r w:rsidRPr="00217A4B">
              <w:t>13,062</w:t>
            </w:r>
          </w:p>
        </w:tc>
        <w:tc>
          <w:tcPr>
            <w:tcW w:w="976" w:type="dxa"/>
            <w:noWrap/>
            <w:hideMark/>
          </w:tcPr>
          <w:p w14:paraId="0239572E" w14:textId="77777777" w:rsidR="00217A4B" w:rsidRPr="00217A4B" w:rsidRDefault="00217A4B" w:rsidP="00217A4B">
            <w:pPr>
              <w:jc w:val="left"/>
            </w:pPr>
            <w:r w:rsidRPr="00217A4B">
              <w:t>20,98</w:t>
            </w:r>
          </w:p>
        </w:tc>
      </w:tr>
      <w:tr w:rsidR="00217A4B" w:rsidRPr="00217A4B" w14:paraId="28B87B73" w14:textId="77777777" w:rsidTr="00762FF3">
        <w:trPr>
          <w:trHeight w:val="300"/>
        </w:trPr>
        <w:tc>
          <w:tcPr>
            <w:tcW w:w="976" w:type="dxa"/>
            <w:noWrap/>
            <w:hideMark/>
          </w:tcPr>
          <w:p w14:paraId="5935F0C3" w14:textId="77777777" w:rsidR="00217A4B" w:rsidRPr="00217A4B" w:rsidRDefault="00217A4B" w:rsidP="00217A4B">
            <w:pPr>
              <w:jc w:val="left"/>
            </w:pPr>
            <w:r w:rsidRPr="00217A4B">
              <w:t>13,183</w:t>
            </w:r>
          </w:p>
        </w:tc>
        <w:tc>
          <w:tcPr>
            <w:tcW w:w="976" w:type="dxa"/>
            <w:noWrap/>
            <w:hideMark/>
          </w:tcPr>
          <w:p w14:paraId="05625737" w14:textId="77777777" w:rsidR="00217A4B" w:rsidRPr="00217A4B" w:rsidRDefault="00217A4B" w:rsidP="00217A4B">
            <w:pPr>
              <w:jc w:val="left"/>
            </w:pPr>
            <w:r w:rsidRPr="00217A4B">
              <w:t>20,895</w:t>
            </w:r>
          </w:p>
        </w:tc>
      </w:tr>
      <w:tr w:rsidR="00217A4B" w:rsidRPr="00217A4B" w14:paraId="234743DC" w14:textId="77777777" w:rsidTr="00762FF3">
        <w:trPr>
          <w:trHeight w:val="300"/>
        </w:trPr>
        <w:tc>
          <w:tcPr>
            <w:tcW w:w="976" w:type="dxa"/>
            <w:noWrap/>
            <w:hideMark/>
          </w:tcPr>
          <w:p w14:paraId="4864B388" w14:textId="77777777" w:rsidR="00217A4B" w:rsidRPr="00217A4B" w:rsidRDefault="00217A4B" w:rsidP="00217A4B">
            <w:pPr>
              <w:jc w:val="left"/>
            </w:pPr>
            <w:r w:rsidRPr="00217A4B">
              <w:t>13,304</w:t>
            </w:r>
          </w:p>
        </w:tc>
        <w:tc>
          <w:tcPr>
            <w:tcW w:w="976" w:type="dxa"/>
            <w:noWrap/>
            <w:hideMark/>
          </w:tcPr>
          <w:p w14:paraId="5A48508E" w14:textId="77777777" w:rsidR="00217A4B" w:rsidRPr="00217A4B" w:rsidRDefault="00217A4B" w:rsidP="00217A4B">
            <w:pPr>
              <w:jc w:val="left"/>
            </w:pPr>
            <w:r w:rsidRPr="00217A4B">
              <w:t>20,705</w:t>
            </w:r>
          </w:p>
        </w:tc>
      </w:tr>
      <w:tr w:rsidR="00217A4B" w:rsidRPr="00217A4B" w14:paraId="295A6C9D" w14:textId="77777777" w:rsidTr="00762FF3">
        <w:trPr>
          <w:trHeight w:val="300"/>
        </w:trPr>
        <w:tc>
          <w:tcPr>
            <w:tcW w:w="976" w:type="dxa"/>
            <w:noWrap/>
            <w:hideMark/>
          </w:tcPr>
          <w:p w14:paraId="00031476" w14:textId="77777777" w:rsidR="00217A4B" w:rsidRPr="00217A4B" w:rsidRDefault="00217A4B" w:rsidP="00217A4B">
            <w:pPr>
              <w:jc w:val="left"/>
            </w:pPr>
            <w:r w:rsidRPr="00217A4B">
              <w:t>13,436</w:t>
            </w:r>
          </w:p>
        </w:tc>
        <w:tc>
          <w:tcPr>
            <w:tcW w:w="976" w:type="dxa"/>
            <w:noWrap/>
            <w:hideMark/>
          </w:tcPr>
          <w:p w14:paraId="11349590" w14:textId="77777777" w:rsidR="00217A4B" w:rsidRPr="00217A4B" w:rsidRDefault="00217A4B" w:rsidP="00217A4B">
            <w:pPr>
              <w:jc w:val="left"/>
            </w:pPr>
            <w:r w:rsidRPr="00217A4B">
              <w:t>20,605</w:t>
            </w:r>
          </w:p>
        </w:tc>
      </w:tr>
      <w:tr w:rsidR="00217A4B" w:rsidRPr="00217A4B" w14:paraId="3F4062B7" w14:textId="77777777" w:rsidTr="00762FF3">
        <w:trPr>
          <w:trHeight w:val="300"/>
        </w:trPr>
        <w:tc>
          <w:tcPr>
            <w:tcW w:w="976" w:type="dxa"/>
            <w:noWrap/>
            <w:hideMark/>
          </w:tcPr>
          <w:p w14:paraId="0D058649" w14:textId="77777777" w:rsidR="00217A4B" w:rsidRPr="00217A4B" w:rsidRDefault="00217A4B" w:rsidP="00217A4B">
            <w:pPr>
              <w:jc w:val="left"/>
            </w:pPr>
            <w:r w:rsidRPr="00217A4B">
              <w:t>13,557</w:t>
            </w:r>
          </w:p>
        </w:tc>
        <w:tc>
          <w:tcPr>
            <w:tcW w:w="976" w:type="dxa"/>
            <w:noWrap/>
            <w:hideMark/>
          </w:tcPr>
          <w:p w14:paraId="27FD660A" w14:textId="77777777" w:rsidR="00217A4B" w:rsidRPr="00217A4B" w:rsidRDefault="00217A4B" w:rsidP="00217A4B">
            <w:pPr>
              <w:jc w:val="left"/>
            </w:pPr>
            <w:r w:rsidRPr="00217A4B">
              <w:t>20,365</w:t>
            </w:r>
          </w:p>
        </w:tc>
      </w:tr>
      <w:tr w:rsidR="00217A4B" w:rsidRPr="00217A4B" w14:paraId="46945406" w14:textId="77777777" w:rsidTr="00762FF3">
        <w:trPr>
          <w:trHeight w:val="300"/>
        </w:trPr>
        <w:tc>
          <w:tcPr>
            <w:tcW w:w="976" w:type="dxa"/>
            <w:noWrap/>
            <w:hideMark/>
          </w:tcPr>
          <w:p w14:paraId="2417D6D8" w14:textId="77777777" w:rsidR="00217A4B" w:rsidRPr="00217A4B" w:rsidRDefault="00217A4B" w:rsidP="00217A4B">
            <w:pPr>
              <w:jc w:val="left"/>
            </w:pPr>
            <w:r w:rsidRPr="00217A4B">
              <w:t>13,678</w:t>
            </w:r>
          </w:p>
        </w:tc>
        <w:tc>
          <w:tcPr>
            <w:tcW w:w="976" w:type="dxa"/>
            <w:noWrap/>
            <w:hideMark/>
          </w:tcPr>
          <w:p w14:paraId="4199DBDC" w14:textId="77777777" w:rsidR="00217A4B" w:rsidRPr="00217A4B" w:rsidRDefault="00217A4B" w:rsidP="00217A4B">
            <w:pPr>
              <w:jc w:val="left"/>
            </w:pPr>
            <w:r w:rsidRPr="00217A4B">
              <w:t>20,245</w:t>
            </w:r>
          </w:p>
        </w:tc>
      </w:tr>
      <w:tr w:rsidR="00217A4B" w:rsidRPr="00217A4B" w14:paraId="56B734F0" w14:textId="77777777" w:rsidTr="00762FF3">
        <w:trPr>
          <w:trHeight w:val="300"/>
        </w:trPr>
        <w:tc>
          <w:tcPr>
            <w:tcW w:w="976" w:type="dxa"/>
            <w:noWrap/>
            <w:hideMark/>
          </w:tcPr>
          <w:p w14:paraId="4368407F" w14:textId="77777777" w:rsidR="00217A4B" w:rsidRPr="00217A4B" w:rsidRDefault="00217A4B" w:rsidP="00217A4B">
            <w:pPr>
              <w:jc w:val="left"/>
            </w:pPr>
            <w:r w:rsidRPr="00217A4B">
              <w:t>13,809</w:t>
            </w:r>
          </w:p>
        </w:tc>
        <w:tc>
          <w:tcPr>
            <w:tcW w:w="976" w:type="dxa"/>
            <w:noWrap/>
            <w:hideMark/>
          </w:tcPr>
          <w:p w14:paraId="117F2B92" w14:textId="77777777" w:rsidR="00217A4B" w:rsidRPr="00217A4B" w:rsidRDefault="00217A4B" w:rsidP="00217A4B">
            <w:pPr>
              <w:jc w:val="left"/>
            </w:pPr>
            <w:r w:rsidRPr="00217A4B">
              <w:t>20,085</w:t>
            </w:r>
          </w:p>
        </w:tc>
      </w:tr>
      <w:tr w:rsidR="00217A4B" w:rsidRPr="00217A4B" w14:paraId="0C765109" w14:textId="77777777" w:rsidTr="00762FF3">
        <w:trPr>
          <w:trHeight w:val="300"/>
        </w:trPr>
        <w:tc>
          <w:tcPr>
            <w:tcW w:w="976" w:type="dxa"/>
            <w:noWrap/>
            <w:hideMark/>
          </w:tcPr>
          <w:p w14:paraId="4D76BE2B" w14:textId="77777777" w:rsidR="00217A4B" w:rsidRPr="00217A4B" w:rsidRDefault="00217A4B" w:rsidP="00217A4B">
            <w:pPr>
              <w:jc w:val="left"/>
            </w:pPr>
            <w:r w:rsidRPr="00217A4B">
              <w:t>14,026</w:t>
            </w:r>
          </w:p>
        </w:tc>
        <w:tc>
          <w:tcPr>
            <w:tcW w:w="976" w:type="dxa"/>
            <w:noWrap/>
            <w:hideMark/>
          </w:tcPr>
          <w:p w14:paraId="5F6A4F6F" w14:textId="77777777" w:rsidR="00217A4B" w:rsidRPr="00217A4B" w:rsidRDefault="00217A4B" w:rsidP="00217A4B">
            <w:pPr>
              <w:jc w:val="left"/>
            </w:pPr>
            <w:r w:rsidRPr="00217A4B">
              <w:t>19,93</w:t>
            </w:r>
          </w:p>
        </w:tc>
      </w:tr>
      <w:tr w:rsidR="00217A4B" w:rsidRPr="00217A4B" w14:paraId="13B09313" w14:textId="77777777" w:rsidTr="00762FF3">
        <w:trPr>
          <w:trHeight w:val="300"/>
        </w:trPr>
        <w:tc>
          <w:tcPr>
            <w:tcW w:w="976" w:type="dxa"/>
            <w:noWrap/>
            <w:hideMark/>
          </w:tcPr>
          <w:p w14:paraId="320F757A" w14:textId="77777777" w:rsidR="00217A4B" w:rsidRPr="00217A4B" w:rsidRDefault="00217A4B" w:rsidP="00217A4B">
            <w:pPr>
              <w:jc w:val="left"/>
            </w:pPr>
            <w:r w:rsidRPr="00217A4B">
              <w:t>14,148</w:t>
            </w:r>
          </w:p>
        </w:tc>
        <w:tc>
          <w:tcPr>
            <w:tcW w:w="976" w:type="dxa"/>
            <w:noWrap/>
            <w:hideMark/>
          </w:tcPr>
          <w:p w14:paraId="161A8D6F" w14:textId="77777777" w:rsidR="00217A4B" w:rsidRPr="00217A4B" w:rsidRDefault="00217A4B" w:rsidP="00217A4B">
            <w:pPr>
              <w:jc w:val="left"/>
            </w:pPr>
            <w:r w:rsidRPr="00217A4B">
              <w:t>19,805</w:t>
            </w:r>
          </w:p>
        </w:tc>
      </w:tr>
      <w:tr w:rsidR="00217A4B" w:rsidRPr="00217A4B" w14:paraId="33250950" w14:textId="77777777" w:rsidTr="00762FF3">
        <w:trPr>
          <w:trHeight w:val="300"/>
        </w:trPr>
        <w:tc>
          <w:tcPr>
            <w:tcW w:w="976" w:type="dxa"/>
            <w:noWrap/>
            <w:hideMark/>
          </w:tcPr>
          <w:p w14:paraId="7806F8C5" w14:textId="77777777" w:rsidR="00217A4B" w:rsidRPr="00217A4B" w:rsidRDefault="00217A4B" w:rsidP="00217A4B">
            <w:pPr>
              <w:jc w:val="left"/>
            </w:pPr>
            <w:r w:rsidRPr="00217A4B">
              <w:t>14,269</w:t>
            </w:r>
          </w:p>
        </w:tc>
        <w:tc>
          <w:tcPr>
            <w:tcW w:w="976" w:type="dxa"/>
            <w:noWrap/>
            <w:hideMark/>
          </w:tcPr>
          <w:p w14:paraId="3E829899" w14:textId="77777777" w:rsidR="00217A4B" w:rsidRPr="00217A4B" w:rsidRDefault="00217A4B" w:rsidP="00217A4B">
            <w:pPr>
              <w:jc w:val="left"/>
            </w:pPr>
            <w:r w:rsidRPr="00217A4B">
              <w:t>19,66</w:t>
            </w:r>
          </w:p>
        </w:tc>
      </w:tr>
      <w:tr w:rsidR="00217A4B" w:rsidRPr="00217A4B" w14:paraId="06CFF37A" w14:textId="77777777" w:rsidTr="00762FF3">
        <w:trPr>
          <w:trHeight w:val="300"/>
        </w:trPr>
        <w:tc>
          <w:tcPr>
            <w:tcW w:w="976" w:type="dxa"/>
            <w:noWrap/>
            <w:hideMark/>
          </w:tcPr>
          <w:p w14:paraId="2EE312D6" w14:textId="77777777" w:rsidR="00217A4B" w:rsidRPr="00217A4B" w:rsidRDefault="00217A4B" w:rsidP="00217A4B">
            <w:pPr>
              <w:jc w:val="left"/>
            </w:pPr>
            <w:r w:rsidRPr="00217A4B">
              <w:t>14,391</w:t>
            </w:r>
          </w:p>
        </w:tc>
        <w:tc>
          <w:tcPr>
            <w:tcW w:w="976" w:type="dxa"/>
            <w:noWrap/>
            <w:hideMark/>
          </w:tcPr>
          <w:p w14:paraId="58566E3D" w14:textId="77777777" w:rsidR="00217A4B" w:rsidRPr="00217A4B" w:rsidRDefault="00217A4B" w:rsidP="00217A4B">
            <w:pPr>
              <w:jc w:val="left"/>
            </w:pPr>
            <w:r w:rsidRPr="00217A4B">
              <w:t>19,55</w:t>
            </w:r>
          </w:p>
        </w:tc>
      </w:tr>
      <w:tr w:rsidR="00217A4B" w:rsidRPr="00217A4B" w14:paraId="73C6CE54" w14:textId="77777777" w:rsidTr="00762FF3">
        <w:trPr>
          <w:trHeight w:val="300"/>
        </w:trPr>
        <w:tc>
          <w:tcPr>
            <w:tcW w:w="976" w:type="dxa"/>
            <w:noWrap/>
            <w:hideMark/>
          </w:tcPr>
          <w:p w14:paraId="72BC5693" w14:textId="77777777" w:rsidR="00217A4B" w:rsidRPr="00217A4B" w:rsidRDefault="00217A4B" w:rsidP="00217A4B">
            <w:pPr>
              <w:jc w:val="left"/>
            </w:pPr>
            <w:r w:rsidRPr="00217A4B">
              <w:t>14,512</w:t>
            </w:r>
          </w:p>
        </w:tc>
        <w:tc>
          <w:tcPr>
            <w:tcW w:w="976" w:type="dxa"/>
            <w:noWrap/>
            <w:hideMark/>
          </w:tcPr>
          <w:p w14:paraId="3E523BA4" w14:textId="77777777" w:rsidR="00217A4B" w:rsidRPr="00217A4B" w:rsidRDefault="00217A4B" w:rsidP="00217A4B">
            <w:pPr>
              <w:jc w:val="left"/>
            </w:pPr>
            <w:r w:rsidRPr="00217A4B">
              <w:t>19,44</w:t>
            </w:r>
          </w:p>
        </w:tc>
      </w:tr>
      <w:tr w:rsidR="00217A4B" w:rsidRPr="00217A4B" w14:paraId="396EFB50" w14:textId="77777777" w:rsidTr="00762FF3">
        <w:trPr>
          <w:trHeight w:val="300"/>
        </w:trPr>
        <w:tc>
          <w:tcPr>
            <w:tcW w:w="976" w:type="dxa"/>
            <w:noWrap/>
            <w:hideMark/>
          </w:tcPr>
          <w:p w14:paraId="2CE65EDC" w14:textId="77777777" w:rsidR="00217A4B" w:rsidRPr="00217A4B" w:rsidRDefault="00217A4B" w:rsidP="00217A4B">
            <w:pPr>
              <w:jc w:val="left"/>
            </w:pPr>
            <w:r w:rsidRPr="00217A4B">
              <w:t>14,633</w:t>
            </w:r>
          </w:p>
        </w:tc>
        <w:tc>
          <w:tcPr>
            <w:tcW w:w="976" w:type="dxa"/>
            <w:noWrap/>
            <w:hideMark/>
          </w:tcPr>
          <w:p w14:paraId="1CD1D898" w14:textId="77777777" w:rsidR="00217A4B" w:rsidRPr="00217A4B" w:rsidRDefault="00217A4B" w:rsidP="00217A4B">
            <w:pPr>
              <w:jc w:val="left"/>
            </w:pPr>
            <w:r w:rsidRPr="00217A4B">
              <w:t>19,34</w:t>
            </w:r>
          </w:p>
        </w:tc>
      </w:tr>
      <w:tr w:rsidR="00217A4B" w:rsidRPr="00217A4B" w14:paraId="7EF11064" w14:textId="77777777" w:rsidTr="00762FF3">
        <w:trPr>
          <w:trHeight w:val="300"/>
        </w:trPr>
        <w:tc>
          <w:tcPr>
            <w:tcW w:w="976" w:type="dxa"/>
            <w:noWrap/>
            <w:hideMark/>
          </w:tcPr>
          <w:p w14:paraId="71ABF976" w14:textId="77777777" w:rsidR="00217A4B" w:rsidRPr="00217A4B" w:rsidRDefault="00217A4B" w:rsidP="00217A4B">
            <w:pPr>
              <w:jc w:val="left"/>
            </w:pPr>
            <w:r w:rsidRPr="00217A4B">
              <w:t>14,761</w:t>
            </w:r>
          </w:p>
        </w:tc>
        <w:tc>
          <w:tcPr>
            <w:tcW w:w="976" w:type="dxa"/>
            <w:noWrap/>
            <w:hideMark/>
          </w:tcPr>
          <w:p w14:paraId="6D8E160E" w14:textId="77777777" w:rsidR="00217A4B" w:rsidRPr="00217A4B" w:rsidRDefault="00217A4B" w:rsidP="00217A4B">
            <w:pPr>
              <w:jc w:val="left"/>
            </w:pPr>
            <w:r w:rsidRPr="00217A4B">
              <w:t>19,305</w:t>
            </w:r>
          </w:p>
        </w:tc>
      </w:tr>
      <w:tr w:rsidR="00217A4B" w:rsidRPr="00217A4B" w14:paraId="13EEF728" w14:textId="77777777" w:rsidTr="00762FF3">
        <w:trPr>
          <w:trHeight w:val="300"/>
        </w:trPr>
        <w:tc>
          <w:tcPr>
            <w:tcW w:w="976" w:type="dxa"/>
            <w:noWrap/>
            <w:hideMark/>
          </w:tcPr>
          <w:p w14:paraId="010ECF88" w14:textId="77777777" w:rsidR="00217A4B" w:rsidRPr="00217A4B" w:rsidRDefault="00217A4B" w:rsidP="00217A4B">
            <w:pPr>
              <w:jc w:val="left"/>
            </w:pPr>
            <w:r w:rsidRPr="00217A4B">
              <w:t>14,882</w:t>
            </w:r>
          </w:p>
        </w:tc>
        <w:tc>
          <w:tcPr>
            <w:tcW w:w="976" w:type="dxa"/>
            <w:noWrap/>
            <w:hideMark/>
          </w:tcPr>
          <w:p w14:paraId="303C49FB" w14:textId="77777777" w:rsidR="00217A4B" w:rsidRPr="00217A4B" w:rsidRDefault="00217A4B" w:rsidP="00217A4B">
            <w:pPr>
              <w:jc w:val="left"/>
            </w:pPr>
            <w:r w:rsidRPr="00217A4B">
              <w:t>19,17</w:t>
            </w:r>
          </w:p>
        </w:tc>
      </w:tr>
      <w:tr w:rsidR="00217A4B" w:rsidRPr="00217A4B" w14:paraId="3886F8B8" w14:textId="77777777" w:rsidTr="00762FF3">
        <w:trPr>
          <w:trHeight w:val="300"/>
        </w:trPr>
        <w:tc>
          <w:tcPr>
            <w:tcW w:w="976" w:type="dxa"/>
            <w:noWrap/>
            <w:hideMark/>
          </w:tcPr>
          <w:p w14:paraId="518C77C2" w14:textId="77777777" w:rsidR="00217A4B" w:rsidRPr="00217A4B" w:rsidRDefault="00217A4B" w:rsidP="00217A4B">
            <w:pPr>
              <w:jc w:val="left"/>
            </w:pPr>
            <w:r w:rsidRPr="00217A4B">
              <w:t>15,004</w:t>
            </w:r>
          </w:p>
        </w:tc>
        <w:tc>
          <w:tcPr>
            <w:tcW w:w="976" w:type="dxa"/>
            <w:noWrap/>
            <w:hideMark/>
          </w:tcPr>
          <w:p w14:paraId="14DB34D8" w14:textId="77777777" w:rsidR="00217A4B" w:rsidRPr="00217A4B" w:rsidRDefault="00217A4B" w:rsidP="00217A4B">
            <w:pPr>
              <w:jc w:val="left"/>
            </w:pPr>
            <w:r w:rsidRPr="00217A4B">
              <w:t>19,005</w:t>
            </w:r>
          </w:p>
        </w:tc>
      </w:tr>
      <w:tr w:rsidR="00217A4B" w:rsidRPr="00217A4B" w14:paraId="6972B0D4" w14:textId="77777777" w:rsidTr="00762FF3">
        <w:trPr>
          <w:trHeight w:val="300"/>
        </w:trPr>
        <w:tc>
          <w:tcPr>
            <w:tcW w:w="976" w:type="dxa"/>
            <w:noWrap/>
            <w:hideMark/>
          </w:tcPr>
          <w:p w14:paraId="2D0071CD" w14:textId="77777777" w:rsidR="00217A4B" w:rsidRPr="00217A4B" w:rsidRDefault="00217A4B" w:rsidP="00217A4B">
            <w:pPr>
              <w:jc w:val="left"/>
            </w:pPr>
            <w:r w:rsidRPr="00217A4B">
              <w:t>15,125</w:t>
            </w:r>
          </w:p>
        </w:tc>
        <w:tc>
          <w:tcPr>
            <w:tcW w:w="976" w:type="dxa"/>
            <w:noWrap/>
            <w:hideMark/>
          </w:tcPr>
          <w:p w14:paraId="051A9FD7" w14:textId="77777777" w:rsidR="00217A4B" w:rsidRPr="00217A4B" w:rsidRDefault="00217A4B" w:rsidP="00217A4B">
            <w:pPr>
              <w:jc w:val="left"/>
            </w:pPr>
            <w:r w:rsidRPr="00217A4B">
              <w:t>18,94</w:t>
            </w:r>
          </w:p>
        </w:tc>
      </w:tr>
      <w:tr w:rsidR="00217A4B" w:rsidRPr="00217A4B" w14:paraId="418F72AB" w14:textId="77777777" w:rsidTr="00762FF3">
        <w:trPr>
          <w:trHeight w:val="300"/>
        </w:trPr>
        <w:tc>
          <w:tcPr>
            <w:tcW w:w="976" w:type="dxa"/>
            <w:noWrap/>
            <w:hideMark/>
          </w:tcPr>
          <w:p w14:paraId="6FF697EB" w14:textId="77777777" w:rsidR="00217A4B" w:rsidRPr="00217A4B" w:rsidRDefault="00217A4B" w:rsidP="00217A4B">
            <w:pPr>
              <w:jc w:val="left"/>
            </w:pPr>
            <w:r w:rsidRPr="00217A4B">
              <w:t>15,346</w:t>
            </w:r>
          </w:p>
        </w:tc>
        <w:tc>
          <w:tcPr>
            <w:tcW w:w="976" w:type="dxa"/>
            <w:noWrap/>
            <w:hideMark/>
          </w:tcPr>
          <w:p w14:paraId="622F0995" w14:textId="77777777" w:rsidR="00217A4B" w:rsidRPr="00217A4B" w:rsidRDefault="00217A4B" w:rsidP="00217A4B">
            <w:pPr>
              <w:jc w:val="left"/>
            </w:pPr>
            <w:r w:rsidRPr="00217A4B">
              <w:t>18,77</w:t>
            </w:r>
          </w:p>
        </w:tc>
      </w:tr>
      <w:tr w:rsidR="00217A4B" w:rsidRPr="00217A4B" w14:paraId="0502F9A3" w14:textId="77777777" w:rsidTr="00762FF3">
        <w:trPr>
          <w:trHeight w:val="300"/>
        </w:trPr>
        <w:tc>
          <w:tcPr>
            <w:tcW w:w="976" w:type="dxa"/>
            <w:noWrap/>
            <w:hideMark/>
          </w:tcPr>
          <w:p w14:paraId="372EE649" w14:textId="77777777" w:rsidR="00217A4B" w:rsidRPr="00217A4B" w:rsidRDefault="00217A4B" w:rsidP="00217A4B">
            <w:pPr>
              <w:jc w:val="left"/>
            </w:pPr>
            <w:r w:rsidRPr="00217A4B">
              <w:t>15,468</w:t>
            </w:r>
          </w:p>
        </w:tc>
        <w:tc>
          <w:tcPr>
            <w:tcW w:w="976" w:type="dxa"/>
            <w:noWrap/>
            <w:hideMark/>
          </w:tcPr>
          <w:p w14:paraId="1D454208" w14:textId="77777777" w:rsidR="00217A4B" w:rsidRPr="00217A4B" w:rsidRDefault="00217A4B" w:rsidP="00217A4B">
            <w:pPr>
              <w:jc w:val="left"/>
            </w:pPr>
            <w:r w:rsidRPr="00217A4B">
              <w:t>18,575</w:t>
            </w:r>
          </w:p>
        </w:tc>
      </w:tr>
      <w:tr w:rsidR="00217A4B" w:rsidRPr="00217A4B" w14:paraId="0EC3C1DA" w14:textId="77777777" w:rsidTr="00762FF3">
        <w:trPr>
          <w:trHeight w:val="300"/>
        </w:trPr>
        <w:tc>
          <w:tcPr>
            <w:tcW w:w="976" w:type="dxa"/>
            <w:noWrap/>
            <w:hideMark/>
          </w:tcPr>
          <w:p w14:paraId="5E2F95B0" w14:textId="77777777" w:rsidR="00217A4B" w:rsidRPr="00217A4B" w:rsidRDefault="00217A4B" w:rsidP="00217A4B">
            <w:pPr>
              <w:jc w:val="left"/>
            </w:pPr>
            <w:r w:rsidRPr="00217A4B">
              <w:t>15,589</w:t>
            </w:r>
          </w:p>
        </w:tc>
        <w:tc>
          <w:tcPr>
            <w:tcW w:w="976" w:type="dxa"/>
            <w:noWrap/>
            <w:hideMark/>
          </w:tcPr>
          <w:p w14:paraId="628E78F9" w14:textId="77777777" w:rsidR="00217A4B" w:rsidRPr="00217A4B" w:rsidRDefault="00217A4B" w:rsidP="00217A4B">
            <w:pPr>
              <w:jc w:val="left"/>
            </w:pPr>
            <w:r w:rsidRPr="00217A4B">
              <w:t>18,495</w:t>
            </w:r>
          </w:p>
        </w:tc>
      </w:tr>
      <w:tr w:rsidR="00217A4B" w:rsidRPr="00217A4B" w14:paraId="30A585DF" w14:textId="77777777" w:rsidTr="00762FF3">
        <w:trPr>
          <w:trHeight w:val="300"/>
        </w:trPr>
        <w:tc>
          <w:tcPr>
            <w:tcW w:w="976" w:type="dxa"/>
            <w:noWrap/>
            <w:hideMark/>
          </w:tcPr>
          <w:p w14:paraId="06F07010" w14:textId="77777777" w:rsidR="00217A4B" w:rsidRPr="00217A4B" w:rsidRDefault="00217A4B" w:rsidP="00217A4B">
            <w:pPr>
              <w:jc w:val="left"/>
            </w:pPr>
            <w:r w:rsidRPr="00217A4B">
              <w:lastRenderedPageBreak/>
              <w:t>15,711</w:t>
            </w:r>
          </w:p>
        </w:tc>
        <w:tc>
          <w:tcPr>
            <w:tcW w:w="976" w:type="dxa"/>
            <w:noWrap/>
            <w:hideMark/>
          </w:tcPr>
          <w:p w14:paraId="5107BB33" w14:textId="77777777" w:rsidR="00217A4B" w:rsidRPr="00217A4B" w:rsidRDefault="00217A4B" w:rsidP="00217A4B">
            <w:pPr>
              <w:jc w:val="left"/>
            </w:pPr>
            <w:r w:rsidRPr="00217A4B">
              <w:t>18,39</w:t>
            </w:r>
          </w:p>
        </w:tc>
      </w:tr>
      <w:tr w:rsidR="00217A4B" w:rsidRPr="00217A4B" w14:paraId="49CE40BE" w14:textId="77777777" w:rsidTr="00762FF3">
        <w:trPr>
          <w:trHeight w:val="300"/>
        </w:trPr>
        <w:tc>
          <w:tcPr>
            <w:tcW w:w="976" w:type="dxa"/>
            <w:noWrap/>
            <w:hideMark/>
          </w:tcPr>
          <w:p w14:paraId="590D7688" w14:textId="77777777" w:rsidR="00217A4B" w:rsidRPr="00217A4B" w:rsidRDefault="00217A4B" w:rsidP="00217A4B">
            <w:pPr>
              <w:jc w:val="left"/>
            </w:pPr>
            <w:r w:rsidRPr="00217A4B">
              <w:t>15,831</w:t>
            </w:r>
          </w:p>
        </w:tc>
        <w:tc>
          <w:tcPr>
            <w:tcW w:w="976" w:type="dxa"/>
            <w:noWrap/>
            <w:hideMark/>
          </w:tcPr>
          <w:p w14:paraId="748913EC" w14:textId="77777777" w:rsidR="00217A4B" w:rsidRPr="00217A4B" w:rsidRDefault="00217A4B" w:rsidP="00217A4B">
            <w:pPr>
              <w:jc w:val="left"/>
            </w:pPr>
            <w:r w:rsidRPr="00217A4B">
              <w:t>18,29</w:t>
            </w:r>
          </w:p>
        </w:tc>
      </w:tr>
      <w:tr w:rsidR="00217A4B" w:rsidRPr="00217A4B" w14:paraId="3474F2D3" w14:textId="77777777" w:rsidTr="00762FF3">
        <w:trPr>
          <w:trHeight w:val="300"/>
        </w:trPr>
        <w:tc>
          <w:tcPr>
            <w:tcW w:w="976" w:type="dxa"/>
            <w:noWrap/>
            <w:hideMark/>
          </w:tcPr>
          <w:p w14:paraId="0896842E" w14:textId="77777777" w:rsidR="00217A4B" w:rsidRPr="00217A4B" w:rsidRDefault="00217A4B" w:rsidP="00217A4B">
            <w:pPr>
              <w:jc w:val="left"/>
            </w:pPr>
            <w:r w:rsidRPr="00217A4B">
              <w:t>15,952</w:t>
            </w:r>
          </w:p>
        </w:tc>
        <w:tc>
          <w:tcPr>
            <w:tcW w:w="976" w:type="dxa"/>
            <w:noWrap/>
            <w:hideMark/>
          </w:tcPr>
          <w:p w14:paraId="1159934F" w14:textId="77777777" w:rsidR="00217A4B" w:rsidRPr="00217A4B" w:rsidRDefault="00217A4B" w:rsidP="00217A4B">
            <w:pPr>
              <w:jc w:val="left"/>
            </w:pPr>
            <w:r w:rsidRPr="00217A4B">
              <w:t>18,205</w:t>
            </w:r>
          </w:p>
        </w:tc>
      </w:tr>
      <w:tr w:rsidR="00217A4B" w:rsidRPr="00217A4B" w14:paraId="6586FDF0" w14:textId="77777777" w:rsidTr="00762FF3">
        <w:trPr>
          <w:trHeight w:val="300"/>
        </w:trPr>
        <w:tc>
          <w:tcPr>
            <w:tcW w:w="976" w:type="dxa"/>
            <w:noWrap/>
            <w:hideMark/>
          </w:tcPr>
          <w:p w14:paraId="05945A2E" w14:textId="77777777" w:rsidR="00217A4B" w:rsidRPr="00217A4B" w:rsidRDefault="00217A4B" w:rsidP="00217A4B">
            <w:pPr>
              <w:jc w:val="left"/>
            </w:pPr>
            <w:r w:rsidRPr="00217A4B">
              <w:t>16,074</w:t>
            </w:r>
          </w:p>
        </w:tc>
        <w:tc>
          <w:tcPr>
            <w:tcW w:w="976" w:type="dxa"/>
            <w:noWrap/>
            <w:hideMark/>
          </w:tcPr>
          <w:p w14:paraId="27543BCD" w14:textId="77777777" w:rsidR="00217A4B" w:rsidRPr="00217A4B" w:rsidRDefault="00217A4B" w:rsidP="00217A4B">
            <w:pPr>
              <w:jc w:val="left"/>
            </w:pPr>
            <w:r w:rsidRPr="00217A4B">
              <w:t>18,095</w:t>
            </w:r>
          </w:p>
        </w:tc>
      </w:tr>
      <w:tr w:rsidR="00217A4B" w:rsidRPr="00217A4B" w14:paraId="0B5CA90B" w14:textId="77777777" w:rsidTr="00762FF3">
        <w:trPr>
          <w:trHeight w:val="300"/>
        </w:trPr>
        <w:tc>
          <w:tcPr>
            <w:tcW w:w="976" w:type="dxa"/>
            <w:noWrap/>
            <w:hideMark/>
          </w:tcPr>
          <w:p w14:paraId="06C8D18F" w14:textId="77777777" w:rsidR="00217A4B" w:rsidRPr="00217A4B" w:rsidRDefault="00217A4B" w:rsidP="00217A4B">
            <w:pPr>
              <w:jc w:val="left"/>
            </w:pPr>
            <w:r w:rsidRPr="00217A4B">
              <w:t>16,195</w:t>
            </w:r>
          </w:p>
        </w:tc>
        <w:tc>
          <w:tcPr>
            <w:tcW w:w="976" w:type="dxa"/>
            <w:noWrap/>
            <w:hideMark/>
          </w:tcPr>
          <w:p w14:paraId="611C079B" w14:textId="77777777" w:rsidR="00217A4B" w:rsidRPr="00217A4B" w:rsidRDefault="00217A4B" w:rsidP="00217A4B">
            <w:pPr>
              <w:jc w:val="left"/>
            </w:pPr>
            <w:r w:rsidRPr="00217A4B">
              <w:t>18,005</w:t>
            </w:r>
          </w:p>
        </w:tc>
      </w:tr>
      <w:tr w:rsidR="00217A4B" w:rsidRPr="00217A4B" w14:paraId="12FD622F" w14:textId="77777777" w:rsidTr="00762FF3">
        <w:trPr>
          <w:trHeight w:val="300"/>
        </w:trPr>
        <w:tc>
          <w:tcPr>
            <w:tcW w:w="976" w:type="dxa"/>
            <w:noWrap/>
            <w:hideMark/>
          </w:tcPr>
          <w:p w14:paraId="7CCDB567" w14:textId="77777777" w:rsidR="00217A4B" w:rsidRPr="00217A4B" w:rsidRDefault="00217A4B" w:rsidP="00217A4B">
            <w:pPr>
              <w:jc w:val="left"/>
            </w:pPr>
            <w:r w:rsidRPr="00217A4B">
              <w:t>16,317</w:t>
            </w:r>
          </w:p>
        </w:tc>
        <w:tc>
          <w:tcPr>
            <w:tcW w:w="976" w:type="dxa"/>
            <w:noWrap/>
            <w:hideMark/>
          </w:tcPr>
          <w:p w14:paraId="7AB52946" w14:textId="77777777" w:rsidR="00217A4B" w:rsidRPr="00217A4B" w:rsidRDefault="00217A4B" w:rsidP="00217A4B">
            <w:pPr>
              <w:jc w:val="left"/>
            </w:pPr>
            <w:r w:rsidRPr="00217A4B">
              <w:t>17,865</w:t>
            </w:r>
          </w:p>
        </w:tc>
      </w:tr>
      <w:tr w:rsidR="00217A4B" w:rsidRPr="00217A4B" w14:paraId="68314170" w14:textId="77777777" w:rsidTr="00762FF3">
        <w:trPr>
          <w:trHeight w:val="300"/>
        </w:trPr>
        <w:tc>
          <w:tcPr>
            <w:tcW w:w="976" w:type="dxa"/>
            <w:noWrap/>
            <w:hideMark/>
          </w:tcPr>
          <w:p w14:paraId="1DAC7360" w14:textId="77777777" w:rsidR="00217A4B" w:rsidRPr="00217A4B" w:rsidRDefault="00217A4B" w:rsidP="00217A4B">
            <w:pPr>
              <w:jc w:val="left"/>
            </w:pPr>
            <w:r w:rsidRPr="00217A4B">
              <w:t>16,438</w:t>
            </w:r>
          </w:p>
        </w:tc>
        <w:tc>
          <w:tcPr>
            <w:tcW w:w="976" w:type="dxa"/>
            <w:noWrap/>
            <w:hideMark/>
          </w:tcPr>
          <w:p w14:paraId="7BD2FC98" w14:textId="77777777" w:rsidR="00217A4B" w:rsidRPr="00217A4B" w:rsidRDefault="00217A4B" w:rsidP="00217A4B">
            <w:pPr>
              <w:jc w:val="left"/>
            </w:pPr>
            <w:r w:rsidRPr="00217A4B">
              <w:t>17,76</w:t>
            </w:r>
          </w:p>
        </w:tc>
      </w:tr>
      <w:tr w:rsidR="00217A4B" w:rsidRPr="00217A4B" w14:paraId="110F75F0" w14:textId="77777777" w:rsidTr="00762FF3">
        <w:trPr>
          <w:trHeight w:val="300"/>
        </w:trPr>
        <w:tc>
          <w:tcPr>
            <w:tcW w:w="976" w:type="dxa"/>
            <w:noWrap/>
            <w:hideMark/>
          </w:tcPr>
          <w:p w14:paraId="44A84705" w14:textId="77777777" w:rsidR="00217A4B" w:rsidRPr="00217A4B" w:rsidRDefault="00217A4B" w:rsidP="00217A4B">
            <w:pPr>
              <w:jc w:val="left"/>
            </w:pPr>
            <w:r w:rsidRPr="00217A4B">
              <w:t>16,655</w:t>
            </w:r>
          </w:p>
        </w:tc>
        <w:tc>
          <w:tcPr>
            <w:tcW w:w="976" w:type="dxa"/>
            <w:noWrap/>
            <w:hideMark/>
          </w:tcPr>
          <w:p w14:paraId="06B962C9" w14:textId="77777777" w:rsidR="00217A4B" w:rsidRPr="00217A4B" w:rsidRDefault="00217A4B" w:rsidP="00217A4B">
            <w:pPr>
              <w:jc w:val="left"/>
            </w:pPr>
            <w:r w:rsidRPr="00217A4B">
              <w:t>17,635</w:t>
            </w:r>
          </w:p>
        </w:tc>
      </w:tr>
      <w:tr w:rsidR="00217A4B" w:rsidRPr="00217A4B" w14:paraId="387A0BA1" w14:textId="77777777" w:rsidTr="00762FF3">
        <w:trPr>
          <w:trHeight w:val="300"/>
        </w:trPr>
        <w:tc>
          <w:tcPr>
            <w:tcW w:w="976" w:type="dxa"/>
            <w:noWrap/>
            <w:hideMark/>
          </w:tcPr>
          <w:p w14:paraId="192C4584" w14:textId="77777777" w:rsidR="00217A4B" w:rsidRPr="00217A4B" w:rsidRDefault="00217A4B" w:rsidP="00217A4B">
            <w:pPr>
              <w:jc w:val="left"/>
            </w:pPr>
            <w:r w:rsidRPr="00217A4B">
              <w:t>16,777</w:t>
            </w:r>
          </w:p>
        </w:tc>
        <w:tc>
          <w:tcPr>
            <w:tcW w:w="976" w:type="dxa"/>
            <w:noWrap/>
            <w:hideMark/>
          </w:tcPr>
          <w:p w14:paraId="52739DD0" w14:textId="77777777" w:rsidR="00217A4B" w:rsidRPr="00217A4B" w:rsidRDefault="00217A4B" w:rsidP="00217A4B">
            <w:pPr>
              <w:jc w:val="left"/>
            </w:pPr>
            <w:r w:rsidRPr="00217A4B">
              <w:t>17,51</w:t>
            </w:r>
          </w:p>
        </w:tc>
      </w:tr>
      <w:tr w:rsidR="00217A4B" w:rsidRPr="00217A4B" w14:paraId="04AD641D" w14:textId="77777777" w:rsidTr="00762FF3">
        <w:trPr>
          <w:trHeight w:val="300"/>
        </w:trPr>
        <w:tc>
          <w:tcPr>
            <w:tcW w:w="976" w:type="dxa"/>
            <w:noWrap/>
            <w:hideMark/>
          </w:tcPr>
          <w:p w14:paraId="3D1CFBE0" w14:textId="77777777" w:rsidR="00217A4B" w:rsidRPr="00217A4B" w:rsidRDefault="00217A4B" w:rsidP="00217A4B">
            <w:pPr>
              <w:jc w:val="left"/>
            </w:pPr>
            <w:r w:rsidRPr="00217A4B">
              <w:t>16,897</w:t>
            </w:r>
          </w:p>
        </w:tc>
        <w:tc>
          <w:tcPr>
            <w:tcW w:w="976" w:type="dxa"/>
            <w:noWrap/>
            <w:hideMark/>
          </w:tcPr>
          <w:p w14:paraId="1BF798CB" w14:textId="77777777" w:rsidR="00217A4B" w:rsidRPr="00217A4B" w:rsidRDefault="00217A4B" w:rsidP="00217A4B">
            <w:pPr>
              <w:jc w:val="left"/>
            </w:pPr>
            <w:r w:rsidRPr="00217A4B">
              <w:t>17,31</w:t>
            </w:r>
          </w:p>
        </w:tc>
      </w:tr>
      <w:tr w:rsidR="00217A4B" w:rsidRPr="00217A4B" w14:paraId="20F55A97" w14:textId="77777777" w:rsidTr="00762FF3">
        <w:trPr>
          <w:trHeight w:val="300"/>
        </w:trPr>
        <w:tc>
          <w:tcPr>
            <w:tcW w:w="976" w:type="dxa"/>
            <w:noWrap/>
            <w:hideMark/>
          </w:tcPr>
          <w:p w14:paraId="0AE66123" w14:textId="77777777" w:rsidR="00217A4B" w:rsidRPr="00217A4B" w:rsidRDefault="00217A4B" w:rsidP="00217A4B">
            <w:pPr>
              <w:jc w:val="left"/>
            </w:pPr>
            <w:r w:rsidRPr="00217A4B">
              <w:t>17,019</w:t>
            </w:r>
          </w:p>
        </w:tc>
        <w:tc>
          <w:tcPr>
            <w:tcW w:w="976" w:type="dxa"/>
            <w:noWrap/>
            <w:hideMark/>
          </w:tcPr>
          <w:p w14:paraId="432942D2" w14:textId="77777777" w:rsidR="00217A4B" w:rsidRPr="00217A4B" w:rsidRDefault="00217A4B" w:rsidP="00217A4B">
            <w:pPr>
              <w:jc w:val="left"/>
            </w:pPr>
            <w:r w:rsidRPr="00217A4B">
              <w:t>17,295</w:t>
            </w:r>
          </w:p>
        </w:tc>
      </w:tr>
      <w:tr w:rsidR="00217A4B" w:rsidRPr="00217A4B" w14:paraId="662CF787" w14:textId="77777777" w:rsidTr="00762FF3">
        <w:trPr>
          <w:trHeight w:val="300"/>
        </w:trPr>
        <w:tc>
          <w:tcPr>
            <w:tcW w:w="976" w:type="dxa"/>
            <w:noWrap/>
            <w:hideMark/>
          </w:tcPr>
          <w:p w14:paraId="7FA126B2" w14:textId="77777777" w:rsidR="00217A4B" w:rsidRPr="00217A4B" w:rsidRDefault="00217A4B" w:rsidP="00217A4B">
            <w:pPr>
              <w:jc w:val="left"/>
            </w:pPr>
            <w:r w:rsidRPr="00217A4B">
              <w:t>17,147</w:t>
            </w:r>
          </w:p>
        </w:tc>
        <w:tc>
          <w:tcPr>
            <w:tcW w:w="976" w:type="dxa"/>
            <w:noWrap/>
            <w:hideMark/>
          </w:tcPr>
          <w:p w14:paraId="645684AE" w14:textId="77777777" w:rsidR="00217A4B" w:rsidRPr="00217A4B" w:rsidRDefault="00217A4B" w:rsidP="00217A4B">
            <w:pPr>
              <w:jc w:val="left"/>
            </w:pPr>
            <w:r w:rsidRPr="00217A4B">
              <w:t>17,19</w:t>
            </w:r>
          </w:p>
        </w:tc>
      </w:tr>
      <w:tr w:rsidR="00217A4B" w:rsidRPr="00217A4B" w14:paraId="5C04C5AF" w14:textId="77777777" w:rsidTr="00762FF3">
        <w:trPr>
          <w:trHeight w:val="300"/>
        </w:trPr>
        <w:tc>
          <w:tcPr>
            <w:tcW w:w="976" w:type="dxa"/>
            <w:noWrap/>
            <w:hideMark/>
          </w:tcPr>
          <w:p w14:paraId="6620DA98" w14:textId="77777777" w:rsidR="00217A4B" w:rsidRPr="00217A4B" w:rsidRDefault="00217A4B" w:rsidP="00217A4B">
            <w:pPr>
              <w:jc w:val="left"/>
            </w:pPr>
            <w:r w:rsidRPr="00217A4B">
              <w:t>17,269</w:t>
            </w:r>
          </w:p>
        </w:tc>
        <w:tc>
          <w:tcPr>
            <w:tcW w:w="976" w:type="dxa"/>
            <w:noWrap/>
            <w:hideMark/>
          </w:tcPr>
          <w:p w14:paraId="156EF048" w14:textId="77777777" w:rsidR="00217A4B" w:rsidRPr="00217A4B" w:rsidRDefault="00217A4B" w:rsidP="00217A4B">
            <w:pPr>
              <w:jc w:val="left"/>
            </w:pPr>
            <w:r w:rsidRPr="00217A4B">
              <w:t>17,05</w:t>
            </w:r>
          </w:p>
        </w:tc>
      </w:tr>
      <w:tr w:rsidR="00217A4B" w:rsidRPr="00217A4B" w14:paraId="2121C0DB" w14:textId="77777777" w:rsidTr="00762FF3">
        <w:trPr>
          <w:trHeight w:val="300"/>
        </w:trPr>
        <w:tc>
          <w:tcPr>
            <w:tcW w:w="976" w:type="dxa"/>
            <w:noWrap/>
            <w:hideMark/>
          </w:tcPr>
          <w:p w14:paraId="3E20A803" w14:textId="77777777" w:rsidR="00217A4B" w:rsidRPr="00217A4B" w:rsidRDefault="00217A4B" w:rsidP="00217A4B">
            <w:pPr>
              <w:jc w:val="left"/>
            </w:pPr>
            <w:r w:rsidRPr="00217A4B">
              <w:t>17,39</w:t>
            </w:r>
          </w:p>
        </w:tc>
        <w:tc>
          <w:tcPr>
            <w:tcW w:w="976" w:type="dxa"/>
            <w:noWrap/>
            <w:hideMark/>
          </w:tcPr>
          <w:p w14:paraId="05DA41FA" w14:textId="77777777" w:rsidR="00217A4B" w:rsidRPr="00217A4B" w:rsidRDefault="00217A4B" w:rsidP="00217A4B">
            <w:pPr>
              <w:jc w:val="left"/>
            </w:pPr>
            <w:r w:rsidRPr="00217A4B">
              <w:t>16,99</w:t>
            </w:r>
          </w:p>
        </w:tc>
      </w:tr>
      <w:tr w:rsidR="00217A4B" w:rsidRPr="00217A4B" w14:paraId="178A8EA6" w14:textId="77777777" w:rsidTr="00762FF3">
        <w:trPr>
          <w:trHeight w:val="300"/>
        </w:trPr>
        <w:tc>
          <w:tcPr>
            <w:tcW w:w="976" w:type="dxa"/>
            <w:noWrap/>
            <w:hideMark/>
          </w:tcPr>
          <w:p w14:paraId="26F04B68" w14:textId="77777777" w:rsidR="00217A4B" w:rsidRPr="00217A4B" w:rsidRDefault="00217A4B" w:rsidP="00217A4B">
            <w:pPr>
              <w:jc w:val="left"/>
            </w:pPr>
            <w:r w:rsidRPr="00217A4B">
              <w:t>17,512</w:t>
            </w:r>
          </w:p>
        </w:tc>
        <w:tc>
          <w:tcPr>
            <w:tcW w:w="976" w:type="dxa"/>
            <w:noWrap/>
            <w:hideMark/>
          </w:tcPr>
          <w:p w14:paraId="6B8990F2" w14:textId="77777777" w:rsidR="00217A4B" w:rsidRPr="00217A4B" w:rsidRDefault="00217A4B" w:rsidP="00217A4B">
            <w:pPr>
              <w:jc w:val="left"/>
            </w:pPr>
            <w:r w:rsidRPr="00217A4B">
              <w:t>16,88</w:t>
            </w:r>
          </w:p>
        </w:tc>
      </w:tr>
      <w:tr w:rsidR="00217A4B" w:rsidRPr="00217A4B" w14:paraId="781D852A" w14:textId="77777777" w:rsidTr="00762FF3">
        <w:trPr>
          <w:trHeight w:val="300"/>
        </w:trPr>
        <w:tc>
          <w:tcPr>
            <w:tcW w:w="976" w:type="dxa"/>
            <w:noWrap/>
            <w:hideMark/>
          </w:tcPr>
          <w:p w14:paraId="398F3E29" w14:textId="77777777" w:rsidR="00217A4B" w:rsidRPr="00217A4B" w:rsidRDefault="00217A4B" w:rsidP="00217A4B">
            <w:pPr>
              <w:jc w:val="left"/>
            </w:pPr>
            <w:r w:rsidRPr="00217A4B">
              <w:t>17,644</w:t>
            </w:r>
          </w:p>
        </w:tc>
        <w:tc>
          <w:tcPr>
            <w:tcW w:w="976" w:type="dxa"/>
            <w:noWrap/>
            <w:hideMark/>
          </w:tcPr>
          <w:p w14:paraId="47508C27" w14:textId="77777777" w:rsidR="00217A4B" w:rsidRPr="00217A4B" w:rsidRDefault="00217A4B" w:rsidP="00217A4B">
            <w:pPr>
              <w:jc w:val="left"/>
            </w:pPr>
            <w:r w:rsidRPr="00217A4B">
              <w:t>16,76</w:t>
            </w:r>
          </w:p>
        </w:tc>
      </w:tr>
      <w:tr w:rsidR="00217A4B" w:rsidRPr="00217A4B" w14:paraId="642B99B6" w14:textId="77777777" w:rsidTr="00762FF3">
        <w:trPr>
          <w:trHeight w:val="300"/>
        </w:trPr>
        <w:tc>
          <w:tcPr>
            <w:tcW w:w="976" w:type="dxa"/>
            <w:noWrap/>
            <w:hideMark/>
          </w:tcPr>
          <w:p w14:paraId="1F8A83A9" w14:textId="77777777" w:rsidR="00217A4B" w:rsidRPr="00217A4B" w:rsidRDefault="00217A4B" w:rsidP="00217A4B">
            <w:pPr>
              <w:jc w:val="left"/>
            </w:pPr>
            <w:r w:rsidRPr="00217A4B">
              <w:t>17,765</w:t>
            </w:r>
          </w:p>
        </w:tc>
        <w:tc>
          <w:tcPr>
            <w:tcW w:w="976" w:type="dxa"/>
            <w:noWrap/>
            <w:hideMark/>
          </w:tcPr>
          <w:p w14:paraId="1FE9B759" w14:textId="77777777" w:rsidR="00217A4B" w:rsidRPr="00217A4B" w:rsidRDefault="00217A4B" w:rsidP="00217A4B">
            <w:pPr>
              <w:jc w:val="left"/>
            </w:pPr>
            <w:r w:rsidRPr="00217A4B">
              <w:t>16,695</w:t>
            </w:r>
          </w:p>
        </w:tc>
      </w:tr>
      <w:tr w:rsidR="00217A4B" w:rsidRPr="00217A4B" w14:paraId="0D90F438" w14:textId="77777777" w:rsidTr="00762FF3">
        <w:trPr>
          <w:trHeight w:val="300"/>
        </w:trPr>
        <w:tc>
          <w:tcPr>
            <w:tcW w:w="976" w:type="dxa"/>
            <w:noWrap/>
            <w:hideMark/>
          </w:tcPr>
          <w:p w14:paraId="77B4C6C9" w14:textId="77777777" w:rsidR="00217A4B" w:rsidRPr="00217A4B" w:rsidRDefault="00217A4B" w:rsidP="00217A4B">
            <w:pPr>
              <w:jc w:val="left"/>
            </w:pPr>
            <w:r w:rsidRPr="00217A4B">
              <w:t>17,983</w:t>
            </w:r>
          </w:p>
        </w:tc>
        <w:tc>
          <w:tcPr>
            <w:tcW w:w="976" w:type="dxa"/>
            <w:noWrap/>
            <w:hideMark/>
          </w:tcPr>
          <w:p w14:paraId="6D3B0DE5" w14:textId="77777777" w:rsidR="00217A4B" w:rsidRPr="00217A4B" w:rsidRDefault="00217A4B" w:rsidP="00217A4B">
            <w:pPr>
              <w:jc w:val="left"/>
            </w:pPr>
            <w:r w:rsidRPr="00217A4B">
              <w:t>16,335</w:t>
            </w:r>
          </w:p>
        </w:tc>
      </w:tr>
      <w:tr w:rsidR="00217A4B" w:rsidRPr="00217A4B" w14:paraId="556A0572" w14:textId="77777777" w:rsidTr="00762FF3">
        <w:trPr>
          <w:trHeight w:val="300"/>
        </w:trPr>
        <w:tc>
          <w:tcPr>
            <w:tcW w:w="976" w:type="dxa"/>
            <w:noWrap/>
            <w:hideMark/>
          </w:tcPr>
          <w:p w14:paraId="0CF5BCB9" w14:textId="77777777" w:rsidR="00217A4B" w:rsidRPr="00217A4B" w:rsidRDefault="00217A4B" w:rsidP="00217A4B">
            <w:pPr>
              <w:jc w:val="left"/>
            </w:pPr>
            <w:r w:rsidRPr="00217A4B">
              <w:t>18,104</w:t>
            </w:r>
          </w:p>
        </w:tc>
        <w:tc>
          <w:tcPr>
            <w:tcW w:w="976" w:type="dxa"/>
            <w:noWrap/>
            <w:hideMark/>
          </w:tcPr>
          <w:p w14:paraId="4A55B769" w14:textId="77777777" w:rsidR="00217A4B" w:rsidRPr="00217A4B" w:rsidRDefault="00217A4B" w:rsidP="00217A4B">
            <w:pPr>
              <w:jc w:val="left"/>
            </w:pPr>
            <w:r w:rsidRPr="00217A4B">
              <w:t>16,245</w:t>
            </w:r>
          </w:p>
        </w:tc>
      </w:tr>
      <w:tr w:rsidR="00217A4B" w:rsidRPr="00217A4B" w14:paraId="3250314C" w14:textId="77777777" w:rsidTr="00762FF3">
        <w:trPr>
          <w:trHeight w:val="300"/>
        </w:trPr>
        <w:tc>
          <w:tcPr>
            <w:tcW w:w="976" w:type="dxa"/>
            <w:noWrap/>
            <w:hideMark/>
          </w:tcPr>
          <w:p w14:paraId="5F5FB922" w14:textId="77777777" w:rsidR="00217A4B" w:rsidRPr="00217A4B" w:rsidRDefault="00217A4B" w:rsidP="00217A4B">
            <w:pPr>
              <w:jc w:val="left"/>
            </w:pPr>
            <w:r w:rsidRPr="00217A4B">
              <w:t>18,235</w:t>
            </w:r>
          </w:p>
        </w:tc>
        <w:tc>
          <w:tcPr>
            <w:tcW w:w="976" w:type="dxa"/>
            <w:noWrap/>
            <w:hideMark/>
          </w:tcPr>
          <w:p w14:paraId="764E3B91" w14:textId="77777777" w:rsidR="00217A4B" w:rsidRPr="00217A4B" w:rsidRDefault="00217A4B" w:rsidP="00217A4B">
            <w:pPr>
              <w:jc w:val="left"/>
            </w:pPr>
            <w:r w:rsidRPr="00217A4B">
              <w:t>16,095</w:t>
            </w:r>
          </w:p>
        </w:tc>
      </w:tr>
      <w:tr w:rsidR="00217A4B" w:rsidRPr="00217A4B" w14:paraId="25F8ACDA" w14:textId="77777777" w:rsidTr="00762FF3">
        <w:trPr>
          <w:trHeight w:val="300"/>
        </w:trPr>
        <w:tc>
          <w:tcPr>
            <w:tcW w:w="976" w:type="dxa"/>
            <w:noWrap/>
            <w:hideMark/>
          </w:tcPr>
          <w:p w14:paraId="498001C2" w14:textId="77777777" w:rsidR="00217A4B" w:rsidRPr="00217A4B" w:rsidRDefault="00217A4B" w:rsidP="00217A4B">
            <w:pPr>
              <w:jc w:val="left"/>
            </w:pPr>
            <w:r w:rsidRPr="00217A4B">
              <w:t>18,356</w:t>
            </w:r>
          </w:p>
        </w:tc>
        <w:tc>
          <w:tcPr>
            <w:tcW w:w="976" w:type="dxa"/>
            <w:noWrap/>
            <w:hideMark/>
          </w:tcPr>
          <w:p w14:paraId="4ED03E73" w14:textId="77777777" w:rsidR="00217A4B" w:rsidRPr="00217A4B" w:rsidRDefault="00217A4B" w:rsidP="00217A4B">
            <w:pPr>
              <w:jc w:val="left"/>
            </w:pPr>
            <w:r w:rsidRPr="00217A4B">
              <w:t>15,96</w:t>
            </w:r>
          </w:p>
        </w:tc>
      </w:tr>
      <w:tr w:rsidR="00217A4B" w:rsidRPr="00217A4B" w14:paraId="6F65C452" w14:textId="77777777" w:rsidTr="00762FF3">
        <w:trPr>
          <w:trHeight w:val="300"/>
        </w:trPr>
        <w:tc>
          <w:tcPr>
            <w:tcW w:w="976" w:type="dxa"/>
            <w:noWrap/>
            <w:hideMark/>
          </w:tcPr>
          <w:p w14:paraId="500BF053" w14:textId="77777777" w:rsidR="00217A4B" w:rsidRPr="00217A4B" w:rsidRDefault="00217A4B" w:rsidP="00217A4B">
            <w:pPr>
              <w:jc w:val="left"/>
            </w:pPr>
            <w:r w:rsidRPr="00217A4B">
              <w:t>18,477</w:t>
            </w:r>
          </w:p>
        </w:tc>
        <w:tc>
          <w:tcPr>
            <w:tcW w:w="976" w:type="dxa"/>
            <w:noWrap/>
            <w:hideMark/>
          </w:tcPr>
          <w:p w14:paraId="750F84C7" w14:textId="77777777" w:rsidR="00217A4B" w:rsidRPr="00217A4B" w:rsidRDefault="00217A4B" w:rsidP="00217A4B">
            <w:pPr>
              <w:jc w:val="left"/>
            </w:pPr>
            <w:r w:rsidRPr="00217A4B">
              <w:t>15,835</w:t>
            </w:r>
          </w:p>
        </w:tc>
      </w:tr>
      <w:tr w:rsidR="00217A4B" w:rsidRPr="00217A4B" w14:paraId="11D4F1DB" w14:textId="77777777" w:rsidTr="00762FF3">
        <w:trPr>
          <w:trHeight w:val="300"/>
        </w:trPr>
        <w:tc>
          <w:tcPr>
            <w:tcW w:w="976" w:type="dxa"/>
            <w:noWrap/>
            <w:hideMark/>
          </w:tcPr>
          <w:p w14:paraId="2E296BB6" w14:textId="77777777" w:rsidR="00217A4B" w:rsidRPr="00217A4B" w:rsidRDefault="00217A4B" w:rsidP="00217A4B">
            <w:pPr>
              <w:jc w:val="left"/>
            </w:pPr>
            <w:r w:rsidRPr="00217A4B">
              <w:t>18,598</w:t>
            </w:r>
          </w:p>
        </w:tc>
        <w:tc>
          <w:tcPr>
            <w:tcW w:w="976" w:type="dxa"/>
            <w:noWrap/>
            <w:hideMark/>
          </w:tcPr>
          <w:p w14:paraId="0615EA94" w14:textId="77777777" w:rsidR="00217A4B" w:rsidRPr="00217A4B" w:rsidRDefault="00217A4B" w:rsidP="00217A4B">
            <w:pPr>
              <w:jc w:val="left"/>
            </w:pPr>
            <w:r w:rsidRPr="00217A4B">
              <w:t>15,65</w:t>
            </w:r>
          </w:p>
        </w:tc>
      </w:tr>
      <w:tr w:rsidR="00217A4B" w:rsidRPr="00217A4B" w14:paraId="3819335A" w14:textId="77777777" w:rsidTr="00762FF3">
        <w:trPr>
          <w:trHeight w:val="300"/>
        </w:trPr>
        <w:tc>
          <w:tcPr>
            <w:tcW w:w="976" w:type="dxa"/>
            <w:noWrap/>
            <w:hideMark/>
          </w:tcPr>
          <w:p w14:paraId="314F19FA" w14:textId="77777777" w:rsidR="00217A4B" w:rsidRPr="00217A4B" w:rsidRDefault="00217A4B" w:rsidP="00217A4B">
            <w:pPr>
              <w:jc w:val="left"/>
            </w:pPr>
            <w:r w:rsidRPr="00217A4B">
              <w:t>18,72</w:t>
            </w:r>
          </w:p>
        </w:tc>
        <w:tc>
          <w:tcPr>
            <w:tcW w:w="976" w:type="dxa"/>
            <w:noWrap/>
            <w:hideMark/>
          </w:tcPr>
          <w:p w14:paraId="42A4673C" w14:textId="77777777" w:rsidR="00217A4B" w:rsidRPr="00217A4B" w:rsidRDefault="00217A4B" w:rsidP="00217A4B">
            <w:pPr>
              <w:jc w:val="left"/>
            </w:pPr>
            <w:r w:rsidRPr="00217A4B">
              <w:t>15,455</w:t>
            </w:r>
          </w:p>
        </w:tc>
      </w:tr>
      <w:tr w:rsidR="00217A4B" w:rsidRPr="00217A4B" w14:paraId="1A43F76C" w14:textId="77777777" w:rsidTr="00762FF3">
        <w:trPr>
          <w:trHeight w:val="300"/>
        </w:trPr>
        <w:tc>
          <w:tcPr>
            <w:tcW w:w="976" w:type="dxa"/>
            <w:noWrap/>
            <w:hideMark/>
          </w:tcPr>
          <w:p w14:paraId="39D3D345" w14:textId="77777777" w:rsidR="00217A4B" w:rsidRPr="00217A4B" w:rsidRDefault="00217A4B" w:rsidP="00217A4B">
            <w:pPr>
              <w:jc w:val="left"/>
            </w:pPr>
            <w:r w:rsidRPr="00217A4B">
              <w:t>18,841</w:t>
            </w:r>
          </w:p>
        </w:tc>
        <w:tc>
          <w:tcPr>
            <w:tcW w:w="976" w:type="dxa"/>
            <w:noWrap/>
            <w:hideMark/>
          </w:tcPr>
          <w:p w14:paraId="0E5CD42A" w14:textId="77777777" w:rsidR="00217A4B" w:rsidRPr="00217A4B" w:rsidRDefault="00217A4B" w:rsidP="00217A4B">
            <w:pPr>
              <w:jc w:val="left"/>
            </w:pPr>
            <w:r w:rsidRPr="00217A4B">
              <w:t>15,36</w:t>
            </w:r>
          </w:p>
        </w:tc>
      </w:tr>
      <w:tr w:rsidR="00217A4B" w:rsidRPr="00217A4B" w14:paraId="1A94DAA8" w14:textId="77777777" w:rsidTr="00762FF3">
        <w:trPr>
          <w:trHeight w:val="300"/>
        </w:trPr>
        <w:tc>
          <w:tcPr>
            <w:tcW w:w="976" w:type="dxa"/>
            <w:noWrap/>
            <w:hideMark/>
          </w:tcPr>
          <w:p w14:paraId="3C77AB7F" w14:textId="77777777" w:rsidR="00217A4B" w:rsidRPr="00217A4B" w:rsidRDefault="00217A4B" w:rsidP="00217A4B">
            <w:pPr>
              <w:jc w:val="left"/>
            </w:pPr>
            <w:r w:rsidRPr="00217A4B">
              <w:t>18,963</w:t>
            </w:r>
          </w:p>
        </w:tc>
        <w:tc>
          <w:tcPr>
            <w:tcW w:w="976" w:type="dxa"/>
            <w:noWrap/>
            <w:hideMark/>
          </w:tcPr>
          <w:p w14:paraId="55FB08FE" w14:textId="77777777" w:rsidR="00217A4B" w:rsidRPr="00217A4B" w:rsidRDefault="00217A4B" w:rsidP="00217A4B">
            <w:pPr>
              <w:jc w:val="left"/>
            </w:pPr>
            <w:r w:rsidRPr="00217A4B">
              <w:t>15,17</w:t>
            </w:r>
          </w:p>
        </w:tc>
      </w:tr>
      <w:tr w:rsidR="00217A4B" w:rsidRPr="00217A4B" w14:paraId="211EB549" w14:textId="77777777" w:rsidTr="00762FF3">
        <w:trPr>
          <w:trHeight w:val="300"/>
        </w:trPr>
        <w:tc>
          <w:tcPr>
            <w:tcW w:w="976" w:type="dxa"/>
            <w:noWrap/>
            <w:hideMark/>
          </w:tcPr>
          <w:p w14:paraId="5B952576" w14:textId="77777777" w:rsidR="00217A4B" w:rsidRPr="00217A4B" w:rsidRDefault="00217A4B" w:rsidP="00217A4B">
            <w:pPr>
              <w:jc w:val="left"/>
            </w:pPr>
            <w:r w:rsidRPr="00217A4B">
              <w:t>19,084</w:t>
            </w:r>
          </w:p>
        </w:tc>
        <w:tc>
          <w:tcPr>
            <w:tcW w:w="976" w:type="dxa"/>
            <w:noWrap/>
            <w:hideMark/>
          </w:tcPr>
          <w:p w14:paraId="03CB162F" w14:textId="77777777" w:rsidR="00217A4B" w:rsidRPr="00217A4B" w:rsidRDefault="00217A4B" w:rsidP="00217A4B">
            <w:pPr>
              <w:jc w:val="left"/>
            </w:pPr>
            <w:r w:rsidRPr="00217A4B">
              <w:t>15,055</w:t>
            </w:r>
          </w:p>
        </w:tc>
      </w:tr>
      <w:tr w:rsidR="00217A4B" w:rsidRPr="00217A4B" w14:paraId="4361AEB0" w14:textId="77777777" w:rsidTr="00762FF3">
        <w:trPr>
          <w:trHeight w:val="300"/>
        </w:trPr>
        <w:tc>
          <w:tcPr>
            <w:tcW w:w="976" w:type="dxa"/>
            <w:noWrap/>
            <w:hideMark/>
          </w:tcPr>
          <w:p w14:paraId="321D6B71" w14:textId="77777777" w:rsidR="00217A4B" w:rsidRPr="00217A4B" w:rsidRDefault="00217A4B" w:rsidP="00217A4B">
            <w:pPr>
              <w:jc w:val="left"/>
            </w:pPr>
            <w:r w:rsidRPr="00217A4B">
              <w:t>19,302</w:t>
            </w:r>
          </w:p>
        </w:tc>
        <w:tc>
          <w:tcPr>
            <w:tcW w:w="976" w:type="dxa"/>
            <w:noWrap/>
            <w:hideMark/>
          </w:tcPr>
          <w:p w14:paraId="2DAF9130" w14:textId="77777777" w:rsidR="00217A4B" w:rsidRPr="00217A4B" w:rsidRDefault="00217A4B" w:rsidP="00217A4B">
            <w:pPr>
              <w:jc w:val="left"/>
            </w:pPr>
            <w:r w:rsidRPr="00217A4B">
              <w:t>14,85</w:t>
            </w:r>
          </w:p>
        </w:tc>
      </w:tr>
      <w:tr w:rsidR="00217A4B" w:rsidRPr="00217A4B" w14:paraId="0F6A3309" w14:textId="77777777" w:rsidTr="00762FF3">
        <w:trPr>
          <w:trHeight w:val="300"/>
        </w:trPr>
        <w:tc>
          <w:tcPr>
            <w:tcW w:w="976" w:type="dxa"/>
            <w:noWrap/>
            <w:hideMark/>
          </w:tcPr>
          <w:p w14:paraId="15775E05" w14:textId="77777777" w:rsidR="00217A4B" w:rsidRPr="00217A4B" w:rsidRDefault="00217A4B" w:rsidP="00217A4B">
            <w:pPr>
              <w:jc w:val="left"/>
            </w:pPr>
            <w:r w:rsidRPr="00217A4B">
              <w:t>19,43</w:t>
            </w:r>
          </w:p>
        </w:tc>
        <w:tc>
          <w:tcPr>
            <w:tcW w:w="976" w:type="dxa"/>
            <w:noWrap/>
            <w:hideMark/>
          </w:tcPr>
          <w:p w14:paraId="1F5EB59E" w14:textId="77777777" w:rsidR="00217A4B" w:rsidRPr="00217A4B" w:rsidRDefault="00217A4B" w:rsidP="00217A4B">
            <w:pPr>
              <w:jc w:val="left"/>
            </w:pPr>
            <w:r w:rsidRPr="00217A4B">
              <w:t>14,77</w:t>
            </w:r>
          </w:p>
        </w:tc>
      </w:tr>
      <w:tr w:rsidR="00217A4B" w:rsidRPr="00217A4B" w14:paraId="6C9AA38E" w14:textId="77777777" w:rsidTr="00762FF3">
        <w:trPr>
          <w:trHeight w:val="300"/>
        </w:trPr>
        <w:tc>
          <w:tcPr>
            <w:tcW w:w="976" w:type="dxa"/>
            <w:noWrap/>
            <w:hideMark/>
          </w:tcPr>
          <w:p w14:paraId="7834A26E" w14:textId="77777777" w:rsidR="00217A4B" w:rsidRPr="00217A4B" w:rsidRDefault="00217A4B" w:rsidP="00217A4B">
            <w:pPr>
              <w:jc w:val="left"/>
            </w:pPr>
            <w:r w:rsidRPr="00217A4B">
              <w:t>19,551</w:t>
            </w:r>
          </w:p>
        </w:tc>
        <w:tc>
          <w:tcPr>
            <w:tcW w:w="976" w:type="dxa"/>
            <w:noWrap/>
            <w:hideMark/>
          </w:tcPr>
          <w:p w14:paraId="16483EB7" w14:textId="77777777" w:rsidR="00217A4B" w:rsidRPr="00217A4B" w:rsidRDefault="00217A4B" w:rsidP="00217A4B">
            <w:pPr>
              <w:jc w:val="left"/>
            </w:pPr>
            <w:r w:rsidRPr="00217A4B">
              <w:t>14,67</w:t>
            </w:r>
          </w:p>
        </w:tc>
      </w:tr>
      <w:tr w:rsidR="00217A4B" w:rsidRPr="00217A4B" w14:paraId="22449AA4" w14:textId="77777777" w:rsidTr="00762FF3">
        <w:trPr>
          <w:trHeight w:val="300"/>
        </w:trPr>
        <w:tc>
          <w:tcPr>
            <w:tcW w:w="976" w:type="dxa"/>
            <w:noWrap/>
            <w:hideMark/>
          </w:tcPr>
          <w:p w14:paraId="03817DD1" w14:textId="77777777" w:rsidR="00217A4B" w:rsidRPr="00217A4B" w:rsidRDefault="00217A4B" w:rsidP="00217A4B">
            <w:pPr>
              <w:jc w:val="left"/>
            </w:pPr>
            <w:r w:rsidRPr="00217A4B">
              <w:t>19,673</w:t>
            </w:r>
          </w:p>
        </w:tc>
        <w:tc>
          <w:tcPr>
            <w:tcW w:w="976" w:type="dxa"/>
            <w:noWrap/>
            <w:hideMark/>
          </w:tcPr>
          <w:p w14:paraId="19C47EE3" w14:textId="77777777" w:rsidR="00217A4B" w:rsidRPr="00217A4B" w:rsidRDefault="00217A4B" w:rsidP="00217A4B">
            <w:pPr>
              <w:jc w:val="left"/>
            </w:pPr>
            <w:r w:rsidRPr="00217A4B">
              <w:t>14,52</w:t>
            </w:r>
          </w:p>
        </w:tc>
      </w:tr>
      <w:tr w:rsidR="00217A4B" w:rsidRPr="00217A4B" w14:paraId="0CB6F6F8" w14:textId="77777777" w:rsidTr="00762FF3">
        <w:trPr>
          <w:trHeight w:val="300"/>
        </w:trPr>
        <w:tc>
          <w:tcPr>
            <w:tcW w:w="976" w:type="dxa"/>
            <w:noWrap/>
            <w:hideMark/>
          </w:tcPr>
          <w:p w14:paraId="3CED46B1" w14:textId="77777777" w:rsidR="00217A4B" w:rsidRPr="00217A4B" w:rsidRDefault="00217A4B" w:rsidP="00217A4B">
            <w:pPr>
              <w:jc w:val="left"/>
            </w:pPr>
            <w:r w:rsidRPr="00217A4B">
              <w:t>19,793</w:t>
            </w:r>
          </w:p>
        </w:tc>
        <w:tc>
          <w:tcPr>
            <w:tcW w:w="976" w:type="dxa"/>
            <w:noWrap/>
            <w:hideMark/>
          </w:tcPr>
          <w:p w14:paraId="75BDC838" w14:textId="77777777" w:rsidR="00217A4B" w:rsidRPr="00217A4B" w:rsidRDefault="00217A4B" w:rsidP="00217A4B">
            <w:pPr>
              <w:jc w:val="left"/>
            </w:pPr>
            <w:r w:rsidRPr="00217A4B">
              <w:t>14,385</w:t>
            </w:r>
          </w:p>
        </w:tc>
      </w:tr>
      <w:tr w:rsidR="00217A4B" w:rsidRPr="00217A4B" w14:paraId="375E09D4" w14:textId="77777777" w:rsidTr="00762FF3">
        <w:trPr>
          <w:trHeight w:val="300"/>
        </w:trPr>
        <w:tc>
          <w:tcPr>
            <w:tcW w:w="976" w:type="dxa"/>
            <w:noWrap/>
            <w:hideMark/>
          </w:tcPr>
          <w:p w14:paraId="622D4DDA" w14:textId="77777777" w:rsidR="00217A4B" w:rsidRPr="00217A4B" w:rsidRDefault="00217A4B" w:rsidP="00217A4B">
            <w:pPr>
              <w:jc w:val="left"/>
            </w:pPr>
            <w:r w:rsidRPr="00217A4B">
              <w:t>19,915</w:t>
            </w:r>
          </w:p>
        </w:tc>
        <w:tc>
          <w:tcPr>
            <w:tcW w:w="976" w:type="dxa"/>
            <w:noWrap/>
            <w:hideMark/>
          </w:tcPr>
          <w:p w14:paraId="7F108227" w14:textId="77777777" w:rsidR="00217A4B" w:rsidRPr="00217A4B" w:rsidRDefault="00217A4B" w:rsidP="00217A4B">
            <w:pPr>
              <w:jc w:val="left"/>
            </w:pPr>
            <w:r w:rsidRPr="00217A4B">
              <w:t>14,24</w:t>
            </w:r>
          </w:p>
        </w:tc>
      </w:tr>
      <w:tr w:rsidR="00217A4B" w:rsidRPr="00217A4B" w14:paraId="77F5823A" w14:textId="77777777" w:rsidTr="00762FF3">
        <w:trPr>
          <w:trHeight w:val="300"/>
        </w:trPr>
        <w:tc>
          <w:tcPr>
            <w:tcW w:w="976" w:type="dxa"/>
            <w:noWrap/>
            <w:hideMark/>
          </w:tcPr>
          <w:p w14:paraId="2DABE701" w14:textId="77777777" w:rsidR="00217A4B" w:rsidRPr="00217A4B" w:rsidRDefault="00217A4B" w:rsidP="00217A4B">
            <w:pPr>
              <w:jc w:val="left"/>
            </w:pPr>
            <w:r w:rsidRPr="00217A4B">
              <w:t>20,036</w:t>
            </w:r>
          </w:p>
        </w:tc>
        <w:tc>
          <w:tcPr>
            <w:tcW w:w="976" w:type="dxa"/>
            <w:noWrap/>
            <w:hideMark/>
          </w:tcPr>
          <w:p w14:paraId="36C9D4CD" w14:textId="77777777" w:rsidR="00217A4B" w:rsidRPr="00217A4B" w:rsidRDefault="00217A4B" w:rsidP="00217A4B">
            <w:pPr>
              <w:jc w:val="left"/>
            </w:pPr>
            <w:r w:rsidRPr="00217A4B">
              <w:t>13,985</w:t>
            </w:r>
          </w:p>
        </w:tc>
      </w:tr>
      <w:tr w:rsidR="00217A4B" w:rsidRPr="00217A4B" w14:paraId="3B797490" w14:textId="77777777" w:rsidTr="00762FF3">
        <w:trPr>
          <w:trHeight w:val="300"/>
        </w:trPr>
        <w:tc>
          <w:tcPr>
            <w:tcW w:w="976" w:type="dxa"/>
            <w:noWrap/>
            <w:hideMark/>
          </w:tcPr>
          <w:p w14:paraId="2091EF65" w14:textId="77777777" w:rsidR="00217A4B" w:rsidRPr="00217A4B" w:rsidRDefault="00217A4B" w:rsidP="00217A4B">
            <w:pPr>
              <w:jc w:val="left"/>
            </w:pPr>
            <w:r w:rsidRPr="00217A4B">
              <w:t>20,162</w:t>
            </w:r>
          </w:p>
        </w:tc>
        <w:tc>
          <w:tcPr>
            <w:tcW w:w="976" w:type="dxa"/>
            <w:noWrap/>
            <w:hideMark/>
          </w:tcPr>
          <w:p w14:paraId="1999C724" w14:textId="77777777" w:rsidR="00217A4B" w:rsidRPr="00217A4B" w:rsidRDefault="00217A4B" w:rsidP="00217A4B">
            <w:pPr>
              <w:jc w:val="left"/>
            </w:pPr>
            <w:r w:rsidRPr="00217A4B">
              <w:t>13,785</w:t>
            </w:r>
          </w:p>
        </w:tc>
      </w:tr>
      <w:tr w:rsidR="00217A4B" w:rsidRPr="00217A4B" w14:paraId="78083B66" w14:textId="77777777" w:rsidTr="00762FF3">
        <w:trPr>
          <w:trHeight w:val="300"/>
        </w:trPr>
        <w:tc>
          <w:tcPr>
            <w:tcW w:w="976" w:type="dxa"/>
            <w:noWrap/>
            <w:hideMark/>
          </w:tcPr>
          <w:p w14:paraId="3D7992E7" w14:textId="77777777" w:rsidR="00217A4B" w:rsidRPr="00217A4B" w:rsidRDefault="00217A4B" w:rsidP="00217A4B">
            <w:pPr>
              <w:jc w:val="left"/>
            </w:pPr>
            <w:r w:rsidRPr="00217A4B">
              <w:t>20,284</w:t>
            </w:r>
          </w:p>
        </w:tc>
        <w:tc>
          <w:tcPr>
            <w:tcW w:w="976" w:type="dxa"/>
            <w:noWrap/>
            <w:hideMark/>
          </w:tcPr>
          <w:p w14:paraId="7C05728B" w14:textId="77777777" w:rsidR="00217A4B" w:rsidRPr="00217A4B" w:rsidRDefault="00217A4B" w:rsidP="00217A4B">
            <w:pPr>
              <w:jc w:val="left"/>
            </w:pPr>
            <w:r w:rsidRPr="00217A4B">
              <w:t>13,53</w:t>
            </w:r>
          </w:p>
        </w:tc>
      </w:tr>
      <w:tr w:rsidR="00217A4B" w:rsidRPr="00217A4B" w14:paraId="0E06CE04" w14:textId="77777777" w:rsidTr="00762FF3">
        <w:trPr>
          <w:trHeight w:val="300"/>
        </w:trPr>
        <w:tc>
          <w:tcPr>
            <w:tcW w:w="976" w:type="dxa"/>
            <w:noWrap/>
            <w:hideMark/>
          </w:tcPr>
          <w:p w14:paraId="6EDBB076" w14:textId="77777777" w:rsidR="00217A4B" w:rsidRPr="00217A4B" w:rsidRDefault="00217A4B" w:rsidP="00217A4B">
            <w:pPr>
              <w:jc w:val="left"/>
            </w:pPr>
            <w:r w:rsidRPr="00217A4B">
              <w:t>20,405</w:t>
            </w:r>
          </w:p>
        </w:tc>
        <w:tc>
          <w:tcPr>
            <w:tcW w:w="976" w:type="dxa"/>
            <w:noWrap/>
            <w:hideMark/>
          </w:tcPr>
          <w:p w14:paraId="7D0D9B2B" w14:textId="77777777" w:rsidR="00217A4B" w:rsidRPr="00217A4B" w:rsidRDefault="00217A4B" w:rsidP="00217A4B">
            <w:pPr>
              <w:jc w:val="left"/>
            </w:pPr>
            <w:r w:rsidRPr="00217A4B">
              <w:t>13,275</w:t>
            </w:r>
          </w:p>
        </w:tc>
      </w:tr>
      <w:tr w:rsidR="00217A4B" w:rsidRPr="00217A4B" w14:paraId="679A654C" w14:textId="77777777" w:rsidTr="00762FF3">
        <w:trPr>
          <w:trHeight w:val="300"/>
        </w:trPr>
        <w:tc>
          <w:tcPr>
            <w:tcW w:w="976" w:type="dxa"/>
            <w:noWrap/>
            <w:hideMark/>
          </w:tcPr>
          <w:p w14:paraId="361A19A4" w14:textId="77777777" w:rsidR="00217A4B" w:rsidRPr="00217A4B" w:rsidRDefault="00217A4B" w:rsidP="00217A4B">
            <w:pPr>
              <w:jc w:val="left"/>
            </w:pPr>
            <w:r w:rsidRPr="00217A4B">
              <w:t>20,623</w:t>
            </w:r>
          </w:p>
        </w:tc>
        <w:tc>
          <w:tcPr>
            <w:tcW w:w="976" w:type="dxa"/>
            <w:noWrap/>
            <w:hideMark/>
          </w:tcPr>
          <w:p w14:paraId="2256662C" w14:textId="77777777" w:rsidR="00217A4B" w:rsidRPr="00217A4B" w:rsidRDefault="00217A4B" w:rsidP="00217A4B">
            <w:pPr>
              <w:jc w:val="left"/>
            </w:pPr>
            <w:r w:rsidRPr="00217A4B">
              <w:t>12,66</w:t>
            </w:r>
          </w:p>
        </w:tc>
      </w:tr>
      <w:tr w:rsidR="00217A4B" w:rsidRPr="00217A4B" w14:paraId="3F70AAF1" w14:textId="77777777" w:rsidTr="00762FF3">
        <w:trPr>
          <w:trHeight w:val="300"/>
        </w:trPr>
        <w:tc>
          <w:tcPr>
            <w:tcW w:w="976" w:type="dxa"/>
            <w:noWrap/>
            <w:hideMark/>
          </w:tcPr>
          <w:p w14:paraId="292D011B" w14:textId="77777777" w:rsidR="00217A4B" w:rsidRPr="00217A4B" w:rsidRDefault="00217A4B" w:rsidP="00217A4B">
            <w:pPr>
              <w:jc w:val="left"/>
            </w:pPr>
            <w:r w:rsidRPr="00217A4B">
              <w:t>20,745</w:t>
            </w:r>
          </w:p>
        </w:tc>
        <w:tc>
          <w:tcPr>
            <w:tcW w:w="976" w:type="dxa"/>
            <w:noWrap/>
            <w:hideMark/>
          </w:tcPr>
          <w:p w14:paraId="3E90433F" w14:textId="77777777" w:rsidR="00217A4B" w:rsidRPr="00217A4B" w:rsidRDefault="00217A4B" w:rsidP="00217A4B">
            <w:pPr>
              <w:jc w:val="left"/>
            </w:pPr>
            <w:r w:rsidRPr="00217A4B">
              <w:t>12,26</w:t>
            </w:r>
          </w:p>
        </w:tc>
      </w:tr>
      <w:tr w:rsidR="00217A4B" w:rsidRPr="00217A4B" w14:paraId="2BB23D2D" w14:textId="77777777" w:rsidTr="00762FF3">
        <w:trPr>
          <w:trHeight w:val="300"/>
        </w:trPr>
        <w:tc>
          <w:tcPr>
            <w:tcW w:w="976" w:type="dxa"/>
            <w:noWrap/>
            <w:hideMark/>
          </w:tcPr>
          <w:p w14:paraId="605ABE55" w14:textId="77777777" w:rsidR="00217A4B" w:rsidRPr="00217A4B" w:rsidRDefault="00217A4B" w:rsidP="00217A4B">
            <w:pPr>
              <w:jc w:val="left"/>
            </w:pPr>
            <w:r w:rsidRPr="00217A4B">
              <w:t>20,865</w:t>
            </w:r>
          </w:p>
        </w:tc>
        <w:tc>
          <w:tcPr>
            <w:tcW w:w="976" w:type="dxa"/>
            <w:noWrap/>
            <w:hideMark/>
          </w:tcPr>
          <w:p w14:paraId="1444BA78" w14:textId="77777777" w:rsidR="00217A4B" w:rsidRPr="00217A4B" w:rsidRDefault="00217A4B" w:rsidP="00217A4B">
            <w:pPr>
              <w:jc w:val="left"/>
            </w:pPr>
            <w:r w:rsidRPr="00217A4B">
              <w:t>12,03</w:t>
            </w:r>
          </w:p>
        </w:tc>
      </w:tr>
      <w:tr w:rsidR="00217A4B" w:rsidRPr="00217A4B" w14:paraId="41D4467C" w14:textId="77777777" w:rsidTr="00762FF3">
        <w:trPr>
          <w:trHeight w:val="300"/>
        </w:trPr>
        <w:tc>
          <w:tcPr>
            <w:tcW w:w="976" w:type="dxa"/>
            <w:noWrap/>
            <w:hideMark/>
          </w:tcPr>
          <w:p w14:paraId="6FE1A7EF" w14:textId="77777777" w:rsidR="00217A4B" w:rsidRPr="00217A4B" w:rsidRDefault="00217A4B" w:rsidP="00217A4B">
            <w:pPr>
              <w:jc w:val="left"/>
            </w:pPr>
            <w:r w:rsidRPr="00217A4B">
              <w:t>20,987</w:t>
            </w:r>
          </w:p>
        </w:tc>
        <w:tc>
          <w:tcPr>
            <w:tcW w:w="976" w:type="dxa"/>
            <w:noWrap/>
            <w:hideMark/>
          </w:tcPr>
          <w:p w14:paraId="3EF46BB1" w14:textId="77777777" w:rsidR="00217A4B" w:rsidRPr="00217A4B" w:rsidRDefault="00217A4B" w:rsidP="00217A4B">
            <w:pPr>
              <w:jc w:val="left"/>
            </w:pPr>
            <w:r w:rsidRPr="00217A4B">
              <w:t>11,82</w:t>
            </w:r>
          </w:p>
        </w:tc>
      </w:tr>
      <w:tr w:rsidR="00217A4B" w:rsidRPr="00217A4B" w14:paraId="6E894B2C" w14:textId="77777777" w:rsidTr="00762FF3">
        <w:trPr>
          <w:trHeight w:val="300"/>
        </w:trPr>
        <w:tc>
          <w:tcPr>
            <w:tcW w:w="976" w:type="dxa"/>
            <w:noWrap/>
            <w:hideMark/>
          </w:tcPr>
          <w:p w14:paraId="07A0CD14" w14:textId="77777777" w:rsidR="00217A4B" w:rsidRPr="00217A4B" w:rsidRDefault="00217A4B" w:rsidP="00217A4B">
            <w:pPr>
              <w:jc w:val="left"/>
            </w:pPr>
            <w:r w:rsidRPr="00217A4B">
              <w:t>21,109</w:t>
            </w:r>
          </w:p>
        </w:tc>
        <w:tc>
          <w:tcPr>
            <w:tcW w:w="976" w:type="dxa"/>
            <w:noWrap/>
            <w:hideMark/>
          </w:tcPr>
          <w:p w14:paraId="3EE83D6D" w14:textId="77777777" w:rsidR="00217A4B" w:rsidRPr="00217A4B" w:rsidRDefault="00217A4B" w:rsidP="00217A4B">
            <w:pPr>
              <w:jc w:val="left"/>
            </w:pPr>
            <w:r w:rsidRPr="00217A4B">
              <w:t>11,65</w:t>
            </w:r>
          </w:p>
        </w:tc>
      </w:tr>
      <w:tr w:rsidR="00217A4B" w:rsidRPr="00217A4B" w14:paraId="2882E1C5" w14:textId="77777777" w:rsidTr="00762FF3">
        <w:trPr>
          <w:trHeight w:val="300"/>
        </w:trPr>
        <w:tc>
          <w:tcPr>
            <w:tcW w:w="976" w:type="dxa"/>
            <w:noWrap/>
            <w:hideMark/>
          </w:tcPr>
          <w:p w14:paraId="2415C941" w14:textId="77777777" w:rsidR="00217A4B" w:rsidRPr="00217A4B" w:rsidRDefault="00217A4B" w:rsidP="00217A4B">
            <w:pPr>
              <w:jc w:val="left"/>
            </w:pPr>
            <w:r w:rsidRPr="00217A4B">
              <w:t>21,231</w:t>
            </w:r>
          </w:p>
        </w:tc>
        <w:tc>
          <w:tcPr>
            <w:tcW w:w="976" w:type="dxa"/>
            <w:noWrap/>
            <w:hideMark/>
          </w:tcPr>
          <w:p w14:paraId="72D6763C" w14:textId="77777777" w:rsidR="00217A4B" w:rsidRPr="00217A4B" w:rsidRDefault="00217A4B" w:rsidP="00217A4B">
            <w:pPr>
              <w:jc w:val="left"/>
            </w:pPr>
            <w:r w:rsidRPr="00217A4B">
              <w:t>11,49</w:t>
            </w:r>
          </w:p>
        </w:tc>
      </w:tr>
      <w:tr w:rsidR="00217A4B" w:rsidRPr="00217A4B" w14:paraId="2E8FA737" w14:textId="77777777" w:rsidTr="00762FF3">
        <w:trPr>
          <w:trHeight w:val="300"/>
        </w:trPr>
        <w:tc>
          <w:tcPr>
            <w:tcW w:w="976" w:type="dxa"/>
            <w:noWrap/>
            <w:hideMark/>
          </w:tcPr>
          <w:p w14:paraId="401C13B7" w14:textId="77777777" w:rsidR="00217A4B" w:rsidRPr="00217A4B" w:rsidRDefault="00217A4B" w:rsidP="00217A4B">
            <w:pPr>
              <w:jc w:val="left"/>
            </w:pPr>
            <w:r w:rsidRPr="00217A4B">
              <w:t>21,353</w:t>
            </w:r>
          </w:p>
        </w:tc>
        <w:tc>
          <w:tcPr>
            <w:tcW w:w="976" w:type="dxa"/>
            <w:noWrap/>
            <w:hideMark/>
          </w:tcPr>
          <w:p w14:paraId="102D2275" w14:textId="77777777" w:rsidR="00217A4B" w:rsidRPr="00217A4B" w:rsidRDefault="00217A4B" w:rsidP="00217A4B">
            <w:pPr>
              <w:jc w:val="left"/>
            </w:pPr>
            <w:r w:rsidRPr="00217A4B">
              <w:t>11,36</w:t>
            </w:r>
          </w:p>
        </w:tc>
      </w:tr>
      <w:tr w:rsidR="00217A4B" w:rsidRPr="00217A4B" w14:paraId="44985024" w14:textId="77777777" w:rsidTr="00762FF3">
        <w:trPr>
          <w:trHeight w:val="300"/>
        </w:trPr>
        <w:tc>
          <w:tcPr>
            <w:tcW w:w="976" w:type="dxa"/>
            <w:noWrap/>
            <w:hideMark/>
          </w:tcPr>
          <w:p w14:paraId="580EB21C" w14:textId="77777777" w:rsidR="00217A4B" w:rsidRPr="00217A4B" w:rsidRDefault="00217A4B" w:rsidP="00217A4B">
            <w:pPr>
              <w:jc w:val="left"/>
            </w:pPr>
            <w:r w:rsidRPr="00217A4B">
              <w:t>21,475</w:t>
            </w:r>
          </w:p>
        </w:tc>
        <w:tc>
          <w:tcPr>
            <w:tcW w:w="976" w:type="dxa"/>
            <w:noWrap/>
            <w:hideMark/>
          </w:tcPr>
          <w:p w14:paraId="46D3C0CD" w14:textId="77777777" w:rsidR="00217A4B" w:rsidRPr="00217A4B" w:rsidRDefault="00217A4B" w:rsidP="00217A4B">
            <w:pPr>
              <w:jc w:val="left"/>
            </w:pPr>
            <w:r w:rsidRPr="00217A4B">
              <w:t>11,23</w:t>
            </w:r>
          </w:p>
        </w:tc>
      </w:tr>
      <w:tr w:rsidR="00217A4B" w:rsidRPr="00217A4B" w14:paraId="65C04148" w14:textId="77777777" w:rsidTr="00762FF3">
        <w:trPr>
          <w:trHeight w:val="300"/>
        </w:trPr>
        <w:tc>
          <w:tcPr>
            <w:tcW w:w="976" w:type="dxa"/>
            <w:noWrap/>
            <w:hideMark/>
          </w:tcPr>
          <w:p w14:paraId="22473C7D" w14:textId="77777777" w:rsidR="00217A4B" w:rsidRPr="00217A4B" w:rsidRDefault="00217A4B" w:rsidP="00217A4B">
            <w:pPr>
              <w:jc w:val="left"/>
            </w:pPr>
            <w:r w:rsidRPr="00217A4B">
              <w:t>21,596</w:t>
            </w:r>
          </w:p>
        </w:tc>
        <w:tc>
          <w:tcPr>
            <w:tcW w:w="976" w:type="dxa"/>
            <w:noWrap/>
            <w:hideMark/>
          </w:tcPr>
          <w:p w14:paraId="21E83EDC" w14:textId="77777777" w:rsidR="00217A4B" w:rsidRPr="00217A4B" w:rsidRDefault="00217A4B" w:rsidP="00217A4B">
            <w:pPr>
              <w:jc w:val="left"/>
            </w:pPr>
            <w:r w:rsidRPr="00217A4B">
              <w:t>11,01</w:t>
            </w:r>
          </w:p>
        </w:tc>
      </w:tr>
      <w:tr w:rsidR="00217A4B" w:rsidRPr="00217A4B" w14:paraId="33CA4D94" w14:textId="77777777" w:rsidTr="00762FF3">
        <w:trPr>
          <w:trHeight w:val="300"/>
        </w:trPr>
        <w:tc>
          <w:tcPr>
            <w:tcW w:w="976" w:type="dxa"/>
            <w:noWrap/>
            <w:hideMark/>
          </w:tcPr>
          <w:p w14:paraId="1B954C50" w14:textId="77777777" w:rsidR="00217A4B" w:rsidRPr="00217A4B" w:rsidRDefault="00217A4B" w:rsidP="00217A4B">
            <w:pPr>
              <w:jc w:val="left"/>
            </w:pPr>
            <w:r w:rsidRPr="00217A4B">
              <w:t>21,736</w:t>
            </w:r>
          </w:p>
        </w:tc>
        <w:tc>
          <w:tcPr>
            <w:tcW w:w="976" w:type="dxa"/>
            <w:noWrap/>
            <w:hideMark/>
          </w:tcPr>
          <w:p w14:paraId="499D54C8" w14:textId="77777777" w:rsidR="00217A4B" w:rsidRPr="00217A4B" w:rsidRDefault="00217A4B" w:rsidP="00217A4B">
            <w:pPr>
              <w:jc w:val="left"/>
            </w:pPr>
            <w:r w:rsidRPr="00217A4B">
              <w:t>10,915</w:t>
            </w:r>
          </w:p>
        </w:tc>
      </w:tr>
      <w:tr w:rsidR="00217A4B" w:rsidRPr="00217A4B" w14:paraId="22E7DC1A" w14:textId="77777777" w:rsidTr="00762FF3">
        <w:trPr>
          <w:trHeight w:val="300"/>
        </w:trPr>
        <w:tc>
          <w:tcPr>
            <w:tcW w:w="976" w:type="dxa"/>
            <w:noWrap/>
            <w:hideMark/>
          </w:tcPr>
          <w:p w14:paraId="730F0732" w14:textId="77777777" w:rsidR="00217A4B" w:rsidRPr="00217A4B" w:rsidRDefault="00217A4B" w:rsidP="00217A4B">
            <w:pPr>
              <w:jc w:val="left"/>
            </w:pPr>
            <w:r w:rsidRPr="00217A4B">
              <w:t>21,954</w:t>
            </w:r>
          </w:p>
        </w:tc>
        <w:tc>
          <w:tcPr>
            <w:tcW w:w="976" w:type="dxa"/>
            <w:noWrap/>
            <w:hideMark/>
          </w:tcPr>
          <w:p w14:paraId="2294009A" w14:textId="77777777" w:rsidR="00217A4B" w:rsidRPr="00217A4B" w:rsidRDefault="00217A4B" w:rsidP="00217A4B">
            <w:pPr>
              <w:jc w:val="left"/>
            </w:pPr>
            <w:r w:rsidRPr="00217A4B">
              <w:t>10,81</w:t>
            </w:r>
          </w:p>
        </w:tc>
      </w:tr>
      <w:tr w:rsidR="00217A4B" w:rsidRPr="00217A4B" w14:paraId="14CAF8AD" w14:textId="77777777" w:rsidTr="00762FF3">
        <w:trPr>
          <w:trHeight w:val="300"/>
        </w:trPr>
        <w:tc>
          <w:tcPr>
            <w:tcW w:w="976" w:type="dxa"/>
            <w:noWrap/>
            <w:hideMark/>
          </w:tcPr>
          <w:p w14:paraId="33F3A837" w14:textId="77777777" w:rsidR="00217A4B" w:rsidRPr="00217A4B" w:rsidRDefault="00217A4B" w:rsidP="00217A4B">
            <w:pPr>
              <w:jc w:val="left"/>
            </w:pPr>
            <w:r w:rsidRPr="00217A4B">
              <w:t>22,075</w:t>
            </w:r>
          </w:p>
        </w:tc>
        <w:tc>
          <w:tcPr>
            <w:tcW w:w="976" w:type="dxa"/>
            <w:noWrap/>
            <w:hideMark/>
          </w:tcPr>
          <w:p w14:paraId="2589067F" w14:textId="77777777" w:rsidR="00217A4B" w:rsidRPr="00217A4B" w:rsidRDefault="00217A4B" w:rsidP="00217A4B">
            <w:pPr>
              <w:jc w:val="left"/>
            </w:pPr>
            <w:r w:rsidRPr="00217A4B">
              <w:t>10,795</w:t>
            </w:r>
          </w:p>
        </w:tc>
      </w:tr>
      <w:tr w:rsidR="00217A4B" w:rsidRPr="00217A4B" w14:paraId="43F86C6C" w14:textId="77777777" w:rsidTr="00762FF3">
        <w:trPr>
          <w:trHeight w:val="300"/>
        </w:trPr>
        <w:tc>
          <w:tcPr>
            <w:tcW w:w="976" w:type="dxa"/>
            <w:noWrap/>
            <w:hideMark/>
          </w:tcPr>
          <w:p w14:paraId="49B2C3B6" w14:textId="77777777" w:rsidR="00217A4B" w:rsidRPr="00217A4B" w:rsidRDefault="00217A4B" w:rsidP="00217A4B">
            <w:pPr>
              <w:jc w:val="left"/>
            </w:pPr>
            <w:r w:rsidRPr="00217A4B">
              <w:t>22,197</w:t>
            </w:r>
          </w:p>
        </w:tc>
        <w:tc>
          <w:tcPr>
            <w:tcW w:w="976" w:type="dxa"/>
            <w:noWrap/>
            <w:hideMark/>
          </w:tcPr>
          <w:p w14:paraId="6A0B062A" w14:textId="77777777" w:rsidR="00217A4B" w:rsidRPr="00217A4B" w:rsidRDefault="00217A4B" w:rsidP="00217A4B">
            <w:pPr>
              <w:jc w:val="left"/>
            </w:pPr>
            <w:r w:rsidRPr="00217A4B">
              <w:t>10,68</w:t>
            </w:r>
          </w:p>
        </w:tc>
      </w:tr>
      <w:tr w:rsidR="00217A4B" w:rsidRPr="00217A4B" w14:paraId="2F4F47A0" w14:textId="77777777" w:rsidTr="00762FF3">
        <w:trPr>
          <w:trHeight w:val="300"/>
        </w:trPr>
        <w:tc>
          <w:tcPr>
            <w:tcW w:w="976" w:type="dxa"/>
            <w:noWrap/>
            <w:hideMark/>
          </w:tcPr>
          <w:p w14:paraId="2C644C0B" w14:textId="77777777" w:rsidR="00217A4B" w:rsidRPr="00217A4B" w:rsidRDefault="00217A4B" w:rsidP="00217A4B">
            <w:pPr>
              <w:jc w:val="left"/>
            </w:pPr>
            <w:r w:rsidRPr="00217A4B">
              <w:t>22,319</w:t>
            </w:r>
          </w:p>
        </w:tc>
        <w:tc>
          <w:tcPr>
            <w:tcW w:w="976" w:type="dxa"/>
            <w:noWrap/>
            <w:hideMark/>
          </w:tcPr>
          <w:p w14:paraId="1EC60F8D" w14:textId="77777777" w:rsidR="00217A4B" w:rsidRPr="00217A4B" w:rsidRDefault="00217A4B" w:rsidP="00217A4B">
            <w:pPr>
              <w:jc w:val="left"/>
            </w:pPr>
            <w:r w:rsidRPr="00217A4B">
              <w:t>10,575</w:t>
            </w:r>
          </w:p>
        </w:tc>
      </w:tr>
      <w:tr w:rsidR="00217A4B" w:rsidRPr="00217A4B" w14:paraId="2BFA29E5" w14:textId="77777777" w:rsidTr="00762FF3">
        <w:trPr>
          <w:trHeight w:val="300"/>
        </w:trPr>
        <w:tc>
          <w:tcPr>
            <w:tcW w:w="976" w:type="dxa"/>
            <w:noWrap/>
            <w:hideMark/>
          </w:tcPr>
          <w:p w14:paraId="0F7B8FD5" w14:textId="77777777" w:rsidR="00217A4B" w:rsidRPr="00217A4B" w:rsidRDefault="00217A4B" w:rsidP="00217A4B">
            <w:pPr>
              <w:jc w:val="left"/>
            </w:pPr>
            <w:r w:rsidRPr="00217A4B">
              <w:t>22,44</w:t>
            </w:r>
          </w:p>
        </w:tc>
        <w:tc>
          <w:tcPr>
            <w:tcW w:w="976" w:type="dxa"/>
            <w:noWrap/>
            <w:hideMark/>
          </w:tcPr>
          <w:p w14:paraId="12499587" w14:textId="77777777" w:rsidR="00217A4B" w:rsidRPr="00217A4B" w:rsidRDefault="00217A4B" w:rsidP="00217A4B">
            <w:pPr>
              <w:jc w:val="left"/>
            </w:pPr>
            <w:r w:rsidRPr="00217A4B">
              <w:t>10,415</w:t>
            </w:r>
          </w:p>
        </w:tc>
      </w:tr>
      <w:tr w:rsidR="00217A4B" w:rsidRPr="00217A4B" w14:paraId="1DBCB893" w14:textId="77777777" w:rsidTr="00762FF3">
        <w:trPr>
          <w:trHeight w:val="300"/>
        </w:trPr>
        <w:tc>
          <w:tcPr>
            <w:tcW w:w="976" w:type="dxa"/>
            <w:noWrap/>
            <w:hideMark/>
          </w:tcPr>
          <w:p w14:paraId="37260577" w14:textId="77777777" w:rsidR="00217A4B" w:rsidRPr="00217A4B" w:rsidRDefault="00217A4B" w:rsidP="00217A4B">
            <w:pPr>
              <w:jc w:val="left"/>
            </w:pPr>
            <w:r w:rsidRPr="00217A4B">
              <w:t>22,571</w:t>
            </w:r>
          </w:p>
        </w:tc>
        <w:tc>
          <w:tcPr>
            <w:tcW w:w="976" w:type="dxa"/>
            <w:noWrap/>
            <w:hideMark/>
          </w:tcPr>
          <w:p w14:paraId="48AC86D0" w14:textId="77777777" w:rsidR="00217A4B" w:rsidRPr="00217A4B" w:rsidRDefault="00217A4B" w:rsidP="00217A4B">
            <w:pPr>
              <w:jc w:val="left"/>
            </w:pPr>
            <w:r w:rsidRPr="00217A4B">
              <w:t>10,285</w:t>
            </w:r>
          </w:p>
        </w:tc>
      </w:tr>
      <w:tr w:rsidR="00217A4B" w:rsidRPr="00217A4B" w14:paraId="6C7BD2C0" w14:textId="77777777" w:rsidTr="00762FF3">
        <w:trPr>
          <w:trHeight w:val="300"/>
        </w:trPr>
        <w:tc>
          <w:tcPr>
            <w:tcW w:w="976" w:type="dxa"/>
            <w:noWrap/>
            <w:hideMark/>
          </w:tcPr>
          <w:p w14:paraId="6C019F2A" w14:textId="77777777" w:rsidR="00217A4B" w:rsidRPr="00217A4B" w:rsidRDefault="00217A4B" w:rsidP="00217A4B">
            <w:pPr>
              <w:jc w:val="left"/>
            </w:pPr>
            <w:r w:rsidRPr="00217A4B">
              <w:t>22,693</w:t>
            </w:r>
          </w:p>
        </w:tc>
        <w:tc>
          <w:tcPr>
            <w:tcW w:w="976" w:type="dxa"/>
            <w:noWrap/>
            <w:hideMark/>
          </w:tcPr>
          <w:p w14:paraId="1543FE34" w14:textId="77777777" w:rsidR="00217A4B" w:rsidRPr="00217A4B" w:rsidRDefault="00217A4B" w:rsidP="00217A4B">
            <w:pPr>
              <w:jc w:val="left"/>
            </w:pPr>
            <w:r w:rsidRPr="00217A4B">
              <w:t>10,11</w:t>
            </w:r>
          </w:p>
        </w:tc>
      </w:tr>
      <w:tr w:rsidR="00217A4B" w:rsidRPr="00217A4B" w14:paraId="60BD681B" w14:textId="77777777" w:rsidTr="00762FF3">
        <w:trPr>
          <w:trHeight w:val="300"/>
        </w:trPr>
        <w:tc>
          <w:tcPr>
            <w:tcW w:w="976" w:type="dxa"/>
            <w:noWrap/>
            <w:hideMark/>
          </w:tcPr>
          <w:p w14:paraId="655102FD" w14:textId="77777777" w:rsidR="00217A4B" w:rsidRPr="00217A4B" w:rsidRDefault="00217A4B" w:rsidP="00217A4B">
            <w:pPr>
              <w:jc w:val="left"/>
            </w:pPr>
            <w:r w:rsidRPr="00217A4B">
              <w:t>22,815</w:t>
            </w:r>
          </w:p>
        </w:tc>
        <w:tc>
          <w:tcPr>
            <w:tcW w:w="976" w:type="dxa"/>
            <w:noWrap/>
            <w:hideMark/>
          </w:tcPr>
          <w:p w14:paraId="6FEC8BD5" w14:textId="77777777" w:rsidR="00217A4B" w:rsidRPr="00217A4B" w:rsidRDefault="00217A4B" w:rsidP="00217A4B">
            <w:pPr>
              <w:jc w:val="left"/>
            </w:pPr>
            <w:r w:rsidRPr="00217A4B">
              <w:t>10,005</w:t>
            </w:r>
          </w:p>
        </w:tc>
      </w:tr>
      <w:tr w:rsidR="00217A4B" w:rsidRPr="00217A4B" w14:paraId="79AA3599" w14:textId="77777777" w:rsidTr="00762FF3">
        <w:trPr>
          <w:trHeight w:val="300"/>
        </w:trPr>
        <w:tc>
          <w:tcPr>
            <w:tcW w:w="976" w:type="dxa"/>
            <w:noWrap/>
            <w:hideMark/>
          </w:tcPr>
          <w:p w14:paraId="5D4FCC38" w14:textId="77777777" w:rsidR="00217A4B" w:rsidRPr="00217A4B" w:rsidRDefault="00217A4B" w:rsidP="00217A4B">
            <w:pPr>
              <w:jc w:val="left"/>
            </w:pPr>
            <w:r w:rsidRPr="00217A4B">
              <w:t>22,937</w:t>
            </w:r>
          </w:p>
        </w:tc>
        <w:tc>
          <w:tcPr>
            <w:tcW w:w="976" w:type="dxa"/>
            <w:noWrap/>
            <w:hideMark/>
          </w:tcPr>
          <w:p w14:paraId="595A5636" w14:textId="77777777" w:rsidR="00217A4B" w:rsidRPr="00217A4B" w:rsidRDefault="00217A4B" w:rsidP="00217A4B">
            <w:pPr>
              <w:jc w:val="left"/>
            </w:pPr>
            <w:r w:rsidRPr="00217A4B">
              <w:t>9,86</w:t>
            </w:r>
          </w:p>
        </w:tc>
      </w:tr>
      <w:tr w:rsidR="00217A4B" w:rsidRPr="00217A4B" w14:paraId="53744183" w14:textId="77777777" w:rsidTr="00762FF3">
        <w:trPr>
          <w:trHeight w:val="300"/>
        </w:trPr>
        <w:tc>
          <w:tcPr>
            <w:tcW w:w="976" w:type="dxa"/>
            <w:noWrap/>
            <w:hideMark/>
          </w:tcPr>
          <w:p w14:paraId="11D72293" w14:textId="77777777" w:rsidR="00217A4B" w:rsidRPr="00217A4B" w:rsidRDefault="00217A4B" w:rsidP="00217A4B">
            <w:pPr>
              <w:jc w:val="left"/>
            </w:pPr>
            <w:r w:rsidRPr="00217A4B">
              <w:t>23,059</w:t>
            </w:r>
          </w:p>
        </w:tc>
        <w:tc>
          <w:tcPr>
            <w:tcW w:w="976" w:type="dxa"/>
            <w:noWrap/>
            <w:hideMark/>
          </w:tcPr>
          <w:p w14:paraId="05561BC7" w14:textId="77777777" w:rsidR="00217A4B" w:rsidRPr="00217A4B" w:rsidRDefault="00217A4B" w:rsidP="00217A4B">
            <w:pPr>
              <w:jc w:val="left"/>
            </w:pPr>
            <w:r w:rsidRPr="00217A4B">
              <w:t>9,625</w:t>
            </w:r>
          </w:p>
        </w:tc>
      </w:tr>
      <w:tr w:rsidR="00217A4B" w:rsidRPr="00217A4B" w14:paraId="246F4757" w14:textId="77777777" w:rsidTr="00762FF3">
        <w:trPr>
          <w:trHeight w:val="300"/>
        </w:trPr>
        <w:tc>
          <w:tcPr>
            <w:tcW w:w="976" w:type="dxa"/>
            <w:noWrap/>
            <w:hideMark/>
          </w:tcPr>
          <w:p w14:paraId="2E021C7A" w14:textId="77777777" w:rsidR="00217A4B" w:rsidRPr="00217A4B" w:rsidRDefault="00217A4B" w:rsidP="00217A4B">
            <w:pPr>
              <w:jc w:val="left"/>
            </w:pPr>
            <w:r w:rsidRPr="00217A4B">
              <w:t>23,264</w:t>
            </w:r>
          </w:p>
        </w:tc>
        <w:tc>
          <w:tcPr>
            <w:tcW w:w="976" w:type="dxa"/>
            <w:noWrap/>
            <w:hideMark/>
          </w:tcPr>
          <w:p w14:paraId="220B3EA7" w14:textId="77777777" w:rsidR="00217A4B" w:rsidRPr="00217A4B" w:rsidRDefault="00217A4B" w:rsidP="00217A4B">
            <w:pPr>
              <w:jc w:val="left"/>
            </w:pPr>
            <w:r w:rsidRPr="00217A4B">
              <w:t>9,4</w:t>
            </w:r>
          </w:p>
        </w:tc>
      </w:tr>
      <w:tr w:rsidR="00217A4B" w:rsidRPr="00217A4B" w14:paraId="4D9377CA" w14:textId="77777777" w:rsidTr="00762FF3">
        <w:trPr>
          <w:trHeight w:val="300"/>
        </w:trPr>
        <w:tc>
          <w:tcPr>
            <w:tcW w:w="976" w:type="dxa"/>
            <w:noWrap/>
            <w:hideMark/>
          </w:tcPr>
          <w:p w14:paraId="5C1090B2" w14:textId="77777777" w:rsidR="00217A4B" w:rsidRPr="00217A4B" w:rsidRDefault="00217A4B" w:rsidP="00217A4B">
            <w:pPr>
              <w:jc w:val="left"/>
            </w:pPr>
            <w:r w:rsidRPr="00217A4B">
              <w:t>23,386</w:t>
            </w:r>
          </w:p>
        </w:tc>
        <w:tc>
          <w:tcPr>
            <w:tcW w:w="976" w:type="dxa"/>
            <w:noWrap/>
            <w:hideMark/>
          </w:tcPr>
          <w:p w14:paraId="028BF06F" w14:textId="77777777" w:rsidR="00217A4B" w:rsidRPr="00217A4B" w:rsidRDefault="00217A4B" w:rsidP="00217A4B">
            <w:pPr>
              <w:jc w:val="left"/>
            </w:pPr>
            <w:r w:rsidRPr="00217A4B">
              <w:t>9,21</w:t>
            </w:r>
          </w:p>
        </w:tc>
      </w:tr>
      <w:tr w:rsidR="00217A4B" w:rsidRPr="00217A4B" w14:paraId="1941E2FD" w14:textId="77777777" w:rsidTr="00762FF3">
        <w:trPr>
          <w:trHeight w:val="300"/>
        </w:trPr>
        <w:tc>
          <w:tcPr>
            <w:tcW w:w="976" w:type="dxa"/>
            <w:noWrap/>
            <w:hideMark/>
          </w:tcPr>
          <w:p w14:paraId="2D675355" w14:textId="77777777" w:rsidR="00217A4B" w:rsidRPr="00217A4B" w:rsidRDefault="00217A4B" w:rsidP="00217A4B">
            <w:pPr>
              <w:jc w:val="left"/>
            </w:pPr>
            <w:r w:rsidRPr="00217A4B">
              <w:t>23,507</w:t>
            </w:r>
          </w:p>
        </w:tc>
        <w:tc>
          <w:tcPr>
            <w:tcW w:w="976" w:type="dxa"/>
            <w:noWrap/>
            <w:hideMark/>
          </w:tcPr>
          <w:p w14:paraId="6FF4B147" w14:textId="77777777" w:rsidR="00217A4B" w:rsidRPr="00217A4B" w:rsidRDefault="00217A4B" w:rsidP="00217A4B">
            <w:pPr>
              <w:jc w:val="left"/>
            </w:pPr>
            <w:r w:rsidRPr="00217A4B">
              <w:t>9,065</w:t>
            </w:r>
          </w:p>
        </w:tc>
      </w:tr>
      <w:tr w:rsidR="00217A4B" w:rsidRPr="00217A4B" w14:paraId="062C92AB" w14:textId="77777777" w:rsidTr="00762FF3">
        <w:trPr>
          <w:trHeight w:val="300"/>
        </w:trPr>
        <w:tc>
          <w:tcPr>
            <w:tcW w:w="976" w:type="dxa"/>
            <w:noWrap/>
            <w:hideMark/>
          </w:tcPr>
          <w:p w14:paraId="0FADB07F" w14:textId="77777777" w:rsidR="00217A4B" w:rsidRPr="00217A4B" w:rsidRDefault="00217A4B" w:rsidP="00217A4B">
            <w:pPr>
              <w:jc w:val="left"/>
            </w:pPr>
            <w:r w:rsidRPr="00217A4B">
              <w:t>23,629</w:t>
            </w:r>
          </w:p>
        </w:tc>
        <w:tc>
          <w:tcPr>
            <w:tcW w:w="976" w:type="dxa"/>
            <w:noWrap/>
            <w:hideMark/>
          </w:tcPr>
          <w:p w14:paraId="1558AE8A" w14:textId="77777777" w:rsidR="00217A4B" w:rsidRPr="00217A4B" w:rsidRDefault="00217A4B" w:rsidP="00217A4B">
            <w:pPr>
              <w:jc w:val="left"/>
            </w:pPr>
            <w:r w:rsidRPr="00217A4B">
              <w:t>8,9</w:t>
            </w:r>
          </w:p>
        </w:tc>
      </w:tr>
      <w:tr w:rsidR="00217A4B" w:rsidRPr="00217A4B" w14:paraId="37656457" w14:textId="77777777" w:rsidTr="00762FF3">
        <w:trPr>
          <w:trHeight w:val="300"/>
        </w:trPr>
        <w:tc>
          <w:tcPr>
            <w:tcW w:w="976" w:type="dxa"/>
            <w:noWrap/>
            <w:hideMark/>
          </w:tcPr>
          <w:p w14:paraId="770355E0" w14:textId="77777777" w:rsidR="00217A4B" w:rsidRPr="00217A4B" w:rsidRDefault="00217A4B" w:rsidP="00217A4B">
            <w:pPr>
              <w:jc w:val="left"/>
            </w:pPr>
            <w:r w:rsidRPr="00217A4B">
              <w:t>23,751</w:t>
            </w:r>
          </w:p>
        </w:tc>
        <w:tc>
          <w:tcPr>
            <w:tcW w:w="976" w:type="dxa"/>
            <w:noWrap/>
            <w:hideMark/>
          </w:tcPr>
          <w:p w14:paraId="56027593" w14:textId="77777777" w:rsidR="00217A4B" w:rsidRPr="00217A4B" w:rsidRDefault="00217A4B" w:rsidP="00217A4B">
            <w:pPr>
              <w:jc w:val="left"/>
            </w:pPr>
            <w:r w:rsidRPr="00217A4B">
              <w:t>8,735</w:t>
            </w:r>
          </w:p>
        </w:tc>
      </w:tr>
      <w:tr w:rsidR="00217A4B" w:rsidRPr="00217A4B" w14:paraId="5D5B5C7D" w14:textId="77777777" w:rsidTr="00762FF3">
        <w:trPr>
          <w:trHeight w:val="300"/>
        </w:trPr>
        <w:tc>
          <w:tcPr>
            <w:tcW w:w="976" w:type="dxa"/>
            <w:noWrap/>
            <w:hideMark/>
          </w:tcPr>
          <w:p w14:paraId="47C73293" w14:textId="77777777" w:rsidR="00217A4B" w:rsidRPr="00217A4B" w:rsidRDefault="00217A4B" w:rsidP="00217A4B">
            <w:pPr>
              <w:jc w:val="left"/>
            </w:pPr>
            <w:r w:rsidRPr="00217A4B">
              <w:t>23,873</w:t>
            </w:r>
          </w:p>
        </w:tc>
        <w:tc>
          <w:tcPr>
            <w:tcW w:w="976" w:type="dxa"/>
            <w:noWrap/>
            <w:hideMark/>
          </w:tcPr>
          <w:p w14:paraId="3FEC0A7E" w14:textId="77777777" w:rsidR="00217A4B" w:rsidRPr="00217A4B" w:rsidRDefault="00217A4B" w:rsidP="00217A4B">
            <w:pPr>
              <w:jc w:val="left"/>
            </w:pPr>
            <w:r w:rsidRPr="00217A4B">
              <w:t>8,555</w:t>
            </w:r>
          </w:p>
        </w:tc>
      </w:tr>
      <w:tr w:rsidR="00217A4B" w:rsidRPr="00217A4B" w14:paraId="5D0704A0" w14:textId="77777777" w:rsidTr="00762FF3">
        <w:trPr>
          <w:trHeight w:val="300"/>
        </w:trPr>
        <w:tc>
          <w:tcPr>
            <w:tcW w:w="976" w:type="dxa"/>
            <w:noWrap/>
            <w:hideMark/>
          </w:tcPr>
          <w:p w14:paraId="14F803A6" w14:textId="77777777" w:rsidR="00217A4B" w:rsidRPr="00217A4B" w:rsidRDefault="00217A4B" w:rsidP="00217A4B">
            <w:pPr>
              <w:jc w:val="left"/>
            </w:pPr>
            <w:r w:rsidRPr="00217A4B">
              <w:t>23,994</w:t>
            </w:r>
          </w:p>
        </w:tc>
        <w:tc>
          <w:tcPr>
            <w:tcW w:w="976" w:type="dxa"/>
            <w:noWrap/>
            <w:hideMark/>
          </w:tcPr>
          <w:p w14:paraId="09B0C1C9" w14:textId="77777777" w:rsidR="00217A4B" w:rsidRPr="00217A4B" w:rsidRDefault="00217A4B" w:rsidP="00217A4B">
            <w:pPr>
              <w:jc w:val="left"/>
            </w:pPr>
            <w:r w:rsidRPr="00217A4B">
              <w:t>8,39</w:t>
            </w:r>
          </w:p>
        </w:tc>
      </w:tr>
      <w:tr w:rsidR="00217A4B" w:rsidRPr="00217A4B" w14:paraId="0E287A57" w14:textId="77777777" w:rsidTr="00762FF3">
        <w:trPr>
          <w:trHeight w:val="300"/>
        </w:trPr>
        <w:tc>
          <w:tcPr>
            <w:tcW w:w="976" w:type="dxa"/>
            <w:noWrap/>
            <w:hideMark/>
          </w:tcPr>
          <w:p w14:paraId="71494856" w14:textId="77777777" w:rsidR="00217A4B" w:rsidRPr="00217A4B" w:rsidRDefault="00217A4B" w:rsidP="00217A4B">
            <w:pPr>
              <w:jc w:val="left"/>
            </w:pPr>
            <w:r w:rsidRPr="00217A4B">
              <w:t>24,123</w:t>
            </w:r>
          </w:p>
        </w:tc>
        <w:tc>
          <w:tcPr>
            <w:tcW w:w="976" w:type="dxa"/>
            <w:noWrap/>
            <w:hideMark/>
          </w:tcPr>
          <w:p w14:paraId="2368FFC2" w14:textId="77777777" w:rsidR="00217A4B" w:rsidRPr="00217A4B" w:rsidRDefault="00217A4B" w:rsidP="00217A4B">
            <w:pPr>
              <w:jc w:val="left"/>
            </w:pPr>
            <w:r w:rsidRPr="00217A4B">
              <w:t>8,29</w:t>
            </w:r>
          </w:p>
        </w:tc>
      </w:tr>
      <w:tr w:rsidR="00217A4B" w:rsidRPr="00217A4B" w14:paraId="1D3A9769" w14:textId="77777777" w:rsidTr="00762FF3">
        <w:trPr>
          <w:trHeight w:val="300"/>
        </w:trPr>
        <w:tc>
          <w:tcPr>
            <w:tcW w:w="976" w:type="dxa"/>
            <w:noWrap/>
            <w:hideMark/>
          </w:tcPr>
          <w:p w14:paraId="41EA0C4F" w14:textId="77777777" w:rsidR="00217A4B" w:rsidRPr="00217A4B" w:rsidRDefault="00217A4B" w:rsidP="00217A4B">
            <w:pPr>
              <w:jc w:val="left"/>
            </w:pPr>
            <w:r w:rsidRPr="00217A4B">
              <w:t>24,245</w:t>
            </w:r>
          </w:p>
        </w:tc>
        <w:tc>
          <w:tcPr>
            <w:tcW w:w="976" w:type="dxa"/>
            <w:noWrap/>
            <w:hideMark/>
          </w:tcPr>
          <w:p w14:paraId="4AE70F16" w14:textId="77777777" w:rsidR="00217A4B" w:rsidRPr="00217A4B" w:rsidRDefault="00217A4B" w:rsidP="00217A4B">
            <w:pPr>
              <w:jc w:val="left"/>
            </w:pPr>
            <w:r w:rsidRPr="00217A4B">
              <w:t>8,14</w:t>
            </w:r>
          </w:p>
        </w:tc>
      </w:tr>
      <w:tr w:rsidR="00217A4B" w:rsidRPr="00217A4B" w14:paraId="649DAC0E" w14:textId="77777777" w:rsidTr="00762FF3">
        <w:trPr>
          <w:trHeight w:val="300"/>
        </w:trPr>
        <w:tc>
          <w:tcPr>
            <w:tcW w:w="976" w:type="dxa"/>
            <w:noWrap/>
            <w:hideMark/>
          </w:tcPr>
          <w:p w14:paraId="6BCF5781" w14:textId="77777777" w:rsidR="00217A4B" w:rsidRPr="00217A4B" w:rsidRDefault="00217A4B" w:rsidP="00217A4B">
            <w:pPr>
              <w:jc w:val="left"/>
            </w:pPr>
            <w:r w:rsidRPr="00217A4B">
              <w:t>24,367</w:t>
            </w:r>
          </w:p>
        </w:tc>
        <w:tc>
          <w:tcPr>
            <w:tcW w:w="976" w:type="dxa"/>
            <w:noWrap/>
            <w:hideMark/>
          </w:tcPr>
          <w:p w14:paraId="0C5CF131" w14:textId="77777777" w:rsidR="00217A4B" w:rsidRPr="00217A4B" w:rsidRDefault="00217A4B" w:rsidP="00217A4B">
            <w:pPr>
              <w:jc w:val="left"/>
            </w:pPr>
            <w:r w:rsidRPr="00217A4B">
              <w:t>8,055</w:t>
            </w:r>
          </w:p>
        </w:tc>
      </w:tr>
      <w:tr w:rsidR="00217A4B" w:rsidRPr="00217A4B" w14:paraId="29706285" w14:textId="77777777" w:rsidTr="00762FF3">
        <w:trPr>
          <w:trHeight w:val="300"/>
        </w:trPr>
        <w:tc>
          <w:tcPr>
            <w:tcW w:w="976" w:type="dxa"/>
            <w:noWrap/>
            <w:hideMark/>
          </w:tcPr>
          <w:p w14:paraId="0FDE8B53" w14:textId="77777777" w:rsidR="00217A4B" w:rsidRPr="00217A4B" w:rsidRDefault="00217A4B" w:rsidP="00217A4B">
            <w:pPr>
              <w:jc w:val="left"/>
            </w:pPr>
            <w:r w:rsidRPr="00217A4B">
              <w:t>24,571</w:t>
            </w:r>
          </w:p>
        </w:tc>
        <w:tc>
          <w:tcPr>
            <w:tcW w:w="976" w:type="dxa"/>
            <w:noWrap/>
            <w:hideMark/>
          </w:tcPr>
          <w:p w14:paraId="6793BAC1" w14:textId="77777777" w:rsidR="00217A4B" w:rsidRPr="00217A4B" w:rsidRDefault="00217A4B" w:rsidP="00217A4B">
            <w:pPr>
              <w:jc w:val="left"/>
            </w:pPr>
            <w:r w:rsidRPr="00217A4B">
              <w:t>7,83</w:t>
            </w:r>
          </w:p>
        </w:tc>
      </w:tr>
      <w:tr w:rsidR="00217A4B" w:rsidRPr="00217A4B" w14:paraId="2939BFF5" w14:textId="77777777" w:rsidTr="00762FF3">
        <w:trPr>
          <w:trHeight w:val="300"/>
        </w:trPr>
        <w:tc>
          <w:tcPr>
            <w:tcW w:w="976" w:type="dxa"/>
            <w:noWrap/>
            <w:hideMark/>
          </w:tcPr>
          <w:p w14:paraId="57804B14" w14:textId="77777777" w:rsidR="00217A4B" w:rsidRPr="00217A4B" w:rsidRDefault="00217A4B" w:rsidP="00217A4B">
            <w:pPr>
              <w:jc w:val="left"/>
            </w:pPr>
            <w:r w:rsidRPr="00217A4B">
              <w:t>24,693</w:t>
            </w:r>
          </w:p>
        </w:tc>
        <w:tc>
          <w:tcPr>
            <w:tcW w:w="976" w:type="dxa"/>
            <w:noWrap/>
            <w:hideMark/>
          </w:tcPr>
          <w:p w14:paraId="6FCD1208" w14:textId="77777777" w:rsidR="00217A4B" w:rsidRPr="00217A4B" w:rsidRDefault="00217A4B" w:rsidP="00217A4B">
            <w:pPr>
              <w:jc w:val="left"/>
            </w:pPr>
            <w:r w:rsidRPr="00217A4B">
              <w:t>7,72</w:t>
            </w:r>
          </w:p>
        </w:tc>
      </w:tr>
      <w:tr w:rsidR="00217A4B" w:rsidRPr="00217A4B" w14:paraId="59BA1EBE" w14:textId="77777777" w:rsidTr="00762FF3">
        <w:trPr>
          <w:trHeight w:val="300"/>
        </w:trPr>
        <w:tc>
          <w:tcPr>
            <w:tcW w:w="976" w:type="dxa"/>
            <w:noWrap/>
            <w:hideMark/>
          </w:tcPr>
          <w:p w14:paraId="2785E802" w14:textId="77777777" w:rsidR="00217A4B" w:rsidRPr="00217A4B" w:rsidRDefault="00217A4B" w:rsidP="00217A4B">
            <w:pPr>
              <w:jc w:val="left"/>
            </w:pPr>
            <w:r w:rsidRPr="00217A4B">
              <w:t>24,815</w:t>
            </w:r>
          </w:p>
        </w:tc>
        <w:tc>
          <w:tcPr>
            <w:tcW w:w="976" w:type="dxa"/>
            <w:noWrap/>
            <w:hideMark/>
          </w:tcPr>
          <w:p w14:paraId="57224B93" w14:textId="77777777" w:rsidR="00217A4B" w:rsidRPr="00217A4B" w:rsidRDefault="00217A4B" w:rsidP="00217A4B">
            <w:pPr>
              <w:jc w:val="left"/>
            </w:pPr>
            <w:r w:rsidRPr="00217A4B">
              <w:t>7,615</w:t>
            </w:r>
          </w:p>
        </w:tc>
      </w:tr>
      <w:tr w:rsidR="00217A4B" w:rsidRPr="00217A4B" w14:paraId="392408C2" w14:textId="77777777" w:rsidTr="00762FF3">
        <w:trPr>
          <w:trHeight w:val="300"/>
        </w:trPr>
        <w:tc>
          <w:tcPr>
            <w:tcW w:w="976" w:type="dxa"/>
            <w:noWrap/>
            <w:hideMark/>
          </w:tcPr>
          <w:p w14:paraId="543A3EC8" w14:textId="77777777" w:rsidR="00217A4B" w:rsidRPr="00217A4B" w:rsidRDefault="00217A4B" w:rsidP="00217A4B">
            <w:pPr>
              <w:jc w:val="left"/>
            </w:pPr>
            <w:r w:rsidRPr="00217A4B">
              <w:t>24,937</w:t>
            </w:r>
          </w:p>
        </w:tc>
        <w:tc>
          <w:tcPr>
            <w:tcW w:w="976" w:type="dxa"/>
            <w:noWrap/>
            <w:hideMark/>
          </w:tcPr>
          <w:p w14:paraId="59875DBD" w14:textId="77777777" w:rsidR="00217A4B" w:rsidRPr="00217A4B" w:rsidRDefault="00217A4B" w:rsidP="00217A4B">
            <w:pPr>
              <w:jc w:val="left"/>
            </w:pPr>
            <w:r w:rsidRPr="00217A4B">
              <w:t>7,545</w:t>
            </w:r>
          </w:p>
        </w:tc>
      </w:tr>
      <w:tr w:rsidR="00217A4B" w:rsidRPr="00217A4B" w14:paraId="33C98B36" w14:textId="77777777" w:rsidTr="00762FF3">
        <w:trPr>
          <w:trHeight w:val="300"/>
        </w:trPr>
        <w:tc>
          <w:tcPr>
            <w:tcW w:w="976" w:type="dxa"/>
            <w:noWrap/>
            <w:hideMark/>
          </w:tcPr>
          <w:p w14:paraId="3670BFF0" w14:textId="77777777" w:rsidR="00217A4B" w:rsidRPr="00217A4B" w:rsidRDefault="00217A4B" w:rsidP="00217A4B">
            <w:pPr>
              <w:jc w:val="left"/>
            </w:pPr>
            <w:r w:rsidRPr="00217A4B">
              <w:t>25,062</w:t>
            </w:r>
          </w:p>
        </w:tc>
        <w:tc>
          <w:tcPr>
            <w:tcW w:w="976" w:type="dxa"/>
            <w:noWrap/>
            <w:hideMark/>
          </w:tcPr>
          <w:p w14:paraId="1E801C47" w14:textId="77777777" w:rsidR="00217A4B" w:rsidRPr="00217A4B" w:rsidRDefault="00217A4B" w:rsidP="00217A4B">
            <w:pPr>
              <w:jc w:val="left"/>
            </w:pPr>
            <w:r w:rsidRPr="00217A4B">
              <w:t>7,41</w:t>
            </w:r>
          </w:p>
        </w:tc>
      </w:tr>
      <w:tr w:rsidR="00217A4B" w:rsidRPr="00217A4B" w14:paraId="1322E972" w14:textId="77777777" w:rsidTr="00762FF3">
        <w:trPr>
          <w:trHeight w:val="300"/>
        </w:trPr>
        <w:tc>
          <w:tcPr>
            <w:tcW w:w="976" w:type="dxa"/>
            <w:noWrap/>
            <w:hideMark/>
          </w:tcPr>
          <w:p w14:paraId="55EE7207" w14:textId="77777777" w:rsidR="00217A4B" w:rsidRPr="00217A4B" w:rsidRDefault="00217A4B" w:rsidP="00217A4B">
            <w:pPr>
              <w:jc w:val="left"/>
            </w:pPr>
            <w:r w:rsidRPr="00217A4B">
              <w:t>25,184</w:t>
            </w:r>
          </w:p>
        </w:tc>
        <w:tc>
          <w:tcPr>
            <w:tcW w:w="976" w:type="dxa"/>
            <w:noWrap/>
            <w:hideMark/>
          </w:tcPr>
          <w:p w14:paraId="37996776" w14:textId="77777777" w:rsidR="00217A4B" w:rsidRPr="00217A4B" w:rsidRDefault="00217A4B" w:rsidP="00217A4B">
            <w:pPr>
              <w:jc w:val="left"/>
            </w:pPr>
            <w:r w:rsidRPr="00217A4B">
              <w:t>7,275</w:t>
            </w:r>
          </w:p>
        </w:tc>
      </w:tr>
      <w:tr w:rsidR="00217A4B" w:rsidRPr="00217A4B" w14:paraId="1A997A5C" w14:textId="77777777" w:rsidTr="00762FF3">
        <w:trPr>
          <w:trHeight w:val="300"/>
        </w:trPr>
        <w:tc>
          <w:tcPr>
            <w:tcW w:w="976" w:type="dxa"/>
            <w:noWrap/>
            <w:hideMark/>
          </w:tcPr>
          <w:p w14:paraId="3D626A25" w14:textId="77777777" w:rsidR="00217A4B" w:rsidRPr="00217A4B" w:rsidRDefault="00217A4B" w:rsidP="00217A4B">
            <w:pPr>
              <w:jc w:val="left"/>
            </w:pPr>
            <w:r w:rsidRPr="00217A4B">
              <w:t>25,306</w:t>
            </w:r>
          </w:p>
        </w:tc>
        <w:tc>
          <w:tcPr>
            <w:tcW w:w="976" w:type="dxa"/>
            <w:noWrap/>
            <w:hideMark/>
          </w:tcPr>
          <w:p w14:paraId="038EDBF8" w14:textId="77777777" w:rsidR="00217A4B" w:rsidRPr="00217A4B" w:rsidRDefault="00217A4B" w:rsidP="00217A4B">
            <w:pPr>
              <w:jc w:val="left"/>
            </w:pPr>
            <w:r w:rsidRPr="00217A4B">
              <w:t>7,16</w:t>
            </w:r>
          </w:p>
        </w:tc>
      </w:tr>
      <w:tr w:rsidR="00217A4B" w:rsidRPr="00217A4B" w14:paraId="6B2E0FC2" w14:textId="77777777" w:rsidTr="00762FF3">
        <w:trPr>
          <w:trHeight w:val="300"/>
        </w:trPr>
        <w:tc>
          <w:tcPr>
            <w:tcW w:w="976" w:type="dxa"/>
            <w:noWrap/>
            <w:hideMark/>
          </w:tcPr>
          <w:p w14:paraId="0CF7D6EB" w14:textId="77777777" w:rsidR="00217A4B" w:rsidRPr="00217A4B" w:rsidRDefault="00217A4B" w:rsidP="00217A4B">
            <w:pPr>
              <w:jc w:val="left"/>
            </w:pPr>
            <w:r w:rsidRPr="00217A4B">
              <w:t>25,427</w:t>
            </w:r>
          </w:p>
        </w:tc>
        <w:tc>
          <w:tcPr>
            <w:tcW w:w="976" w:type="dxa"/>
            <w:noWrap/>
            <w:hideMark/>
          </w:tcPr>
          <w:p w14:paraId="1AFCB164" w14:textId="77777777" w:rsidR="00217A4B" w:rsidRPr="00217A4B" w:rsidRDefault="00217A4B" w:rsidP="00217A4B">
            <w:pPr>
              <w:jc w:val="left"/>
            </w:pPr>
            <w:r w:rsidRPr="00217A4B">
              <w:t>7,05</w:t>
            </w:r>
          </w:p>
        </w:tc>
      </w:tr>
      <w:tr w:rsidR="00217A4B" w:rsidRPr="00217A4B" w14:paraId="23CC3ECC" w14:textId="77777777" w:rsidTr="00762FF3">
        <w:trPr>
          <w:trHeight w:val="300"/>
        </w:trPr>
        <w:tc>
          <w:tcPr>
            <w:tcW w:w="976" w:type="dxa"/>
            <w:noWrap/>
            <w:hideMark/>
          </w:tcPr>
          <w:p w14:paraId="611F7BC9" w14:textId="77777777" w:rsidR="00217A4B" w:rsidRPr="00217A4B" w:rsidRDefault="00217A4B" w:rsidP="00217A4B">
            <w:pPr>
              <w:jc w:val="left"/>
            </w:pPr>
            <w:r w:rsidRPr="00217A4B">
              <w:t>25,548</w:t>
            </w:r>
          </w:p>
        </w:tc>
        <w:tc>
          <w:tcPr>
            <w:tcW w:w="976" w:type="dxa"/>
            <w:noWrap/>
            <w:hideMark/>
          </w:tcPr>
          <w:p w14:paraId="0FDCC708" w14:textId="77777777" w:rsidR="00217A4B" w:rsidRPr="00217A4B" w:rsidRDefault="00217A4B" w:rsidP="00217A4B">
            <w:pPr>
              <w:jc w:val="left"/>
            </w:pPr>
            <w:r w:rsidRPr="00217A4B">
              <w:t>6,895</w:t>
            </w:r>
          </w:p>
        </w:tc>
      </w:tr>
      <w:tr w:rsidR="00217A4B" w:rsidRPr="00217A4B" w14:paraId="29E0D6D0" w14:textId="77777777" w:rsidTr="00762FF3">
        <w:trPr>
          <w:trHeight w:val="300"/>
        </w:trPr>
        <w:tc>
          <w:tcPr>
            <w:tcW w:w="976" w:type="dxa"/>
            <w:noWrap/>
            <w:hideMark/>
          </w:tcPr>
          <w:p w14:paraId="6D91D71F" w14:textId="77777777" w:rsidR="00217A4B" w:rsidRPr="00217A4B" w:rsidRDefault="00217A4B" w:rsidP="00217A4B">
            <w:pPr>
              <w:jc w:val="left"/>
            </w:pPr>
            <w:r w:rsidRPr="00217A4B">
              <w:t>25,67</w:t>
            </w:r>
          </w:p>
        </w:tc>
        <w:tc>
          <w:tcPr>
            <w:tcW w:w="976" w:type="dxa"/>
            <w:noWrap/>
            <w:hideMark/>
          </w:tcPr>
          <w:p w14:paraId="0EF6B740" w14:textId="77777777" w:rsidR="00217A4B" w:rsidRPr="00217A4B" w:rsidRDefault="00217A4B" w:rsidP="00217A4B">
            <w:pPr>
              <w:jc w:val="left"/>
            </w:pPr>
            <w:r w:rsidRPr="00217A4B">
              <w:t>6,73</w:t>
            </w:r>
          </w:p>
        </w:tc>
      </w:tr>
      <w:tr w:rsidR="00217A4B" w:rsidRPr="00217A4B" w14:paraId="624FD676" w14:textId="77777777" w:rsidTr="00762FF3">
        <w:trPr>
          <w:trHeight w:val="300"/>
        </w:trPr>
        <w:tc>
          <w:tcPr>
            <w:tcW w:w="976" w:type="dxa"/>
            <w:noWrap/>
            <w:hideMark/>
          </w:tcPr>
          <w:p w14:paraId="319DA4C2" w14:textId="77777777" w:rsidR="00217A4B" w:rsidRPr="00217A4B" w:rsidRDefault="00217A4B" w:rsidP="00217A4B">
            <w:pPr>
              <w:jc w:val="left"/>
            </w:pPr>
            <w:r w:rsidRPr="00217A4B">
              <w:t>25,887</w:t>
            </w:r>
          </w:p>
        </w:tc>
        <w:tc>
          <w:tcPr>
            <w:tcW w:w="976" w:type="dxa"/>
            <w:noWrap/>
            <w:hideMark/>
          </w:tcPr>
          <w:p w14:paraId="07C66CFD" w14:textId="77777777" w:rsidR="00217A4B" w:rsidRPr="00217A4B" w:rsidRDefault="00217A4B" w:rsidP="00217A4B">
            <w:pPr>
              <w:jc w:val="left"/>
            </w:pPr>
            <w:r w:rsidRPr="00217A4B">
              <w:t>6,435</w:t>
            </w:r>
          </w:p>
        </w:tc>
      </w:tr>
      <w:tr w:rsidR="00217A4B" w:rsidRPr="00217A4B" w14:paraId="738A9A9F" w14:textId="77777777" w:rsidTr="00762FF3">
        <w:trPr>
          <w:trHeight w:val="300"/>
        </w:trPr>
        <w:tc>
          <w:tcPr>
            <w:tcW w:w="976" w:type="dxa"/>
            <w:noWrap/>
            <w:hideMark/>
          </w:tcPr>
          <w:p w14:paraId="2BE361AF" w14:textId="77777777" w:rsidR="00217A4B" w:rsidRPr="00217A4B" w:rsidRDefault="00217A4B" w:rsidP="00217A4B">
            <w:pPr>
              <w:jc w:val="left"/>
            </w:pPr>
            <w:r w:rsidRPr="00217A4B">
              <w:t>26,008</w:t>
            </w:r>
          </w:p>
        </w:tc>
        <w:tc>
          <w:tcPr>
            <w:tcW w:w="976" w:type="dxa"/>
            <w:noWrap/>
            <w:hideMark/>
          </w:tcPr>
          <w:p w14:paraId="4D2730DE" w14:textId="77777777" w:rsidR="00217A4B" w:rsidRPr="00217A4B" w:rsidRDefault="00217A4B" w:rsidP="00217A4B">
            <w:pPr>
              <w:jc w:val="left"/>
            </w:pPr>
            <w:r w:rsidRPr="00217A4B">
              <w:t>6,255</w:t>
            </w:r>
          </w:p>
        </w:tc>
      </w:tr>
      <w:tr w:rsidR="00217A4B" w:rsidRPr="00217A4B" w14:paraId="3A856CE4" w14:textId="77777777" w:rsidTr="00762FF3">
        <w:trPr>
          <w:trHeight w:val="300"/>
        </w:trPr>
        <w:tc>
          <w:tcPr>
            <w:tcW w:w="976" w:type="dxa"/>
            <w:noWrap/>
            <w:hideMark/>
          </w:tcPr>
          <w:p w14:paraId="275ACE22" w14:textId="77777777" w:rsidR="00217A4B" w:rsidRPr="00217A4B" w:rsidRDefault="00217A4B" w:rsidP="00217A4B">
            <w:pPr>
              <w:jc w:val="left"/>
            </w:pPr>
            <w:r w:rsidRPr="00217A4B">
              <w:t>26,13</w:t>
            </w:r>
          </w:p>
        </w:tc>
        <w:tc>
          <w:tcPr>
            <w:tcW w:w="976" w:type="dxa"/>
            <w:noWrap/>
            <w:hideMark/>
          </w:tcPr>
          <w:p w14:paraId="61A2B84E" w14:textId="77777777" w:rsidR="00217A4B" w:rsidRPr="00217A4B" w:rsidRDefault="00217A4B" w:rsidP="00217A4B">
            <w:pPr>
              <w:jc w:val="left"/>
            </w:pPr>
            <w:r w:rsidRPr="00217A4B">
              <w:t>6,02</w:t>
            </w:r>
          </w:p>
        </w:tc>
      </w:tr>
      <w:tr w:rsidR="00217A4B" w:rsidRPr="00217A4B" w14:paraId="0E331B7A" w14:textId="77777777" w:rsidTr="00762FF3">
        <w:trPr>
          <w:trHeight w:val="300"/>
        </w:trPr>
        <w:tc>
          <w:tcPr>
            <w:tcW w:w="976" w:type="dxa"/>
            <w:noWrap/>
            <w:hideMark/>
          </w:tcPr>
          <w:p w14:paraId="2BAF3787" w14:textId="77777777" w:rsidR="00217A4B" w:rsidRPr="00217A4B" w:rsidRDefault="00217A4B" w:rsidP="00217A4B">
            <w:pPr>
              <w:jc w:val="left"/>
            </w:pPr>
            <w:r w:rsidRPr="00217A4B">
              <w:t>26,252</w:t>
            </w:r>
          </w:p>
        </w:tc>
        <w:tc>
          <w:tcPr>
            <w:tcW w:w="976" w:type="dxa"/>
            <w:noWrap/>
            <w:hideMark/>
          </w:tcPr>
          <w:p w14:paraId="7BF20191" w14:textId="77777777" w:rsidR="00217A4B" w:rsidRPr="00217A4B" w:rsidRDefault="00217A4B" w:rsidP="00217A4B">
            <w:pPr>
              <w:jc w:val="left"/>
            </w:pPr>
            <w:r w:rsidRPr="00217A4B">
              <w:t>5,86</w:t>
            </w:r>
          </w:p>
        </w:tc>
      </w:tr>
      <w:tr w:rsidR="00217A4B" w:rsidRPr="00217A4B" w14:paraId="4EDCEE9E" w14:textId="77777777" w:rsidTr="00762FF3">
        <w:trPr>
          <w:trHeight w:val="300"/>
        </w:trPr>
        <w:tc>
          <w:tcPr>
            <w:tcW w:w="976" w:type="dxa"/>
            <w:noWrap/>
            <w:hideMark/>
          </w:tcPr>
          <w:p w14:paraId="59B1DE47" w14:textId="77777777" w:rsidR="00217A4B" w:rsidRPr="00217A4B" w:rsidRDefault="00217A4B" w:rsidP="00217A4B">
            <w:pPr>
              <w:jc w:val="left"/>
            </w:pPr>
            <w:r w:rsidRPr="00217A4B">
              <w:t>26,381</w:t>
            </w:r>
          </w:p>
        </w:tc>
        <w:tc>
          <w:tcPr>
            <w:tcW w:w="976" w:type="dxa"/>
            <w:noWrap/>
            <w:hideMark/>
          </w:tcPr>
          <w:p w14:paraId="17A92429" w14:textId="77777777" w:rsidR="00217A4B" w:rsidRPr="00217A4B" w:rsidRDefault="00217A4B" w:rsidP="00217A4B">
            <w:pPr>
              <w:jc w:val="left"/>
            </w:pPr>
            <w:r w:rsidRPr="00217A4B">
              <w:t>5,855</w:t>
            </w:r>
          </w:p>
        </w:tc>
      </w:tr>
      <w:tr w:rsidR="00217A4B" w:rsidRPr="00217A4B" w14:paraId="2266778A" w14:textId="77777777" w:rsidTr="00762FF3">
        <w:trPr>
          <w:trHeight w:val="300"/>
        </w:trPr>
        <w:tc>
          <w:tcPr>
            <w:tcW w:w="976" w:type="dxa"/>
            <w:noWrap/>
            <w:hideMark/>
          </w:tcPr>
          <w:p w14:paraId="0CBB064F" w14:textId="77777777" w:rsidR="00217A4B" w:rsidRPr="00217A4B" w:rsidRDefault="00217A4B" w:rsidP="00217A4B">
            <w:pPr>
              <w:jc w:val="left"/>
            </w:pPr>
            <w:r w:rsidRPr="00217A4B">
              <w:t>26,502</w:t>
            </w:r>
          </w:p>
        </w:tc>
        <w:tc>
          <w:tcPr>
            <w:tcW w:w="976" w:type="dxa"/>
            <w:noWrap/>
            <w:hideMark/>
          </w:tcPr>
          <w:p w14:paraId="7DEDAF2E" w14:textId="77777777" w:rsidR="00217A4B" w:rsidRPr="00217A4B" w:rsidRDefault="00217A4B" w:rsidP="00217A4B">
            <w:pPr>
              <w:jc w:val="left"/>
            </w:pPr>
            <w:r w:rsidRPr="00217A4B">
              <w:t>5,69</w:t>
            </w:r>
          </w:p>
        </w:tc>
      </w:tr>
      <w:tr w:rsidR="00217A4B" w:rsidRPr="00217A4B" w14:paraId="29C9A5F1" w14:textId="77777777" w:rsidTr="00762FF3">
        <w:trPr>
          <w:trHeight w:val="300"/>
        </w:trPr>
        <w:tc>
          <w:tcPr>
            <w:tcW w:w="976" w:type="dxa"/>
            <w:noWrap/>
            <w:hideMark/>
          </w:tcPr>
          <w:p w14:paraId="5004BE7A" w14:textId="77777777" w:rsidR="00217A4B" w:rsidRPr="00217A4B" w:rsidRDefault="00217A4B" w:rsidP="00217A4B">
            <w:pPr>
              <w:jc w:val="left"/>
            </w:pPr>
            <w:r w:rsidRPr="00217A4B">
              <w:t>26,623</w:t>
            </w:r>
          </w:p>
        </w:tc>
        <w:tc>
          <w:tcPr>
            <w:tcW w:w="976" w:type="dxa"/>
            <w:noWrap/>
            <w:hideMark/>
          </w:tcPr>
          <w:p w14:paraId="610C23E3" w14:textId="77777777" w:rsidR="00217A4B" w:rsidRPr="00217A4B" w:rsidRDefault="00217A4B" w:rsidP="00217A4B">
            <w:pPr>
              <w:jc w:val="left"/>
            </w:pPr>
            <w:r w:rsidRPr="00217A4B">
              <w:t>5,55</w:t>
            </w:r>
          </w:p>
        </w:tc>
      </w:tr>
      <w:tr w:rsidR="00217A4B" w:rsidRPr="00217A4B" w14:paraId="3739A323" w14:textId="77777777" w:rsidTr="00762FF3">
        <w:trPr>
          <w:trHeight w:val="300"/>
        </w:trPr>
        <w:tc>
          <w:tcPr>
            <w:tcW w:w="976" w:type="dxa"/>
            <w:noWrap/>
            <w:hideMark/>
          </w:tcPr>
          <w:p w14:paraId="37EFC64C" w14:textId="77777777" w:rsidR="00217A4B" w:rsidRPr="00217A4B" w:rsidRDefault="00217A4B" w:rsidP="00217A4B">
            <w:pPr>
              <w:jc w:val="left"/>
            </w:pPr>
            <w:r w:rsidRPr="00217A4B">
              <w:t>26,745</w:t>
            </w:r>
          </w:p>
        </w:tc>
        <w:tc>
          <w:tcPr>
            <w:tcW w:w="976" w:type="dxa"/>
            <w:noWrap/>
            <w:hideMark/>
          </w:tcPr>
          <w:p w14:paraId="049730D9" w14:textId="77777777" w:rsidR="00217A4B" w:rsidRPr="00217A4B" w:rsidRDefault="00217A4B" w:rsidP="00217A4B">
            <w:pPr>
              <w:jc w:val="left"/>
            </w:pPr>
            <w:r w:rsidRPr="00217A4B">
              <w:t>5,595</w:t>
            </w:r>
          </w:p>
        </w:tc>
      </w:tr>
      <w:tr w:rsidR="00217A4B" w:rsidRPr="00217A4B" w14:paraId="7F569F26" w14:textId="77777777" w:rsidTr="00762FF3">
        <w:trPr>
          <w:trHeight w:val="300"/>
        </w:trPr>
        <w:tc>
          <w:tcPr>
            <w:tcW w:w="976" w:type="dxa"/>
            <w:noWrap/>
            <w:hideMark/>
          </w:tcPr>
          <w:p w14:paraId="3934594C" w14:textId="77777777" w:rsidR="00217A4B" w:rsidRPr="00217A4B" w:rsidRDefault="00217A4B" w:rsidP="00217A4B">
            <w:pPr>
              <w:jc w:val="left"/>
            </w:pPr>
            <w:r w:rsidRPr="00217A4B">
              <w:t>26,877</w:t>
            </w:r>
          </w:p>
        </w:tc>
        <w:tc>
          <w:tcPr>
            <w:tcW w:w="976" w:type="dxa"/>
            <w:noWrap/>
            <w:hideMark/>
          </w:tcPr>
          <w:p w14:paraId="28527B72" w14:textId="77777777" w:rsidR="00217A4B" w:rsidRPr="00217A4B" w:rsidRDefault="00217A4B" w:rsidP="00217A4B">
            <w:pPr>
              <w:jc w:val="left"/>
            </w:pPr>
            <w:r w:rsidRPr="00217A4B">
              <w:t>5,58</w:t>
            </w:r>
          </w:p>
        </w:tc>
      </w:tr>
      <w:tr w:rsidR="00217A4B" w:rsidRPr="00217A4B" w14:paraId="21AD9D0C" w14:textId="77777777" w:rsidTr="00762FF3">
        <w:trPr>
          <w:trHeight w:val="300"/>
        </w:trPr>
        <w:tc>
          <w:tcPr>
            <w:tcW w:w="976" w:type="dxa"/>
            <w:noWrap/>
            <w:hideMark/>
          </w:tcPr>
          <w:p w14:paraId="392473BC" w14:textId="77777777" w:rsidR="00217A4B" w:rsidRPr="00217A4B" w:rsidRDefault="00217A4B" w:rsidP="00217A4B">
            <w:pPr>
              <w:jc w:val="left"/>
            </w:pPr>
            <w:r w:rsidRPr="00217A4B">
              <w:t>26,998</w:t>
            </w:r>
          </w:p>
        </w:tc>
        <w:tc>
          <w:tcPr>
            <w:tcW w:w="976" w:type="dxa"/>
            <w:noWrap/>
            <w:hideMark/>
          </w:tcPr>
          <w:p w14:paraId="4678C1BF" w14:textId="77777777" w:rsidR="00217A4B" w:rsidRPr="00217A4B" w:rsidRDefault="00217A4B" w:rsidP="00217A4B">
            <w:pPr>
              <w:jc w:val="left"/>
            </w:pPr>
            <w:r w:rsidRPr="00217A4B">
              <w:t>5,53</w:t>
            </w:r>
          </w:p>
        </w:tc>
      </w:tr>
      <w:tr w:rsidR="00217A4B" w:rsidRPr="00217A4B" w14:paraId="51DCFD2F" w14:textId="77777777" w:rsidTr="00762FF3">
        <w:trPr>
          <w:trHeight w:val="300"/>
        </w:trPr>
        <w:tc>
          <w:tcPr>
            <w:tcW w:w="976" w:type="dxa"/>
            <w:noWrap/>
            <w:hideMark/>
          </w:tcPr>
          <w:p w14:paraId="1C6E94FA" w14:textId="77777777" w:rsidR="00217A4B" w:rsidRPr="00217A4B" w:rsidRDefault="00217A4B" w:rsidP="00217A4B">
            <w:pPr>
              <w:jc w:val="left"/>
            </w:pPr>
            <w:r w:rsidRPr="00217A4B">
              <w:t>27,204</w:t>
            </w:r>
          </w:p>
        </w:tc>
        <w:tc>
          <w:tcPr>
            <w:tcW w:w="976" w:type="dxa"/>
            <w:noWrap/>
            <w:hideMark/>
          </w:tcPr>
          <w:p w14:paraId="5955F676" w14:textId="77777777" w:rsidR="00217A4B" w:rsidRPr="00217A4B" w:rsidRDefault="00217A4B" w:rsidP="00217A4B">
            <w:pPr>
              <w:jc w:val="left"/>
            </w:pPr>
            <w:r w:rsidRPr="00217A4B">
              <w:t>5,3</w:t>
            </w:r>
          </w:p>
        </w:tc>
      </w:tr>
      <w:tr w:rsidR="00217A4B" w:rsidRPr="00217A4B" w14:paraId="045821F8" w14:textId="77777777" w:rsidTr="00762FF3">
        <w:trPr>
          <w:trHeight w:val="300"/>
        </w:trPr>
        <w:tc>
          <w:tcPr>
            <w:tcW w:w="976" w:type="dxa"/>
            <w:noWrap/>
            <w:hideMark/>
          </w:tcPr>
          <w:p w14:paraId="25E9D8A1" w14:textId="77777777" w:rsidR="00217A4B" w:rsidRPr="00217A4B" w:rsidRDefault="00217A4B" w:rsidP="00217A4B">
            <w:pPr>
              <w:jc w:val="left"/>
            </w:pPr>
            <w:r w:rsidRPr="00217A4B">
              <w:t>27,326</w:t>
            </w:r>
          </w:p>
        </w:tc>
        <w:tc>
          <w:tcPr>
            <w:tcW w:w="976" w:type="dxa"/>
            <w:noWrap/>
            <w:hideMark/>
          </w:tcPr>
          <w:p w14:paraId="17286930" w14:textId="77777777" w:rsidR="00217A4B" w:rsidRPr="00217A4B" w:rsidRDefault="00217A4B" w:rsidP="00217A4B">
            <w:pPr>
              <w:jc w:val="left"/>
            </w:pPr>
            <w:r w:rsidRPr="00217A4B">
              <w:t>5,165</w:t>
            </w:r>
          </w:p>
        </w:tc>
      </w:tr>
      <w:tr w:rsidR="00217A4B" w:rsidRPr="00217A4B" w14:paraId="7A32CE41" w14:textId="77777777" w:rsidTr="00762FF3">
        <w:trPr>
          <w:trHeight w:val="300"/>
        </w:trPr>
        <w:tc>
          <w:tcPr>
            <w:tcW w:w="976" w:type="dxa"/>
            <w:noWrap/>
            <w:hideMark/>
          </w:tcPr>
          <w:p w14:paraId="441BDE2B" w14:textId="77777777" w:rsidR="00217A4B" w:rsidRPr="00217A4B" w:rsidRDefault="00217A4B" w:rsidP="00217A4B">
            <w:pPr>
              <w:jc w:val="left"/>
            </w:pPr>
            <w:r w:rsidRPr="00217A4B">
              <w:t>27,447</w:t>
            </w:r>
          </w:p>
        </w:tc>
        <w:tc>
          <w:tcPr>
            <w:tcW w:w="976" w:type="dxa"/>
            <w:noWrap/>
            <w:hideMark/>
          </w:tcPr>
          <w:p w14:paraId="7C26DE80" w14:textId="77777777" w:rsidR="00217A4B" w:rsidRPr="00217A4B" w:rsidRDefault="00217A4B" w:rsidP="00217A4B">
            <w:pPr>
              <w:jc w:val="left"/>
            </w:pPr>
            <w:r w:rsidRPr="00217A4B">
              <w:t>4,93</w:t>
            </w:r>
          </w:p>
        </w:tc>
      </w:tr>
      <w:tr w:rsidR="00217A4B" w:rsidRPr="00217A4B" w14:paraId="025A5B71" w14:textId="77777777" w:rsidTr="00762FF3">
        <w:trPr>
          <w:trHeight w:val="300"/>
        </w:trPr>
        <w:tc>
          <w:tcPr>
            <w:tcW w:w="976" w:type="dxa"/>
            <w:noWrap/>
            <w:hideMark/>
          </w:tcPr>
          <w:p w14:paraId="0A1F9A43" w14:textId="77777777" w:rsidR="00217A4B" w:rsidRPr="00217A4B" w:rsidRDefault="00217A4B" w:rsidP="00217A4B">
            <w:pPr>
              <w:jc w:val="left"/>
            </w:pPr>
            <w:r w:rsidRPr="00217A4B">
              <w:t>27,569</w:t>
            </w:r>
          </w:p>
        </w:tc>
        <w:tc>
          <w:tcPr>
            <w:tcW w:w="976" w:type="dxa"/>
            <w:noWrap/>
            <w:hideMark/>
          </w:tcPr>
          <w:p w14:paraId="796DBF8C" w14:textId="77777777" w:rsidR="00217A4B" w:rsidRPr="00217A4B" w:rsidRDefault="00217A4B" w:rsidP="00217A4B">
            <w:pPr>
              <w:jc w:val="left"/>
            </w:pPr>
            <w:r w:rsidRPr="00217A4B">
              <w:t>4,75</w:t>
            </w:r>
          </w:p>
        </w:tc>
      </w:tr>
      <w:tr w:rsidR="00217A4B" w:rsidRPr="00217A4B" w14:paraId="4F2EB1D1" w14:textId="77777777" w:rsidTr="00762FF3">
        <w:trPr>
          <w:trHeight w:val="300"/>
        </w:trPr>
        <w:tc>
          <w:tcPr>
            <w:tcW w:w="976" w:type="dxa"/>
            <w:noWrap/>
            <w:hideMark/>
          </w:tcPr>
          <w:p w14:paraId="5F72C202" w14:textId="77777777" w:rsidR="00217A4B" w:rsidRPr="00217A4B" w:rsidRDefault="00217A4B" w:rsidP="00217A4B">
            <w:pPr>
              <w:jc w:val="left"/>
            </w:pPr>
            <w:r w:rsidRPr="00217A4B">
              <w:t>27,69</w:t>
            </w:r>
          </w:p>
        </w:tc>
        <w:tc>
          <w:tcPr>
            <w:tcW w:w="976" w:type="dxa"/>
            <w:noWrap/>
            <w:hideMark/>
          </w:tcPr>
          <w:p w14:paraId="5089BD44" w14:textId="77777777" w:rsidR="00217A4B" w:rsidRPr="00217A4B" w:rsidRDefault="00217A4B" w:rsidP="00217A4B">
            <w:pPr>
              <w:jc w:val="left"/>
            </w:pPr>
            <w:r w:rsidRPr="00217A4B">
              <w:t>4,595</w:t>
            </w:r>
          </w:p>
        </w:tc>
      </w:tr>
      <w:tr w:rsidR="00217A4B" w:rsidRPr="00217A4B" w14:paraId="121120A8" w14:textId="77777777" w:rsidTr="00762FF3">
        <w:trPr>
          <w:trHeight w:val="300"/>
        </w:trPr>
        <w:tc>
          <w:tcPr>
            <w:tcW w:w="976" w:type="dxa"/>
            <w:noWrap/>
            <w:hideMark/>
          </w:tcPr>
          <w:p w14:paraId="4D689024" w14:textId="77777777" w:rsidR="00217A4B" w:rsidRPr="00217A4B" w:rsidRDefault="00217A4B" w:rsidP="00217A4B">
            <w:pPr>
              <w:jc w:val="left"/>
            </w:pPr>
            <w:r w:rsidRPr="00217A4B">
              <w:t>27,811</w:t>
            </w:r>
          </w:p>
        </w:tc>
        <w:tc>
          <w:tcPr>
            <w:tcW w:w="976" w:type="dxa"/>
            <w:noWrap/>
            <w:hideMark/>
          </w:tcPr>
          <w:p w14:paraId="3F6EA087" w14:textId="77777777" w:rsidR="00217A4B" w:rsidRPr="00217A4B" w:rsidRDefault="00217A4B" w:rsidP="00217A4B">
            <w:pPr>
              <w:jc w:val="left"/>
            </w:pPr>
            <w:r w:rsidRPr="00217A4B">
              <w:t>4,48</w:t>
            </w:r>
          </w:p>
        </w:tc>
      </w:tr>
      <w:tr w:rsidR="00217A4B" w:rsidRPr="00217A4B" w14:paraId="559D3D44" w14:textId="77777777" w:rsidTr="00762FF3">
        <w:trPr>
          <w:trHeight w:val="300"/>
        </w:trPr>
        <w:tc>
          <w:tcPr>
            <w:tcW w:w="976" w:type="dxa"/>
            <w:noWrap/>
            <w:hideMark/>
          </w:tcPr>
          <w:p w14:paraId="361E76B1" w14:textId="77777777" w:rsidR="00217A4B" w:rsidRPr="00217A4B" w:rsidRDefault="00217A4B" w:rsidP="00217A4B">
            <w:pPr>
              <w:jc w:val="left"/>
            </w:pPr>
            <w:r w:rsidRPr="00217A4B">
              <w:t>27,933</w:t>
            </w:r>
          </w:p>
        </w:tc>
        <w:tc>
          <w:tcPr>
            <w:tcW w:w="976" w:type="dxa"/>
            <w:noWrap/>
            <w:hideMark/>
          </w:tcPr>
          <w:p w14:paraId="49BC3DD7" w14:textId="77777777" w:rsidR="00217A4B" w:rsidRPr="00217A4B" w:rsidRDefault="00217A4B" w:rsidP="00217A4B">
            <w:pPr>
              <w:jc w:val="left"/>
            </w:pPr>
            <w:r w:rsidRPr="00217A4B">
              <w:t>4,38</w:t>
            </w:r>
          </w:p>
        </w:tc>
      </w:tr>
      <w:tr w:rsidR="00217A4B" w:rsidRPr="00217A4B" w14:paraId="2C00289D" w14:textId="77777777" w:rsidTr="00762FF3">
        <w:trPr>
          <w:trHeight w:val="300"/>
        </w:trPr>
        <w:tc>
          <w:tcPr>
            <w:tcW w:w="976" w:type="dxa"/>
            <w:noWrap/>
            <w:hideMark/>
          </w:tcPr>
          <w:p w14:paraId="0C444395" w14:textId="77777777" w:rsidR="00217A4B" w:rsidRPr="00217A4B" w:rsidRDefault="00217A4B" w:rsidP="00217A4B">
            <w:pPr>
              <w:jc w:val="left"/>
            </w:pPr>
            <w:r w:rsidRPr="00217A4B">
              <w:t>28,055</w:t>
            </w:r>
          </w:p>
        </w:tc>
        <w:tc>
          <w:tcPr>
            <w:tcW w:w="976" w:type="dxa"/>
            <w:noWrap/>
            <w:hideMark/>
          </w:tcPr>
          <w:p w14:paraId="31E1517E" w14:textId="77777777" w:rsidR="00217A4B" w:rsidRPr="00217A4B" w:rsidRDefault="00217A4B" w:rsidP="00217A4B">
            <w:pPr>
              <w:jc w:val="left"/>
            </w:pPr>
            <w:r w:rsidRPr="00217A4B">
              <w:t>4,315</w:t>
            </w:r>
          </w:p>
        </w:tc>
      </w:tr>
      <w:tr w:rsidR="00217A4B" w:rsidRPr="00217A4B" w14:paraId="274FAEAB" w14:textId="77777777" w:rsidTr="00762FF3">
        <w:trPr>
          <w:trHeight w:val="300"/>
        </w:trPr>
        <w:tc>
          <w:tcPr>
            <w:tcW w:w="976" w:type="dxa"/>
            <w:noWrap/>
            <w:hideMark/>
          </w:tcPr>
          <w:p w14:paraId="1D22E0B6" w14:textId="77777777" w:rsidR="00217A4B" w:rsidRPr="00217A4B" w:rsidRDefault="00217A4B" w:rsidP="00217A4B">
            <w:pPr>
              <w:jc w:val="left"/>
            </w:pPr>
            <w:r w:rsidRPr="00217A4B">
              <w:t>28,177</w:t>
            </w:r>
          </w:p>
        </w:tc>
        <w:tc>
          <w:tcPr>
            <w:tcW w:w="976" w:type="dxa"/>
            <w:noWrap/>
            <w:hideMark/>
          </w:tcPr>
          <w:p w14:paraId="5E135924" w14:textId="77777777" w:rsidR="00217A4B" w:rsidRPr="00217A4B" w:rsidRDefault="00217A4B" w:rsidP="00217A4B">
            <w:pPr>
              <w:jc w:val="left"/>
            </w:pPr>
            <w:r w:rsidRPr="00217A4B">
              <w:t>4,24</w:t>
            </w:r>
          </w:p>
        </w:tc>
      </w:tr>
      <w:tr w:rsidR="00217A4B" w:rsidRPr="00217A4B" w14:paraId="4E678F94" w14:textId="77777777" w:rsidTr="00762FF3">
        <w:trPr>
          <w:trHeight w:val="300"/>
        </w:trPr>
        <w:tc>
          <w:tcPr>
            <w:tcW w:w="976" w:type="dxa"/>
            <w:noWrap/>
            <w:hideMark/>
          </w:tcPr>
          <w:p w14:paraId="36ECA1E0" w14:textId="77777777" w:rsidR="00217A4B" w:rsidRPr="00217A4B" w:rsidRDefault="00217A4B" w:rsidP="00217A4B">
            <w:pPr>
              <w:jc w:val="left"/>
            </w:pPr>
            <w:r w:rsidRPr="00217A4B">
              <w:t>28,298</w:t>
            </w:r>
          </w:p>
        </w:tc>
        <w:tc>
          <w:tcPr>
            <w:tcW w:w="976" w:type="dxa"/>
            <w:noWrap/>
            <w:hideMark/>
          </w:tcPr>
          <w:p w14:paraId="2F0ADA5B" w14:textId="77777777" w:rsidR="00217A4B" w:rsidRPr="00217A4B" w:rsidRDefault="00217A4B" w:rsidP="00217A4B">
            <w:pPr>
              <w:jc w:val="left"/>
            </w:pPr>
            <w:r w:rsidRPr="00217A4B">
              <w:t>4,185</w:t>
            </w:r>
          </w:p>
        </w:tc>
      </w:tr>
      <w:tr w:rsidR="00217A4B" w:rsidRPr="00217A4B" w14:paraId="6BCE6169" w14:textId="77777777" w:rsidTr="00762FF3">
        <w:trPr>
          <w:trHeight w:val="300"/>
        </w:trPr>
        <w:tc>
          <w:tcPr>
            <w:tcW w:w="976" w:type="dxa"/>
            <w:noWrap/>
            <w:hideMark/>
          </w:tcPr>
          <w:p w14:paraId="75FBF548" w14:textId="77777777" w:rsidR="00217A4B" w:rsidRPr="00217A4B" w:rsidRDefault="00217A4B" w:rsidP="00217A4B">
            <w:pPr>
              <w:jc w:val="left"/>
            </w:pPr>
            <w:r w:rsidRPr="00217A4B">
              <w:t>28,503</w:t>
            </w:r>
          </w:p>
        </w:tc>
        <w:tc>
          <w:tcPr>
            <w:tcW w:w="976" w:type="dxa"/>
            <w:noWrap/>
            <w:hideMark/>
          </w:tcPr>
          <w:p w14:paraId="5DFDC729" w14:textId="77777777" w:rsidR="00217A4B" w:rsidRPr="00217A4B" w:rsidRDefault="00217A4B" w:rsidP="00217A4B">
            <w:pPr>
              <w:jc w:val="left"/>
            </w:pPr>
            <w:r w:rsidRPr="00217A4B">
              <w:t>4,075</w:t>
            </w:r>
          </w:p>
        </w:tc>
      </w:tr>
      <w:tr w:rsidR="00217A4B" w:rsidRPr="00217A4B" w14:paraId="42FC4C16" w14:textId="77777777" w:rsidTr="00762FF3">
        <w:trPr>
          <w:trHeight w:val="300"/>
        </w:trPr>
        <w:tc>
          <w:tcPr>
            <w:tcW w:w="976" w:type="dxa"/>
            <w:noWrap/>
            <w:hideMark/>
          </w:tcPr>
          <w:p w14:paraId="677BDA1A" w14:textId="77777777" w:rsidR="00217A4B" w:rsidRPr="00217A4B" w:rsidRDefault="00217A4B" w:rsidP="00217A4B">
            <w:pPr>
              <w:jc w:val="left"/>
            </w:pPr>
            <w:r w:rsidRPr="00217A4B">
              <w:t>28,625</w:t>
            </w:r>
          </w:p>
        </w:tc>
        <w:tc>
          <w:tcPr>
            <w:tcW w:w="976" w:type="dxa"/>
            <w:noWrap/>
            <w:hideMark/>
          </w:tcPr>
          <w:p w14:paraId="156AF316" w14:textId="77777777" w:rsidR="00217A4B" w:rsidRPr="00217A4B" w:rsidRDefault="00217A4B" w:rsidP="00217A4B">
            <w:pPr>
              <w:jc w:val="left"/>
            </w:pPr>
            <w:r w:rsidRPr="00217A4B">
              <w:t>3,975</w:t>
            </w:r>
          </w:p>
        </w:tc>
      </w:tr>
      <w:tr w:rsidR="00217A4B" w:rsidRPr="00217A4B" w14:paraId="686BDB26" w14:textId="77777777" w:rsidTr="00762FF3">
        <w:trPr>
          <w:trHeight w:val="300"/>
        </w:trPr>
        <w:tc>
          <w:tcPr>
            <w:tcW w:w="976" w:type="dxa"/>
            <w:noWrap/>
            <w:hideMark/>
          </w:tcPr>
          <w:p w14:paraId="63FFD190" w14:textId="77777777" w:rsidR="00217A4B" w:rsidRPr="00217A4B" w:rsidRDefault="00217A4B" w:rsidP="00217A4B">
            <w:pPr>
              <w:jc w:val="left"/>
            </w:pPr>
            <w:r w:rsidRPr="00217A4B">
              <w:t>28,753</w:t>
            </w:r>
          </w:p>
        </w:tc>
        <w:tc>
          <w:tcPr>
            <w:tcW w:w="976" w:type="dxa"/>
            <w:noWrap/>
            <w:hideMark/>
          </w:tcPr>
          <w:p w14:paraId="68177EE4" w14:textId="77777777" w:rsidR="00217A4B" w:rsidRPr="00217A4B" w:rsidRDefault="00217A4B" w:rsidP="00217A4B">
            <w:pPr>
              <w:jc w:val="left"/>
            </w:pPr>
            <w:r w:rsidRPr="00217A4B">
              <w:t>3,895</w:t>
            </w:r>
          </w:p>
        </w:tc>
      </w:tr>
      <w:tr w:rsidR="00217A4B" w:rsidRPr="00217A4B" w14:paraId="7B23B58C" w14:textId="77777777" w:rsidTr="00762FF3">
        <w:trPr>
          <w:trHeight w:val="300"/>
        </w:trPr>
        <w:tc>
          <w:tcPr>
            <w:tcW w:w="976" w:type="dxa"/>
            <w:noWrap/>
            <w:hideMark/>
          </w:tcPr>
          <w:p w14:paraId="0CC33758" w14:textId="77777777" w:rsidR="00217A4B" w:rsidRPr="00217A4B" w:rsidRDefault="00217A4B" w:rsidP="00217A4B">
            <w:pPr>
              <w:jc w:val="left"/>
            </w:pPr>
            <w:r w:rsidRPr="00217A4B">
              <w:t>28,875</w:t>
            </w:r>
          </w:p>
        </w:tc>
        <w:tc>
          <w:tcPr>
            <w:tcW w:w="976" w:type="dxa"/>
            <w:noWrap/>
            <w:hideMark/>
          </w:tcPr>
          <w:p w14:paraId="382EEC15" w14:textId="77777777" w:rsidR="00217A4B" w:rsidRPr="00217A4B" w:rsidRDefault="00217A4B" w:rsidP="00217A4B">
            <w:pPr>
              <w:jc w:val="left"/>
            </w:pPr>
            <w:r w:rsidRPr="00217A4B">
              <w:t>3,825</w:t>
            </w:r>
          </w:p>
        </w:tc>
      </w:tr>
      <w:tr w:rsidR="00217A4B" w:rsidRPr="00217A4B" w14:paraId="47B3C4CC" w14:textId="77777777" w:rsidTr="00762FF3">
        <w:trPr>
          <w:trHeight w:val="300"/>
        </w:trPr>
        <w:tc>
          <w:tcPr>
            <w:tcW w:w="976" w:type="dxa"/>
            <w:noWrap/>
            <w:hideMark/>
          </w:tcPr>
          <w:p w14:paraId="23F8A67C" w14:textId="77777777" w:rsidR="00217A4B" w:rsidRPr="00217A4B" w:rsidRDefault="00217A4B" w:rsidP="00217A4B">
            <w:pPr>
              <w:jc w:val="left"/>
            </w:pPr>
            <w:r w:rsidRPr="00217A4B">
              <w:t>28,997</w:t>
            </w:r>
          </w:p>
        </w:tc>
        <w:tc>
          <w:tcPr>
            <w:tcW w:w="976" w:type="dxa"/>
            <w:noWrap/>
            <w:hideMark/>
          </w:tcPr>
          <w:p w14:paraId="1517A8CF" w14:textId="77777777" w:rsidR="00217A4B" w:rsidRPr="00217A4B" w:rsidRDefault="00217A4B" w:rsidP="00217A4B">
            <w:pPr>
              <w:jc w:val="left"/>
            </w:pPr>
            <w:r w:rsidRPr="00217A4B">
              <w:t>3,74</w:t>
            </w:r>
          </w:p>
        </w:tc>
      </w:tr>
      <w:tr w:rsidR="00217A4B" w:rsidRPr="00217A4B" w14:paraId="4B336221" w14:textId="77777777" w:rsidTr="00762FF3">
        <w:trPr>
          <w:trHeight w:val="300"/>
        </w:trPr>
        <w:tc>
          <w:tcPr>
            <w:tcW w:w="976" w:type="dxa"/>
            <w:noWrap/>
            <w:hideMark/>
          </w:tcPr>
          <w:p w14:paraId="56919768" w14:textId="77777777" w:rsidR="00217A4B" w:rsidRPr="00217A4B" w:rsidRDefault="00217A4B" w:rsidP="00217A4B">
            <w:pPr>
              <w:jc w:val="left"/>
            </w:pPr>
            <w:r w:rsidRPr="00217A4B">
              <w:t>29,119</w:t>
            </w:r>
          </w:p>
        </w:tc>
        <w:tc>
          <w:tcPr>
            <w:tcW w:w="976" w:type="dxa"/>
            <w:noWrap/>
            <w:hideMark/>
          </w:tcPr>
          <w:p w14:paraId="2A6A4DB2" w14:textId="77777777" w:rsidR="00217A4B" w:rsidRPr="00217A4B" w:rsidRDefault="00217A4B" w:rsidP="00217A4B">
            <w:pPr>
              <w:jc w:val="left"/>
            </w:pPr>
            <w:r w:rsidRPr="00217A4B">
              <w:t>3,69</w:t>
            </w:r>
          </w:p>
        </w:tc>
      </w:tr>
      <w:tr w:rsidR="00217A4B" w:rsidRPr="00217A4B" w14:paraId="2043B1A3" w14:textId="77777777" w:rsidTr="00762FF3">
        <w:trPr>
          <w:trHeight w:val="300"/>
        </w:trPr>
        <w:tc>
          <w:tcPr>
            <w:tcW w:w="976" w:type="dxa"/>
            <w:noWrap/>
            <w:hideMark/>
          </w:tcPr>
          <w:p w14:paraId="0D487C3C" w14:textId="77777777" w:rsidR="00217A4B" w:rsidRPr="00217A4B" w:rsidRDefault="00217A4B" w:rsidP="00217A4B">
            <w:pPr>
              <w:jc w:val="left"/>
            </w:pPr>
            <w:r w:rsidRPr="00217A4B">
              <w:t>29,24</w:t>
            </w:r>
          </w:p>
        </w:tc>
        <w:tc>
          <w:tcPr>
            <w:tcW w:w="976" w:type="dxa"/>
            <w:noWrap/>
            <w:hideMark/>
          </w:tcPr>
          <w:p w14:paraId="30D2C105" w14:textId="77777777" w:rsidR="00217A4B" w:rsidRPr="00217A4B" w:rsidRDefault="00217A4B" w:rsidP="00217A4B">
            <w:pPr>
              <w:jc w:val="left"/>
            </w:pPr>
            <w:r w:rsidRPr="00217A4B">
              <w:t>3,62</w:t>
            </w:r>
          </w:p>
        </w:tc>
      </w:tr>
      <w:tr w:rsidR="00217A4B" w:rsidRPr="00217A4B" w14:paraId="6DB20F4B" w14:textId="77777777" w:rsidTr="00762FF3">
        <w:trPr>
          <w:trHeight w:val="300"/>
        </w:trPr>
        <w:tc>
          <w:tcPr>
            <w:tcW w:w="976" w:type="dxa"/>
            <w:noWrap/>
            <w:hideMark/>
          </w:tcPr>
          <w:p w14:paraId="6002855E" w14:textId="77777777" w:rsidR="00217A4B" w:rsidRPr="00217A4B" w:rsidRDefault="00217A4B" w:rsidP="00217A4B">
            <w:pPr>
              <w:jc w:val="left"/>
            </w:pPr>
            <w:r w:rsidRPr="00217A4B">
              <w:t>29,362</w:t>
            </w:r>
          </w:p>
        </w:tc>
        <w:tc>
          <w:tcPr>
            <w:tcW w:w="976" w:type="dxa"/>
            <w:noWrap/>
            <w:hideMark/>
          </w:tcPr>
          <w:p w14:paraId="5BC3481B" w14:textId="77777777" w:rsidR="00217A4B" w:rsidRPr="00217A4B" w:rsidRDefault="00217A4B" w:rsidP="00217A4B">
            <w:pPr>
              <w:jc w:val="left"/>
            </w:pPr>
            <w:r w:rsidRPr="00217A4B">
              <w:t>3,54</w:t>
            </w:r>
          </w:p>
        </w:tc>
      </w:tr>
      <w:tr w:rsidR="00217A4B" w:rsidRPr="00217A4B" w14:paraId="65B2144D" w14:textId="77777777" w:rsidTr="00762FF3">
        <w:trPr>
          <w:trHeight w:val="300"/>
        </w:trPr>
        <w:tc>
          <w:tcPr>
            <w:tcW w:w="976" w:type="dxa"/>
            <w:noWrap/>
            <w:hideMark/>
          </w:tcPr>
          <w:p w14:paraId="6301A821" w14:textId="77777777" w:rsidR="00217A4B" w:rsidRPr="00217A4B" w:rsidRDefault="00217A4B" w:rsidP="00217A4B">
            <w:pPr>
              <w:jc w:val="left"/>
            </w:pPr>
            <w:r w:rsidRPr="00217A4B">
              <w:t>29,483</w:t>
            </w:r>
          </w:p>
        </w:tc>
        <w:tc>
          <w:tcPr>
            <w:tcW w:w="976" w:type="dxa"/>
            <w:noWrap/>
            <w:hideMark/>
          </w:tcPr>
          <w:p w14:paraId="519BEBCE" w14:textId="77777777" w:rsidR="00217A4B" w:rsidRPr="00217A4B" w:rsidRDefault="00217A4B" w:rsidP="00217A4B">
            <w:pPr>
              <w:jc w:val="left"/>
            </w:pPr>
            <w:r w:rsidRPr="00217A4B">
              <w:t>3,465</w:t>
            </w:r>
          </w:p>
        </w:tc>
      </w:tr>
      <w:tr w:rsidR="00217A4B" w:rsidRPr="00217A4B" w14:paraId="0053C0DC" w14:textId="77777777" w:rsidTr="00762FF3">
        <w:trPr>
          <w:trHeight w:val="300"/>
        </w:trPr>
        <w:tc>
          <w:tcPr>
            <w:tcW w:w="976" w:type="dxa"/>
            <w:noWrap/>
            <w:hideMark/>
          </w:tcPr>
          <w:p w14:paraId="7BC1BF56" w14:textId="77777777" w:rsidR="00217A4B" w:rsidRPr="00217A4B" w:rsidRDefault="00217A4B" w:rsidP="00217A4B">
            <w:pPr>
              <w:jc w:val="left"/>
            </w:pPr>
            <w:r w:rsidRPr="00217A4B">
              <w:t>29,605</w:t>
            </w:r>
          </w:p>
        </w:tc>
        <w:tc>
          <w:tcPr>
            <w:tcW w:w="976" w:type="dxa"/>
            <w:noWrap/>
            <w:hideMark/>
          </w:tcPr>
          <w:p w14:paraId="52D63FA0" w14:textId="77777777" w:rsidR="00217A4B" w:rsidRPr="00217A4B" w:rsidRDefault="00217A4B" w:rsidP="00217A4B">
            <w:pPr>
              <w:jc w:val="left"/>
            </w:pPr>
            <w:r w:rsidRPr="00217A4B">
              <w:t>3,4</w:t>
            </w:r>
          </w:p>
        </w:tc>
      </w:tr>
      <w:tr w:rsidR="00217A4B" w:rsidRPr="00217A4B" w14:paraId="53AF2F93" w14:textId="77777777" w:rsidTr="00762FF3">
        <w:trPr>
          <w:trHeight w:val="300"/>
        </w:trPr>
        <w:tc>
          <w:tcPr>
            <w:tcW w:w="976" w:type="dxa"/>
            <w:noWrap/>
            <w:hideMark/>
          </w:tcPr>
          <w:p w14:paraId="281A6255" w14:textId="77777777" w:rsidR="00217A4B" w:rsidRPr="00217A4B" w:rsidRDefault="00217A4B" w:rsidP="00217A4B">
            <w:pPr>
              <w:jc w:val="left"/>
            </w:pPr>
            <w:r w:rsidRPr="00217A4B">
              <w:t>29,81</w:t>
            </w:r>
          </w:p>
        </w:tc>
        <w:tc>
          <w:tcPr>
            <w:tcW w:w="976" w:type="dxa"/>
            <w:noWrap/>
            <w:hideMark/>
          </w:tcPr>
          <w:p w14:paraId="173B2961" w14:textId="77777777" w:rsidR="00217A4B" w:rsidRPr="00217A4B" w:rsidRDefault="00217A4B" w:rsidP="00217A4B">
            <w:pPr>
              <w:jc w:val="left"/>
            </w:pPr>
            <w:r w:rsidRPr="00217A4B">
              <w:t>3,285</w:t>
            </w:r>
          </w:p>
        </w:tc>
      </w:tr>
      <w:tr w:rsidR="00217A4B" w:rsidRPr="00217A4B" w14:paraId="0AEAD1B1" w14:textId="77777777" w:rsidTr="00762FF3">
        <w:trPr>
          <w:trHeight w:val="300"/>
        </w:trPr>
        <w:tc>
          <w:tcPr>
            <w:tcW w:w="976" w:type="dxa"/>
            <w:noWrap/>
            <w:hideMark/>
          </w:tcPr>
          <w:p w14:paraId="02C1033B" w14:textId="77777777" w:rsidR="00217A4B" w:rsidRPr="00217A4B" w:rsidRDefault="00217A4B" w:rsidP="00217A4B">
            <w:pPr>
              <w:jc w:val="left"/>
            </w:pPr>
            <w:r w:rsidRPr="00217A4B">
              <w:t>29,932</w:t>
            </w:r>
          </w:p>
        </w:tc>
        <w:tc>
          <w:tcPr>
            <w:tcW w:w="976" w:type="dxa"/>
            <w:noWrap/>
            <w:hideMark/>
          </w:tcPr>
          <w:p w14:paraId="41A5A655" w14:textId="77777777" w:rsidR="00217A4B" w:rsidRPr="00217A4B" w:rsidRDefault="00217A4B" w:rsidP="00217A4B">
            <w:pPr>
              <w:jc w:val="left"/>
            </w:pPr>
            <w:r w:rsidRPr="00217A4B">
              <w:t>3,25</w:t>
            </w:r>
          </w:p>
        </w:tc>
      </w:tr>
      <w:tr w:rsidR="00217A4B" w:rsidRPr="00217A4B" w14:paraId="2BD4DC47" w14:textId="77777777" w:rsidTr="00762FF3">
        <w:trPr>
          <w:trHeight w:val="300"/>
        </w:trPr>
        <w:tc>
          <w:tcPr>
            <w:tcW w:w="976" w:type="dxa"/>
            <w:noWrap/>
            <w:hideMark/>
          </w:tcPr>
          <w:p w14:paraId="6D7B305D" w14:textId="77777777" w:rsidR="00217A4B" w:rsidRPr="00217A4B" w:rsidRDefault="00217A4B" w:rsidP="00217A4B">
            <w:pPr>
              <w:jc w:val="left"/>
            </w:pPr>
            <w:r w:rsidRPr="00217A4B">
              <w:t>30,064</w:t>
            </w:r>
          </w:p>
        </w:tc>
        <w:tc>
          <w:tcPr>
            <w:tcW w:w="976" w:type="dxa"/>
            <w:noWrap/>
            <w:hideMark/>
          </w:tcPr>
          <w:p w14:paraId="29FB616A" w14:textId="77777777" w:rsidR="00217A4B" w:rsidRPr="00217A4B" w:rsidRDefault="00217A4B" w:rsidP="00217A4B">
            <w:pPr>
              <w:jc w:val="left"/>
            </w:pPr>
            <w:r w:rsidRPr="00217A4B">
              <w:t>3,23</w:t>
            </w:r>
          </w:p>
        </w:tc>
      </w:tr>
      <w:tr w:rsidR="00217A4B" w:rsidRPr="00217A4B" w14:paraId="44D513AA" w14:textId="77777777" w:rsidTr="00762FF3">
        <w:trPr>
          <w:trHeight w:val="300"/>
        </w:trPr>
        <w:tc>
          <w:tcPr>
            <w:tcW w:w="976" w:type="dxa"/>
            <w:noWrap/>
            <w:hideMark/>
          </w:tcPr>
          <w:p w14:paraId="20134F2F" w14:textId="77777777" w:rsidR="00217A4B" w:rsidRPr="00217A4B" w:rsidRDefault="00217A4B" w:rsidP="00217A4B">
            <w:pPr>
              <w:jc w:val="left"/>
            </w:pPr>
            <w:r w:rsidRPr="00217A4B">
              <w:t>30,186</w:t>
            </w:r>
          </w:p>
        </w:tc>
        <w:tc>
          <w:tcPr>
            <w:tcW w:w="976" w:type="dxa"/>
            <w:noWrap/>
            <w:hideMark/>
          </w:tcPr>
          <w:p w14:paraId="1FD18B2D" w14:textId="77777777" w:rsidR="00217A4B" w:rsidRPr="00217A4B" w:rsidRDefault="00217A4B" w:rsidP="00217A4B">
            <w:pPr>
              <w:jc w:val="left"/>
            </w:pPr>
            <w:r w:rsidRPr="00217A4B">
              <w:t>3,18</w:t>
            </w:r>
          </w:p>
        </w:tc>
      </w:tr>
      <w:tr w:rsidR="00217A4B" w:rsidRPr="00217A4B" w14:paraId="6A017601" w14:textId="77777777" w:rsidTr="00762FF3">
        <w:trPr>
          <w:trHeight w:val="300"/>
        </w:trPr>
        <w:tc>
          <w:tcPr>
            <w:tcW w:w="976" w:type="dxa"/>
            <w:noWrap/>
            <w:hideMark/>
          </w:tcPr>
          <w:p w14:paraId="3D604430" w14:textId="77777777" w:rsidR="00217A4B" w:rsidRPr="00217A4B" w:rsidRDefault="00217A4B" w:rsidP="00217A4B">
            <w:pPr>
              <w:jc w:val="left"/>
            </w:pPr>
            <w:r w:rsidRPr="00217A4B">
              <w:t>30,312</w:t>
            </w:r>
          </w:p>
        </w:tc>
        <w:tc>
          <w:tcPr>
            <w:tcW w:w="976" w:type="dxa"/>
            <w:noWrap/>
            <w:hideMark/>
          </w:tcPr>
          <w:p w14:paraId="3124C0B4" w14:textId="77777777" w:rsidR="00217A4B" w:rsidRPr="00217A4B" w:rsidRDefault="00217A4B" w:rsidP="00217A4B">
            <w:pPr>
              <w:jc w:val="left"/>
            </w:pPr>
            <w:r w:rsidRPr="00217A4B">
              <w:t>3,165</w:t>
            </w:r>
          </w:p>
        </w:tc>
      </w:tr>
      <w:tr w:rsidR="00217A4B" w:rsidRPr="00217A4B" w14:paraId="3A9A04AD" w14:textId="77777777" w:rsidTr="00762FF3">
        <w:trPr>
          <w:trHeight w:val="300"/>
        </w:trPr>
        <w:tc>
          <w:tcPr>
            <w:tcW w:w="976" w:type="dxa"/>
            <w:noWrap/>
            <w:hideMark/>
          </w:tcPr>
          <w:p w14:paraId="5519028B" w14:textId="77777777" w:rsidR="00217A4B" w:rsidRPr="00217A4B" w:rsidRDefault="00217A4B" w:rsidP="00217A4B">
            <w:pPr>
              <w:jc w:val="left"/>
            </w:pPr>
            <w:r w:rsidRPr="00217A4B">
              <w:t>30,433</w:t>
            </w:r>
          </w:p>
        </w:tc>
        <w:tc>
          <w:tcPr>
            <w:tcW w:w="976" w:type="dxa"/>
            <w:noWrap/>
            <w:hideMark/>
          </w:tcPr>
          <w:p w14:paraId="3B8363D7" w14:textId="77777777" w:rsidR="00217A4B" w:rsidRPr="00217A4B" w:rsidRDefault="00217A4B" w:rsidP="00217A4B">
            <w:pPr>
              <w:jc w:val="left"/>
            </w:pPr>
            <w:r w:rsidRPr="00217A4B">
              <w:t>3,125</w:t>
            </w:r>
          </w:p>
        </w:tc>
      </w:tr>
      <w:tr w:rsidR="00217A4B" w:rsidRPr="00217A4B" w14:paraId="4DA49CC5" w14:textId="77777777" w:rsidTr="00762FF3">
        <w:trPr>
          <w:trHeight w:val="300"/>
        </w:trPr>
        <w:tc>
          <w:tcPr>
            <w:tcW w:w="976" w:type="dxa"/>
            <w:noWrap/>
            <w:hideMark/>
          </w:tcPr>
          <w:p w14:paraId="41B224F5" w14:textId="77777777" w:rsidR="00217A4B" w:rsidRPr="00217A4B" w:rsidRDefault="00217A4B" w:rsidP="00217A4B">
            <w:pPr>
              <w:jc w:val="left"/>
            </w:pPr>
            <w:r w:rsidRPr="00217A4B">
              <w:t>30,555</w:t>
            </w:r>
          </w:p>
        </w:tc>
        <w:tc>
          <w:tcPr>
            <w:tcW w:w="976" w:type="dxa"/>
            <w:noWrap/>
            <w:hideMark/>
          </w:tcPr>
          <w:p w14:paraId="6A40A91D" w14:textId="77777777" w:rsidR="00217A4B" w:rsidRPr="00217A4B" w:rsidRDefault="00217A4B" w:rsidP="00217A4B">
            <w:pPr>
              <w:jc w:val="left"/>
            </w:pPr>
            <w:r w:rsidRPr="00217A4B">
              <w:t>3,125</w:t>
            </w:r>
          </w:p>
        </w:tc>
      </w:tr>
      <w:tr w:rsidR="00217A4B" w:rsidRPr="00217A4B" w14:paraId="223DBF14" w14:textId="77777777" w:rsidTr="00762FF3">
        <w:trPr>
          <w:trHeight w:val="300"/>
        </w:trPr>
        <w:tc>
          <w:tcPr>
            <w:tcW w:w="976" w:type="dxa"/>
            <w:noWrap/>
            <w:hideMark/>
          </w:tcPr>
          <w:p w14:paraId="3F1F063C" w14:textId="77777777" w:rsidR="00217A4B" w:rsidRPr="00217A4B" w:rsidRDefault="00217A4B" w:rsidP="00217A4B">
            <w:pPr>
              <w:jc w:val="left"/>
            </w:pPr>
            <w:r w:rsidRPr="00217A4B">
              <w:t>30,676</w:t>
            </w:r>
          </w:p>
        </w:tc>
        <w:tc>
          <w:tcPr>
            <w:tcW w:w="976" w:type="dxa"/>
            <w:noWrap/>
            <w:hideMark/>
          </w:tcPr>
          <w:p w14:paraId="243F0F61" w14:textId="77777777" w:rsidR="00217A4B" w:rsidRPr="00217A4B" w:rsidRDefault="00217A4B" w:rsidP="00217A4B">
            <w:pPr>
              <w:jc w:val="left"/>
            </w:pPr>
            <w:r w:rsidRPr="00217A4B">
              <w:t>3,1</w:t>
            </w:r>
          </w:p>
        </w:tc>
      </w:tr>
      <w:tr w:rsidR="00217A4B" w:rsidRPr="00217A4B" w14:paraId="3E99DBBE" w14:textId="77777777" w:rsidTr="00762FF3">
        <w:trPr>
          <w:trHeight w:val="300"/>
        </w:trPr>
        <w:tc>
          <w:tcPr>
            <w:tcW w:w="976" w:type="dxa"/>
            <w:noWrap/>
            <w:hideMark/>
          </w:tcPr>
          <w:p w14:paraId="35D816A4" w14:textId="77777777" w:rsidR="00217A4B" w:rsidRPr="00217A4B" w:rsidRDefault="00217A4B" w:rsidP="00217A4B">
            <w:pPr>
              <w:jc w:val="left"/>
            </w:pPr>
            <w:r w:rsidRPr="00217A4B">
              <w:t>30,798</w:t>
            </w:r>
          </w:p>
        </w:tc>
        <w:tc>
          <w:tcPr>
            <w:tcW w:w="976" w:type="dxa"/>
            <w:noWrap/>
            <w:hideMark/>
          </w:tcPr>
          <w:p w14:paraId="3DE96A25" w14:textId="77777777" w:rsidR="00217A4B" w:rsidRPr="00217A4B" w:rsidRDefault="00217A4B" w:rsidP="00217A4B">
            <w:pPr>
              <w:jc w:val="left"/>
            </w:pPr>
            <w:r w:rsidRPr="00217A4B">
              <w:t>3,095</w:t>
            </w:r>
          </w:p>
        </w:tc>
      </w:tr>
      <w:tr w:rsidR="00217A4B" w:rsidRPr="00217A4B" w14:paraId="504EC0C8" w14:textId="77777777" w:rsidTr="00762FF3">
        <w:trPr>
          <w:trHeight w:val="300"/>
        </w:trPr>
        <w:tc>
          <w:tcPr>
            <w:tcW w:w="976" w:type="dxa"/>
            <w:noWrap/>
            <w:hideMark/>
          </w:tcPr>
          <w:p w14:paraId="2F8FDABF" w14:textId="77777777" w:rsidR="00217A4B" w:rsidRPr="00217A4B" w:rsidRDefault="00217A4B" w:rsidP="00217A4B">
            <w:pPr>
              <w:jc w:val="left"/>
            </w:pPr>
            <w:r w:rsidRPr="00217A4B">
              <w:t>30,919</w:t>
            </w:r>
          </w:p>
        </w:tc>
        <w:tc>
          <w:tcPr>
            <w:tcW w:w="976" w:type="dxa"/>
            <w:noWrap/>
            <w:hideMark/>
          </w:tcPr>
          <w:p w14:paraId="3CC7993E" w14:textId="77777777" w:rsidR="00217A4B" w:rsidRPr="00217A4B" w:rsidRDefault="00217A4B" w:rsidP="00217A4B">
            <w:pPr>
              <w:jc w:val="left"/>
            </w:pPr>
            <w:r w:rsidRPr="00217A4B">
              <w:t>3,1</w:t>
            </w:r>
          </w:p>
        </w:tc>
      </w:tr>
      <w:tr w:rsidR="00217A4B" w:rsidRPr="00217A4B" w14:paraId="52B1867D" w14:textId="77777777" w:rsidTr="00762FF3">
        <w:trPr>
          <w:trHeight w:val="300"/>
        </w:trPr>
        <w:tc>
          <w:tcPr>
            <w:tcW w:w="976" w:type="dxa"/>
            <w:noWrap/>
            <w:hideMark/>
          </w:tcPr>
          <w:p w14:paraId="784689A7" w14:textId="77777777" w:rsidR="00217A4B" w:rsidRPr="00217A4B" w:rsidRDefault="00217A4B" w:rsidP="00217A4B">
            <w:pPr>
              <w:jc w:val="left"/>
            </w:pPr>
            <w:r w:rsidRPr="00217A4B">
              <w:t>31,133</w:t>
            </w:r>
          </w:p>
        </w:tc>
        <w:tc>
          <w:tcPr>
            <w:tcW w:w="976" w:type="dxa"/>
            <w:noWrap/>
            <w:hideMark/>
          </w:tcPr>
          <w:p w14:paraId="451BB312" w14:textId="77777777" w:rsidR="00217A4B" w:rsidRPr="00217A4B" w:rsidRDefault="00217A4B" w:rsidP="00217A4B">
            <w:pPr>
              <w:jc w:val="left"/>
            </w:pPr>
            <w:r w:rsidRPr="00217A4B">
              <w:t>3,115</w:t>
            </w:r>
          </w:p>
        </w:tc>
      </w:tr>
      <w:tr w:rsidR="00217A4B" w:rsidRPr="00217A4B" w14:paraId="7C7601B1" w14:textId="77777777" w:rsidTr="00762FF3">
        <w:trPr>
          <w:trHeight w:val="300"/>
        </w:trPr>
        <w:tc>
          <w:tcPr>
            <w:tcW w:w="976" w:type="dxa"/>
            <w:noWrap/>
            <w:hideMark/>
          </w:tcPr>
          <w:p w14:paraId="7F815827" w14:textId="77777777" w:rsidR="00217A4B" w:rsidRPr="00217A4B" w:rsidRDefault="00217A4B" w:rsidP="00217A4B">
            <w:pPr>
              <w:jc w:val="left"/>
            </w:pPr>
            <w:r w:rsidRPr="00217A4B">
              <w:t>31,264</w:t>
            </w:r>
          </w:p>
        </w:tc>
        <w:tc>
          <w:tcPr>
            <w:tcW w:w="976" w:type="dxa"/>
            <w:noWrap/>
            <w:hideMark/>
          </w:tcPr>
          <w:p w14:paraId="201FBBD8" w14:textId="77777777" w:rsidR="00217A4B" w:rsidRPr="00217A4B" w:rsidRDefault="00217A4B" w:rsidP="00217A4B">
            <w:pPr>
              <w:jc w:val="left"/>
            </w:pPr>
            <w:r w:rsidRPr="00217A4B">
              <w:t>3,11</w:t>
            </w:r>
          </w:p>
        </w:tc>
      </w:tr>
      <w:tr w:rsidR="00217A4B" w:rsidRPr="00217A4B" w14:paraId="35A9725B" w14:textId="77777777" w:rsidTr="00762FF3">
        <w:trPr>
          <w:trHeight w:val="300"/>
        </w:trPr>
        <w:tc>
          <w:tcPr>
            <w:tcW w:w="976" w:type="dxa"/>
            <w:noWrap/>
            <w:hideMark/>
          </w:tcPr>
          <w:p w14:paraId="562BD44B" w14:textId="77777777" w:rsidR="00217A4B" w:rsidRPr="00217A4B" w:rsidRDefault="00217A4B" w:rsidP="00217A4B">
            <w:pPr>
              <w:jc w:val="left"/>
            </w:pPr>
            <w:r w:rsidRPr="00217A4B">
              <w:t>31,386</w:t>
            </w:r>
          </w:p>
        </w:tc>
        <w:tc>
          <w:tcPr>
            <w:tcW w:w="976" w:type="dxa"/>
            <w:noWrap/>
            <w:hideMark/>
          </w:tcPr>
          <w:p w14:paraId="6A7C17C9" w14:textId="77777777" w:rsidR="00217A4B" w:rsidRPr="00217A4B" w:rsidRDefault="00217A4B" w:rsidP="00217A4B">
            <w:pPr>
              <w:jc w:val="left"/>
            </w:pPr>
            <w:r w:rsidRPr="00217A4B">
              <w:t>3,11</w:t>
            </w:r>
          </w:p>
        </w:tc>
      </w:tr>
      <w:tr w:rsidR="00217A4B" w:rsidRPr="00217A4B" w14:paraId="58A7416C" w14:textId="77777777" w:rsidTr="00762FF3">
        <w:trPr>
          <w:trHeight w:val="300"/>
        </w:trPr>
        <w:tc>
          <w:tcPr>
            <w:tcW w:w="976" w:type="dxa"/>
            <w:noWrap/>
            <w:hideMark/>
          </w:tcPr>
          <w:p w14:paraId="4094DBF5" w14:textId="77777777" w:rsidR="00217A4B" w:rsidRPr="00217A4B" w:rsidRDefault="00217A4B" w:rsidP="00217A4B">
            <w:pPr>
              <w:jc w:val="left"/>
            </w:pPr>
            <w:r w:rsidRPr="00217A4B">
              <w:t>31,507</w:t>
            </w:r>
          </w:p>
        </w:tc>
        <w:tc>
          <w:tcPr>
            <w:tcW w:w="976" w:type="dxa"/>
            <w:noWrap/>
            <w:hideMark/>
          </w:tcPr>
          <w:p w14:paraId="29C72A1C" w14:textId="77777777" w:rsidR="00217A4B" w:rsidRPr="00217A4B" w:rsidRDefault="00217A4B" w:rsidP="00217A4B">
            <w:pPr>
              <w:jc w:val="left"/>
            </w:pPr>
            <w:r w:rsidRPr="00217A4B">
              <w:t>3,105</w:t>
            </w:r>
          </w:p>
        </w:tc>
      </w:tr>
      <w:tr w:rsidR="00217A4B" w:rsidRPr="00217A4B" w14:paraId="0CC87799" w14:textId="77777777" w:rsidTr="00762FF3">
        <w:trPr>
          <w:trHeight w:val="300"/>
        </w:trPr>
        <w:tc>
          <w:tcPr>
            <w:tcW w:w="976" w:type="dxa"/>
            <w:noWrap/>
            <w:hideMark/>
          </w:tcPr>
          <w:p w14:paraId="2385B07E" w14:textId="77777777" w:rsidR="00217A4B" w:rsidRPr="00217A4B" w:rsidRDefault="00217A4B" w:rsidP="00217A4B">
            <w:pPr>
              <w:jc w:val="left"/>
            </w:pPr>
            <w:r w:rsidRPr="00217A4B">
              <w:t>31,629</w:t>
            </w:r>
          </w:p>
        </w:tc>
        <w:tc>
          <w:tcPr>
            <w:tcW w:w="976" w:type="dxa"/>
            <w:noWrap/>
            <w:hideMark/>
          </w:tcPr>
          <w:p w14:paraId="5AD08699" w14:textId="77777777" w:rsidR="00217A4B" w:rsidRPr="00217A4B" w:rsidRDefault="00217A4B" w:rsidP="00217A4B">
            <w:pPr>
              <w:jc w:val="left"/>
            </w:pPr>
            <w:r w:rsidRPr="00217A4B">
              <w:t>3,1</w:t>
            </w:r>
          </w:p>
        </w:tc>
      </w:tr>
      <w:tr w:rsidR="00217A4B" w:rsidRPr="00217A4B" w14:paraId="697CFC97" w14:textId="77777777" w:rsidTr="00762FF3">
        <w:trPr>
          <w:trHeight w:val="300"/>
        </w:trPr>
        <w:tc>
          <w:tcPr>
            <w:tcW w:w="976" w:type="dxa"/>
            <w:noWrap/>
            <w:hideMark/>
          </w:tcPr>
          <w:p w14:paraId="01A0DE29" w14:textId="77777777" w:rsidR="00217A4B" w:rsidRPr="00217A4B" w:rsidRDefault="00217A4B" w:rsidP="00217A4B">
            <w:pPr>
              <w:jc w:val="left"/>
            </w:pPr>
            <w:r w:rsidRPr="00217A4B">
              <w:t>31,751</w:t>
            </w:r>
          </w:p>
        </w:tc>
        <w:tc>
          <w:tcPr>
            <w:tcW w:w="976" w:type="dxa"/>
            <w:noWrap/>
            <w:hideMark/>
          </w:tcPr>
          <w:p w14:paraId="13777981" w14:textId="77777777" w:rsidR="00217A4B" w:rsidRPr="00217A4B" w:rsidRDefault="00217A4B" w:rsidP="00217A4B">
            <w:pPr>
              <w:jc w:val="left"/>
            </w:pPr>
            <w:r w:rsidRPr="00217A4B">
              <w:t>3,11</w:t>
            </w:r>
          </w:p>
        </w:tc>
      </w:tr>
      <w:tr w:rsidR="00217A4B" w:rsidRPr="00217A4B" w14:paraId="6C7B12B3" w14:textId="77777777" w:rsidTr="00762FF3">
        <w:trPr>
          <w:trHeight w:val="300"/>
        </w:trPr>
        <w:tc>
          <w:tcPr>
            <w:tcW w:w="976" w:type="dxa"/>
            <w:noWrap/>
            <w:hideMark/>
          </w:tcPr>
          <w:p w14:paraId="7AF31112" w14:textId="77777777" w:rsidR="00217A4B" w:rsidRPr="00217A4B" w:rsidRDefault="00217A4B" w:rsidP="00217A4B">
            <w:pPr>
              <w:jc w:val="left"/>
            </w:pPr>
            <w:r w:rsidRPr="00217A4B">
              <w:t>31,871</w:t>
            </w:r>
          </w:p>
        </w:tc>
        <w:tc>
          <w:tcPr>
            <w:tcW w:w="976" w:type="dxa"/>
            <w:noWrap/>
            <w:hideMark/>
          </w:tcPr>
          <w:p w14:paraId="59E2CA63" w14:textId="77777777" w:rsidR="00217A4B" w:rsidRPr="00217A4B" w:rsidRDefault="00217A4B" w:rsidP="00217A4B">
            <w:pPr>
              <w:jc w:val="left"/>
            </w:pPr>
            <w:r w:rsidRPr="00217A4B">
              <w:t>3,085</w:t>
            </w:r>
          </w:p>
        </w:tc>
      </w:tr>
      <w:tr w:rsidR="00217A4B" w:rsidRPr="00217A4B" w14:paraId="16E106CD" w14:textId="77777777" w:rsidTr="00762FF3">
        <w:trPr>
          <w:trHeight w:val="300"/>
        </w:trPr>
        <w:tc>
          <w:tcPr>
            <w:tcW w:w="976" w:type="dxa"/>
            <w:noWrap/>
            <w:hideMark/>
          </w:tcPr>
          <w:p w14:paraId="48895BF5" w14:textId="77777777" w:rsidR="00217A4B" w:rsidRPr="00217A4B" w:rsidRDefault="00217A4B" w:rsidP="00217A4B">
            <w:pPr>
              <w:jc w:val="left"/>
            </w:pPr>
            <w:r w:rsidRPr="00217A4B">
              <w:t>31,993</w:t>
            </w:r>
          </w:p>
        </w:tc>
        <w:tc>
          <w:tcPr>
            <w:tcW w:w="976" w:type="dxa"/>
            <w:noWrap/>
            <w:hideMark/>
          </w:tcPr>
          <w:p w14:paraId="58999474" w14:textId="77777777" w:rsidR="00217A4B" w:rsidRPr="00217A4B" w:rsidRDefault="00217A4B" w:rsidP="00217A4B">
            <w:pPr>
              <w:jc w:val="left"/>
            </w:pPr>
            <w:r w:rsidRPr="00217A4B">
              <w:t>3,095</w:t>
            </w:r>
          </w:p>
        </w:tc>
      </w:tr>
      <w:tr w:rsidR="00217A4B" w:rsidRPr="00217A4B" w14:paraId="7C8FD5F3" w14:textId="77777777" w:rsidTr="00762FF3">
        <w:trPr>
          <w:trHeight w:val="300"/>
        </w:trPr>
        <w:tc>
          <w:tcPr>
            <w:tcW w:w="976" w:type="dxa"/>
            <w:noWrap/>
            <w:hideMark/>
          </w:tcPr>
          <w:p w14:paraId="51CEA616" w14:textId="77777777" w:rsidR="00217A4B" w:rsidRPr="00217A4B" w:rsidRDefault="00217A4B" w:rsidP="00217A4B">
            <w:pPr>
              <w:jc w:val="left"/>
            </w:pPr>
            <w:r w:rsidRPr="00217A4B">
              <w:t>32,115</w:t>
            </w:r>
          </w:p>
        </w:tc>
        <w:tc>
          <w:tcPr>
            <w:tcW w:w="976" w:type="dxa"/>
            <w:noWrap/>
            <w:hideMark/>
          </w:tcPr>
          <w:p w14:paraId="7FC67BFF" w14:textId="77777777" w:rsidR="00217A4B" w:rsidRPr="00217A4B" w:rsidRDefault="00217A4B" w:rsidP="00217A4B">
            <w:pPr>
              <w:jc w:val="left"/>
            </w:pPr>
            <w:r w:rsidRPr="00217A4B">
              <w:t>3,055</w:t>
            </w:r>
          </w:p>
        </w:tc>
      </w:tr>
      <w:tr w:rsidR="00217A4B" w:rsidRPr="00217A4B" w14:paraId="67D88F92" w14:textId="77777777" w:rsidTr="00762FF3">
        <w:trPr>
          <w:trHeight w:val="300"/>
        </w:trPr>
        <w:tc>
          <w:tcPr>
            <w:tcW w:w="976" w:type="dxa"/>
            <w:noWrap/>
            <w:hideMark/>
          </w:tcPr>
          <w:p w14:paraId="350FD645" w14:textId="77777777" w:rsidR="00217A4B" w:rsidRPr="00217A4B" w:rsidRDefault="00217A4B" w:rsidP="00217A4B">
            <w:pPr>
              <w:jc w:val="left"/>
            </w:pPr>
            <w:r w:rsidRPr="00217A4B">
              <w:t>32,237</w:t>
            </w:r>
          </w:p>
        </w:tc>
        <w:tc>
          <w:tcPr>
            <w:tcW w:w="976" w:type="dxa"/>
            <w:noWrap/>
            <w:hideMark/>
          </w:tcPr>
          <w:p w14:paraId="3B9BECCF" w14:textId="77777777" w:rsidR="00217A4B" w:rsidRPr="00217A4B" w:rsidRDefault="00217A4B" w:rsidP="00217A4B">
            <w:pPr>
              <w:jc w:val="left"/>
            </w:pPr>
            <w:r w:rsidRPr="00217A4B">
              <w:t>3,05</w:t>
            </w:r>
          </w:p>
        </w:tc>
      </w:tr>
      <w:tr w:rsidR="00217A4B" w:rsidRPr="00217A4B" w14:paraId="5F2A23C5" w14:textId="77777777" w:rsidTr="00762FF3">
        <w:trPr>
          <w:trHeight w:val="300"/>
        </w:trPr>
        <w:tc>
          <w:tcPr>
            <w:tcW w:w="976" w:type="dxa"/>
            <w:noWrap/>
            <w:hideMark/>
          </w:tcPr>
          <w:p w14:paraId="7A08D417" w14:textId="77777777" w:rsidR="00217A4B" w:rsidRPr="00217A4B" w:rsidRDefault="00217A4B" w:rsidP="00217A4B">
            <w:pPr>
              <w:jc w:val="left"/>
            </w:pPr>
            <w:r w:rsidRPr="00217A4B">
              <w:t>32,442</w:t>
            </w:r>
          </w:p>
        </w:tc>
        <w:tc>
          <w:tcPr>
            <w:tcW w:w="976" w:type="dxa"/>
            <w:noWrap/>
            <w:hideMark/>
          </w:tcPr>
          <w:p w14:paraId="3FBD6074" w14:textId="77777777" w:rsidR="00217A4B" w:rsidRPr="00217A4B" w:rsidRDefault="00217A4B" w:rsidP="00217A4B">
            <w:pPr>
              <w:jc w:val="left"/>
            </w:pPr>
            <w:r w:rsidRPr="00217A4B">
              <w:t>3,005</w:t>
            </w:r>
          </w:p>
        </w:tc>
      </w:tr>
      <w:tr w:rsidR="00217A4B" w:rsidRPr="00217A4B" w14:paraId="42BD74AA" w14:textId="77777777" w:rsidTr="00762FF3">
        <w:trPr>
          <w:trHeight w:val="300"/>
        </w:trPr>
        <w:tc>
          <w:tcPr>
            <w:tcW w:w="976" w:type="dxa"/>
            <w:noWrap/>
            <w:hideMark/>
          </w:tcPr>
          <w:p w14:paraId="6EAB3067" w14:textId="77777777" w:rsidR="00217A4B" w:rsidRPr="00217A4B" w:rsidRDefault="00217A4B" w:rsidP="00217A4B">
            <w:pPr>
              <w:jc w:val="left"/>
            </w:pPr>
            <w:r w:rsidRPr="00217A4B">
              <w:t>32,564</w:t>
            </w:r>
          </w:p>
        </w:tc>
        <w:tc>
          <w:tcPr>
            <w:tcW w:w="976" w:type="dxa"/>
            <w:noWrap/>
            <w:hideMark/>
          </w:tcPr>
          <w:p w14:paraId="386CD894" w14:textId="77777777" w:rsidR="00217A4B" w:rsidRPr="00217A4B" w:rsidRDefault="00217A4B" w:rsidP="00217A4B">
            <w:pPr>
              <w:jc w:val="left"/>
            </w:pPr>
            <w:r w:rsidRPr="00217A4B">
              <w:t>3,01</w:t>
            </w:r>
          </w:p>
        </w:tc>
      </w:tr>
      <w:tr w:rsidR="00217A4B" w:rsidRPr="00217A4B" w14:paraId="3ECD1419" w14:textId="77777777" w:rsidTr="00762FF3">
        <w:trPr>
          <w:trHeight w:val="300"/>
        </w:trPr>
        <w:tc>
          <w:tcPr>
            <w:tcW w:w="976" w:type="dxa"/>
            <w:noWrap/>
            <w:hideMark/>
          </w:tcPr>
          <w:p w14:paraId="793181DC" w14:textId="77777777" w:rsidR="00217A4B" w:rsidRPr="00217A4B" w:rsidRDefault="00217A4B" w:rsidP="00217A4B">
            <w:pPr>
              <w:jc w:val="left"/>
            </w:pPr>
            <w:r w:rsidRPr="00217A4B">
              <w:t>32,685</w:t>
            </w:r>
          </w:p>
        </w:tc>
        <w:tc>
          <w:tcPr>
            <w:tcW w:w="976" w:type="dxa"/>
            <w:noWrap/>
            <w:hideMark/>
          </w:tcPr>
          <w:p w14:paraId="7B4FC888" w14:textId="77777777" w:rsidR="00217A4B" w:rsidRPr="00217A4B" w:rsidRDefault="00217A4B" w:rsidP="00217A4B">
            <w:pPr>
              <w:jc w:val="left"/>
            </w:pPr>
            <w:r w:rsidRPr="00217A4B">
              <w:t>2,99</w:t>
            </w:r>
          </w:p>
        </w:tc>
      </w:tr>
      <w:tr w:rsidR="00217A4B" w:rsidRPr="00217A4B" w14:paraId="374691ED" w14:textId="77777777" w:rsidTr="00762FF3">
        <w:trPr>
          <w:trHeight w:val="300"/>
        </w:trPr>
        <w:tc>
          <w:tcPr>
            <w:tcW w:w="976" w:type="dxa"/>
            <w:noWrap/>
            <w:hideMark/>
          </w:tcPr>
          <w:p w14:paraId="5C88E550" w14:textId="77777777" w:rsidR="00217A4B" w:rsidRPr="00217A4B" w:rsidRDefault="00217A4B" w:rsidP="00217A4B">
            <w:pPr>
              <w:jc w:val="left"/>
            </w:pPr>
            <w:r w:rsidRPr="00217A4B">
              <w:t>32,806</w:t>
            </w:r>
          </w:p>
        </w:tc>
        <w:tc>
          <w:tcPr>
            <w:tcW w:w="976" w:type="dxa"/>
            <w:noWrap/>
            <w:hideMark/>
          </w:tcPr>
          <w:p w14:paraId="0AD20CED" w14:textId="77777777" w:rsidR="00217A4B" w:rsidRPr="00217A4B" w:rsidRDefault="00217A4B" w:rsidP="00217A4B">
            <w:pPr>
              <w:jc w:val="left"/>
            </w:pPr>
            <w:r w:rsidRPr="00217A4B">
              <w:t>2,95</w:t>
            </w:r>
          </w:p>
        </w:tc>
      </w:tr>
      <w:tr w:rsidR="00217A4B" w:rsidRPr="00217A4B" w14:paraId="4B731103" w14:textId="77777777" w:rsidTr="00762FF3">
        <w:trPr>
          <w:trHeight w:val="300"/>
        </w:trPr>
        <w:tc>
          <w:tcPr>
            <w:tcW w:w="976" w:type="dxa"/>
            <w:noWrap/>
            <w:hideMark/>
          </w:tcPr>
          <w:p w14:paraId="295902EC" w14:textId="77777777" w:rsidR="00217A4B" w:rsidRPr="00217A4B" w:rsidRDefault="00217A4B" w:rsidP="00217A4B">
            <w:pPr>
              <w:jc w:val="left"/>
            </w:pPr>
            <w:r w:rsidRPr="00217A4B">
              <w:t>32,928</w:t>
            </w:r>
          </w:p>
        </w:tc>
        <w:tc>
          <w:tcPr>
            <w:tcW w:w="976" w:type="dxa"/>
            <w:noWrap/>
            <w:hideMark/>
          </w:tcPr>
          <w:p w14:paraId="56D1D8B2" w14:textId="77777777" w:rsidR="00217A4B" w:rsidRPr="00217A4B" w:rsidRDefault="00217A4B" w:rsidP="00217A4B">
            <w:pPr>
              <w:jc w:val="left"/>
            </w:pPr>
            <w:r w:rsidRPr="00217A4B">
              <w:t>2,9</w:t>
            </w:r>
          </w:p>
        </w:tc>
      </w:tr>
      <w:tr w:rsidR="00217A4B" w:rsidRPr="00217A4B" w14:paraId="25355E34" w14:textId="77777777" w:rsidTr="00762FF3">
        <w:trPr>
          <w:trHeight w:val="300"/>
        </w:trPr>
        <w:tc>
          <w:tcPr>
            <w:tcW w:w="976" w:type="dxa"/>
            <w:noWrap/>
            <w:hideMark/>
          </w:tcPr>
          <w:p w14:paraId="18606C98" w14:textId="77777777" w:rsidR="00217A4B" w:rsidRPr="00217A4B" w:rsidRDefault="00217A4B" w:rsidP="00217A4B">
            <w:pPr>
              <w:jc w:val="left"/>
            </w:pPr>
            <w:r w:rsidRPr="00217A4B">
              <w:t>33,05</w:t>
            </w:r>
          </w:p>
        </w:tc>
        <w:tc>
          <w:tcPr>
            <w:tcW w:w="976" w:type="dxa"/>
            <w:noWrap/>
            <w:hideMark/>
          </w:tcPr>
          <w:p w14:paraId="4632C827" w14:textId="77777777" w:rsidR="00217A4B" w:rsidRPr="00217A4B" w:rsidRDefault="00217A4B" w:rsidP="00217A4B">
            <w:pPr>
              <w:jc w:val="left"/>
            </w:pPr>
            <w:r w:rsidRPr="00217A4B">
              <w:t>2,86</w:t>
            </w:r>
          </w:p>
        </w:tc>
      </w:tr>
      <w:tr w:rsidR="00217A4B" w:rsidRPr="00217A4B" w14:paraId="3EE118FF" w14:textId="77777777" w:rsidTr="00762FF3">
        <w:trPr>
          <w:trHeight w:val="300"/>
        </w:trPr>
        <w:tc>
          <w:tcPr>
            <w:tcW w:w="976" w:type="dxa"/>
            <w:noWrap/>
            <w:hideMark/>
          </w:tcPr>
          <w:p w14:paraId="0B6BC929" w14:textId="77777777" w:rsidR="00217A4B" w:rsidRPr="00217A4B" w:rsidRDefault="00217A4B" w:rsidP="00217A4B">
            <w:pPr>
              <w:jc w:val="left"/>
            </w:pPr>
            <w:r w:rsidRPr="00217A4B">
              <w:t>33,172</w:t>
            </w:r>
          </w:p>
        </w:tc>
        <w:tc>
          <w:tcPr>
            <w:tcW w:w="976" w:type="dxa"/>
            <w:noWrap/>
            <w:hideMark/>
          </w:tcPr>
          <w:p w14:paraId="4110DC52" w14:textId="77777777" w:rsidR="00217A4B" w:rsidRPr="00217A4B" w:rsidRDefault="00217A4B" w:rsidP="00217A4B">
            <w:pPr>
              <w:jc w:val="left"/>
            </w:pPr>
            <w:r w:rsidRPr="00217A4B">
              <w:t>2,815</w:t>
            </w:r>
          </w:p>
        </w:tc>
      </w:tr>
      <w:tr w:rsidR="00217A4B" w:rsidRPr="00217A4B" w14:paraId="6EBE7B17" w14:textId="77777777" w:rsidTr="00762FF3">
        <w:trPr>
          <w:trHeight w:val="300"/>
        </w:trPr>
        <w:tc>
          <w:tcPr>
            <w:tcW w:w="976" w:type="dxa"/>
            <w:noWrap/>
            <w:hideMark/>
          </w:tcPr>
          <w:p w14:paraId="5C88B4FE" w14:textId="77777777" w:rsidR="00217A4B" w:rsidRPr="00217A4B" w:rsidRDefault="00217A4B" w:rsidP="00217A4B">
            <w:pPr>
              <w:jc w:val="left"/>
            </w:pPr>
            <w:r w:rsidRPr="00217A4B">
              <w:t>33,293</w:t>
            </w:r>
          </w:p>
        </w:tc>
        <w:tc>
          <w:tcPr>
            <w:tcW w:w="976" w:type="dxa"/>
            <w:noWrap/>
            <w:hideMark/>
          </w:tcPr>
          <w:p w14:paraId="0394639F" w14:textId="77777777" w:rsidR="00217A4B" w:rsidRPr="00217A4B" w:rsidRDefault="00217A4B" w:rsidP="00217A4B">
            <w:pPr>
              <w:jc w:val="left"/>
            </w:pPr>
            <w:r w:rsidRPr="00217A4B">
              <w:t>2,79</w:t>
            </w:r>
          </w:p>
        </w:tc>
      </w:tr>
      <w:tr w:rsidR="00217A4B" w:rsidRPr="00217A4B" w14:paraId="30473247" w14:textId="77777777" w:rsidTr="00762FF3">
        <w:trPr>
          <w:trHeight w:val="300"/>
        </w:trPr>
        <w:tc>
          <w:tcPr>
            <w:tcW w:w="976" w:type="dxa"/>
            <w:noWrap/>
            <w:hideMark/>
          </w:tcPr>
          <w:p w14:paraId="1C850144" w14:textId="77777777" w:rsidR="00217A4B" w:rsidRPr="00217A4B" w:rsidRDefault="00217A4B" w:rsidP="00217A4B">
            <w:pPr>
              <w:jc w:val="left"/>
            </w:pPr>
            <w:r w:rsidRPr="00217A4B">
              <w:t>33,422</w:t>
            </w:r>
          </w:p>
        </w:tc>
        <w:tc>
          <w:tcPr>
            <w:tcW w:w="976" w:type="dxa"/>
            <w:noWrap/>
            <w:hideMark/>
          </w:tcPr>
          <w:p w14:paraId="358E545D" w14:textId="77777777" w:rsidR="00217A4B" w:rsidRPr="00217A4B" w:rsidRDefault="00217A4B" w:rsidP="00217A4B">
            <w:pPr>
              <w:jc w:val="left"/>
            </w:pPr>
            <w:r w:rsidRPr="00217A4B">
              <w:t>2,75</w:t>
            </w:r>
          </w:p>
        </w:tc>
      </w:tr>
      <w:tr w:rsidR="00217A4B" w:rsidRPr="00217A4B" w14:paraId="434865B7" w14:textId="77777777" w:rsidTr="00762FF3">
        <w:trPr>
          <w:trHeight w:val="300"/>
        </w:trPr>
        <w:tc>
          <w:tcPr>
            <w:tcW w:w="976" w:type="dxa"/>
            <w:noWrap/>
            <w:hideMark/>
          </w:tcPr>
          <w:p w14:paraId="36609400" w14:textId="77777777" w:rsidR="00217A4B" w:rsidRPr="00217A4B" w:rsidRDefault="00217A4B" w:rsidP="00217A4B">
            <w:pPr>
              <w:jc w:val="left"/>
            </w:pPr>
            <w:r w:rsidRPr="00217A4B">
              <w:t>33,544</w:t>
            </w:r>
          </w:p>
        </w:tc>
        <w:tc>
          <w:tcPr>
            <w:tcW w:w="976" w:type="dxa"/>
            <w:noWrap/>
            <w:hideMark/>
          </w:tcPr>
          <w:p w14:paraId="321AA568" w14:textId="77777777" w:rsidR="00217A4B" w:rsidRPr="00217A4B" w:rsidRDefault="00217A4B" w:rsidP="00217A4B">
            <w:pPr>
              <w:jc w:val="left"/>
            </w:pPr>
            <w:r w:rsidRPr="00217A4B">
              <w:t>2,68</w:t>
            </w:r>
          </w:p>
        </w:tc>
      </w:tr>
      <w:tr w:rsidR="00217A4B" w:rsidRPr="00217A4B" w14:paraId="2965A47F" w14:textId="77777777" w:rsidTr="00762FF3">
        <w:trPr>
          <w:trHeight w:val="300"/>
        </w:trPr>
        <w:tc>
          <w:tcPr>
            <w:tcW w:w="976" w:type="dxa"/>
            <w:noWrap/>
            <w:hideMark/>
          </w:tcPr>
          <w:p w14:paraId="4B72FCA4" w14:textId="77777777" w:rsidR="00217A4B" w:rsidRPr="00217A4B" w:rsidRDefault="00217A4B" w:rsidP="00217A4B">
            <w:pPr>
              <w:jc w:val="left"/>
            </w:pPr>
            <w:r w:rsidRPr="00217A4B">
              <w:t>33,748</w:t>
            </w:r>
          </w:p>
        </w:tc>
        <w:tc>
          <w:tcPr>
            <w:tcW w:w="976" w:type="dxa"/>
            <w:noWrap/>
            <w:hideMark/>
          </w:tcPr>
          <w:p w14:paraId="1552ED48" w14:textId="77777777" w:rsidR="00217A4B" w:rsidRPr="00217A4B" w:rsidRDefault="00217A4B" w:rsidP="00217A4B">
            <w:pPr>
              <w:jc w:val="left"/>
            </w:pPr>
            <w:r w:rsidRPr="00217A4B">
              <w:t>2,585</w:t>
            </w:r>
          </w:p>
        </w:tc>
      </w:tr>
      <w:tr w:rsidR="00217A4B" w:rsidRPr="00217A4B" w14:paraId="2483B247" w14:textId="77777777" w:rsidTr="00762FF3">
        <w:trPr>
          <w:trHeight w:val="300"/>
        </w:trPr>
        <w:tc>
          <w:tcPr>
            <w:tcW w:w="976" w:type="dxa"/>
            <w:noWrap/>
            <w:hideMark/>
          </w:tcPr>
          <w:p w14:paraId="3B645E99" w14:textId="77777777" w:rsidR="00217A4B" w:rsidRPr="00217A4B" w:rsidRDefault="00217A4B" w:rsidP="00217A4B">
            <w:pPr>
              <w:jc w:val="left"/>
            </w:pPr>
            <w:r w:rsidRPr="00217A4B">
              <w:t>33,87</w:t>
            </w:r>
          </w:p>
        </w:tc>
        <w:tc>
          <w:tcPr>
            <w:tcW w:w="976" w:type="dxa"/>
            <w:noWrap/>
            <w:hideMark/>
          </w:tcPr>
          <w:p w14:paraId="148DF1D8" w14:textId="77777777" w:rsidR="00217A4B" w:rsidRPr="00217A4B" w:rsidRDefault="00217A4B" w:rsidP="00217A4B">
            <w:pPr>
              <w:jc w:val="left"/>
            </w:pPr>
            <w:r w:rsidRPr="00217A4B">
              <w:t>2,5</w:t>
            </w:r>
          </w:p>
        </w:tc>
      </w:tr>
      <w:tr w:rsidR="00217A4B" w:rsidRPr="00217A4B" w14:paraId="0D4B3AB8" w14:textId="77777777" w:rsidTr="00762FF3">
        <w:trPr>
          <w:trHeight w:val="300"/>
        </w:trPr>
        <w:tc>
          <w:tcPr>
            <w:tcW w:w="976" w:type="dxa"/>
            <w:noWrap/>
            <w:hideMark/>
          </w:tcPr>
          <w:p w14:paraId="6B5B1A38" w14:textId="77777777" w:rsidR="00217A4B" w:rsidRPr="00217A4B" w:rsidRDefault="00217A4B" w:rsidP="00217A4B">
            <w:pPr>
              <w:jc w:val="left"/>
            </w:pPr>
            <w:r w:rsidRPr="00217A4B">
              <w:t>33,992</w:t>
            </w:r>
          </w:p>
        </w:tc>
        <w:tc>
          <w:tcPr>
            <w:tcW w:w="976" w:type="dxa"/>
            <w:noWrap/>
            <w:hideMark/>
          </w:tcPr>
          <w:p w14:paraId="2109BAAD" w14:textId="77777777" w:rsidR="00217A4B" w:rsidRPr="00217A4B" w:rsidRDefault="00217A4B" w:rsidP="00217A4B">
            <w:pPr>
              <w:jc w:val="left"/>
            </w:pPr>
            <w:r w:rsidRPr="00217A4B">
              <w:t>2,48</w:t>
            </w:r>
          </w:p>
        </w:tc>
      </w:tr>
      <w:tr w:rsidR="00217A4B" w:rsidRPr="00217A4B" w14:paraId="27C225EF" w14:textId="77777777" w:rsidTr="00762FF3">
        <w:trPr>
          <w:trHeight w:val="300"/>
        </w:trPr>
        <w:tc>
          <w:tcPr>
            <w:tcW w:w="976" w:type="dxa"/>
            <w:noWrap/>
            <w:hideMark/>
          </w:tcPr>
          <w:p w14:paraId="1A185D58" w14:textId="77777777" w:rsidR="00217A4B" w:rsidRPr="00217A4B" w:rsidRDefault="00217A4B" w:rsidP="00217A4B">
            <w:pPr>
              <w:jc w:val="left"/>
            </w:pPr>
            <w:r w:rsidRPr="00217A4B">
              <w:t>34,125</w:t>
            </w:r>
          </w:p>
        </w:tc>
        <w:tc>
          <w:tcPr>
            <w:tcW w:w="976" w:type="dxa"/>
            <w:noWrap/>
            <w:hideMark/>
          </w:tcPr>
          <w:p w14:paraId="33C1AACC" w14:textId="77777777" w:rsidR="00217A4B" w:rsidRPr="00217A4B" w:rsidRDefault="00217A4B" w:rsidP="00217A4B">
            <w:pPr>
              <w:jc w:val="left"/>
            </w:pPr>
            <w:r w:rsidRPr="00217A4B">
              <w:t>2,45</w:t>
            </w:r>
          </w:p>
        </w:tc>
      </w:tr>
      <w:tr w:rsidR="00217A4B" w:rsidRPr="00217A4B" w14:paraId="334173A7" w14:textId="77777777" w:rsidTr="00762FF3">
        <w:trPr>
          <w:trHeight w:val="300"/>
        </w:trPr>
        <w:tc>
          <w:tcPr>
            <w:tcW w:w="976" w:type="dxa"/>
            <w:noWrap/>
            <w:hideMark/>
          </w:tcPr>
          <w:p w14:paraId="5E3602C9" w14:textId="77777777" w:rsidR="00217A4B" w:rsidRPr="00217A4B" w:rsidRDefault="00217A4B" w:rsidP="00217A4B">
            <w:pPr>
              <w:jc w:val="left"/>
            </w:pPr>
            <w:r w:rsidRPr="00217A4B">
              <w:t>34,247</w:t>
            </w:r>
          </w:p>
        </w:tc>
        <w:tc>
          <w:tcPr>
            <w:tcW w:w="976" w:type="dxa"/>
            <w:noWrap/>
            <w:hideMark/>
          </w:tcPr>
          <w:p w14:paraId="5915C55D" w14:textId="77777777" w:rsidR="00217A4B" w:rsidRPr="00217A4B" w:rsidRDefault="00217A4B" w:rsidP="00217A4B">
            <w:pPr>
              <w:jc w:val="left"/>
            </w:pPr>
            <w:r w:rsidRPr="00217A4B">
              <w:t>2,425</w:t>
            </w:r>
          </w:p>
        </w:tc>
      </w:tr>
      <w:tr w:rsidR="00217A4B" w:rsidRPr="00217A4B" w14:paraId="64B1A486" w14:textId="77777777" w:rsidTr="00762FF3">
        <w:trPr>
          <w:trHeight w:val="300"/>
        </w:trPr>
        <w:tc>
          <w:tcPr>
            <w:tcW w:w="976" w:type="dxa"/>
            <w:noWrap/>
            <w:hideMark/>
          </w:tcPr>
          <w:p w14:paraId="70FE9299" w14:textId="77777777" w:rsidR="00217A4B" w:rsidRPr="00217A4B" w:rsidRDefault="00217A4B" w:rsidP="00217A4B">
            <w:pPr>
              <w:jc w:val="left"/>
            </w:pPr>
            <w:r w:rsidRPr="00217A4B">
              <w:t>34,368</w:t>
            </w:r>
          </w:p>
        </w:tc>
        <w:tc>
          <w:tcPr>
            <w:tcW w:w="976" w:type="dxa"/>
            <w:noWrap/>
            <w:hideMark/>
          </w:tcPr>
          <w:p w14:paraId="714AFBFA" w14:textId="77777777" w:rsidR="00217A4B" w:rsidRPr="00217A4B" w:rsidRDefault="00217A4B" w:rsidP="00217A4B">
            <w:pPr>
              <w:jc w:val="left"/>
            </w:pPr>
            <w:r w:rsidRPr="00217A4B">
              <w:t>2,43</w:t>
            </w:r>
          </w:p>
        </w:tc>
      </w:tr>
      <w:tr w:rsidR="00217A4B" w:rsidRPr="00217A4B" w14:paraId="629C4F8D" w14:textId="77777777" w:rsidTr="00762FF3">
        <w:trPr>
          <w:trHeight w:val="300"/>
        </w:trPr>
        <w:tc>
          <w:tcPr>
            <w:tcW w:w="976" w:type="dxa"/>
            <w:noWrap/>
            <w:hideMark/>
          </w:tcPr>
          <w:p w14:paraId="0E018884" w14:textId="77777777" w:rsidR="00217A4B" w:rsidRPr="00217A4B" w:rsidRDefault="00217A4B" w:rsidP="00217A4B">
            <w:pPr>
              <w:jc w:val="left"/>
            </w:pPr>
            <w:r w:rsidRPr="00217A4B">
              <w:t>34,49</w:t>
            </w:r>
          </w:p>
        </w:tc>
        <w:tc>
          <w:tcPr>
            <w:tcW w:w="976" w:type="dxa"/>
            <w:noWrap/>
            <w:hideMark/>
          </w:tcPr>
          <w:p w14:paraId="6BDEEFA4" w14:textId="77777777" w:rsidR="00217A4B" w:rsidRPr="00217A4B" w:rsidRDefault="00217A4B" w:rsidP="00217A4B">
            <w:pPr>
              <w:jc w:val="left"/>
            </w:pPr>
            <w:r w:rsidRPr="00217A4B">
              <w:t>2,46</w:t>
            </w:r>
          </w:p>
        </w:tc>
      </w:tr>
      <w:tr w:rsidR="00217A4B" w:rsidRPr="00217A4B" w14:paraId="7A3CC889" w14:textId="77777777" w:rsidTr="00762FF3">
        <w:trPr>
          <w:trHeight w:val="300"/>
        </w:trPr>
        <w:tc>
          <w:tcPr>
            <w:tcW w:w="976" w:type="dxa"/>
            <w:noWrap/>
            <w:hideMark/>
          </w:tcPr>
          <w:p w14:paraId="21A4C07F" w14:textId="77777777" w:rsidR="00217A4B" w:rsidRPr="00217A4B" w:rsidRDefault="00217A4B" w:rsidP="00217A4B">
            <w:pPr>
              <w:jc w:val="left"/>
            </w:pPr>
            <w:r w:rsidRPr="00217A4B">
              <w:t>34,612</w:t>
            </w:r>
          </w:p>
        </w:tc>
        <w:tc>
          <w:tcPr>
            <w:tcW w:w="976" w:type="dxa"/>
            <w:noWrap/>
            <w:hideMark/>
          </w:tcPr>
          <w:p w14:paraId="48798DAC" w14:textId="77777777" w:rsidR="00217A4B" w:rsidRPr="00217A4B" w:rsidRDefault="00217A4B" w:rsidP="00217A4B">
            <w:pPr>
              <w:jc w:val="left"/>
            </w:pPr>
            <w:r w:rsidRPr="00217A4B">
              <w:t>2,49</w:t>
            </w:r>
          </w:p>
        </w:tc>
      </w:tr>
      <w:tr w:rsidR="00217A4B" w:rsidRPr="00217A4B" w14:paraId="63CEE48B" w14:textId="77777777" w:rsidTr="00762FF3">
        <w:trPr>
          <w:trHeight w:val="300"/>
        </w:trPr>
        <w:tc>
          <w:tcPr>
            <w:tcW w:w="976" w:type="dxa"/>
            <w:noWrap/>
            <w:hideMark/>
          </w:tcPr>
          <w:p w14:paraId="08E633CC" w14:textId="77777777" w:rsidR="00217A4B" w:rsidRPr="00217A4B" w:rsidRDefault="00217A4B" w:rsidP="00217A4B">
            <w:pPr>
              <w:jc w:val="left"/>
            </w:pPr>
            <w:r w:rsidRPr="00217A4B">
              <w:t>34,733</w:t>
            </w:r>
          </w:p>
        </w:tc>
        <w:tc>
          <w:tcPr>
            <w:tcW w:w="976" w:type="dxa"/>
            <w:noWrap/>
            <w:hideMark/>
          </w:tcPr>
          <w:p w14:paraId="025DCEB0" w14:textId="77777777" w:rsidR="00217A4B" w:rsidRPr="00217A4B" w:rsidRDefault="00217A4B" w:rsidP="00217A4B">
            <w:pPr>
              <w:jc w:val="left"/>
            </w:pPr>
            <w:r w:rsidRPr="00217A4B">
              <w:t>2,48</w:t>
            </w:r>
          </w:p>
        </w:tc>
      </w:tr>
      <w:tr w:rsidR="00217A4B" w:rsidRPr="00217A4B" w14:paraId="7702B5C9" w14:textId="77777777" w:rsidTr="00762FF3">
        <w:trPr>
          <w:trHeight w:val="300"/>
        </w:trPr>
        <w:tc>
          <w:tcPr>
            <w:tcW w:w="976" w:type="dxa"/>
            <w:noWrap/>
            <w:hideMark/>
          </w:tcPr>
          <w:p w14:paraId="13228197" w14:textId="77777777" w:rsidR="00217A4B" w:rsidRPr="00217A4B" w:rsidRDefault="00217A4B" w:rsidP="00217A4B">
            <w:pPr>
              <w:jc w:val="left"/>
            </w:pPr>
            <w:r w:rsidRPr="00217A4B">
              <w:t>34,854</w:t>
            </w:r>
          </w:p>
        </w:tc>
        <w:tc>
          <w:tcPr>
            <w:tcW w:w="976" w:type="dxa"/>
            <w:noWrap/>
            <w:hideMark/>
          </w:tcPr>
          <w:p w14:paraId="2DD24736" w14:textId="77777777" w:rsidR="00217A4B" w:rsidRPr="00217A4B" w:rsidRDefault="00217A4B" w:rsidP="00217A4B">
            <w:pPr>
              <w:jc w:val="left"/>
            </w:pPr>
            <w:r w:rsidRPr="00217A4B">
              <w:t>2,515</w:t>
            </w:r>
          </w:p>
        </w:tc>
      </w:tr>
      <w:tr w:rsidR="00217A4B" w:rsidRPr="00217A4B" w14:paraId="77604FB5" w14:textId="77777777" w:rsidTr="00762FF3">
        <w:trPr>
          <w:trHeight w:val="300"/>
        </w:trPr>
        <w:tc>
          <w:tcPr>
            <w:tcW w:w="976" w:type="dxa"/>
            <w:noWrap/>
            <w:hideMark/>
          </w:tcPr>
          <w:p w14:paraId="3E04D1B0" w14:textId="77777777" w:rsidR="00217A4B" w:rsidRPr="00217A4B" w:rsidRDefault="00217A4B" w:rsidP="00217A4B">
            <w:pPr>
              <w:jc w:val="left"/>
            </w:pPr>
            <w:r w:rsidRPr="00217A4B">
              <w:t>35,06</w:t>
            </w:r>
          </w:p>
        </w:tc>
        <w:tc>
          <w:tcPr>
            <w:tcW w:w="976" w:type="dxa"/>
            <w:noWrap/>
            <w:hideMark/>
          </w:tcPr>
          <w:p w14:paraId="59ED158B" w14:textId="77777777" w:rsidR="00217A4B" w:rsidRPr="00217A4B" w:rsidRDefault="00217A4B" w:rsidP="00217A4B">
            <w:pPr>
              <w:jc w:val="left"/>
            </w:pPr>
            <w:r w:rsidRPr="00217A4B">
              <w:t>2,575</w:t>
            </w:r>
          </w:p>
        </w:tc>
      </w:tr>
      <w:tr w:rsidR="00217A4B" w:rsidRPr="00217A4B" w14:paraId="656C692A" w14:textId="77777777" w:rsidTr="00762FF3">
        <w:trPr>
          <w:trHeight w:val="300"/>
        </w:trPr>
        <w:tc>
          <w:tcPr>
            <w:tcW w:w="976" w:type="dxa"/>
            <w:noWrap/>
            <w:hideMark/>
          </w:tcPr>
          <w:p w14:paraId="44DEC744" w14:textId="77777777" w:rsidR="00217A4B" w:rsidRPr="00217A4B" w:rsidRDefault="00217A4B" w:rsidP="00217A4B">
            <w:pPr>
              <w:jc w:val="left"/>
            </w:pPr>
            <w:r w:rsidRPr="00217A4B">
              <w:t>35,182</w:t>
            </w:r>
          </w:p>
        </w:tc>
        <w:tc>
          <w:tcPr>
            <w:tcW w:w="976" w:type="dxa"/>
            <w:noWrap/>
            <w:hideMark/>
          </w:tcPr>
          <w:p w14:paraId="318F66ED" w14:textId="77777777" w:rsidR="00217A4B" w:rsidRPr="00217A4B" w:rsidRDefault="00217A4B" w:rsidP="00217A4B">
            <w:pPr>
              <w:jc w:val="left"/>
            </w:pPr>
            <w:r w:rsidRPr="00217A4B">
              <w:t>2,58</w:t>
            </w:r>
          </w:p>
        </w:tc>
      </w:tr>
      <w:tr w:rsidR="00217A4B" w:rsidRPr="00217A4B" w14:paraId="42673FC9" w14:textId="77777777" w:rsidTr="00762FF3">
        <w:trPr>
          <w:trHeight w:val="300"/>
        </w:trPr>
        <w:tc>
          <w:tcPr>
            <w:tcW w:w="976" w:type="dxa"/>
            <w:noWrap/>
            <w:hideMark/>
          </w:tcPr>
          <w:p w14:paraId="0B0B4CA6" w14:textId="77777777" w:rsidR="00217A4B" w:rsidRPr="00217A4B" w:rsidRDefault="00217A4B" w:rsidP="00217A4B">
            <w:pPr>
              <w:jc w:val="left"/>
            </w:pPr>
            <w:r w:rsidRPr="00217A4B">
              <w:t>35,304</w:t>
            </w:r>
          </w:p>
        </w:tc>
        <w:tc>
          <w:tcPr>
            <w:tcW w:w="976" w:type="dxa"/>
            <w:noWrap/>
            <w:hideMark/>
          </w:tcPr>
          <w:p w14:paraId="4B882E5B" w14:textId="77777777" w:rsidR="00217A4B" w:rsidRPr="00217A4B" w:rsidRDefault="00217A4B" w:rsidP="00217A4B">
            <w:pPr>
              <w:jc w:val="left"/>
            </w:pPr>
            <w:r w:rsidRPr="00217A4B">
              <w:t>2,56</w:t>
            </w:r>
          </w:p>
        </w:tc>
      </w:tr>
      <w:tr w:rsidR="00217A4B" w:rsidRPr="00217A4B" w14:paraId="34CCCCF8" w14:textId="77777777" w:rsidTr="00762FF3">
        <w:trPr>
          <w:trHeight w:val="300"/>
        </w:trPr>
        <w:tc>
          <w:tcPr>
            <w:tcW w:w="976" w:type="dxa"/>
            <w:noWrap/>
            <w:hideMark/>
          </w:tcPr>
          <w:p w14:paraId="0E06DCFC" w14:textId="77777777" w:rsidR="00217A4B" w:rsidRPr="00217A4B" w:rsidRDefault="00217A4B" w:rsidP="00217A4B">
            <w:pPr>
              <w:jc w:val="left"/>
            </w:pPr>
            <w:r w:rsidRPr="00217A4B">
              <w:t>35,43</w:t>
            </w:r>
          </w:p>
        </w:tc>
        <w:tc>
          <w:tcPr>
            <w:tcW w:w="976" w:type="dxa"/>
            <w:noWrap/>
            <w:hideMark/>
          </w:tcPr>
          <w:p w14:paraId="385876A8" w14:textId="77777777" w:rsidR="00217A4B" w:rsidRPr="00217A4B" w:rsidRDefault="00217A4B" w:rsidP="00217A4B">
            <w:pPr>
              <w:jc w:val="left"/>
            </w:pPr>
            <w:r w:rsidRPr="00217A4B">
              <w:t>2,52</w:t>
            </w:r>
          </w:p>
        </w:tc>
      </w:tr>
      <w:tr w:rsidR="00217A4B" w:rsidRPr="00217A4B" w14:paraId="6CB0FB45" w14:textId="77777777" w:rsidTr="00762FF3">
        <w:trPr>
          <w:trHeight w:val="300"/>
        </w:trPr>
        <w:tc>
          <w:tcPr>
            <w:tcW w:w="976" w:type="dxa"/>
            <w:noWrap/>
            <w:hideMark/>
          </w:tcPr>
          <w:p w14:paraId="2FE019F1" w14:textId="77777777" w:rsidR="00217A4B" w:rsidRPr="00217A4B" w:rsidRDefault="00217A4B" w:rsidP="00217A4B">
            <w:pPr>
              <w:jc w:val="left"/>
            </w:pPr>
            <w:r w:rsidRPr="00217A4B">
              <w:t>35,561</w:t>
            </w:r>
          </w:p>
        </w:tc>
        <w:tc>
          <w:tcPr>
            <w:tcW w:w="976" w:type="dxa"/>
            <w:noWrap/>
            <w:hideMark/>
          </w:tcPr>
          <w:p w14:paraId="434FEFD8" w14:textId="77777777" w:rsidR="00217A4B" w:rsidRPr="00217A4B" w:rsidRDefault="00217A4B" w:rsidP="00217A4B">
            <w:pPr>
              <w:jc w:val="left"/>
            </w:pPr>
            <w:r w:rsidRPr="00217A4B">
              <w:t>2,465</w:t>
            </w:r>
          </w:p>
        </w:tc>
      </w:tr>
      <w:tr w:rsidR="00217A4B" w:rsidRPr="00217A4B" w14:paraId="0ACA20C1" w14:textId="77777777" w:rsidTr="00762FF3">
        <w:trPr>
          <w:trHeight w:val="300"/>
        </w:trPr>
        <w:tc>
          <w:tcPr>
            <w:tcW w:w="976" w:type="dxa"/>
            <w:noWrap/>
            <w:hideMark/>
          </w:tcPr>
          <w:p w14:paraId="5CA4830C" w14:textId="77777777" w:rsidR="00217A4B" w:rsidRPr="00217A4B" w:rsidRDefault="00217A4B" w:rsidP="00217A4B">
            <w:pPr>
              <w:jc w:val="left"/>
            </w:pPr>
            <w:r w:rsidRPr="00217A4B">
              <w:t>35,69</w:t>
            </w:r>
          </w:p>
        </w:tc>
        <w:tc>
          <w:tcPr>
            <w:tcW w:w="976" w:type="dxa"/>
            <w:noWrap/>
            <w:hideMark/>
          </w:tcPr>
          <w:p w14:paraId="2E443C4D" w14:textId="77777777" w:rsidR="00217A4B" w:rsidRPr="00217A4B" w:rsidRDefault="00217A4B" w:rsidP="00217A4B">
            <w:pPr>
              <w:jc w:val="left"/>
            </w:pPr>
            <w:r w:rsidRPr="00217A4B">
              <w:t>2,465</w:t>
            </w:r>
          </w:p>
        </w:tc>
      </w:tr>
      <w:tr w:rsidR="00217A4B" w:rsidRPr="00217A4B" w14:paraId="12FFB1E9" w14:textId="77777777" w:rsidTr="00762FF3">
        <w:trPr>
          <w:trHeight w:val="300"/>
        </w:trPr>
        <w:tc>
          <w:tcPr>
            <w:tcW w:w="976" w:type="dxa"/>
            <w:noWrap/>
            <w:hideMark/>
          </w:tcPr>
          <w:p w14:paraId="07574A3C" w14:textId="77777777" w:rsidR="00217A4B" w:rsidRPr="00217A4B" w:rsidRDefault="00217A4B" w:rsidP="00217A4B">
            <w:pPr>
              <w:jc w:val="left"/>
            </w:pPr>
            <w:r w:rsidRPr="00217A4B">
              <w:t>35,812</w:t>
            </w:r>
          </w:p>
        </w:tc>
        <w:tc>
          <w:tcPr>
            <w:tcW w:w="976" w:type="dxa"/>
            <w:noWrap/>
            <w:hideMark/>
          </w:tcPr>
          <w:p w14:paraId="3AC7832A" w14:textId="77777777" w:rsidR="00217A4B" w:rsidRPr="00217A4B" w:rsidRDefault="00217A4B" w:rsidP="00217A4B">
            <w:pPr>
              <w:jc w:val="left"/>
            </w:pPr>
            <w:r w:rsidRPr="00217A4B">
              <w:t>2,405</w:t>
            </w:r>
          </w:p>
        </w:tc>
      </w:tr>
      <w:tr w:rsidR="00217A4B" w:rsidRPr="00217A4B" w14:paraId="742FD496" w14:textId="77777777" w:rsidTr="00762FF3">
        <w:trPr>
          <w:trHeight w:val="300"/>
        </w:trPr>
        <w:tc>
          <w:tcPr>
            <w:tcW w:w="976" w:type="dxa"/>
            <w:noWrap/>
            <w:hideMark/>
          </w:tcPr>
          <w:p w14:paraId="7658EE57" w14:textId="77777777" w:rsidR="00217A4B" w:rsidRPr="00217A4B" w:rsidRDefault="00217A4B" w:rsidP="00217A4B">
            <w:pPr>
              <w:jc w:val="left"/>
            </w:pPr>
            <w:r w:rsidRPr="00217A4B">
              <w:t>35,934</w:t>
            </w:r>
          </w:p>
        </w:tc>
        <w:tc>
          <w:tcPr>
            <w:tcW w:w="976" w:type="dxa"/>
            <w:noWrap/>
            <w:hideMark/>
          </w:tcPr>
          <w:p w14:paraId="4CBC705F" w14:textId="77777777" w:rsidR="00217A4B" w:rsidRPr="00217A4B" w:rsidRDefault="00217A4B" w:rsidP="00217A4B">
            <w:pPr>
              <w:jc w:val="left"/>
            </w:pPr>
            <w:r w:rsidRPr="00217A4B">
              <w:t>2,38</w:t>
            </w:r>
          </w:p>
        </w:tc>
      </w:tr>
      <w:tr w:rsidR="00217A4B" w:rsidRPr="00217A4B" w14:paraId="14E3F1E3" w14:textId="77777777" w:rsidTr="00762FF3">
        <w:trPr>
          <w:trHeight w:val="300"/>
        </w:trPr>
        <w:tc>
          <w:tcPr>
            <w:tcW w:w="976" w:type="dxa"/>
            <w:noWrap/>
            <w:hideMark/>
          </w:tcPr>
          <w:p w14:paraId="69FB63CB" w14:textId="77777777" w:rsidR="00217A4B" w:rsidRPr="00217A4B" w:rsidRDefault="00217A4B" w:rsidP="00217A4B">
            <w:pPr>
              <w:jc w:val="left"/>
            </w:pPr>
            <w:r w:rsidRPr="00217A4B">
              <w:t>36,055</w:t>
            </w:r>
          </w:p>
        </w:tc>
        <w:tc>
          <w:tcPr>
            <w:tcW w:w="976" w:type="dxa"/>
            <w:noWrap/>
            <w:hideMark/>
          </w:tcPr>
          <w:p w14:paraId="6C3052C3" w14:textId="77777777" w:rsidR="00217A4B" w:rsidRPr="00217A4B" w:rsidRDefault="00217A4B" w:rsidP="00217A4B">
            <w:pPr>
              <w:jc w:val="left"/>
            </w:pPr>
            <w:r w:rsidRPr="00217A4B">
              <w:t>2,345</w:t>
            </w:r>
          </w:p>
        </w:tc>
      </w:tr>
      <w:tr w:rsidR="00217A4B" w:rsidRPr="00217A4B" w14:paraId="505BF82A" w14:textId="77777777" w:rsidTr="00762FF3">
        <w:trPr>
          <w:trHeight w:val="300"/>
        </w:trPr>
        <w:tc>
          <w:tcPr>
            <w:tcW w:w="976" w:type="dxa"/>
            <w:noWrap/>
            <w:hideMark/>
          </w:tcPr>
          <w:p w14:paraId="07C34C70" w14:textId="77777777" w:rsidR="00217A4B" w:rsidRPr="00217A4B" w:rsidRDefault="00217A4B" w:rsidP="00217A4B">
            <w:pPr>
              <w:jc w:val="left"/>
            </w:pPr>
            <w:r w:rsidRPr="00217A4B">
              <w:t>36,177</w:t>
            </w:r>
          </w:p>
        </w:tc>
        <w:tc>
          <w:tcPr>
            <w:tcW w:w="976" w:type="dxa"/>
            <w:noWrap/>
            <w:hideMark/>
          </w:tcPr>
          <w:p w14:paraId="6A58164A" w14:textId="77777777" w:rsidR="00217A4B" w:rsidRPr="00217A4B" w:rsidRDefault="00217A4B" w:rsidP="00217A4B">
            <w:pPr>
              <w:jc w:val="left"/>
            </w:pPr>
            <w:r w:rsidRPr="00217A4B">
              <w:t>2,325</w:t>
            </w:r>
          </w:p>
        </w:tc>
      </w:tr>
      <w:tr w:rsidR="00217A4B" w:rsidRPr="00217A4B" w14:paraId="4883E6D6" w14:textId="77777777" w:rsidTr="00762FF3">
        <w:trPr>
          <w:trHeight w:val="300"/>
        </w:trPr>
        <w:tc>
          <w:tcPr>
            <w:tcW w:w="976" w:type="dxa"/>
            <w:noWrap/>
            <w:hideMark/>
          </w:tcPr>
          <w:p w14:paraId="734C3095" w14:textId="77777777" w:rsidR="00217A4B" w:rsidRPr="00217A4B" w:rsidRDefault="00217A4B" w:rsidP="00217A4B">
            <w:pPr>
              <w:jc w:val="left"/>
            </w:pPr>
            <w:r w:rsidRPr="00217A4B">
              <w:t>36,382</w:t>
            </w:r>
          </w:p>
        </w:tc>
        <w:tc>
          <w:tcPr>
            <w:tcW w:w="976" w:type="dxa"/>
            <w:noWrap/>
            <w:hideMark/>
          </w:tcPr>
          <w:p w14:paraId="4CF0AF5A" w14:textId="77777777" w:rsidR="00217A4B" w:rsidRPr="00217A4B" w:rsidRDefault="00217A4B" w:rsidP="00217A4B">
            <w:pPr>
              <w:jc w:val="left"/>
            </w:pPr>
            <w:r w:rsidRPr="00217A4B">
              <w:t>2,28</w:t>
            </w:r>
          </w:p>
        </w:tc>
      </w:tr>
      <w:tr w:rsidR="00217A4B" w:rsidRPr="00217A4B" w14:paraId="40638BFA" w14:textId="77777777" w:rsidTr="00762FF3">
        <w:trPr>
          <w:trHeight w:val="300"/>
        </w:trPr>
        <w:tc>
          <w:tcPr>
            <w:tcW w:w="976" w:type="dxa"/>
            <w:noWrap/>
            <w:hideMark/>
          </w:tcPr>
          <w:p w14:paraId="073B831A" w14:textId="77777777" w:rsidR="00217A4B" w:rsidRPr="00217A4B" w:rsidRDefault="00217A4B" w:rsidP="00217A4B">
            <w:pPr>
              <w:jc w:val="left"/>
            </w:pPr>
            <w:r w:rsidRPr="00217A4B">
              <w:t>36,504</w:t>
            </w:r>
          </w:p>
        </w:tc>
        <w:tc>
          <w:tcPr>
            <w:tcW w:w="976" w:type="dxa"/>
            <w:noWrap/>
            <w:hideMark/>
          </w:tcPr>
          <w:p w14:paraId="11212A61" w14:textId="77777777" w:rsidR="00217A4B" w:rsidRPr="00217A4B" w:rsidRDefault="00217A4B" w:rsidP="00217A4B">
            <w:pPr>
              <w:jc w:val="left"/>
            </w:pPr>
            <w:r w:rsidRPr="00217A4B">
              <w:t>2,25</w:t>
            </w:r>
          </w:p>
        </w:tc>
      </w:tr>
      <w:tr w:rsidR="00217A4B" w:rsidRPr="00217A4B" w14:paraId="1FB62111" w14:textId="77777777" w:rsidTr="00762FF3">
        <w:trPr>
          <w:trHeight w:val="300"/>
        </w:trPr>
        <w:tc>
          <w:tcPr>
            <w:tcW w:w="976" w:type="dxa"/>
            <w:noWrap/>
            <w:hideMark/>
          </w:tcPr>
          <w:p w14:paraId="45FDCD43" w14:textId="77777777" w:rsidR="00217A4B" w:rsidRPr="00217A4B" w:rsidRDefault="00217A4B" w:rsidP="00217A4B">
            <w:pPr>
              <w:jc w:val="left"/>
            </w:pPr>
            <w:r w:rsidRPr="00217A4B">
              <w:t>36,626</w:t>
            </w:r>
          </w:p>
        </w:tc>
        <w:tc>
          <w:tcPr>
            <w:tcW w:w="976" w:type="dxa"/>
            <w:noWrap/>
            <w:hideMark/>
          </w:tcPr>
          <w:p w14:paraId="34B85C35" w14:textId="77777777" w:rsidR="00217A4B" w:rsidRPr="00217A4B" w:rsidRDefault="00217A4B" w:rsidP="00217A4B">
            <w:pPr>
              <w:jc w:val="left"/>
            </w:pPr>
            <w:r w:rsidRPr="00217A4B">
              <w:t>2,195</w:t>
            </w:r>
          </w:p>
        </w:tc>
      </w:tr>
      <w:tr w:rsidR="00217A4B" w:rsidRPr="00217A4B" w14:paraId="0EEAF375" w14:textId="77777777" w:rsidTr="00762FF3">
        <w:trPr>
          <w:trHeight w:val="300"/>
        </w:trPr>
        <w:tc>
          <w:tcPr>
            <w:tcW w:w="976" w:type="dxa"/>
            <w:noWrap/>
            <w:hideMark/>
          </w:tcPr>
          <w:p w14:paraId="291F4B6A" w14:textId="77777777" w:rsidR="00217A4B" w:rsidRPr="00217A4B" w:rsidRDefault="00217A4B" w:rsidP="00217A4B">
            <w:pPr>
              <w:jc w:val="left"/>
            </w:pPr>
            <w:r w:rsidRPr="00217A4B">
              <w:t>36,748</w:t>
            </w:r>
          </w:p>
        </w:tc>
        <w:tc>
          <w:tcPr>
            <w:tcW w:w="976" w:type="dxa"/>
            <w:noWrap/>
            <w:hideMark/>
          </w:tcPr>
          <w:p w14:paraId="309CEADD" w14:textId="77777777" w:rsidR="00217A4B" w:rsidRPr="00217A4B" w:rsidRDefault="00217A4B" w:rsidP="00217A4B">
            <w:pPr>
              <w:jc w:val="left"/>
            </w:pPr>
            <w:r w:rsidRPr="00217A4B">
              <w:t>2,13</w:t>
            </w:r>
          </w:p>
        </w:tc>
      </w:tr>
      <w:tr w:rsidR="00217A4B" w:rsidRPr="00217A4B" w14:paraId="37053C2E" w14:textId="77777777" w:rsidTr="00762FF3">
        <w:trPr>
          <w:trHeight w:val="300"/>
        </w:trPr>
        <w:tc>
          <w:tcPr>
            <w:tcW w:w="976" w:type="dxa"/>
            <w:noWrap/>
            <w:hideMark/>
          </w:tcPr>
          <w:p w14:paraId="668A9ACE" w14:textId="77777777" w:rsidR="00217A4B" w:rsidRPr="00217A4B" w:rsidRDefault="00217A4B" w:rsidP="00217A4B">
            <w:pPr>
              <w:jc w:val="left"/>
            </w:pPr>
            <w:r w:rsidRPr="00217A4B">
              <w:t>36,87</w:t>
            </w:r>
          </w:p>
        </w:tc>
        <w:tc>
          <w:tcPr>
            <w:tcW w:w="976" w:type="dxa"/>
            <w:noWrap/>
            <w:hideMark/>
          </w:tcPr>
          <w:p w14:paraId="6E61BFBA" w14:textId="77777777" w:rsidR="00217A4B" w:rsidRPr="00217A4B" w:rsidRDefault="00217A4B" w:rsidP="00217A4B">
            <w:pPr>
              <w:jc w:val="left"/>
            </w:pPr>
            <w:r w:rsidRPr="00217A4B">
              <w:t>2,06</w:t>
            </w:r>
          </w:p>
        </w:tc>
      </w:tr>
      <w:tr w:rsidR="00217A4B" w:rsidRPr="00217A4B" w14:paraId="22AF1184" w14:textId="77777777" w:rsidTr="00762FF3">
        <w:trPr>
          <w:trHeight w:val="300"/>
        </w:trPr>
        <w:tc>
          <w:tcPr>
            <w:tcW w:w="976" w:type="dxa"/>
            <w:noWrap/>
            <w:hideMark/>
          </w:tcPr>
          <w:p w14:paraId="5EE2830E" w14:textId="77777777" w:rsidR="00217A4B" w:rsidRPr="00217A4B" w:rsidRDefault="00217A4B" w:rsidP="00217A4B">
            <w:pPr>
              <w:jc w:val="left"/>
            </w:pPr>
            <w:r w:rsidRPr="00217A4B">
              <w:t>36,99</w:t>
            </w:r>
          </w:p>
        </w:tc>
        <w:tc>
          <w:tcPr>
            <w:tcW w:w="976" w:type="dxa"/>
            <w:noWrap/>
            <w:hideMark/>
          </w:tcPr>
          <w:p w14:paraId="32CAA1D4" w14:textId="77777777" w:rsidR="00217A4B" w:rsidRPr="00217A4B" w:rsidRDefault="00217A4B" w:rsidP="00217A4B">
            <w:pPr>
              <w:jc w:val="left"/>
            </w:pPr>
            <w:r w:rsidRPr="00217A4B">
              <w:t>1,98</w:t>
            </w:r>
          </w:p>
        </w:tc>
      </w:tr>
      <w:tr w:rsidR="00217A4B" w:rsidRPr="00217A4B" w14:paraId="43B9A2E5" w14:textId="77777777" w:rsidTr="00762FF3">
        <w:trPr>
          <w:trHeight w:val="300"/>
        </w:trPr>
        <w:tc>
          <w:tcPr>
            <w:tcW w:w="976" w:type="dxa"/>
            <w:noWrap/>
            <w:hideMark/>
          </w:tcPr>
          <w:p w14:paraId="313FC414" w14:textId="77777777" w:rsidR="00217A4B" w:rsidRPr="00217A4B" w:rsidRDefault="00217A4B" w:rsidP="00217A4B">
            <w:pPr>
              <w:jc w:val="left"/>
            </w:pPr>
            <w:r w:rsidRPr="00217A4B">
              <w:t>37,112</w:t>
            </w:r>
          </w:p>
        </w:tc>
        <w:tc>
          <w:tcPr>
            <w:tcW w:w="976" w:type="dxa"/>
            <w:noWrap/>
            <w:hideMark/>
          </w:tcPr>
          <w:p w14:paraId="765205E9" w14:textId="77777777" w:rsidR="00217A4B" w:rsidRPr="00217A4B" w:rsidRDefault="00217A4B" w:rsidP="00217A4B">
            <w:pPr>
              <w:jc w:val="left"/>
            </w:pPr>
            <w:r w:rsidRPr="00217A4B">
              <w:t>1,98</w:t>
            </w:r>
          </w:p>
        </w:tc>
      </w:tr>
      <w:tr w:rsidR="00217A4B" w:rsidRPr="00217A4B" w14:paraId="55B2EF19" w14:textId="77777777" w:rsidTr="00762FF3">
        <w:trPr>
          <w:trHeight w:val="300"/>
        </w:trPr>
        <w:tc>
          <w:tcPr>
            <w:tcW w:w="976" w:type="dxa"/>
            <w:noWrap/>
            <w:hideMark/>
          </w:tcPr>
          <w:p w14:paraId="43AB10B8" w14:textId="77777777" w:rsidR="00217A4B" w:rsidRPr="00217A4B" w:rsidRDefault="00217A4B" w:rsidP="00217A4B">
            <w:pPr>
              <w:jc w:val="left"/>
            </w:pPr>
            <w:r w:rsidRPr="00217A4B">
              <w:t>37,234</w:t>
            </w:r>
          </w:p>
        </w:tc>
        <w:tc>
          <w:tcPr>
            <w:tcW w:w="976" w:type="dxa"/>
            <w:noWrap/>
            <w:hideMark/>
          </w:tcPr>
          <w:p w14:paraId="14AD4168" w14:textId="77777777" w:rsidR="00217A4B" w:rsidRPr="00217A4B" w:rsidRDefault="00217A4B" w:rsidP="00217A4B">
            <w:pPr>
              <w:jc w:val="left"/>
            </w:pPr>
            <w:r w:rsidRPr="00217A4B">
              <w:t>1,945</w:t>
            </w:r>
          </w:p>
        </w:tc>
      </w:tr>
      <w:tr w:rsidR="00217A4B" w:rsidRPr="00217A4B" w14:paraId="2C2242D1" w14:textId="77777777" w:rsidTr="00762FF3">
        <w:trPr>
          <w:trHeight w:val="300"/>
        </w:trPr>
        <w:tc>
          <w:tcPr>
            <w:tcW w:w="976" w:type="dxa"/>
            <w:noWrap/>
            <w:hideMark/>
          </w:tcPr>
          <w:p w14:paraId="4C8B7463" w14:textId="77777777" w:rsidR="00217A4B" w:rsidRPr="00217A4B" w:rsidRDefault="00217A4B" w:rsidP="00217A4B">
            <w:pPr>
              <w:jc w:val="left"/>
            </w:pPr>
            <w:r w:rsidRPr="00217A4B">
              <w:t>37,356</w:t>
            </w:r>
          </w:p>
        </w:tc>
        <w:tc>
          <w:tcPr>
            <w:tcW w:w="976" w:type="dxa"/>
            <w:noWrap/>
            <w:hideMark/>
          </w:tcPr>
          <w:p w14:paraId="1CFCDFCB" w14:textId="77777777" w:rsidR="00217A4B" w:rsidRPr="00217A4B" w:rsidRDefault="00217A4B" w:rsidP="00217A4B">
            <w:pPr>
              <w:jc w:val="left"/>
            </w:pPr>
            <w:r w:rsidRPr="00217A4B">
              <w:t>1,905</w:t>
            </w:r>
          </w:p>
        </w:tc>
      </w:tr>
      <w:tr w:rsidR="00217A4B" w:rsidRPr="00217A4B" w14:paraId="593BB6EA" w14:textId="77777777" w:rsidTr="00762FF3">
        <w:trPr>
          <w:trHeight w:val="300"/>
        </w:trPr>
        <w:tc>
          <w:tcPr>
            <w:tcW w:w="976" w:type="dxa"/>
            <w:noWrap/>
            <w:hideMark/>
          </w:tcPr>
          <w:p w14:paraId="396A1E1F" w14:textId="77777777" w:rsidR="00217A4B" w:rsidRPr="00217A4B" w:rsidRDefault="00217A4B" w:rsidP="00217A4B">
            <w:pPr>
              <w:jc w:val="left"/>
            </w:pPr>
            <w:r w:rsidRPr="00217A4B">
              <w:t>37,478</w:t>
            </w:r>
          </w:p>
        </w:tc>
        <w:tc>
          <w:tcPr>
            <w:tcW w:w="976" w:type="dxa"/>
            <w:noWrap/>
            <w:hideMark/>
          </w:tcPr>
          <w:p w14:paraId="37126F11" w14:textId="77777777" w:rsidR="00217A4B" w:rsidRPr="00217A4B" w:rsidRDefault="00217A4B" w:rsidP="00217A4B">
            <w:pPr>
              <w:jc w:val="left"/>
            </w:pPr>
            <w:r w:rsidRPr="00217A4B">
              <w:t>1,89</w:t>
            </w:r>
          </w:p>
        </w:tc>
      </w:tr>
      <w:tr w:rsidR="00217A4B" w:rsidRPr="00217A4B" w14:paraId="0ED63301" w14:textId="77777777" w:rsidTr="00762FF3">
        <w:trPr>
          <w:trHeight w:val="300"/>
        </w:trPr>
        <w:tc>
          <w:tcPr>
            <w:tcW w:w="976" w:type="dxa"/>
            <w:noWrap/>
            <w:hideMark/>
          </w:tcPr>
          <w:p w14:paraId="62E523BF" w14:textId="77777777" w:rsidR="00217A4B" w:rsidRPr="00217A4B" w:rsidRDefault="00217A4B" w:rsidP="00217A4B">
            <w:pPr>
              <w:jc w:val="left"/>
            </w:pPr>
            <w:r w:rsidRPr="00217A4B">
              <w:t>37,683</w:t>
            </w:r>
          </w:p>
        </w:tc>
        <w:tc>
          <w:tcPr>
            <w:tcW w:w="976" w:type="dxa"/>
            <w:noWrap/>
            <w:hideMark/>
          </w:tcPr>
          <w:p w14:paraId="0B993014" w14:textId="77777777" w:rsidR="00217A4B" w:rsidRPr="00217A4B" w:rsidRDefault="00217A4B" w:rsidP="00217A4B">
            <w:pPr>
              <w:jc w:val="left"/>
            </w:pPr>
            <w:r w:rsidRPr="00217A4B">
              <w:t>1,925</w:t>
            </w:r>
          </w:p>
        </w:tc>
      </w:tr>
      <w:tr w:rsidR="00217A4B" w:rsidRPr="00217A4B" w14:paraId="41CA5550" w14:textId="77777777" w:rsidTr="00762FF3">
        <w:trPr>
          <w:trHeight w:val="300"/>
        </w:trPr>
        <w:tc>
          <w:tcPr>
            <w:tcW w:w="976" w:type="dxa"/>
            <w:noWrap/>
            <w:hideMark/>
          </w:tcPr>
          <w:p w14:paraId="4A6F68A2" w14:textId="77777777" w:rsidR="00217A4B" w:rsidRPr="00217A4B" w:rsidRDefault="00217A4B" w:rsidP="00217A4B">
            <w:pPr>
              <w:jc w:val="left"/>
            </w:pPr>
            <w:r w:rsidRPr="00217A4B">
              <w:t>37,804</w:t>
            </w:r>
          </w:p>
        </w:tc>
        <w:tc>
          <w:tcPr>
            <w:tcW w:w="976" w:type="dxa"/>
            <w:noWrap/>
            <w:hideMark/>
          </w:tcPr>
          <w:p w14:paraId="2F0DDC54" w14:textId="77777777" w:rsidR="00217A4B" w:rsidRPr="00217A4B" w:rsidRDefault="00217A4B" w:rsidP="00217A4B">
            <w:pPr>
              <w:jc w:val="left"/>
            </w:pPr>
            <w:r w:rsidRPr="00217A4B">
              <w:t>1,935</w:t>
            </w:r>
          </w:p>
        </w:tc>
      </w:tr>
      <w:tr w:rsidR="00217A4B" w:rsidRPr="00217A4B" w14:paraId="6443AE51" w14:textId="77777777" w:rsidTr="00762FF3">
        <w:trPr>
          <w:trHeight w:val="300"/>
        </w:trPr>
        <w:tc>
          <w:tcPr>
            <w:tcW w:w="976" w:type="dxa"/>
            <w:noWrap/>
            <w:hideMark/>
          </w:tcPr>
          <w:p w14:paraId="0A37ACE4" w14:textId="77777777" w:rsidR="00217A4B" w:rsidRPr="00217A4B" w:rsidRDefault="00217A4B" w:rsidP="00217A4B">
            <w:pPr>
              <w:jc w:val="left"/>
            </w:pPr>
            <w:r w:rsidRPr="00217A4B">
              <w:t>37,926</w:t>
            </w:r>
          </w:p>
        </w:tc>
        <w:tc>
          <w:tcPr>
            <w:tcW w:w="976" w:type="dxa"/>
            <w:noWrap/>
            <w:hideMark/>
          </w:tcPr>
          <w:p w14:paraId="14F05D9B" w14:textId="77777777" w:rsidR="00217A4B" w:rsidRPr="00217A4B" w:rsidRDefault="00217A4B" w:rsidP="00217A4B">
            <w:pPr>
              <w:jc w:val="left"/>
            </w:pPr>
            <w:r w:rsidRPr="00217A4B">
              <w:t>1,955</w:t>
            </w:r>
          </w:p>
        </w:tc>
      </w:tr>
      <w:tr w:rsidR="00217A4B" w:rsidRPr="00217A4B" w14:paraId="51486E9D" w14:textId="77777777" w:rsidTr="00762FF3">
        <w:trPr>
          <w:trHeight w:val="300"/>
        </w:trPr>
        <w:tc>
          <w:tcPr>
            <w:tcW w:w="976" w:type="dxa"/>
            <w:noWrap/>
            <w:hideMark/>
          </w:tcPr>
          <w:p w14:paraId="13833D4F" w14:textId="77777777" w:rsidR="00217A4B" w:rsidRPr="00217A4B" w:rsidRDefault="00217A4B" w:rsidP="00217A4B">
            <w:pPr>
              <w:jc w:val="left"/>
            </w:pPr>
            <w:r w:rsidRPr="00217A4B">
              <w:t>38,055</w:t>
            </w:r>
          </w:p>
        </w:tc>
        <w:tc>
          <w:tcPr>
            <w:tcW w:w="976" w:type="dxa"/>
            <w:noWrap/>
            <w:hideMark/>
          </w:tcPr>
          <w:p w14:paraId="2CD3B80C" w14:textId="77777777" w:rsidR="00217A4B" w:rsidRPr="00217A4B" w:rsidRDefault="00217A4B" w:rsidP="00217A4B">
            <w:pPr>
              <w:jc w:val="left"/>
            </w:pPr>
            <w:r w:rsidRPr="00217A4B">
              <w:t>1,99</w:t>
            </w:r>
          </w:p>
        </w:tc>
      </w:tr>
      <w:tr w:rsidR="00217A4B" w:rsidRPr="00217A4B" w14:paraId="4937606C" w14:textId="77777777" w:rsidTr="00762FF3">
        <w:trPr>
          <w:trHeight w:val="300"/>
        </w:trPr>
        <w:tc>
          <w:tcPr>
            <w:tcW w:w="976" w:type="dxa"/>
            <w:noWrap/>
            <w:hideMark/>
          </w:tcPr>
          <w:p w14:paraId="62C85719" w14:textId="77777777" w:rsidR="00217A4B" w:rsidRPr="00217A4B" w:rsidRDefault="00217A4B" w:rsidP="00217A4B">
            <w:pPr>
              <w:jc w:val="left"/>
            </w:pPr>
            <w:r w:rsidRPr="00217A4B">
              <w:t>38,187</w:t>
            </w:r>
          </w:p>
        </w:tc>
        <w:tc>
          <w:tcPr>
            <w:tcW w:w="976" w:type="dxa"/>
            <w:noWrap/>
            <w:hideMark/>
          </w:tcPr>
          <w:p w14:paraId="3AC240A9" w14:textId="77777777" w:rsidR="00217A4B" w:rsidRPr="00217A4B" w:rsidRDefault="00217A4B" w:rsidP="00217A4B">
            <w:pPr>
              <w:jc w:val="left"/>
            </w:pPr>
            <w:r w:rsidRPr="00217A4B">
              <w:t>1,99</w:t>
            </w:r>
          </w:p>
        </w:tc>
      </w:tr>
      <w:tr w:rsidR="00217A4B" w:rsidRPr="00217A4B" w14:paraId="3613AB40" w14:textId="77777777" w:rsidTr="00762FF3">
        <w:trPr>
          <w:trHeight w:val="300"/>
        </w:trPr>
        <w:tc>
          <w:tcPr>
            <w:tcW w:w="976" w:type="dxa"/>
            <w:noWrap/>
            <w:hideMark/>
          </w:tcPr>
          <w:p w14:paraId="6C7ADE95" w14:textId="77777777" w:rsidR="00217A4B" w:rsidRPr="00217A4B" w:rsidRDefault="00217A4B" w:rsidP="00217A4B">
            <w:pPr>
              <w:jc w:val="left"/>
            </w:pPr>
            <w:r w:rsidRPr="00217A4B">
              <w:t>38,309</w:t>
            </w:r>
          </w:p>
        </w:tc>
        <w:tc>
          <w:tcPr>
            <w:tcW w:w="976" w:type="dxa"/>
            <w:noWrap/>
            <w:hideMark/>
          </w:tcPr>
          <w:p w14:paraId="40B9E1AE" w14:textId="77777777" w:rsidR="00217A4B" w:rsidRPr="00217A4B" w:rsidRDefault="00217A4B" w:rsidP="00217A4B">
            <w:pPr>
              <w:jc w:val="left"/>
            </w:pPr>
            <w:r w:rsidRPr="00217A4B">
              <w:t>2,01</w:t>
            </w:r>
          </w:p>
        </w:tc>
      </w:tr>
      <w:tr w:rsidR="00217A4B" w:rsidRPr="00217A4B" w14:paraId="3AE5B919" w14:textId="77777777" w:rsidTr="00762FF3">
        <w:trPr>
          <w:trHeight w:val="300"/>
        </w:trPr>
        <w:tc>
          <w:tcPr>
            <w:tcW w:w="976" w:type="dxa"/>
            <w:noWrap/>
            <w:hideMark/>
          </w:tcPr>
          <w:p w14:paraId="2B9D8454" w14:textId="77777777" w:rsidR="00217A4B" w:rsidRPr="00217A4B" w:rsidRDefault="00217A4B" w:rsidP="00217A4B">
            <w:pPr>
              <w:jc w:val="left"/>
            </w:pPr>
            <w:r w:rsidRPr="00217A4B">
              <w:t>38,431</w:t>
            </w:r>
          </w:p>
        </w:tc>
        <w:tc>
          <w:tcPr>
            <w:tcW w:w="976" w:type="dxa"/>
            <w:noWrap/>
            <w:hideMark/>
          </w:tcPr>
          <w:p w14:paraId="54EA4855" w14:textId="77777777" w:rsidR="00217A4B" w:rsidRPr="00217A4B" w:rsidRDefault="00217A4B" w:rsidP="00217A4B">
            <w:pPr>
              <w:jc w:val="left"/>
            </w:pPr>
            <w:r w:rsidRPr="00217A4B">
              <w:t>2,035</w:t>
            </w:r>
          </w:p>
        </w:tc>
      </w:tr>
      <w:tr w:rsidR="00217A4B" w:rsidRPr="00217A4B" w14:paraId="53F635FC" w14:textId="77777777" w:rsidTr="00762FF3">
        <w:trPr>
          <w:trHeight w:val="300"/>
        </w:trPr>
        <w:tc>
          <w:tcPr>
            <w:tcW w:w="976" w:type="dxa"/>
            <w:noWrap/>
            <w:hideMark/>
          </w:tcPr>
          <w:p w14:paraId="19FAD438" w14:textId="77777777" w:rsidR="00217A4B" w:rsidRPr="00217A4B" w:rsidRDefault="00217A4B" w:rsidP="00217A4B">
            <w:pPr>
              <w:jc w:val="left"/>
            </w:pPr>
            <w:r w:rsidRPr="00217A4B">
              <w:t>38,552</w:t>
            </w:r>
          </w:p>
        </w:tc>
        <w:tc>
          <w:tcPr>
            <w:tcW w:w="976" w:type="dxa"/>
            <w:noWrap/>
            <w:hideMark/>
          </w:tcPr>
          <w:p w14:paraId="46AC1D8B" w14:textId="77777777" w:rsidR="00217A4B" w:rsidRPr="00217A4B" w:rsidRDefault="00217A4B" w:rsidP="00217A4B">
            <w:pPr>
              <w:jc w:val="left"/>
            </w:pPr>
            <w:r w:rsidRPr="00217A4B">
              <w:t>2,04</w:t>
            </w:r>
          </w:p>
        </w:tc>
      </w:tr>
      <w:tr w:rsidR="00217A4B" w:rsidRPr="00217A4B" w14:paraId="3DBBDCA1" w14:textId="77777777" w:rsidTr="00762FF3">
        <w:trPr>
          <w:trHeight w:val="300"/>
        </w:trPr>
        <w:tc>
          <w:tcPr>
            <w:tcW w:w="976" w:type="dxa"/>
            <w:noWrap/>
            <w:hideMark/>
          </w:tcPr>
          <w:p w14:paraId="2781F23E" w14:textId="77777777" w:rsidR="00217A4B" w:rsidRPr="00217A4B" w:rsidRDefault="00217A4B" w:rsidP="00217A4B">
            <w:pPr>
              <w:jc w:val="left"/>
            </w:pPr>
            <w:r w:rsidRPr="00217A4B">
              <w:t>38,674</w:t>
            </w:r>
          </w:p>
        </w:tc>
        <w:tc>
          <w:tcPr>
            <w:tcW w:w="976" w:type="dxa"/>
            <w:noWrap/>
            <w:hideMark/>
          </w:tcPr>
          <w:p w14:paraId="3F370B5E" w14:textId="77777777" w:rsidR="00217A4B" w:rsidRPr="00217A4B" w:rsidRDefault="00217A4B" w:rsidP="00217A4B">
            <w:pPr>
              <w:jc w:val="left"/>
            </w:pPr>
            <w:r w:rsidRPr="00217A4B">
              <w:t>2,03</w:t>
            </w:r>
          </w:p>
        </w:tc>
      </w:tr>
      <w:tr w:rsidR="00217A4B" w:rsidRPr="00217A4B" w14:paraId="0C0CCCDE" w14:textId="77777777" w:rsidTr="00762FF3">
        <w:trPr>
          <w:trHeight w:val="300"/>
        </w:trPr>
        <w:tc>
          <w:tcPr>
            <w:tcW w:w="976" w:type="dxa"/>
            <w:noWrap/>
            <w:hideMark/>
          </w:tcPr>
          <w:p w14:paraId="6B0BF144" w14:textId="77777777" w:rsidR="00217A4B" w:rsidRPr="00217A4B" w:rsidRDefault="00217A4B" w:rsidP="00217A4B">
            <w:pPr>
              <w:jc w:val="left"/>
            </w:pPr>
            <w:r w:rsidRPr="00217A4B">
              <w:t>38,796</w:t>
            </w:r>
          </w:p>
        </w:tc>
        <w:tc>
          <w:tcPr>
            <w:tcW w:w="976" w:type="dxa"/>
            <w:noWrap/>
            <w:hideMark/>
          </w:tcPr>
          <w:p w14:paraId="4433A34E" w14:textId="77777777" w:rsidR="00217A4B" w:rsidRPr="00217A4B" w:rsidRDefault="00217A4B" w:rsidP="00217A4B">
            <w:pPr>
              <w:jc w:val="left"/>
            </w:pPr>
            <w:r w:rsidRPr="00217A4B">
              <w:t>2,02</w:t>
            </w:r>
          </w:p>
        </w:tc>
      </w:tr>
      <w:tr w:rsidR="00217A4B" w:rsidRPr="00217A4B" w14:paraId="5FF0091C" w14:textId="77777777" w:rsidTr="00762FF3">
        <w:trPr>
          <w:trHeight w:val="300"/>
        </w:trPr>
        <w:tc>
          <w:tcPr>
            <w:tcW w:w="976" w:type="dxa"/>
            <w:noWrap/>
            <w:hideMark/>
          </w:tcPr>
          <w:p w14:paraId="621C18D8" w14:textId="77777777" w:rsidR="00217A4B" w:rsidRPr="00217A4B" w:rsidRDefault="00217A4B" w:rsidP="00217A4B">
            <w:pPr>
              <w:jc w:val="left"/>
            </w:pPr>
            <w:r w:rsidRPr="00217A4B">
              <w:t>39,002</w:t>
            </w:r>
          </w:p>
        </w:tc>
        <w:tc>
          <w:tcPr>
            <w:tcW w:w="976" w:type="dxa"/>
            <w:noWrap/>
            <w:hideMark/>
          </w:tcPr>
          <w:p w14:paraId="6AF1F926" w14:textId="77777777" w:rsidR="00217A4B" w:rsidRPr="00217A4B" w:rsidRDefault="00217A4B" w:rsidP="00217A4B">
            <w:pPr>
              <w:jc w:val="left"/>
            </w:pPr>
            <w:r w:rsidRPr="00217A4B">
              <w:t>1,985</w:t>
            </w:r>
          </w:p>
        </w:tc>
      </w:tr>
      <w:tr w:rsidR="00217A4B" w:rsidRPr="00217A4B" w14:paraId="6F0C8DBC" w14:textId="77777777" w:rsidTr="00762FF3">
        <w:trPr>
          <w:trHeight w:val="300"/>
        </w:trPr>
        <w:tc>
          <w:tcPr>
            <w:tcW w:w="976" w:type="dxa"/>
            <w:noWrap/>
            <w:hideMark/>
          </w:tcPr>
          <w:p w14:paraId="169A5D01" w14:textId="77777777" w:rsidR="00217A4B" w:rsidRPr="00217A4B" w:rsidRDefault="00217A4B" w:rsidP="00217A4B">
            <w:pPr>
              <w:jc w:val="left"/>
            </w:pPr>
            <w:r w:rsidRPr="00217A4B">
              <w:t>39,122</w:t>
            </w:r>
          </w:p>
        </w:tc>
        <w:tc>
          <w:tcPr>
            <w:tcW w:w="976" w:type="dxa"/>
            <w:noWrap/>
            <w:hideMark/>
          </w:tcPr>
          <w:p w14:paraId="3AEE9D12" w14:textId="77777777" w:rsidR="00217A4B" w:rsidRPr="00217A4B" w:rsidRDefault="00217A4B" w:rsidP="00217A4B">
            <w:pPr>
              <w:jc w:val="left"/>
            </w:pPr>
            <w:r w:rsidRPr="00217A4B">
              <w:t>1,985</w:t>
            </w:r>
          </w:p>
        </w:tc>
      </w:tr>
      <w:tr w:rsidR="00217A4B" w:rsidRPr="00217A4B" w14:paraId="30AAF9D0" w14:textId="77777777" w:rsidTr="00762FF3">
        <w:trPr>
          <w:trHeight w:val="300"/>
        </w:trPr>
        <w:tc>
          <w:tcPr>
            <w:tcW w:w="976" w:type="dxa"/>
            <w:noWrap/>
            <w:hideMark/>
          </w:tcPr>
          <w:p w14:paraId="4FA6491A" w14:textId="77777777" w:rsidR="00217A4B" w:rsidRPr="00217A4B" w:rsidRDefault="00217A4B" w:rsidP="00217A4B">
            <w:pPr>
              <w:jc w:val="left"/>
            </w:pPr>
            <w:r w:rsidRPr="00217A4B">
              <w:t>39,244</w:t>
            </w:r>
          </w:p>
        </w:tc>
        <w:tc>
          <w:tcPr>
            <w:tcW w:w="976" w:type="dxa"/>
            <w:noWrap/>
            <w:hideMark/>
          </w:tcPr>
          <w:p w14:paraId="394F4230" w14:textId="77777777" w:rsidR="00217A4B" w:rsidRPr="00217A4B" w:rsidRDefault="00217A4B" w:rsidP="00217A4B">
            <w:pPr>
              <w:jc w:val="left"/>
            </w:pPr>
            <w:r w:rsidRPr="00217A4B">
              <w:t>1,99</w:t>
            </w:r>
          </w:p>
        </w:tc>
      </w:tr>
      <w:tr w:rsidR="00217A4B" w:rsidRPr="00217A4B" w14:paraId="1A8CDEF7" w14:textId="77777777" w:rsidTr="00762FF3">
        <w:trPr>
          <w:trHeight w:val="300"/>
        </w:trPr>
        <w:tc>
          <w:tcPr>
            <w:tcW w:w="976" w:type="dxa"/>
            <w:noWrap/>
            <w:hideMark/>
          </w:tcPr>
          <w:p w14:paraId="2A3E7A41" w14:textId="77777777" w:rsidR="00217A4B" w:rsidRPr="00217A4B" w:rsidRDefault="00217A4B" w:rsidP="00217A4B">
            <w:pPr>
              <w:jc w:val="left"/>
            </w:pPr>
            <w:r w:rsidRPr="00217A4B">
              <w:lastRenderedPageBreak/>
              <w:t>39,366</w:t>
            </w:r>
          </w:p>
        </w:tc>
        <w:tc>
          <w:tcPr>
            <w:tcW w:w="976" w:type="dxa"/>
            <w:noWrap/>
            <w:hideMark/>
          </w:tcPr>
          <w:p w14:paraId="39E4D359" w14:textId="77777777" w:rsidR="00217A4B" w:rsidRPr="00217A4B" w:rsidRDefault="00217A4B" w:rsidP="00217A4B">
            <w:pPr>
              <w:jc w:val="left"/>
            </w:pPr>
            <w:r w:rsidRPr="00217A4B">
              <w:t>2,01</w:t>
            </w:r>
          </w:p>
        </w:tc>
      </w:tr>
      <w:tr w:rsidR="00217A4B" w:rsidRPr="00217A4B" w14:paraId="234C648D" w14:textId="77777777" w:rsidTr="00762FF3">
        <w:trPr>
          <w:trHeight w:val="300"/>
        </w:trPr>
        <w:tc>
          <w:tcPr>
            <w:tcW w:w="976" w:type="dxa"/>
            <w:noWrap/>
            <w:hideMark/>
          </w:tcPr>
          <w:p w14:paraId="29527735" w14:textId="77777777" w:rsidR="00217A4B" w:rsidRPr="00217A4B" w:rsidRDefault="00217A4B" w:rsidP="00217A4B">
            <w:pPr>
              <w:jc w:val="left"/>
            </w:pPr>
            <w:r w:rsidRPr="00217A4B">
              <w:t>39,488</w:t>
            </w:r>
          </w:p>
        </w:tc>
        <w:tc>
          <w:tcPr>
            <w:tcW w:w="976" w:type="dxa"/>
            <w:noWrap/>
            <w:hideMark/>
          </w:tcPr>
          <w:p w14:paraId="5BB3FF0C" w14:textId="77777777" w:rsidR="00217A4B" w:rsidRPr="00217A4B" w:rsidRDefault="00217A4B" w:rsidP="00217A4B">
            <w:pPr>
              <w:jc w:val="left"/>
            </w:pPr>
            <w:r w:rsidRPr="00217A4B">
              <w:t>2,03</w:t>
            </w:r>
          </w:p>
        </w:tc>
      </w:tr>
      <w:tr w:rsidR="00217A4B" w:rsidRPr="00217A4B" w14:paraId="0CB1DB9C" w14:textId="77777777" w:rsidTr="00762FF3">
        <w:trPr>
          <w:trHeight w:val="300"/>
        </w:trPr>
        <w:tc>
          <w:tcPr>
            <w:tcW w:w="976" w:type="dxa"/>
            <w:noWrap/>
            <w:hideMark/>
          </w:tcPr>
          <w:p w14:paraId="44BA2BFF" w14:textId="77777777" w:rsidR="00217A4B" w:rsidRPr="00217A4B" w:rsidRDefault="00217A4B" w:rsidP="00217A4B">
            <w:pPr>
              <w:jc w:val="left"/>
            </w:pPr>
            <w:r w:rsidRPr="00217A4B">
              <w:t>39,609</w:t>
            </w:r>
          </w:p>
        </w:tc>
        <w:tc>
          <w:tcPr>
            <w:tcW w:w="976" w:type="dxa"/>
            <w:noWrap/>
            <w:hideMark/>
          </w:tcPr>
          <w:p w14:paraId="3536A703" w14:textId="77777777" w:rsidR="00217A4B" w:rsidRPr="00217A4B" w:rsidRDefault="00217A4B" w:rsidP="00217A4B">
            <w:pPr>
              <w:jc w:val="left"/>
            </w:pPr>
            <w:r w:rsidRPr="00217A4B">
              <w:t>2,06</w:t>
            </w:r>
          </w:p>
        </w:tc>
      </w:tr>
      <w:tr w:rsidR="00217A4B" w:rsidRPr="00217A4B" w14:paraId="41D4969A" w14:textId="77777777" w:rsidTr="00762FF3">
        <w:trPr>
          <w:trHeight w:val="300"/>
        </w:trPr>
        <w:tc>
          <w:tcPr>
            <w:tcW w:w="976" w:type="dxa"/>
            <w:noWrap/>
            <w:hideMark/>
          </w:tcPr>
          <w:p w14:paraId="1E42A805" w14:textId="77777777" w:rsidR="00217A4B" w:rsidRPr="00217A4B" w:rsidRDefault="00217A4B" w:rsidP="00217A4B">
            <w:pPr>
              <w:jc w:val="left"/>
            </w:pPr>
            <w:r w:rsidRPr="00217A4B">
              <w:t>39,731</w:t>
            </w:r>
          </w:p>
        </w:tc>
        <w:tc>
          <w:tcPr>
            <w:tcW w:w="976" w:type="dxa"/>
            <w:noWrap/>
            <w:hideMark/>
          </w:tcPr>
          <w:p w14:paraId="7E349211" w14:textId="77777777" w:rsidR="00217A4B" w:rsidRPr="00217A4B" w:rsidRDefault="00217A4B" w:rsidP="00217A4B">
            <w:pPr>
              <w:jc w:val="left"/>
            </w:pPr>
            <w:r w:rsidRPr="00217A4B">
              <w:t>2,095</w:t>
            </w:r>
          </w:p>
        </w:tc>
      </w:tr>
      <w:tr w:rsidR="00217A4B" w:rsidRPr="00217A4B" w14:paraId="1934B7E3" w14:textId="77777777" w:rsidTr="00762FF3">
        <w:trPr>
          <w:trHeight w:val="300"/>
        </w:trPr>
        <w:tc>
          <w:tcPr>
            <w:tcW w:w="976" w:type="dxa"/>
            <w:noWrap/>
            <w:hideMark/>
          </w:tcPr>
          <w:p w14:paraId="13A278AD" w14:textId="77777777" w:rsidR="00217A4B" w:rsidRPr="00217A4B" w:rsidRDefault="00217A4B" w:rsidP="00217A4B">
            <w:pPr>
              <w:jc w:val="left"/>
            </w:pPr>
            <w:r w:rsidRPr="00217A4B">
              <w:t>39,862</w:t>
            </w:r>
          </w:p>
        </w:tc>
        <w:tc>
          <w:tcPr>
            <w:tcW w:w="976" w:type="dxa"/>
            <w:noWrap/>
            <w:hideMark/>
          </w:tcPr>
          <w:p w14:paraId="5AFC3972" w14:textId="77777777" w:rsidR="00217A4B" w:rsidRPr="00217A4B" w:rsidRDefault="00217A4B" w:rsidP="00217A4B">
            <w:pPr>
              <w:jc w:val="left"/>
            </w:pPr>
            <w:r w:rsidRPr="00217A4B">
              <w:t>2,16</w:t>
            </w:r>
          </w:p>
        </w:tc>
      </w:tr>
      <w:tr w:rsidR="00217A4B" w:rsidRPr="00217A4B" w14:paraId="42344DFF" w14:textId="77777777" w:rsidTr="00762FF3">
        <w:trPr>
          <w:trHeight w:val="300"/>
        </w:trPr>
        <w:tc>
          <w:tcPr>
            <w:tcW w:w="976" w:type="dxa"/>
            <w:noWrap/>
            <w:hideMark/>
          </w:tcPr>
          <w:p w14:paraId="167F4168" w14:textId="77777777" w:rsidR="00217A4B" w:rsidRPr="00217A4B" w:rsidRDefault="00217A4B" w:rsidP="00217A4B">
            <w:pPr>
              <w:jc w:val="left"/>
            </w:pPr>
            <w:r w:rsidRPr="00217A4B">
              <w:t>39,984</w:t>
            </w:r>
          </w:p>
        </w:tc>
        <w:tc>
          <w:tcPr>
            <w:tcW w:w="976" w:type="dxa"/>
            <w:noWrap/>
            <w:hideMark/>
          </w:tcPr>
          <w:p w14:paraId="2AFCE044" w14:textId="77777777" w:rsidR="00217A4B" w:rsidRPr="00217A4B" w:rsidRDefault="00217A4B" w:rsidP="00217A4B">
            <w:pPr>
              <w:jc w:val="left"/>
            </w:pPr>
            <w:r w:rsidRPr="00217A4B">
              <w:t>2,225</w:t>
            </w:r>
          </w:p>
        </w:tc>
      </w:tr>
      <w:tr w:rsidR="00217A4B" w:rsidRPr="00217A4B" w14:paraId="006D8B11" w14:textId="77777777" w:rsidTr="00762FF3">
        <w:trPr>
          <w:trHeight w:val="300"/>
        </w:trPr>
        <w:tc>
          <w:tcPr>
            <w:tcW w:w="976" w:type="dxa"/>
            <w:noWrap/>
            <w:hideMark/>
          </w:tcPr>
          <w:p w14:paraId="6BA0F970" w14:textId="77777777" w:rsidR="00217A4B" w:rsidRPr="00217A4B" w:rsidRDefault="00217A4B" w:rsidP="00217A4B">
            <w:pPr>
              <w:jc w:val="left"/>
            </w:pPr>
            <w:r w:rsidRPr="00217A4B">
              <w:t>40,104</w:t>
            </w:r>
          </w:p>
        </w:tc>
        <w:tc>
          <w:tcPr>
            <w:tcW w:w="976" w:type="dxa"/>
            <w:noWrap/>
            <w:hideMark/>
          </w:tcPr>
          <w:p w14:paraId="198E3AAC" w14:textId="77777777" w:rsidR="00217A4B" w:rsidRPr="00217A4B" w:rsidRDefault="00217A4B" w:rsidP="00217A4B">
            <w:pPr>
              <w:jc w:val="left"/>
            </w:pPr>
            <w:r w:rsidRPr="00217A4B">
              <w:t>2,285</w:t>
            </w:r>
          </w:p>
        </w:tc>
      </w:tr>
      <w:tr w:rsidR="00217A4B" w:rsidRPr="00217A4B" w14:paraId="29D77078" w14:textId="77777777" w:rsidTr="00762FF3">
        <w:trPr>
          <w:trHeight w:val="300"/>
        </w:trPr>
        <w:tc>
          <w:tcPr>
            <w:tcW w:w="976" w:type="dxa"/>
            <w:noWrap/>
            <w:hideMark/>
          </w:tcPr>
          <w:p w14:paraId="057CAF98" w14:textId="77777777" w:rsidR="00217A4B" w:rsidRPr="00217A4B" w:rsidRDefault="00217A4B" w:rsidP="00217A4B">
            <w:pPr>
              <w:jc w:val="left"/>
            </w:pPr>
            <w:r w:rsidRPr="00217A4B">
              <w:t>40,31</w:t>
            </w:r>
          </w:p>
        </w:tc>
        <w:tc>
          <w:tcPr>
            <w:tcW w:w="976" w:type="dxa"/>
            <w:noWrap/>
            <w:hideMark/>
          </w:tcPr>
          <w:p w14:paraId="1B691857" w14:textId="77777777" w:rsidR="00217A4B" w:rsidRPr="00217A4B" w:rsidRDefault="00217A4B" w:rsidP="00217A4B">
            <w:pPr>
              <w:jc w:val="left"/>
            </w:pPr>
            <w:r w:rsidRPr="00217A4B">
              <w:t>2,375</w:t>
            </w:r>
          </w:p>
        </w:tc>
      </w:tr>
      <w:tr w:rsidR="00217A4B" w:rsidRPr="00217A4B" w14:paraId="6F72AFA2" w14:textId="77777777" w:rsidTr="00762FF3">
        <w:trPr>
          <w:trHeight w:val="300"/>
        </w:trPr>
        <w:tc>
          <w:tcPr>
            <w:tcW w:w="976" w:type="dxa"/>
            <w:noWrap/>
            <w:hideMark/>
          </w:tcPr>
          <w:p w14:paraId="49028240" w14:textId="77777777" w:rsidR="00217A4B" w:rsidRPr="00217A4B" w:rsidRDefault="00217A4B" w:rsidP="00217A4B">
            <w:pPr>
              <w:jc w:val="left"/>
            </w:pPr>
            <w:r w:rsidRPr="00217A4B">
              <w:t>40,44</w:t>
            </w:r>
          </w:p>
        </w:tc>
        <w:tc>
          <w:tcPr>
            <w:tcW w:w="976" w:type="dxa"/>
            <w:noWrap/>
            <w:hideMark/>
          </w:tcPr>
          <w:p w14:paraId="004B9A7F" w14:textId="77777777" w:rsidR="00217A4B" w:rsidRPr="00217A4B" w:rsidRDefault="00217A4B" w:rsidP="00217A4B">
            <w:pPr>
              <w:jc w:val="left"/>
            </w:pPr>
            <w:r w:rsidRPr="00217A4B">
              <w:t>2,43</w:t>
            </w:r>
          </w:p>
        </w:tc>
      </w:tr>
      <w:tr w:rsidR="00217A4B" w:rsidRPr="00217A4B" w14:paraId="6AAB842E" w14:textId="77777777" w:rsidTr="00762FF3">
        <w:trPr>
          <w:trHeight w:val="300"/>
        </w:trPr>
        <w:tc>
          <w:tcPr>
            <w:tcW w:w="976" w:type="dxa"/>
            <w:noWrap/>
            <w:hideMark/>
          </w:tcPr>
          <w:p w14:paraId="1DC8CE38" w14:textId="77777777" w:rsidR="00217A4B" w:rsidRPr="00217A4B" w:rsidRDefault="00217A4B" w:rsidP="00217A4B">
            <w:pPr>
              <w:jc w:val="left"/>
            </w:pPr>
            <w:r w:rsidRPr="00217A4B">
              <w:t>40,562</w:t>
            </w:r>
          </w:p>
        </w:tc>
        <w:tc>
          <w:tcPr>
            <w:tcW w:w="976" w:type="dxa"/>
            <w:noWrap/>
            <w:hideMark/>
          </w:tcPr>
          <w:p w14:paraId="3B9BFFA7" w14:textId="77777777" w:rsidR="00217A4B" w:rsidRPr="00217A4B" w:rsidRDefault="00217A4B" w:rsidP="00217A4B">
            <w:pPr>
              <w:jc w:val="left"/>
            </w:pPr>
            <w:r w:rsidRPr="00217A4B">
              <w:t>2,465</w:t>
            </w:r>
          </w:p>
        </w:tc>
      </w:tr>
      <w:tr w:rsidR="00217A4B" w:rsidRPr="00217A4B" w14:paraId="04192EF8" w14:textId="77777777" w:rsidTr="00762FF3">
        <w:trPr>
          <w:trHeight w:val="300"/>
        </w:trPr>
        <w:tc>
          <w:tcPr>
            <w:tcW w:w="976" w:type="dxa"/>
            <w:noWrap/>
            <w:hideMark/>
          </w:tcPr>
          <w:p w14:paraId="50FAC2BC" w14:textId="77777777" w:rsidR="00217A4B" w:rsidRPr="00217A4B" w:rsidRDefault="00217A4B" w:rsidP="00217A4B">
            <w:pPr>
              <w:jc w:val="left"/>
            </w:pPr>
            <w:r w:rsidRPr="00217A4B">
              <w:t>40,681</w:t>
            </w:r>
          </w:p>
        </w:tc>
        <w:tc>
          <w:tcPr>
            <w:tcW w:w="976" w:type="dxa"/>
            <w:noWrap/>
            <w:hideMark/>
          </w:tcPr>
          <w:p w14:paraId="3F0D80F6" w14:textId="77777777" w:rsidR="00217A4B" w:rsidRPr="00217A4B" w:rsidRDefault="00217A4B" w:rsidP="00217A4B">
            <w:pPr>
              <w:jc w:val="left"/>
            </w:pPr>
            <w:r w:rsidRPr="00217A4B">
              <w:t>2,495</w:t>
            </w:r>
          </w:p>
        </w:tc>
      </w:tr>
      <w:tr w:rsidR="00217A4B" w:rsidRPr="00217A4B" w14:paraId="2FB14155" w14:textId="77777777" w:rsidTr="00762FF3">
        <w:trPr>
          <w:trHeight w:val="300"/>
        </w:trPr>
        <w:tc>
          <w:tcPr>
            <w:tcW w:w="976" w:type="dxa"/>
            <w:noWrap/>
            <w:hideMark/>
          </w:tcPr>
          <w:p w14:paraId="552B8C27" w14:textId="77777777" w:rsidR="00217A4B" w:rsidRPr="00217A4B" w:rsidRDefault="00217A4B" w:rsidP="00217A4B">
            <w:pPr>
              <w:jc w:val="left"/>
            </w:pPr>
            <w:r w:rsidRPr="00217A4B">
              <w:t>40,803</w:t>
            </w:r>
          </w:p>
        </w:tc>
        <w:tc>
          <w:tcPr>
            <w:tcW w:w="976" w:type="dxa"/>
            <w:noWrap/>
            <w:hideMark/>
          </w:tcPr>
          <w:p w14:paraId="02AC8685" w14:textId="77777777" w:rsidR="00217A4B" w:rsidRPr="00217A4B" w:rsidRDefault="00217A4B" w:rsidP="00217A4B">
            <w:pPr>
              <w:jc w:val="left"/>
            </w:pPr>
            <w:r w:rsidRPr="00217A4B">
              <w:t>2,53</w:t>
            </w:r>
          </w:p>
        </w:tc>
      </w:tr>
      <w:tr w:rsidR="00217A4B" w:rsidRPr="00217A4B" w14:paraId="1A3563BB" w14:textId="77777777" w:rsidTr="00762FF3">
        <w:trPr>
          <w:trHeight w:val="300"/>
        </w:trPr>
        <w:tc>
          <w:tcPr>
            <w:tcW w:w="976" w:type="dxa"/>
            <w:noWrap/>
            <w:hideMark/>
          </w:tcPr>
          <w:p w14:paraId="3E242961" w14:textId="77777777" w:rsidR="00217A4B" w:rsidRPr="00217A4B" w:rsidRDefault="00217A4B" w:rsidP="00217A4B">
            <w:pPr>
              <w:jc w:val="left"/>
            </w:pPr>
            <w:r w:rsidRPr="00217A4B">
              <w:t>40,924</w:t>
            </w:r>
          </w:p>
        </w:tc>
        <w:tc>
          <w:tcPr>
            <w:tcW w:w="976" w:type="dxa"/>
            <w:noWrap/>
            <w:hideMark/>
          </w:tcPr>
          <w:p w14:paraId="0C54545E" w14:textId="77777777" w:rsidR="00217A4B" w:rsidRPr="00217A4B" w:rsidRDefault="00217A4B" w:rsidP="00217A4B">
            <w:pPr>
              <w:jc w:val="left"/>
            </w:pPr>
            <w:r w:rsidRPr="00217A4B">
              <w:t>2,59</w:t>
            </w:r>
          </w:p>
        </w:tc>
      </w:tr>
      <w:tr w:rsidR="00217A4B" w:rsidRPr="00217A4B" w14:paraId="45AD2B8B" w14:textId="77777777" w:rsidTr="00762FF3">
        <w:trPr>
          <w:trHeight w:val="300"/>
        </w:trPr>
        <w:tc>
          <w:tcPr>
            <w:tcW w:w="976" w:type="dxa"/>
            <w:noWrap/>
            <w:hideMark/>
          </w:tcPr>
          <w:p w14:paraId="0D3FBEA6" w14:textId="77777777" w:rsidR="00217A4B" w:rsidRPr="00217A4B" w:rsidRDefault="00217A4B" w:rsidP="00217A4B">
            <w:pPr>
              <w:jc w:val="left"/>
            </w:pPr>
            <w:r w:rsidRPr="00217A4B">
              <w:t>41,045</w:t>
            </w:r>
          </w:p>
        </w:tc>
        <w:tc>
          <w:tcPr>
            <w:tcW w:w="976" w:type="dxa"/>
            <w:noWrap/>
            <w:hideMark/>
          </w:tcPr>
          <w:p w14:paraId="6181A53E" w14:textId="77777777" w:rsidR="00217A4B" w:rsidRPr="00217A4B" w:rsidRDefault="00217A4B" w:rsidP="00217A4B">
            <w:pPr>
              <w:jc w:val="left"/>
            </w:pPr>
            <w:r w:rsidRPr="00217A4B">
              <w:t>2,61</w:t>
            </w:r>
          </w:p>
        </w:tc>
      </w:tr>
      <w:tr w:rsidR="00217A4B" w:rsidRPr="00217A4B" w14:paraId="33230A70" w14:textId="77777777" w:rsidTr="00762FF3">
        <w:trPr>
          <w:trHeight w:val="300"/>
        </w:trPr>
        <w:tc>
          <w:tcPr>
            <w:tcW w:w="976" w:type="dxa"/>
            <w:noWrap/>
            <w:hideMark/>
          </w:tcPr>
          <w:p w14:paraId="1F6C3C2E" w14:textId="77777777" w:rsidR="00217A4B" w:rsidRPr="00217A4B" w:rsidRDefault="00217A4B" w:rsidP="00217A4B">
            <w:pPr>
              <w:jc w:val="left"/>
            </w:pPr>
            <w:r w:rsidRPr="00217A4B">
              <w:t>41,167</w:t>
            </w:r>
          </w:p>
        </w:tc>
        <w:tc>
          <w:tcPr>
            <w:tcW w:w="976" w:type="dxa"/>
            <w:noWrap/>
            <w:hideMark/>
          </w:tcPr>
          <w:p w14:paraId="164D6B88" w14:textId="77777777" w:rsidR="00217A4B" w:rsidRPr="00217A4B" w:rsidRDefault="00217A4B" w:rsidP="00217A4B">
            <w:pPr>
              <w:jc w:val="left"/>
            </w:pPr>
            <w:r w:rsidRPr="00217A4B">
              <w:t>2,655</w:t>
            </w:r>
          </w:p>
        </w:tc>
      </w:tr>
      <w:tr w:rsidR="00217A4B" w:rsidRPr="00217A4B" w14:paraId="2064DC0D" w14:textId="77777777" w:rsidTr="00762FF3">
        <w:trPr>
          <w:trHeight w:val="300"/>
        </w:trPr>
        <w:tc>
          <w:tcPr>
            <w:tcW w:w="976" w:type="dxa"/>
            <w:noWrap/>
            <w:hideMark/>
          </w:tcPr>
          <w:p w14:paraId="62542FD8" w14:textId="77777777" w:rsidR="00217A4B" w:rsidRPr="00217A4B" w:rsidRDefault="00217A4B" w:rsidP="00217A4B">
            <w:pPr>
              <w:jc w:val="left"/>
            </w:pPr>
            <w:r w:rsidRPr="00217A4B">
              <w:t>41,289</w:t>
            </w:r>
          </w:p>
        </w:tc>
        <w:tc>
          <w:tcPr>
            <w:tcW w:w="976" w:type="dxa"/>
            <w:noWrap/>
            <w:hideMark/>
          </w:tcPr>
          <w:p w14:paraId="52BC6468" w14:textId="77777777" w:rsidR="00217A4B" w:rsidRPr="00217A4B" w:rsidRDefault="00217A4B" w:rsidP="00217A4B">
            <w:pPr>
              <w:jc w:val="left"/>
            </w:pPr>
            <w:r w:rsidRPr="00217A4B">
              <w:t>2,68</w:t>
            </w:r>
          </w:p>
        </w:tc>
      </w:tr>
      <w:tr w:rsidR="00217A4B" w:rsidRPr="00217A4B" w14:paraId="143467CF" w14:textId="77777777" w:rsidTr="00762FF3">
        <w:trPr>
          <w:trHeight w:val="300"/>
        </w:trPr>
        <w:tc>
          <w:tcPr>
            <w:tcW w:w="976" w:type="dxa"/>
            <w:noWrap/>
            <w:hideMark/>
          </w:tcPr>
          <w:p w14:paraId="585A9246" w14:textId="77777777" w:rsidR="00217A4B" w:rsidRPr="00217A4B" w:rsidRDefault="00217A4B" w:rsidP="00217A4B">
            <w:pPr>
              <w:jc w:val="left"/>
            </w:pPr>
            <w:r w:rsidRPr="00217A4B">
              <w:t>41,411</w:t>
            </w:r>
          </w:p>
        </w:tc>
        <w:tc>
          <w:tcPr>
            <w:tcW w:w="976" w:type="dxa"/>
            <w:noWrap/>
            <w:hideMark/>
          </w:tcPr>
          <w:p w14:paraId="25AA6012" w14:textId="77777777" w:rsidR="00217A4B" w:rsidRPr="00217A4B" w:rsidRDefault="00217A4B" w:rsidP="00217A4B">
            <w:pPr>
              <w:jc w:val="left"/>
            </w:pPr>
            <w:r w:rsidRPr="00217A4B">
              <w:t>2,7</w:t>
            </w:r>
          </w:p>
        </w:tc>
      </w:tr>
      <w:tr w:rsidR="00217A4B" w:rsidRPr="00217A4B" w14:paraId="46A30520" w14:textId="77777777" w:rsidTr="00762FF3">
        <w:trPr>
          <w:trHeight w:val="300"/>
        </w:trPr>
        <w:tc>
          <w:tcPr>
            <w:tcW w:w="976" w:type="dxa"/>
            <w:noWrap/>
            <w:hideMark/>
          </w:tcPr>
          <w:p w14:paraId="397F3ECD" w14:textId="77777777" w:rsidR="00217A4B" w:rsidRPr="00217A4B" w:rsidRDefault="00217A4B" w:rsidP="00217A4B">
            <w:pPr>
              <w:jc w:val="left"/>
            </w:pPr>
            <w:r w:rsidRPr="00217A4B">
              <w:t>41,616</w:t>
            </w:r>
          </w:p>
        </w:tc>
        <w:tc>
          <w:tcPr>
            <w:tcW w:w="976" w:type="dxa"/>
            <w:noWrap/>
            <w:hideMark/>
          </w:tcPr>
          <w:p w14:paraId="619906B4" w14:textId="77777777" w:rsidR="00217A4B" w:rsidRPr="00217A4B" w:rsidRDefault="00217A4B" w:rsidP="00217A4B">
            <w:pPr>
              <w:jc w:val="left"/>
            </w:pPr>
            <w:r w:rsidRPr="00217A4B">
              <w:t>2,755</w:t>
            </w:r>
          </w:p>
        </w:tc>
      </w:tr>
      <w:tr w:rsidR="00217A4B" w:rsidRPr="00217A4B" w14:paraId="0373A460" w14:textId="77777777" w:rsidTr="00762FF3">
        <w:trPr>
          <w:trHeight w:val="300"/>
        </w:trPr>
        <w:tc>
          <w:tcPr>
            <w:tcW w:w="976" w:type="dxa"/>
            <w:noWrap/>
            <w:hideMark/>
          </w:tcPr>
          <w:p w14:paraId="77087F61" w14:textId="77777777" w:rsidR="00217A4B" w:rsidRPr="00217A4B" w:rsidRDefault="00217A4B" w:rsidP="00217A4B">
            <w:pPr>
              <w:jc w:val="left"/>
            </w:pPr>
            <w:r w:rsidRPr="00217A4B">
              <w:t>41,738</w:t>
            </w:r>
          </w:p>
        </w:tc>
        <w:tc>
          <w:tcPr>
            <w:tcW w:w="976" w:type="dxa"/>
            <w:noWrap/>
            <w:hideMark/>
          </w:tcPr>
          <w:p w14:paraId="1C0B9584" w14:textId="77777777" w:rsidR="00217A4B" w:rsidRPr="00217A4B" w:rsidRDefault="00217A4B" w:rsidP="00217A4B">
            <w:pPr>
              <w:jc w:val="left"/>
            </w:pPr>
            <w:r w:rsidRPr="00217A4B">
              <w:t>2,77</w:t>
            </w:r>
          </w:p>
        </w:tc>
      </w:tr>
      <w:tr w:rsidR="00217A4B" w:rsidRPr="00217A4B" w14:paraId="2DE86F3E" w14:textId="77777777" w:rsidTr="00762FF3">
        <w:trPr>
          <w:trHeight w:val="300"/>
        </w:trPr>
        <w:tc>
          <w:tcPr>
            <w:tcW w:w="976" w:type="dxa"/>
            <w:noWrap/>
            <w:hideMark/>
          </w:tcPr>
          <w:p w14:paraId="0675ABEE" w14:textId="77777777" w:rsidR="00217A4B" w:rsidRPr="00217A4B" w:rsidRDefault="00217A4B" w:rsidP="00217A4B">
            <w:pPr>
              <w:jc w:val="left"/>
            </w:pPr>
            <w:r w:rsidRPr="00217A4B">
              <w:t>41,86</w:t>
            </w:r>
          </w:p>
        </w:tc>
        <w:tc>
          <w:tcPr>
            <w:tcW w:w="976" w:type="dxa"/>
            <w:noWrap/>
            <w:hideMark/>
          </w:tcPr>
          <w:p w14:paraId="6B516DA6" w14:textId="77777777" w:rsidR="00217A4B" w:rsidRPr="00217A4B" w:rsidRDefault="00217A4B" w:rsidP="00217A4B">
            <w:pPr>
              <w:jc w:val="left"/>
            </w:pPr>
            <w:r w:rsidRPr="00217A4B">
              <w:t>2,76</w:t>
            </w:r>
          </w:p>
        </w:tc>
      </w:tr>
      <w:tr w:rsidR="00217A4B" w:rsidRPr="00217A4B" w14:paraId="31811325" w14:textId="77777777" w:rsidTr="00762FF3">
        <w:trPr>
          <w:trHeight w:val="300"/>
        </w:trPr>
        <w:tc>
          <w:tcPr>
            <w:tcW w:w="976" w:type="dxa"/>
            <w:noWrap/>
            <w:hideMark/>
          </w:tcPr>
          <w:p w14:paraId="490073C4" w14:textId="77777777" w:rsidR="00217A4B" w:rsidRPr="00217A4B" w:rsidRDefault="00217A4B" w:rsidP="00217A4B">
            <w:pPr>
              <w:jc w:val="left"/>
            </w:pPr>
            <w:r w:rsidRPr="00217A4B">
              <w:t>41,981</w:t>
            </w:r>
          </w:p>
        </w:tc>
        <w:tc>
          <w:tcPr>
            <w:tcW w:w="976" w:type="dxa"/>
            <w:noWrap/>
            <w:hideMark/>
          </w:tcPr>
          <w:p w14:paraId="316602AA" w14:textId="77777777" w:rsidR="00217A4B" w:rsidRPr="00217A4B" w:rsidRDefault="00217A4B" w:rsidP="00217A4B">
            <w:pPr>
              <w:jc w:val="left"/>
            </w:pPr>
            <w:r w:rsidRPr="00217A4B">
              <w:t>2,765</w:t>
            </w:r>
          </w:p>
        </w:tc>
      </w:tr>
      <w:tr w:rsidR="00217A4B" w:rsidRPr="00217A4B" w14:paraId="757C3697" w14:textId="77777777" w:rsidTr="00762FF3">
        <w:trPr>
          <w:trHeight w:val="300"/>
        </w:trPr>
        <w:tc>
          <w:tcPr>
            <w:tcW w:w="976" w:type="dxa"/>
            <w:noWrap/>
            <w:hideMark/>
          </w:tcPr>
          <w:p w14:paraId="3FC82EAF" w14:textId="77777777" w:rsidR="00217A4B" w:rsidRPr="00217A4B" w:rsidRDefault="00217A4B" w:rsidP="00217A4B">
            <w:pPr>
              <w:jc w:val="left"/>
            </w:pPr>
            <w:r w:rsidRPr="00217A4B">
              <w:t>42,103</w:t>
            </w:r>
          </w:p>
        </w:tc>
        <w:tc>
          <w:tcPr>
            <w:tcW w:w="976" w:type="dxa"/>
            <w:noWrap/>
            <w:hideMark/>
          </w:tcPr>
          <w:p w14:paraId="7DB3CAE9" w14:textId="77777777" w:rsidR="00217A4B" w:rsidRPr="00217A4B" w:rsidRDefault="00217A4B" w:rsidP="00217A4B">
            <w:pPr>
              <w:jc w:val="left"/>
            </w:pPr>
            <w:r w:rsidRPr="00217A4B">
              <w:t>2,775</w:t>
            </w:r>
          </w:p>
        </w:tc>
      </w:tr>
      <w:tr w:rsidR="00217A4B" w:rsidRPr="00217A4B" w14:paraId="4985EB45" w14:textId="77777777" w:rsidTr="00762FF3">
        <w:trPr>
          <w:trHeight w:val="300"/>
        </w:trPr>
        <w:tc>
          <w:tcPr>
            <w:tcW w:w="976" w:type="dxa"/>
            <w:noWrap/>
            <w:hideMark/>
          </w:tcPr>
          <w:p w14:paraId="39473910" w14:textId="77777777" w:rsidR="00217A4B" w:rsidRPr="00217A4B" w:rsidRDefault="00217A4B" w:rsidP="00217A4B">
            <w:pPr>
              <w:jc w:val="left"/>
            </w:pPr>
            <w:r w:rsidRPr="00217A4B">
              <w:t>42,225</w:t>
            </w:r>
          </w:p>
        </w:tc>
        <w:tc>
          <w:tcPr>
            <w:tcW w:w="976" w:type="dxa"/>
            <w:noWrap/>
            <w:hideMark/>
          </w:tcPr>
          <w:p w14:paraId="7C64FE8A" w14:textId="77777777" w:rsidR="00217A4B" w:rsidRPr="00217A4B" w:rsidRDefault="00217A4B" w:rsidP="00217A4B">
            <w:pPr>
              <w:jc w:val="left"/>
            </w:pPr>
            <w:r w:rsidRPr="00217A4B">
              <w:t>2,78</w:t>
            </w:r>
          </w:p>
        </w:tc>
      </w:tr>
      <w:tr w:rsidR="00217A4B" w:rsidRPr="00217A4B" w14:paraId="250B1C87" w14:textId="77777777" w:rsidTr="00762FF3">
        <w:trPr>
          <w:trHeight w:val="300"/>
        </w:trPr>
        <w:tc>
          <w:tcPr>
            <w:tcW w:w="976" w:type="dxa"/>
            <w:noWrap/>
            <w:hideMark/>
          </w:tcPr>
          <w:p w14:paraId="319F88B7" w14:textId="77777777" w:rsidR="00217A4B" w:rsidRPr="00217A4B" w:rsidRDefault="00217A4B" w:rsidP="00217A4B">
            <w:pPr>
              <w:jc w:val="left"/>
            </w:pPr>
            <w:r w:rsidRPr="00217A4B">
              <w:t>42,356</w:t>
            </w:r>
          </w:p>
        </w:tc>
        <w:tc>
          <w:tcPr>
            <w:tcW w:w="976" w:type="dxa"/>
            <w:noWrap/>
            <w:hideMark/>
          </w:tcPr>
          <w:p w14:paraId="504C955E" w14:textId="77777777" w:rsidR="00217A4B" w:rsidRPr="00217A4B" w:rsidRDefault="00217A4B" w:rsidP="00217A4B">
            <w:pPr>
              <w:jc w:val="left"/>
            </w:pPr>
            <w:r w:rsidRPr="00217A4B">
              <w:t>2,79</w:t>
            </w:r>
          </w:p>
        </w:tc>
      </w:tr>
      <w:tr w:rsidR="00217A4B" w:rsidRPr="00217A4B" w14:paraId="0D1977C5" w14:textId="77777777" w:rsidTr="00762FF3">
        <w:trPr>
          <w:trHeight w:val="300"/>
        </w:trPr>
        <w:tc>
          <w:tcPr>
            <w:tcW w:w="976" w:type="dxa"/>
            <w:noWrap/>
            <w:hideMark/>
          </w:tcPr>
          <w:p w14:paraId="365237AB" w14:textId="77777777" w:rsidR="00217A4B" w:rsidRPr="00217A4B" w:rsidRDefault="00217A4B" w:rsidP="00217A4B">
            <w:pPr>
              <w:jc w:val="left"/>
            </w:pPr>
            <w:r w:rsidRPr="00217A4B">
              <w:t>42,478</w:t>
            </w:r>
          </w:p>
        </w:tc>
        <w:tc>
          <w:tcPr>
            <w:tcW w:w="976" w:type="dxa"/>
            <w:noWrap/>
            <w:hideMark/>
          </w:tcPr>
          <w:p w14:paraId="0B2E5FAF" w14:textId="77777777" w:rsidR="00217A4B" w:rsidRPr="00217A4B" w:rsidRDefault="00217A4B" w:rsidP="00217A4B">
            <w:pPr>
              <w:jc w:val="left"/>
            </w:pPr>
            <w:r w:rsidRPr="00217A4B">
              <w:t>2,765</w:t>
            </w:r>
          </w:p>
        </w:tc>
      </w:tr>
      <w:tr w:rsidR="00217A4B" w:rsidRPr="00217A4B" w14:paraId="41A1D8BD" w14:textId="77777777" w:rsidTr="00762FF3">
        <w:trPr>
          <w:trHeight w:val="300"/>
        </w:trPr>
        <w:tc>
          <w:tcPr>
            <w:tcW w:w="976" w:type="dxa"/>
            <w:noWrap/>
            <w:hideMark/>
          </w:tcPr>
          <w:p w14:paraId="25148713" w14:textId="77777777" w:rsidR="00217A4B" w:rsidRPr="00217A4B" w:rsidRDefault="00217A4B" w:rsidP="00217A4B">
            <w:pPr>
              <w:jc w:val="left"/>
            </w:pPr>
            <w:r w:rsidRPr="00217A4B">
              <w:t>42,6</w:t>
            </w:r>
          </w:p>
        </w:tc>
        <w:tc>
          <w:tcPr>
            <w:tcW w:w="976" w:type="dxa"/>
            <w:noWrap/>
            <w:hideMark/>
          </w:tcPr>
          <w:p w14:paraId="1F8EBAD2" w14:textId="77777777" w:rsidR="00217A4B" w:rsidRPr="00217A4B" w:rsidRDefault="00217A4B" w:rsidP="00217A4B">
            <w:pPr>
              <w:jc w:val="left"/>
            </w:pPr>
            <w:r w:rsidRPr="00217A4B">
              <w:t>2,765</w:t>
            </w:r>
          </w:p>
        </w:tc>
      </w:tr>
      <w:tr w:rsidR="00217A4B" w:rsidRPr="00217A4B" w14:paraId="3673D980" w14:textId="77777777" w:rsidTr="00762FF3">
        <w:trPr>
          <w:trHeight w:val="300"/>
        </w:trPr>
        <w:tc>
          <w:tcPr>
            <w:tcW w:w="976" w:type="dxa"/>
            <w:noWrap/>
            <w:hideMark/>
          </w:tcPr>
          <w:p w14:paraId="7904AB51" w14:textId="77777777" w:rsidR="00217A4B" w:rsidRPr="00217A4B" w:rsidRDefault="00217A4B" w:rsidP="00217A4B">
            <w:pPr>
              <w:jc w:val="left"/>
            </w:pPr>
            <w:r w:rsidRPr="00217A4B">
              <w:t>42,729</w:t>
            </w:r>
          </w:p>
        </w:tc>
        <w:tc>
          <w:tcPr>
            <w:tcW w:w="976" w:type="dxa"/>
            <w:noWrap/>
            <w:hideMark/>
          </w:tcPr>
          <w:p w14:paraId="432D2867" w14:textId="77777777" w:rsidR="00217A4B" w:rsidRPr="00217A4B" w:rsidRDefault="00217A4B" w:rsidP="00217A4B">
            <w:pPr>
              <w:jc w:val="left"/>
            </w:pPr>
            <w:r w:rsidRPr="00217A4B">
              <w:t>2,73</w:t>
            </w:r>
          </w:p>
        </w:tc>
      </w:tr>
      <w:tr w:rsidR="00217A4B" w:rsidRPr="00217A4B" w14:paraId="5E1C5831" w14:textId="77777777" w:rsidTr="00762FF3">
        <w:trPr>
          <w:trHeight w:val="300"/>
        </w:trPr>
        <w:tc>
          <w:tcPr>
            <w:tcW w:w="976" w:type="dxa"/>
            <w:noWrap/>
            <w:hideMark/>
          </w:tcPr>
          <w:p w14:paraId="156BD46D" w14:textId="77777777" w:rsidR="00217A4B" w:rsidRPr="00217A4B" w:rsidRDefault="00217A4B" w:rsidP="00217A4B">
            <w:pPr>
              <w:jc w:val="left"/>
            </w:pPr>
            <w:r w:rsidRPr="00217A4B">
              <w:t>42,935</w:t>
            </w:r>
          </w:p>
        </w:tc>
        <w:tc>
          <w:tcPr>
            <w:tcW w:w="976" w:type="dxa"/>
            <w:noWrap/>
            <w:hideMark/>
          </w:tcPr>
          <w:p w14:paraId="64C113AA" w14:textId="77777777" w:rsidR="00217A4B" w:rsidRPr="00217A4B" w:rsidRDefault="00217A4B" w:rsidP="00217A4B">
            <w:pPr>
              <w:jc w:val="left"/>
            </w:pPr>
            <w:r w:rsidRPr="00217A4B">
              <w:t>2,71</w:t>
            </w:r>
          </w:p>
        </w:tc>
      </w:tr>
      <w:tr w:rsidR="00217A4B" w:rsidRPr="00217A4B" w14:paraId="495CA8AF" w14:textId="77777777" w:rsidTr="00762FF3">
        <w:trPr>
          <w:trHeight w:val="300"/>
        </w:trPr>
        <w:tc>
          <w:tcPr>
            <w:tcW w:w="976" w:type="dxa"/>
            <w:noWrap/>
            <w:hideMark/>
          </w:tcPr>
          <w:p w14:paraId="00703E2D" w14:textId="77777777" w:rsidR="00217A4B" w:rsidRPr="00217A4B" w:rsidRDefault="00217A4B" w:rsidP="00217A4B">
            <w:pPr>
              <w:jc w:val="left"/>
            </w:pPr>
            <w:r w:rsidRPr="00217A4B">
              <w:t>43,056</w:t>
            </w:r>
          </w:p>
        </w:tc>
        <w:tc>
          <w:tcPr>
            <w:tcW w:w="976" w:type="dxa"/>
            <w:noWrap/>
            <w:hideMark/>
          </w:tcPr>
          <w:p w14:paraId="6D0DE6D0" w14:textId="77777777" w:rsidR="00217A4B" w:rsidRPr="00217A4B" w:rsidRDefault="00217A4B" w:rsidP="00217A4B">
            <w:pPr>
              <w:jc w:val="left"/>
            </w:pPr>
            <w:r w:rsidRPr="00217A4B">
              <w:t>2,695</w:t>
            </w:r>
          </w:p>
        </w:tc>
      </w:tr>
      <w:tr w:rsidR="00217A4B" w:rsidRPr="00217A4B" w14:paraId="5754AB40" w14:textId="77777777" w:rsidTr="00762FF3">
        <w:trPr>
          <w:trHeight w:val="300"/>
        </w:trPr>
        <w:tc>
          <w:tcPr>
            <w:tcW w:w="976" w:type="dxa"/>
            <w:noWrap/>
            <w:hideMark/>
          </w:tcPr>
          <w:p w14:paraId="02C00EFB" w14:textId="77777777" w:rsidR="00217A4B" w:rsidRPr="00217A4B" w:rsidRDefault="00217A4B" w:rsidP="00217A4B">
            <w:pPr>
              <w:jc w:val="left"/>
            </w:pPr>
            <w:r w:rsidRPr="00217A4B">
              <w:t>43,177</w:t>
            </w:r>
          </w:p>
        </w:tc>
        <w:tc>
          <w:tcPr>
            <w:tcW w:w="976" w:type="dxa"/>
            <w:noWrap/>
            <w:hideMark/>
          </w:tcPr>
          <w:p w14:paraId="1D0B58A6" w14:textId="77777777" w:rsidR="00217A4B" w:rsidRPr="00217A4B" w:rsidRDefault="00217A4B" w:rsidP="00217A4B">
            <w:pPr>
              <w:jc w:val="left"/>
            </w:pPr>
            <w:r w:rsidRPr="00217A4B">
              <w:t>2,68</w:t>
            </w:r>
          </w:p>
        </w:tc>
      </w:tr>
      <w:tr w:rsidR="00217A4B" w:rsidRPr="00217A4B" w14:paraId="5584C81A" w14:textId="77777777" w:rsidTr="00762FF3">
        <w:trPr>
          <w:trHeight w:val="300"/>
        </w:trPr>
        <w:tc>
          <w:tcPr>
            <w:tcW w:w="976" w:type="dxa"/>
            <w:noWrap/>
            <w:hideMark/>
          </w:tcPr>
          <w:p w14:paraId="663AAA03" w14:textId="77777777" w:rsidR="00217A4B" w:rsidRPr="00217A4B" w:rsidRDefault="00217A4B" w:rsidP="00217A4B">
            <w:pPr>
              <w:jc w:val="left"/>
            </w:pPr>
            <w:r w:rsidRPr="00217A4B">
              <w:t>43,299</w:t>
            </w:r>
          </w:p>
        </w:tc>
        <w:tc>
          <w:tcPr>
            <w:tcW w:w="976" w:type="dxa"/>
            <w:noWrap/>
            <w:hideMark/>
          </w:tcPr>
          <w:p w14:paraId="73992747" w14:textId="77777777" w:rsidR="00217A4B" w:rsidRPr="00217A4B" w:rsidRDefault="00217A4B" w:rsidP="00217A4B">
            <w:pPr>
              <w:jc w:val="left"/>
            </w:pPr>
            <w:r w:rsidRPr="00217A4B">
              <w:t>2,67</w:t>
            </w:r>
          </w:p>
        </w:tc>
      </w:tr>
      <w:tr w:rsidR="00217A4B" w:rsidRPr="00217A4B" w14:paraId="128315D2" w14:textId="77777777" w:rsidTr="00762FF3">
        <w:trPr>
          <w:trHeight w:val="300"/>
        </w:trPr>
        <w:tc>
          <w:tcPr>
            <w:tcW w:w="976" w:type="dxa"/>
            <w:noWrap/>
            <w:hideMark/>
          </w:tcPr>
          <w:p w14:paraId="61FD6A48" w14:textId="77777777" w:rsidR="00217A4B" w:rsidRPr="00217A4B" w:rsidRDefault="00217A4B" w:rsidP="00217A4B">
            <w:pPr>
              <w:jc w:val="left"/>
            </w:pPr>
            <w:r w:rsidRPr="00217A4B">
              <w:t>43,421</w:t>
            </w:r>
          </w:p>
        </w:tc>
        <w:tc>
          <w:tcPr>
            <w:tcW w:w="976" w:type="dxa"/>
            <w:noWrap/>
            <w:hideMark/>
          </w:tcPr>
          <w:p w14:paraId="51E32804" w14:textId="77777777" w:rsidR="00217A4B" w:rsidRPr="00217A4B" w:rsidRDefault="00217A4B" w:rsidP="00217A4B">
            <w:pPr>
              <w:jc w:val="left"/>
            </w:pPr>
            <w:r w:rsidRPr="00217A4B">
              <w:t>2,67</w:t>
            </w:r>
          </w:p>
        </w:tc>
      </w:tr>
      <w:tr w:rsidR="00217A4B" w:rsidRPr="00217A4B" w14:paraId="3966A3D8" w14:textId="77777777" w:rsidTr="00762FF3">
        <w:trPr>
          <w:trHeight w:val="300"/>
        </w:trPr>
        <w:tc>
          <w:tcPr>
            <w:tcW w:w="976" w:type="dxa"/>
            <w:noWrap/>
            <w:hideMark/>
          </w:tcPr>
          <w:p w14:paraId="49E8D023" w14:textId="77777777" w:rsidR="00217A4B" w:rsidRPr="00217A4B" w:rsidRDefault="00217A4B" w:rsidP="00217A4B">
            <w:pPr>
              <w:jc w:val="left"/>
            </w:pPr>
            <w:r w:rsidRPr="00217A4B">
              <w:t>43,542</w:t>
            </w:r>
          </w:p>
        </w:tc>
        <w:tc>
          <w:tcPr>
            <w:tcW w:w="976" w:type="dxa"/>
            <w:noWrap/>
            <w:hideMark/>
          </w:tcPr>
          <w:p w14:paraId="0385A70F" w14:textId="77777777" w:rsidR="00217A4B" w:rsidRPr="00217A4B" w:rsidRDefault="00217A4B" w:rsidP="00217A4B">
            <w:pPr>
              <w:jc w:val="left"/>
            </w:pPr>
            <w:r w:rsidRPr="00217A4B">
              <w:t>2,675</w:t>
            </w:r>
          </w:p>
        </w:tc>
      </w:tr>
      <w:tr w:rsidR="00217A4B" w:rsidRPr="00217A4B" w14:paraId="6B73393F" w14:textId="77777777" w:rsidTr="00762FF3">
        <w:trPr>
          <w:trHeight w:val="300"/>
        </w:trPr>
        <w:tc>
          <w:tcPr>
            <w:tcW w:w="976" w:type="dxa"/>
            <w:noWrap/>
            <w:hideMark/>
          </w:tcPr>
          <w:p w14:paraId="31A8748E" w14:textId="77777777" w:rsidR="00217A4B" w:rsidRPr="00217A4B" w:rsidRDefault="00217A4B" w:rsidP="00217A4B">
            <w:pPr>
              <w:jc w:val="left"/>
            </w:pPr>
            <w:r w:rsidRPr="00217A4B">
              <w:t>43,664</w:t>
            </w:r>
          </w:p>
        </w:tc>
        <w:tc>
          <w:tcPr>
            <w:tcW w:w="976" w:type="dxa"/>
            <w:noWrap/>
            <w:hideMark/>
          </w:tcPr>
          <w:p w14:paraId="268C3252" w14:textId="77777777" w:rsidR="00217A4B" w:rsidRPr="00217A4B" w:rsidRDefault="00217A4B" w:rsidP="00217A4B">
            <w:pPr>
              <w:jc w:val="left"/>
            </w:pPr>
            <w:r w:rsidRPr="00217A4B">
              <w:t>2,69</w:t>
            </w:r>
          </w:p>
        </w:tc>
      </w:tr>
      <w:tr w:rsidR="00217A4B" w:rsidRPr="00217A4B" w14:paraId="0AB71056" w14:textId="77777777" w:rsidTr="00762FF3">
        <w:trPr>
          <w:trHeight w:val="300"/>
        </w:trPr>
        <w:tc>
          <w:tcPr>
            <w:tcW w:w="976" w:type="dxa"/>
            <w:noWrap/>
            <w:hideMark/>
          </w:tcPr>
          <w:p w14:paraId="3E680E56" w14:textId="77777777" w:rsidR="00217A4B" w:rsidRPr="00217A4B" w:rsidRDefault="00217A4B" w:rsidP="00217A4B">
            <w:pPr>
              <w:jc w:val="left"/>
            </w:pPr>
            <w:r w:rsidRPr="00217A4B">
              <w:t>43,786</w:t>
            </w:r>
          </w:p>
        </w:tc>
        <w:tc>
          <w:tcPr>
            <w:tcW w:w="976" w:type="dxa"/>
            <w:noWrap/>
            <w:hideMark/>
          </w:tcPr>
          <w:p w14:paraId="38FADB2D" w14:textId="77777777" w:rsidR="00217A4B" w:rsidRPr="00217A4B" w:rsidRDefault="00217A4B" w:rsidP="00217A4B">
            <w:pPr>
              <w:jc w:val="left"/>
            </w:pPr>
            <w:r w:rsidRPr="00217A4B">
              <w:t>2,74</w:t>
            </w:r>
          </w:p>
        </w:tc>
      </w:tr>
      <w:tr w:rsidR="00217A4B" w:rsidRPr="00217A4B" w14:paraId="4102F1B2" w14:textId="77777777" w:rsidTr="00762FF3">
        <w:trPr>
          <w:trHeight w:val="300"/>
        </w:trPr>
        <w:tc>
          <w:tcPr>
            <w:tcW w:w="976" w:type="dxa"/>
            <w:noWrap/>
            <w:hideMark/>
          </w:tcPr>
          <w:p w14:paraId="2BFA758E" w14:textId="77777777" w:rsidR="00217A4B" w:rsidRPr="00217A4B" w:rsidRDefault="00217A4B" w:rsidP="00217A4B">
            <w:pPr>
              <w:jc w:val="left"/>
            </w:pPr>
            <w:r w:rsidRPr="00217A4B">
              <w:t>43,908</w:t>
            </w:r>
          </w:p>
        </w:tc>
        <w:tc>
          <w:tcPr>
            <w:tcW w:w="976" w:type="dxa"/>
            <w:noWrap/>
            <w:hideMark/>
          </w:tcPr>
          <w:p w14:paraId="427C98E9" w14:textId="77777777" w:rsidR="00217A4B" w:rsidRPr="00217A4B" w:rsidRDefault="00217A4B" w:rsidP="00217A4B">
            <w:pPr>
              <w:jc w:val="left"/>
            </w:pPr>
            <w:r w:rsidRPr="00217A4B">
              <w:t>2,78</w:t>
            </w:r>
          </w:p>
        </w:tc>
      </w:tr>
      <w:tr w:rsidR="00217A4B" w:rsidRPr="00217A4B" w14:paraId="7FC3ECD2" w14:textId="77777777" w:rsidTr="00762FF3">
        <w:trPr>
          <w:trHeight w:val="300"/>
        </w:trPr>
        <w:tc>
          <w:tcPr>
            <w:tcW w:w="976" w:type="dxa"/>
            <w:noWrap/>
            <w:hideMark/>
          </w:tcPr>
          <w:p w14:paraId="28FF0558" w14:textId="77777777" w:rsidR="00217A4B" w:rsidRPr="00217A4B" w:rsidRDefault="00217A4B" w:rsidP="00217A4B">
            <w:pPr>
              <w:jc w:val="left"/>
            </w:pPr>
            <w:r w:rsidRPr="00217A4B">
              <w:t>44,029</w:t>
            </w:r>
          </w:p>
        </w:tc>
        <w:tc>
          <w:tcPr>
            <w:tcW w:w="976" w:type="dxa"/>
            <w:noWrap/>
            <w:hideMark/>
          </w:tcPr>
          <w:p w14:paraId="5A7CC5FA" w14:textId="77777777" w:rsidR="00217A4B" w:rsidRPr="00217A4B" w:rsidRDefault="00217A4B" w:rsidP="00217A4B">
            <w:pPr>
              <w:jc w:val="left"/>
            </w:pPr>
            <w:r w:rsidRPr="00217A4B">
              <w:t>2,82</w:t>
            </w:r>
          </w:p>
        </w:tc>
      </w:tr>
      <w:tr w:rsidR="00217A4B" w:rsidRPr="00217A4B" w14:paraId="330539FC" w14:textId="77777777" w:rsidTr="00762FF3">
        <w:trPr>
          <w:trHeight w:val="300"/>
        </w:trPr>
        <w:tc>
          <w:tcPr>
            <w:tcW w:w="976" w:type="dxa"/>
            <w:noWrap/>
            <w:hideMark/>
          </w:tcPr>
          <w:p w14:paraId="1A612ECD" w14:textId="77777777" w:rsidR="00217A4B" w:rsidRPr="00217A4B" w:rsidRDefault="00217A4B" w:rsidP="00217A4B">
            <w:pPr>
              <w:jc w:val="left"/>
            </w:pPr>
            <w:r w:rsidRPr="00217A4B">
              <w:t>44,244</w:t>
            </w:r>
          </w:p>
        </w:tc>
        <w:tc>
          <w:tcPr>
            <w:tcW w:w="976" w:type="dxa"/>
            <w:noWrap/>
            <w:hideMark/>
          </w:tcPr>
          <w:p w14:paraId="1D4D215A" w14:textId="77777777" w:rsidR="00217A4B" w:rsidRPr="00217A4B" w:rsidRDefault="00217A4B" w:rsidP="00217A4B">
            <w:pPr>
              <w:jc w:val="left"/>
            </w:pPr>
            <w:r w:rsidRPr="00217A4B">
              <w:t>2,89</w:t>
            </w:r>
          </w:p>
        </w:tc>
      </w:tr>
      <w:tr w:rsidR="00217A4B" w:rsidRPr="00217A4B" w14:paraId="5FCF1022" w14:textId="77777777" w:rsidTr="00762FF3">
        <w:trPr>
          <w:trHeight w:val="300"/>
        </w:trPr>
        <w:tc>
          <w:tcPr>
            <w:tcW w:w="976" w:type="dxa"/>
            <w:noWrap/>
            <w:hideMark/>
          </w:tcPr>
          <w:p w14:paraId="6A8E4C8A" w14:textId="77777777" w:rsidR="00217A4B" w:rsidRPr="00217A4B" w:rsidRDefault="00217A4B" w:rsidP="00217A4B">
            <w:pPr>
              <w:jc w:val="left"/>
            </w:pPr>
            <w:r w:rsidRPr="00217A4B">
              <w:t>44,365</w:t>
            </w:r>
          </w:p>
        </w:tc>
        <w:tc>
          <w:tcPr>
            <w:tcW w:w="976" w:type="dxa"/>
            <w:noWrap/>
            <w:hideMark/>
          </w:tcPr>
          <w:p w14:paraId="701B3BB9" w14:textId="77777777" w:rsidR="00217A4B" w:rsidRPr="00217A4B" w:rsidRDefault="00217A4B" w:rsidP="00217A4B">
            <w:pPr>
              <w:jc w:val="left"/>
            </w:pPr>
            <w:r w:rsidRPr="00217A4B">
              <w:t>2,92</w:t>
            </w:r>
          </w:p>
        </w:tc>
      </w:tr>
      <w:tr w:rsidR="00217A4B" w:rsidRPr="00217A4B" w14:paraId="0906F5D9" w14:textId="77777777" w:rsidTr="00762FF3">
        <w:trPr>
          <w:trHeight w:val="300"/>
        </w:trPr>
        <w:tc>
          <w:tcPr>
            <w:tcW w:w="976" w:type="dxa"/>
            <w:noWrap/>
            <w:hideMark/>
          </w:tcPr>
          <w:p w14:paraId="25AABFCB" w14:textId="77777777" w:rsidR="00217A4B" w:rsidRPr="00217A4B" w:rsidRDefault="00217A4B" w:rsidP="00217A4B">
            <w:pPr>
              <w:jc w:val="left"/>
            </w:pPr>
            <w:r w:rsidRPr="00217A4B">
              <w:t>44,487</w:t>
            </w:r>
          </w:p>
        </w:tc>
        <w:tc>
          <w:tcPr>
            <w:tcW w:w="976" w:type="dxa"/>
            <w:noWrap/>
            <w:hideMark/>
          </w:tcPr>
          <w:p w14:paraId="228CA79D" w14:textId="77777777" w:rsidR="00217A4B" w:rsidRPr="00217A4B" w:rsidRDefault="00217A4B" w:rsidP="00217A4B">
            <w:pPr>
              <w:jc w:val="left"/>
            </w:pPr>
            <w:r w:rsidRPr="00217A4B">
              <w:t>2,965</w:t>
            </w:r>
          </w:p>
        </w:tc>
      </w:tr>
      <w:tr w:rsidR="00217A4B" w:rsidRPr="00217A4B" w14:paraId="04935B71" w14:textId="77777777" w:rsidTr="00762FF3">
        <w:trPr>
          <w:trHeight w:val="300"/>
        </w:trPr>
        <w:tc>
          <w:tcPr>
            <w:tcW w:w="976" w:type="dxa"/>
            <w:noWrap/>
            <w:hideMark/>
          </w:tcPr>
          <w:p w14:paraId="6B124811" w14:textId="77777777" w:rsidR="00217A4B" w:rsidRPr="00217A4B" w:rsidRDefault="00217A4B" w:rsidP="00217A4B">
            <w:pPr>
              <w:jc w:val="left"/>
            </w:pPr>
            <w:r w:rsidRPr="00217A4B">
              <w:t>44,609</w:t>
            </w:r>
          </w:p>
        </w:tc>
        <w:tc>
          <w:tcPr>
            <w:tcW w:w="976" w:type="dxa"/>
            <w:noWrap/>
            <w:hideMark/>
          </w:tcPr>
          <w:p w14:paraId="3763A3E5" w14:textId="77777777" w:rsidR="00217A4B" w:rsidRPr="00217A4B" w:rsidRDefault="00217A4B" w:rsidP="00217A4B">
            <w:pPr>
              <w:jc w:val="left"/>
            </w:pPr>
            <w:r w:rsidRPr="00217A4B">
              <w:t>3,04</w:t>
            </w:r>
          </w:p>
        </w:tc>
      </w:tr>
      <w:tr w:rsidR="00217A4B" w:rsidRPr="00217A4B" w14:paraId="1C00D3EA" w14:textId="77777777" w:rsidTr="00762FF3">
        <w:trPr>
          <w:trHeight w:val="300"/>
        </w:trPr>
        <w:tc>
          <w:tcPr>
            <w:tcW w:w="976" w:type="dxa"/>
            <w:noWrap/>
            <w:hideMark/>
          </w:tcPr>
          <w:p w14:paraId="2427A9F6" w14:textId="77777777" w:rsidR="00217A4B" w:rsidRPr="00217A4B" w:rsidRDefault="00217A4B" w:rsidP="00217A4B">
            <w:pPr>
              <w:jc w:val="left"/>
            </w:pPr>
            <w:r w:rsidRPr="00217A4B">
              <w:t>44,731</w:t>
            </w:r>
          </w:p>
        </w:tc>
        <w:tc>
          <w:tcPr>
            <w:tcW w:w="976" w:type="dxa"/>
            <w:noWrap/>
            <w:hideMark/>
          </w:tcPr>
          <w:p w14:paraId="20B006C7" w14:textId="77777777" w:rsidR="00217A4B" w:rsidRPr="00217A4B" w:rsidRDefault="00217A4B" w:rsidP="00217A4B">
            <w:pPr>
              <w:jc w:val="left"/>
            </w:pPr>
            <w:r w:rsidRPr="00217A4B">
              <w:t>3,11</w:t>
            </w:r>
          </w:p>
        </w:tc>
      </w:tr>
      <w:tr w:rsidR="00217A4B" w:rsidRPr="00217A4B" w14:paraId="5CE40D6F" w14:textId="77777777" w:rsidTr="00762FF3">
        <w:trPr>
          <w:trHeight w:val="300"/>
        </w:trPr>
        <w:tc>
          <w:tcPr>
            <w:tcW w:w="976" w:type="dxa"/>
            <w:noWrap/>
            <w:hideMark/>
          </w:tcPr>
          <w:p w14:paraId="66CE86C1" w14:textId="77777777" w:rsidR="00217A4B" w:rsidRPr="00217A4B" w:rsidRDefault="00217A4B" w:rsidP="00217A4B">
            <w:pPr>
              <w:jc w:val="left"/>
            </w:pPr>
            <w:r w:rsidRPr="00217A4B">
              <w:t>44,852</w:t>
            </w:r>
          </w:p>
        </w:tc>
        <w:tc>
          <w:tcPr>
            <w:tcW w:w="976" w:type="dxa"/>
            <w:noWrap/>
            <w:hideMark/>
          </w:tcPr>
          <w:p w14:paraId="1C1496A6" w14:textId="77777777" w:rsidR="00217A4B" w:rsidRPr="00217A4B" w:rsidRDefault="00217A4B" w:rsidP="00217A4B">
            <w:pPr>
              <w:jc w:val="left"/>
            </w:pPr>
            <w:r w:rsidRPr="00217A4B">
              <w:t>3,17</w:t>
            </w:r>
          </w:p>
        </w:tc>
      </w:tr>
      <w:tr w:rsidR="00217A4B" w:rsidRPr="00217A4B" w14:paraId="1D13A8C0" w14:textId="77777777" w:rsidTr="00762FF3">
        <w:trPr>
          <w:trHeight w:val="300"/>
        </w:trPr>
        <w:tc>
          <w:tcPr>
            <w:tcW w:w="976" w:type="dxa"/>
            <w:noWrap/>
            <w:hideMark/>
          </w:tcPr>
          <w:p w14:paraId="33E43ED4" w14:textId="77777777" w:rsidR="00217A4B" w:rsidRPr="00217A4B" w:rsidRDefault="00217A4B" w:rsidP="00217A4B">
            <w:pPr>
              <w:jc w:val="left"/>
            </w:pPr>
            <w:r w:rsidRPr="00217A4B">
              <w:t>44,973</w:t>
            </w:r>
          </w:p>
        </w:tc>
        <w:tc>
          <w:tcPr>
            <w:tcW w:w="976" w:type="dxa"/>
            <w:noWrap/>
            <w:hideMark/>
          </w:tcPr>
          <w:p w14:paraId="564B2D3F" w14:textId="77777777" w:rsidR="00217A4B" w:rsidRPr="00217A4B" w:rsidRDefault="00217A4B" w:rsidP="00217A4B">
            <w:pPr>
              <w:jc w:val="left"/>
            </w:pPr>
            <w:r w:rsidRPr="00217A4B">
              <w:t>3,215</w:t>
            </w:r>
          </w:p>
        </w:tc>
      </w:tr>
      <w:tr w:rsidR="00217A4B" w:rsidRPr="00217A4B" w14:paraId="46BFBBD1" w14:textId="77777777" w:rsidTr="00762FF3">
        <w:trPr>
          <w:trHeight w:val="300"/>
        </w:trPr>
        <w:tc>
          <w:tcPr>
            <w:tcW w:w="976" w:type="dxa"/>
            <w:noWrap/>
            <w:hideMark/>
          </w:tcPr>
          <w:p w14:paraId="163D7F95" w14:textId="77777777" w:rsidR="00217A4B" w:rsidRPr="00217A4B" w:rsidRDefault="00217A4B" w:rsidP="00217A4B">
            <w:pPr>
              <w:jc w:val="left"/>
            </w:pPr>
            <w:r w:rsidRPr="00217A4B">
              <w:t>45,103</w:t>
            </w:r>
          </w:p>
        </w:tc>
        <w:tc>
          <w:tcPr>
            <w:tcW w:w="976" w:type="dxa"/>
            <w:noWrap/>
            <w:hideMark/>
          </w:tcPr>
          <w:p w14:paraId="50542296" w14:textId="77777777" w:rsidR="00217A4B" w:rsidRPr="00217A4B" w:rsidRDefault="00217A4B" w:rsidP="00217A4B">
            <w:pPr>
              <w:jc w:val="left"/>
            </w:pPr>
            <w:r w:rsidRPr="00217A4B">
              <w:t>3,35</w:t>
            </w:r>
          </w:p>
        </w:tc>
      </w:tr>
      <w:tr w:rsidR="00217A4B" w:rsidRPr="00217A4B" w14:paraId="75D56FC1" w14:textId="77777777" w:rsidTr="00762FF3">
        <w:trPr>
          <w:trHeight w:val="300"/>
        </w:trPr>
        <w:tc>
          <w:tcPr>
            <w:tcW w:w="976" w:type="dxa"/>
            <w:noWrap/>
            <w:hideMark/>
          </w:tcPr>
          <w:p w14:paraId="44952D46" w14:textId="77777777" w:rsidR="00217A4B" w:rsidRPr="00217A4B" w:rsidRDefault="00217A4B" w:rsidP="00217A4B">
            <w:pPr>
              <w:jc w:val="left"/>
            </w:pPr>
            <w:r w:rsidRPr="00217A4B">
              <w:t>45,224</w:t>
            </w:r>
          </w:p>
        </w:tc>
        <w:tc>
          <w:tcPr>
            <w:tcW w:w="976" w:type="dxa"/>
            <w:noWrap/>
            <w:hideMark/>
          </w:tcPr>
          <w:p w14:paraId="29F6A2EF" w14:textId="77777777" w:rsidR="00217A4B" w:rsidRPr="00217A4B" w:rsidRDefault="00217A4B" w:rsidP="00217A4B">
            <w:pPr>
              <w:jc w:val="left"/>
            </w:pPr>
            <w:r w:rsidRPr="00217A4B">
              <w:t>3,45</w:t>
            </w:r>
          </w:p>
        </w:tc>
      </w:tr>
      <w:tr w:rsidR="00217A4B" w:rsidRPr="00217A4B" w14:paraId="2AF31A39" w14:textId="77777777" w:rsidTr="00762FF3">
        <w:trPr>
          <w:trHeight w:val="300"/>
        </w:trPr>
        <w:tc>
          <w:tcPr>
            <w:tcW w:w="976" w:type="dxa"/>
            <w:noWrap/>
            <w:hideMark/>
          </w:tcPr>
          <w:p w14:paraId="182D4384" w14:textId="77777777" w:rsidR="00217A4B" w:rsidRPr="00217A4B" w:rsidRDefault="00217A4B" w:rsidP="00217A4B">
            <w:pPr>
              <w:jc w:val="left"/>
            </w:pPr>
            <w:r w:rsidRPr="00217A4B">
              <w:t>45,345</w:t>
            </w:r>
          </w:p>
        </w:tc>
        <w:tc>
          <w:tcPr>
            <w:tcW w:w="976" w:type="dxa"/>
            <w:noWrap/>
            <w:hideMark/>
          </w:tcPr>
          <w:p w14:paraId="1B83D0EF" w14:textId="77777777" w:rsidR="00217A4B" w:rsidRPr="00217A4B" w:rsidRDefault="00217A4B" w:rsidP="00217A4B">
            <w:pPr>
              <w:jc w:val="left"/>
            </w:pPr>
            <w:r w:rsidRPr="00217A4B">
              <w:t>3,53</w:t>
            </w:r>
          </w:p>
        </w:tc>
      </w:tr>
      <w:tr w:rsidR="00217A4B" w:rsidRPr="00217A4B" w14:paraId="70CC891F" w14:textId="77777777" w:rsidTr="00762FF3">
        <w:trPr>
          <w:trHeight w:val="300"/>
        </w:trPr>
        <w:tc>
          <w:tcPr>
            <w:tcW w:w="976" w:type="dxa"/>
            <w:noWrap/>
            <w:hideMark/>
          </w:tcPr>
          <w:p w14:paraId="4B41B56D" w14:textId="77777777" w:rsidR="00217A4B" w:rsidRPr="00217A4B" w:rsidRDefault="00217A4B" w:rsidP="00217A4B">
            <w:pPr>
              <w:jc w:val="left"/>
            </w:pPr>
            <w:r w:rsidRPr="00217A4B">
              <w:t>45,551</w:t>
            </w:r>
          </w:p>
        </w:tc>
        <w:tc>
          <w:tcPr>
            <w:tcW w:w="976" w:type="dxa"/>
            <w:noWrap/>
            <w:hideMark/>
          </w:tcPr>
          <w:p w14:paraId="32DA03B2" w14:textId="77777777" w:rsidR="00217A4B" w:rsidRPr="00217A4B" w:rsidRDefault="00217A4B" w:rsidP="00217A4B">
            <w:pPr>
              <w:jc w:val="left"/>
            </w:pPr>
            <w:r w:rsidRPr="00217A4B">
              <w:t>3,81</w:t>
            </w:r>
          </w:p>
        </w:tc>
      </w:tr>
      <w:tr w:rsidR="00217A4B" w:rsidRPr="00217A4B" w14:paraId="417C9FC9" w14:textId="77777777" w:rsidTr="00762FF3">
        <w:trPr>
          <w:trHeight w:val="300"/>
        </w:trPr>
        <w:tc>
          <w:tcPr>
            <w:tcW w:w="976" w:type="dxa"/>
            <w:noWrap/>
            <w:hideMark/>
          </w:tcPr>
          <w:p w14:paraId="71B552B6" w14:textId="77777777" w:rsidR="00217A4B" w:rsidRPr="00217A4B" w:rsidRDefault="00217A4B" w:rsidP="00217A4B">
            <w:pPr>
              <w:jc w:val="left"/>
            </w:pPr>
            <w:r w:rsidRPr="00217A4B">
              <w:t>45,673</w:t>
            </w:r>
          </w:p>
        </w:tc>
        <w:tc>
          <w:tcPr>
            <w:tcW w:w="976" w:type="dxa"/>
            <w:noWrap/>
            <w:hideMark/>
          </w:tcPr>
          <w:p w14:paraId="5432F20C" w14:textId="77777777" w:rsidR="00217A4B" w:rsidRPr="00217A4B" w:rsidRDefault="00217A4B" w:rsidP="00217A4B">
            <w:pPr>
              <w:jc w:val="left"/>
            </w:pPr>
            <w:r w:rsidRPr="00217A4B">
              <w:t>3,965</w:t>
            </w:r>
          </w:p>
        </w:tc>
      </w:tr>
      <w:tr w:rsidR="00217A4B" w:rsidRPr="00217A4B" w14:paraId="5A4E0EC5" w14:textId="77777777" w:rsidTr="00762FF3">
        <w:trPr>
          <w:trHeight w:val="300"/>
        </w:trPr>
        <w:tc>
          <w:tcPr>
            <w:tcW w:w="976" w:type="dxa"/>
            <w:noWrap/>
            <w:hideMark/>
          </w:tcPr>
          <w:p w14:paraId="650AAB4C" w14:textId="77777777" w:rsidR="00217A4B" w:rsidRPr="00217A4B" w:rsidRDefault="00217A4B" w:rsidP="00217A4B">
            <w:pPr>
              <w:jc w:val="left"/>
            </w:pPr>
            <w:r w:rsidRPr="00217A4B">
              <w:t>45,799</w:t>
            </w:r>
          </w:p>
        </w:tc>
        <w:tc>
          <w:tcPr>
            <w:tcW w:w="976" w:type="dxa"/>
            <w:noWrap/>
            <w:hideMark/>
          </w:tcPr>
          <w:p w14:paraId="655A752C" w14:textId="77777777" w:rsidR="00217A4B" w:rsidRPr="00217A4B" w:rsidRDefault="00217A4B" w:rsidP="00217A4B">
            <w:pPr>
              <w:jc w:val="left"/>
            </w:pPr>
            <w:r w:rsidRPr="00217A4B">
              <w:t>4,09</w:t>
            </w:r>
          </w:p>
        </w:tc>
      </w:tr>
      <w:tr w:rsidR="00217A4B" w:rsidRPr="00217A4B" w14:paraId="5581AD81" w14:textId="77777777" w:rsidTr="00762FF3">
        <w:trPr>
          <w:trHeight w:val="300"/>
        </w:trPr>
        <w:tc>
          <w:tcPr>
            <w:tcW w:w="976" w:type="dxa"/>
            <w:noWrap/>
            <w:hideMark/>
          </w:tcPr>
          <w:p w14:paraId="7F998A15" w14:textId="77777777" w:rsidR="00217A4B" w:rsidRPr="00217A4B" w:rsidRDefault="00217A4B" w:rsidP="00217A4B">
            <w:pPr>
              <w:jc w:val="left"/>
            </w:pPr>
            <w:r w:rsidRPr="00217A4B">
              <w:t>45,92</w:t>
            </w:r>
          </w:p>
        </w:tc>
        <w:tc>
          <w:tcPr>
            <w:tcW w:w="976" w:type="dxa"/>
            <w:noWrap/>
            <w:hideMark/>
          </w:tcPr>
          <w:p w14:paraId="405344C2" w14:textId="77777777" w:rsidR="00217A4B" w:rsidRPr="00217A4B" w:rsidRDefault="00217A4B" w:rsidP="00217A4B">
            <w:pPr>
              <w:jc w:val="left"/>
            </w:pPr>
            <w:r w:rsidRPr="00217A4B">
              <w:t>4,23</w:t>
            </w:r>
          </w:p>
        </w:tc>
      </w:tr>
      <w:tr w:rsidR="00217A4B" w:rsidRPr="00217A4B" w14:paraId="7A2EC8F1" w14:textId="77777777" w:rsidTr="00762FF3">
        <w:trPr>
          <w:trHeight w:val="300"/>
        </w:trPr>
        <w:tc>
          <w:tcPr>
            <w:tcW w:w="976" w:type="dxa"/>
            <w:noWrap/>
            <w:hideMark/>
          </w:tcPr>
          <w:p w14:paraId="6AE9FE55" w14:textId="77777777" w:rsidR="00217A4B" w:rsidRPr="00217A4B" w:rsidRDefault="00217A4B" w:rsidP="00217A4B">
            <w:pPr>
              <w:jc w:val="left"/>
            </w:pPr>
            <w:r w:rsidRPr="00217A4B">
              <w:t>46,042</w:t>
            </w:r>
          </w:p>
        </w:tc>
        <w:tc>
          <w:tcPr>
            <w:tcW w:w="976" w:type="dxa"/>
            <w:noWrap/>
            <w:hideMark/>
          </w:tcPr>
          <w:p w14:paraId="2DCF063B" w14:textId="77777777" w:rsidR="00217A4B" w:rsidRPr="00217A4B" w:rsidRDefault="00217A4B" w:rsidP="00217A4B">
            <w:pPr>
              <w:jc w:val="left"/>
            </w:pPr>
            <w:r w:rsidRPr="00217A4B">
              <w:t>4,38</w:t>
            </w:r>
          </w:p>
        </w:tc>
      </w:tr>
      <w:tr w:rsidR="00217A4B" w:rsidRPr="00217A4B" w14:paraId="4F62EB9E" w14:textId="77777777" w:rsidTr="00762FF3">
        <w:trPr>
          <w:trHeight w:val="300"/>
        </w:trPr>
        <w:tc>
          <w:tcPr>
            <w:tcW w:w="976" w:type="dxa"/>
            <w:noWrap/>
            <w:hideMark/>
          </w:tcPr>
          <w:p w14:paraId="6FDFB8A3" w14:textId="77777777" w:rsidR="00217A4B" w:rsidRPr="00217A4B" w:rsidRDefault="00217A4B" w:rsidP="00217A4B">
            <w:pPr>
              <w:jc w:val="left"/>
            </w:pPr>
            <w:r w:rsidRPr="00217A4B">
              <w:t>46,163</w:t>
            </w:r>
          </w:p>
        </w:tc>
        <w:tc>
          <w:tcPr>
            <w:tcW w:w="976" w:type="dxa"/>
            <w:noWrap/>
            <w:hideMark/>
          </w:tcPr>
          <w:p w14:paraId="74BB456A" w14:textId="77777777" w:rsidR="00217A4B" w:rsidRPr="00217A4B" w:rsidRDefault="00217A4B" w:rsidP="00217A4B">
            <w:pPr>
              <w:jc w:val="left"/>
            </w:pPr>
            <w:r w:rsidRPr="00217A4B">
              <w:t>4,555</w:t>
            </w:r>
          </w:p>
        </w:tc>
      </w:tr>
      <w:tr w:rsidR="00217A4B" w:rsidRPr="00217A4B" w14:paraId="2298C226" w14:textId="77777777" w:rsidTr="00762FF3">
        <w:trPr>
          <w:trHeight w:val="300"/>
        </w:trPr>
        <w:tc>
          <w:tcPr>
            <w:tcW w:w="976" w:type="dxa"/>
            <w:noWrap/>
            <w:hideMark/>
          </w:tcPr>
          <w:p w14:paraId="20F5ECD5" w14:textId="77777777" w:rsidR="00217A4B" w:rsidRPr="00217A4B" w:rsidRDefault="00217A4B" w:rsidP="00217A4B">
            <w:pPr>
              <w:jc w:val="left"/>
            </w:pPr>
            <w:r w:rsidRPr="00217A4B">
              <w:t>46,285</w:t>
            </w:r>
          </w:p>
        </w:tc>
        <w:tc>
          <w:tcPr>
            <w:tcW w:w="976" w:type="dxa"/>
            <w:noWrap/>
            <w:hideMark/>
          </w:tcPr>
          <w:p w14:paraId="158B7874" w14:textId="77777777" w:rsidR="00217A4B" w:rsidRPr="00217A4B" w:rsidRDefault="00217A4B" w:rsidP="00217A4B">
            <w:pPr>
              <w:jc w:val="left"/>
            </w:pPr>
            <w:r w:rsidRPr="00217A4B">
              <w:t>4,755</w:t>
            </w:r>
          </w:p>
        </w:tc>
      </w:tr>
      <w:tr w:rsidR="00217A4B" w:rsidRPr="00217A4B" w14:paraId="53B3E73E" w14:textId="77777777" w:rsidTr="00762FF3">
        <w:trPr>
          <w:trHeight w:val="300"/>
        </w:trPr>
        <w:tc>
          <w:tcPr>
            <w:tcW w:w="976" w:type="dxa"/>
            <w:noWrap/>
            <w:hideMark/>
          </w:tcPr>
          <w:p w14:paraId="595CF4A2" w14:textId="77777777" w:rsidR="00217A4B" w:rsidRPr="00217A4B" w:rsidRDefault="00217A4B" w:rsidP="00217A4B">
            <w:pPr>
              <w:jc w:val="left"/>
            </w:pPr>
            <w:r w:rsidRPr="00217A4B">
              <w:t>46,416</w:t>
            </w:r>
          </w:p>
        </w:tc>
        <w:tc>
          <w:tcPr>
            <w:tcW w:w="976" w:type="dxa"/>
            <w:noWrap/>
            <w:hideMark/>
          </w:tcPr>
          <w:p w14:paraId="5E21D9F8" w14:textId="77777777" w:rsidR="00217A4B" w:rsidRPr="00217A4B" w:rsidRDefault="00217A4B" w:rsidP="00217A4B">
            <w:pPr>
              <w:jc w:val="left"/>
            </w:pPr>
            <w:r w:rsidRPr="00217A4B">
              <w:t>4,955</w:t>
            </w:r>
          </w:p>
        </w:tc>
      </w:tr>
      <w:tr w:rsidR="00217A4B" w:rsidRPr="00217A4B" w14:paraId="711806FE" w14:textId="77777777" w:rsidTr="00762FF3">
        <w:trPr>
          <w:trHeight w:val="300"/>
        </w:trPr>
        <w:tc>
          <w:tcPr>
            <w:tcW w:w="976" w:type="dxa"/>
            <w:noWrap/>
            <w:hideMark/>
          </w:tcPr>
          <w:p w14:paraId="37BB21CC" w14:textId="77777777" w:rsidR="00217A4B" w:rsidRPr="00217A4B" w:rsidRDefault="00217A4B" w:rsidP="00217A4B">
            <w:pPr>
              <w:jc w:val="left"/>
            </w:pPr>
            <w:r w:rsidRPr="00217A4B">
              <w:t>46,538</w:t>
            </w:r>
          </w:p>
        </w:tc>
        <w:tc>
          <w:tcPr>
            <w:tcW w:w="976" w:type="dxa"/>
            <w:noWrap/>
            <w:hideMark/>
          </w:tcPr>
          <w:p w14:paraId="210C54A5" w14:textId="77777777" w:rsidR="00217A4B" w:rsidRPr="00217A4B" w:rsidRDefault="00217A4B" w:rsidP="00217A4B">
            <w:pPr>
              <w:jc w:val="left"/>
            </w:pPr>
            <w:r w:rsidRPr="00217A4B">
              <w:t>5,185</w:t>
            </w:r>
          </w:p>
        </w:tc>
      </w:tr>
      <w:tr w:rsidR="00217A4B" w:rsidRPr="00217A4B" w14:paraId="755184D3" w14:textId="77777777" w:rsidTr="00762FF3">
        <w:trPr>
          <w:trHeight w:val="300"/>
        </w:trPr>
        <w:tc>
          <w:tcPr>
            <w:tcW w:w="976" w:type="dxa"/>
            <w:noWrap/>
            <w:hideMark/>
          </w:tcPr>
          <w:p w14:paraId="41D1424C" w14:textId="77777777" w:rsidR="00217A4B" w:rsidRPr="00217A4B" w:rsidRDefault="00217A4B" w:rsidP="00217A4B">
            <w:pPr>
              <w:jc w:val="left"/>
            </w:pPr>
            <w:r w:rsidRPr="00217A4B">
              <w:t>46,66</w:t>
            </w:r>
          </w:p>
        </w:tc>
        <w:tc>
          <w:tcPr>
            <w:tcW w:w="976" w:type="dxa"/>
            <w:noWrap/>
            <w:hideMark/>
          </w:tcPr>
          <w:p w14:paraId="13E9398D" w14:textId="77777777" w:rsidR="00217A4B" w:rsidRPr="00217A4B" w:rsidRDefault="00217A4B" w:rsidP="00217A4B">
            <w:pPr>
              <w:jc w:val="left"/>
            </w:pPr>
            <w:r w:rsidRPr="00217A4B">
              <w:t>5,43</w:t>
            </w:r>
          </w:p>
        </w:tc>
      </w:tr>
      <w:tr w:rsidR="00217A4B" w:rsidRPr="00217A4B" w14:paraId="608446C9" w14:textId="77777777" w:rsidTr="00762FF3">
        <w:trPr>
          <w:trHeight w:val="300"/>
        </w:trPr>
        <w:tc>
          <w:tcPr>
            <w:tcW w:w="976" w:type="dxa"/>
            <w:noWrap/>
            <w:hideMark/>
          </w:tcPr>
          <w:p w14:paraId="5361921B" w14:textId="77777777" w:rsidR="00217A4B" w:rsidRPr="00217A4B" w:rsidRDefault="00217A4B" w:rsidP="00217A4B">
            <w:pPr>
              <w:jc w:val="left"/>
            </w:pPr>
            <w:r w:rsidRPr="00217A4B">
              <w:t>46,866</w:t>
            </w:r>
          </w:p>
        </w:tc>
        <w:tc>
          <w:tcPr>
            <w:tcW w:w="976" w:type="dxa"/>
            <w:noWrap/>
            <w:hideMark/>
          </w:tcPr>
          <w:p w14:paraId="612EEE99" w14:textId="77777777" w:rsidR="00217A4B" w:rsidRPr="00217A4B" w:rsidRDefault="00217A4B" w:rsidP="00217A4B">
            <w:pPr>
              <w:jc w:val="left"/>
            </w:pPr>
            <w:r w:rsidRPr="00217A4B">
              <w:t>6,06</w:t>
            </w:r>
          </w:p>
        </w:tc>
      </w:tr>
      <w:tr w:rsidR="00217A4B" w:rsidRPr="00217A4B" w14:paraId="5505F80E" w14:textId="77777777" w:rsidTr="00762FF3">
        <w:trPr>
          <w:trHeight w:val="300"/>
        </w:trPr>
        <w:tc>
          <w:tcPr>
            <w:tcW w:w="976" w:type="dxa"/>
            <w:noWrap/>
            <w:hideMark/>
          </w:tcPr>
          <w:p w14:paraId="4D9C79BD" w14:textId="77777777" w:rsidR="00217A4B" w:rsidRPr="00217A4B" w:rsidRDefault="00217A4B" w:rsidP="00217A4B">
            <w:pPr>
              <w:jc w:val="left"/>
            </w:pPr>
            <w:r w:rsidRPr="00217A4B">
              <w:t>46,987</w:t>
            </w:r>
          </w:p>
        </w:tc>
        <w:tc>
          <w:tcPr>
            <w:tcW w:w="976" w:type="dxa"/>
            <w:noWrap/>
            <w:hideMark/>
          </w:tcPr>
          <w:p w14:paraId="06F73702" w14:textId="77777777" w:rsidR="00217A4B" w:rsidRPr="00217A4B" w:rsidRDefault="00217A4B" w:rsidP="00217A4B">
            <w:pPr>
              <w:jc w:val="left"/>
            </w:pPr>
            <w:r w:rsidRPr="00217A4B">
              <w:t>6,36</w:t>
            </w:r>
          </w:p>
        </w:tc>
      </w:tr>
      <w:tr w:rsidR="00217A4B" w:rsidRPr="00217A4B" w14:paraId="1CE29B1A" w14:textId="77777777" w:rsidTr="00762FF3">
        <w:trPr>
          <w:trHeight w:val="300"/>
        </w:trPr>
        <w:tc>
          <w:tcPr>
            <w:tcW w:w="976" w:type="dxa"/>
            <w:noWrap/>
            <w:hideMark/>
          </w:tcPr>
          <w:p w14:paraId="610A10FE" w14:textId="77777777" w:rsidR="00217A4B" w:rsidRPr="00217A4B" w:rsidRDefault="00217A4B" w:rsidP="00217A4B">
            <w:pPr>
              <w:jc w:val="left"/>
            </w:pPr>
            <w:r w:rsidRPr="00217A4B">
              <w:t>47,109</w:t>
            </w:r>
          </w:p>
        </w:tc>
        <w:tc>
          <w:tcPr>
            <w:tcW w:w="976" w:type="dxa"/>
            <w:noWrap/>
            <w:hideMark/>
          </w:tcPr>
          <w:p w14:paraId="5A3ACD4B" w14:textId="77777777" w:rsidR="00217A4B" w:rsidRPr="00217A4B" w:rsidRDefault="00217A4B" w:rsidP="00217A4B">
            <w:pPr>
              <w:jc w:val="left"/>
            </w:pPr>
            <w:r w:rsidRPr="00217A4B">
              <w:t>6,66</w:t>
            </w:r>
          </w:p>
        </w:tc>
      </w:tr>
      <w:tr w:rsidR="00217A4B" w:rsidRPr="00217A4B" w14:paraId="161F49D7" w14:textId="77777777" w:rsidTr="00762FF3">
        <w:trPr>
          <w:trHeight w:val="300"/>
        </w:trPr>
        <w:tc>
          <w:tcPr>
            <w:tcW w:w="976" w:type="dxa"/>
            <w:noWrap/>
            <w:hideMark/>
          </w:tcPr>
          <w:p w14:paraId="3C64FAA7" w14:textId="77777777" w:rsidR="00217A4B" w:rsidRPr="00217A4B" w:rsidRDefault="00217A4B" w:rsidP="00217A4B">
            <w:pPr>
              <w:jc w:val="left"/>
            </w:pPr>
            <w:r w:rsidRPr="00217A4B">
              <w:t>47,23</w:t>
            </w:r>
          </w:p>
        </w:tc>
        <w:tc>
          <w:tcPr>
            <w:tcW w:w="976" w:type="dxa"/>
            <w:noWrap/>
            <w:hideMark/>
          </w:tcPr>
          <w:p w14:paraId="08F0BA14" w14:textId="77777777" w:rsidR="00217A4B" w:rsidRPr="00217A4B" w:rsidRDefault="00217A4B" w:rsidP="00217A4B">
            <w:pPr>
              <w:jc w:val="left"/>
            </w:pPr>
            <w:r w:rsidRPr="00217A4B">
              <w:t>6,96</w:t>
            </w:r>
          </w:p>
        </w:tc>
      </w:tr>
      <w:tr w:rsidR="00217A4B" w:rsidRPr="00217A4B" w14:paraId="235D511A" w14:textId="77777777" w:rsidTr="00762FF3">
        <w:trPr>
          <w:trHeight w:val="300"/>
        </w:trPr>
        <w:tc>
          <w:tcPr>
            <w:tcW w:w="976" w:type="dxa"/>
            <w:noWrap/>
            <w:hideMark/>
          </w:tcPr>
          <w:p w14:paraId="496075E7" w14:textId="77777777" w:rsidR="00217A4B" w:rsidRPr="00217A4B" w:rsidRDefault="00217A4B" w:rsidP="00217A4B">
            <w:pPr>
              <w:jc w:val="left"/>
            </w:pPr>
            <w:r w:rsidRPr="00217A4B">
              <w:t>47,359</w:t>
            </w:r>
          </w:p>
        </w:tc>
        <w:tc>
          <w:tcPr>
            <w:tcW w:w="976" w:type="dxa"/>
            <w:noWrap/>
            <w:hideMark/>
          </w:tcPr>
          <w:p w14:paraId="1497EC9F" w14:textId="77777777" w:rsidR="00217A4B" w:rsidRPr="00217A4B" w:rsidRDefault="00217A4B" w:rsidP="00217A4B">
            <w:pPr>
              <w:jc w:val="left"/>
            </w:pPr>
            <w:r w:rsidRPr="00217A4B">
              <w:t>7,28</w:t>
            </w:r>
          </w:p>
        </w:tc>
      </w:tr>
      <w:tr w:rsidR="00217A4B" w:rsidRPr="00217A4B" w14:paraId="0CF4294F" w14:textId="77777777" w:rsidTr="00762FF3">
        <w:trPr>
          <w:trHeight w:val="300"/>
        </w:trPr>
        <w:tc>
          <w:tcPr>
            <w:tcW w:w="976" w:type="dxa"/>
            <w:noWrap/>
            <w:hideMark/>
          </w:tcPr>
          <w:p w14:paraId="4DFD14E8" w14:textId="77777777" w:rsidR="00217A4B" w:rsidRPr="00217A4B" w:rsidRDefault="00217A4B" w:rsidP="00217A4B">
            <w:pPr>
              <w:jc w:val="left"/>
            </w:pPr>
            <w:r w:rsidRPr="00217A4B">
              <w:t>47,481</w:t>
            </w:r>
          </w:p>
        </w:tc>
        <w:tc>
          <w:tcPr>
            <w:tcW w:w="976" w:type="dxa"/>
            <w:noWrap/>
            <w:hideMark/>
          </w:tcPr>
          <w:p w14:paraId="0117E68C" w14:textId="77777777" w:rsidR="00217A4B" w:rsidRPr="00217A4B" w:rsidRDefault="00217A4B" w:rsidP="00217A4B">
            <w:pPr>
              <w:jc w:val="left"/>
            </w:pPr>
            <w:r w:rsidRPr="00217A4B">
              <w:t>7,605</w:t>
            </w:r>
          </w:p>
        </w:tc>
      </w:tr>
      <w:tr w:rsidR="00217A4B" w:rsidRPr="00217A4B" w14:paraId="64F941EC" w14:textId="77777777" w:rsidTr="00762FF3">
        <w:trPr>
          <w:trHeight w:val="300"/>
        </w:trPr>
        <w:tc>
          <w:tcPr>
            <w:tcW w:w="976" w:type="dxa"/>
            <w:noWrap/>
            <w:hideMark/>
          </w:tcPr>
          <w:p w14:paraId="0DE161C4" w14:textId="77777777" w:rsidR="00217A4B" w:rsidRPr="00217A4B" w:rsidRDefault="00217A4B" w:rsidP="00217A4B">
            <w:pPr>
              <w:jc w:val="left"/>
            </w:pPr>
            <w:r w:rsidRPr="00217A4B">
              <w:t>47,603</w:t>
            </w:r>
          </w:p>
        </w:tc>
        <w:tc>
          <w:tcPr>
            <w:tcW w:w="976" w:type="dxa"/>
            <w:noWrap/>
            <w:hideMark/>
          </w:tcPr>
          <w:p w14:paraId="1A7065AC" w14:textId="77777777" w:rsidR="00217A4B" w:rsidRPr="00217A4B" w:rsidRDefault="00217A4B" w:rsidP="00217A4B">
            <w:pPr>
              <w:jc w:val="left"/>
            </w:pPr>
            <w:r w:rsidRPr="00217A4B">
              <w:t>7,895</w:t>
            </w:r>
          </w:p>
        </w:tc>
      </w:tr>
      <w:tr w:rsidR="00217A4B" w:rsidRPr="00217A4B" w14:paraId="1C3CB87E" w14:textId="77777777" w:rsidTr="00762FF3">
        <w:trPr>
          <w:trHeight w:val="300"/>
        </w:trPr>
        <w:tc>
          <w:tcPr>
            <w:tcW w:w="976" w:type="dxa"/>
            <w:noWrap/>
            <w:hideMark/>
          </w:tcPr>
          <w:p w14:paraId="4962F967" w14:textId="77777777" w:rsidR="00217A4B" w:rsidRPr="00217A4B" w:rsidRDefault="00217A4B" w:rsidP="00217A4B">
            <w:pPr>
              <w:jc w:val="left"/>
            </w:pPr>
            <w:r w:rsidRPr="00217A4B">
              <w:t>47,725</w:t>
            </w:r>
          </w:p>
        </w:tc>
        <w:tc>
          <w:tcPr>
            <w:tcW w:w="976" w:type="dxa"/>
            <w:noWrap/>
            <w:hideMark/>
          </w:tcPr>
          <w:p w14:paraId="7506AD8C" w14:textId="77777777" w:rsidR="00217A4B" w:rsidRPr="00217A4B" w:rsidRDefault="00217A4B" w:rsidP="00217A4B">
            <w:pPr>
              <w:jc w:val="left"/>
            </w:pPr>
            <w:r w:rsidRPr="00217A4B">
              <w:t>8,14</w:t>
            </w:r>
          </w:p>
        </w:tc>
      </w:tr>
      <w:tr w:rsidR="00217A4B" w:rsidRPr="00217A4B" w14:paraId="22CCFF30" w14:textId="77777777" w:rsidTr="00762FF3">
        <w:trPr>
          <w:trHeight w:val="300"/>
        </w:trPr>
        <w:tc>
          <w:tcPr>
            <w:tcW w:w="976" w:type="dxa"/>
            <w:noWrap/>
            <w:hideMark/>
          </w:tcPr>
          <w:p w14:paraId="607E6B26" w14:textId="77777777" w:rsidR="00217A4B" w:rsidRPr="00217A4B" w:rsidRDefault="00217A4B" w:rsidP="00217A4B">
            <w:pPr>
              <w:jc w:val="left"/>
            </w:pPr>
            <w:r w:rsidRPr="00217A4B">
              <w:t>47,846</w:t>
            </w:r>
          </w:p>
        </w:tc>
        <w:tc>
          <w:tcPr>
            <w:tcW w:w="976" w:type="dxa"/>
            <w:noWrap/>
            <w:hideMark/>
          </w:tcPr>
          <w:p w14:paraId="6CE1858A" w14:textId="77777777" w:rsidR="00217A4B" w:rsidRPr="00217A4B" w:rsidRDefault="00217A4B" w:rsidP="00217A4B">
            <w:pPr>
              <w:jc w:val="left"/>
            </w:pPr>
            <w:r w:rsidRPr="00217A4B">
              <w:t>8,44</w:t>
            </w:r>
          </w:p>
        </w:tc>
      </w:tr>
      <w:tr w:rsidR="00217A4B" w:rsidRPr="00217A4B" w14:paraId="0F3931C5" w14:textId="77777777" w:rsidTr="00762FF3">
        <w:trPr>
          <w:trHeight w:val="300"/>
        </w:trPr>
        <w:tc>
          <w:tcPr>
            <w:tcW w:w="976" w:type="dxa"/>
            <w:noWrap/>
            <w:hideMark/>
          </w:tcPr>
          <w:p w14:paraId="2D669840" w14:textId="77777777" w:rsidR="00217A4B" w:rsidRPr="00217A4B" w:rsidRDefault="00217A4B" w:rsidP="00217A4B">
            <w:pPr>
              <w:jc w:val="left"/>
            </w:pPr>
            <w:r w:rsidRPr="00217A4B">
              <w:t>47,968</w:t>
            </w:r>
          </w:p>
        </w:tc>
        <w:tc>
          <w:tcPr>
            <w:tcW w:w="976" w:type="dxa"/>
            <w:noWrap/>
            <w:hideMark/>
          </w:tcPr>
          <w:p w14:paraId="53EB917C" w14:textId="77777777" w:rsidR="00217A4B" w:rsidRPr="00217A4B" w:rsidRDefault="00217A4B" w:rsidP="00217A4B">
            <w:pPr>
              <w:jc w:val="left"/>
            </w:pPr>
            <w:r w:rsidRPr="00217A4B">
              <w:t>8,705</w:t>
            </w:r>
          </w:p>
        </w:tc>
      </w:tr>
      <w:tr w:rsidR="00217A4B" w:rsidRPr="00217A4B" w14:paraId="23389A3E" w14:textId="77777777" w:rsidTr="00762FF3">
        <w:trPr>
          <w:trHeight w:val="300"/>
        </w:trPr>
        <w:tc>
          <w:tcPr>
            <w:tcW w:w="976" w:type="dxa"/>
            <w:noWrap/>
            <w:hideMark/>
          </w:tcPr>
          <w:p w14:paraId="2036FF60" w14:textId="77777777" w:rsidR="00217A4B" w:rsidRPr="00217A4B" w:rsidRDefault="00217A4B" w:rsidP="00217A4B">
            <w:pPr>
              <w:jc w:val="left"/>
            </w:pPr>
            <w:r w:rsidRPr="00217A4B">
              <w:t>48,173</w:t>
            </w:r>
          </w:p>
        </w:tc>
        <w:tc>
          <w:tcPr>
            <w:tcW w:w="976" w:type="dxa"/>
            <w:noWrap/>
            <w:hideMark/>
          </w:tcPr>
          <w:p w14:paraId="78EFD12D" w14:textId="77777777" w:rsidR="00217A4B" w:rsidRPr="00217A4B" w:rsidRDefault="00217A4B" w:rsidP="00217A4B">
            <w:pPr>
              <w:jc w:val="left"/>
            </w:pPr>
            <w:r w:rsidRPr="00217A4B">
              <w:t>9,06</w:t>
            </w:r>
          </w:p>
        </w:tc>
      </w:tr>
      <w:tr w:rsidR="00217A4B" w:rsidRPr="00217A4B" w14:paraId="53A95E84" w14:textId="77777777" w:rsidTr="00762FF3">
        <w:trPr>
          <w:trHeight w:val="300"/>
        </w:trPr>
        <w:tc>
          <w:tcPr>
            <w:tcW w:w="976" w:type="dxa"/>
            <w:noWrap/>
            <w:hideMark/>
          </w:tcPr>
          <w:p w14:paraId="4D820FC5" w14:textId="77777777" w:rsidR="00217A4B" w:rsidRPr="00217A4B" w:rsidRDefault="00217A4B" w:rsidP="00217A4B">
            <w:pPr>
              <w:jc w:val="left"/>
            </w:pPr>
            <w:r w:rsidRPr="00217A4B">
              <w:t>48,295</w:t>
            </w:r>
          </w:p>
        </w:tc>
        <w:tc>
          <w:tcPr>
            <w:tcW w:w="976" w:type="dxa"/>
            <w:noWrap/>
            <w:hideMark/>
          </w:tcPr>
          <w:p w14:paraId="11A3CAD7" w14:textId="77777777" w:rsidR="00217A4B" w:rsidRPr="00217A4B" w:rsidRDefault="00217A4B" w:rsidP="00217A4B">
            <w:pPr>
              <w:jc w:val="left"/>
            </w:pPr>
            <w:r w:rsidRPr="00217A4B">
              <w:t>9,33</w:t>
            </w:r>
          </w:p>
        </w:tc>
      </w:tr>
      <w:tr w:rsidR="00217A4B" w:rsidRPr="00217A4B" w14:paraId="1445F557" w14:textId="77777777" w:rsidTr="00762FF3">
        <w:trPr>
          <w:trHeight w:val="300"/>
        </w:trPr>
        <w:tc>
          <w:tcPr>
            <w:tcW w:w="976" w:type="dxa"/>
            <w:noWrap/>
            <w:hideMark/>
          </w:tcPr>
          <w:p w14:paraId="239BC193" w14:textId="77777777" w:rsidR="00217A4B" w:rsidRPr="00217A4B" w:rsidRDefault="00217A4B" w:rsidP="00217A4B">
            <w:pPr>
              <w:jc w:val="left"/>
            </w:pPr>
            <w:r w:rsidRPr="00217A4B">
              <w:t>48,417</w:t>
            </w:r>
          </w:p>
        </w:tc>
        <w:tc>
          <w:tcPr>
            <w:tcW w:w="976" w:type="dxa"/>
            <w:noWrap/>
            <w:hideMark/>
          </w:tcPr>
          <w:p w14:paraId="295DF327" w14:textId="77777777" w:rsidR="00217A4B" w:rsidRPr="00217A4B" w:rsidRDefault="00217A4B" w:rsidP="00217A4B">
            <w:pPr>
              <w:jc w:val="left"/>
            </w:pPr>
            <w:r w:rsidRPr="00217A4B">
              <w:t>9,725</w:t>
            </w:r>
          </w:p>
        </w:tc>
      </w:tr>
      <w:tr w:rsidR="00217A4B" w:rsidRPr="00217A4B" w14:paraId="191F4EB5" w14:textId="77777777" w:rsidTr="00762FF3">
        <w:trPr>
          <w:trHeight w:val="300"/>
        </w:trPr>
        <w:tc>
          <w:tcPr>
            <w:tcW w:w="976" w:type="dxa"/>
            <w:noWrap/>
            <w:hideMark/>
          </w:tcPr>
          <w:p w14:paraId="5AE1B9BC" w14:textId="77777777" w:rsidR="00217A4B" w:rsidRPr="00217A4B" w:rsidRDefault="00217A4B" w:rsidP="00217A4B">
            <w:pPr>
              <w:jc w:val="left"/>
            </w:pPr>
            <w:r w:rsidRPr="00217A4B">
              <w:t>48,548</w:t>
            </w:r>
          </w:p>
        </w:tc>
        <w:tc>
          <w:tcPr>
            <w:tcW w:w="976" w:type="dxa"/>
            <w:noWrap/>
            <w:hideMark/>
          </w:tcPr>
          <w:p w14:paraId="209F44CE" w14:textId="77777777" w:rsidR="00217A4B" w:rsidRPr="00217A4B" w:rsidRDefault="00217A4B" w:rsidP="00217A4B">
            <w:pPr>
              <w:jc w:val="left"/>
            </w:pPr>
            <w:r w:rsidRPr="00217A4B">
              <w:t>10,03</w:t>
            </w:r>
          </w:p>
        </w:tc>
      </w:tr>
      <w:tr w:rsidR="00217A4B" w:rsidRPr="00217A4B" w14:paraId="680B31DF" w14:textId="77777777" w:rsidTr="00762FF3">
        <w:trPr>
          <w:trHeight w:val="300"/>
        </w:trPr>
        <w:tc>
          <w:tcPr>
            <w:tcW w:w="976" w:type="dxa"/>
            <w:noWrap/>
            <w:hideMark/>
          </w:tcPr>
          <w:p w14:paraId="611B2E40" w14:textId="77777777" w:rsidR="00217A4B" w:rsidRPr="00217A4B" w:rsidRDefault="00217A4B" w:rsidP="00217A4B">
            <w:pPr>
              <w:jc w:val="left"/>
            </w:pPr>
            <w:r w:rsidRPr="00217A4B">
              <w:t>48,669</w:t>
            </w:r>
          </w:p>
        </w:tc>
        <w:tc>
          <w:tcPr>
            <w:tcW w:w="976" w:type="dxa"/>
            <w:noWrap/>
            <w:hideMark/>
          </w:tcPr>
          <w:p w14:paraId="6ACA2570" w14:textId="77777777" w:rsidR="00217A4B" w:rsidRPr="00217A4B" w:rsidRDefault="00217A4B" w:rsidP="00217A4B">
            <w:pPr>
              <w:jc w:val="left"/>
            </w:pPr>
            <w:r w:rsidRPr="00217A4B">
              <w:t>10,305</w:t>
            </w:r>
          </w:p>
        </w:tc>
      </w:tr>
      <w:tr w:rsidR="00217A4B" w:rsidRPr="00217A4B" w14:paraId="29A5F75C" w14:textId="77777777" w:rsidTr="00762FF3">
        <w:trPr>
          <w:trHeight w:val="300"/>
        </w:trPr>
        <w:tc>
          <w:tcPr>
            <w:tcW w:w="976" w:type="dxa"/>
            <w:noWrap/>
            <w:hideMark/>
          </w:tcPr>
          <w:p w14:paraId="10851F57" w14:textId="77777777" w:rsidR="00217A4B" w:rsidRPr="00217A4B" w:rsidRDefault="00217A4B" w:rsidP="00217A4B">
            <w:pPr>
              <w:jc w:val="left"/>
            </w:pPr>
            <w:r w:rsidRPr="00217A4B">
              <w:t>48,791</w:t>
            </w:r>
          </w:p>
        </w:tc>
        <w:tc>
          <w:tcPr>
            <w:tcW w:w="976" w:type="dxa"/>
            <w:noWrap/>
            <w:hideMark/>
          </w:tcPr>
          <w:p w14:paraId="5E101296" w14:textId="77777777" w:rsidR="00217A4B" w:rsidRPr="00217A4B" w:rsidRDefault="00217A4B" w:rsidP="00217A4B">
            <w:pPr>
              <w:jc w:val="left"/>
            </w:pPr>
            <w:r w:rsidRPr="00217A4B">
              <w:t>10,62</w:t>
            </w:r>
          </w:p>
        </w:tc>
      </w:tr>
      <w:tr w:rsidR="00217A4B" w:rsidRPr="00217A4B" w14:paraId="45BC9EFC" w14:textId="77777777" w:rsidTr="00762FF3">
        <w:trPr>
          <w:trHeight w:val="300"/>
        </w:trPr>
        <w:tc>
          <w:tcPr>
            <w:tcW w:w="976" w:type="dxa"/>
            <w:noWrap/>
            <w:hideMark/>
          </w:tcPr>
          <w:p w14:paraId="5F0F495B" w14:textId="77777777" w:rsidR="00217A4B" w:rsidRPr="00217A4B" w:rsidRDefault="00217A4B" w:rsidP="00217A4B">
            <w:pPr>
              <w:jc w:val="left"/>
            </w:pPr>
            <w:r w:rsidRPr="00217A4B">
              <w:t>48,913</w:t>
            </w:r>
          </w:p>
        </w:tc>
        <w:tc>
          <w:tcPr>
            <w:tcW w:w="976" w:type="dxa"/>
            <w:noWrap/>
            <w:hideMark/>
          </w:tcPr>
          <w:p w14:paraId="687E0617" w14:textId="77777777" w:rsidR="00217A4B" w:rsidRPr="00217A4B" w:rsidRDefault="00217A4B" w:rsidP="00217A4B">
            <w:pPr>
              <w:jc w:val="left"/>
            </w:pPr>
            <w:r w:rsidRPr="00217A4B">
              <w:t>10,93</w:t>
            </w:r>
          </w:p>
        </w:tc>
      </w:tr>
      <w:tr w:rsidR="00217A4B" w:rsidRPr="00217A4B" w14:paraId="54E68222" w14:textId="77777777" w:rsidTr="00762FF3">
        <w:trPr>
          <w:trHeight w:val="300"/>
        </w:trPr>
        <w:tc>
          <w:tcPr>
            <w:tcW w:w="976" w:type="dxa"/>
            <w:noWrap/>
            <w:hideMark/>
          </w:tcPr>
          <w:p w14:paraId="702C0256" w14:textId="77777777" w:rsidR="00217A4B" w:rsidRPr="00217A4B" w:rsidRDefault="00217A4B" w:rsidP="00217A4B">
            <w:pPr>
              <w:jc w:val="left"/>
            </w:pPr>
            <w:r w:rsidRPr="00217A4B">
              <w:t>49,035</w:t>
            </w:r>
          </w:p>
        </w:tc>
        <w:tc>
          <w:tcPr>
            <w:tcW w:w="976" w:type="dxa"/>
            <w:noWrap/>
            <w:hideMark/>
          </w:tcPr>
          <w:p w14:paraId="63628072" w14:textId="77777777" w:rsidR="00217A4B" w:rsidRPr="00217A4B" w:rsidRDefault="00217A4B" w:rsidP="00217A4B">
            <w:pPr>
              <w:jc w:val="left"/>
            </w:pPr>
            <w:r w:rsidRPr="00217A4B">
              <w:t>11,275</w:t>
            </w:r>
          </w:p>
        </w:tc>
      </w:tr>
      <w:tr w:rsidR="00217A4B" w:rsidRPr="00217A4B" w14:paraId="034A22F9" w14:textId="77777777" w:rsidTr="00762FF3">
        <w:trPr>
          <w:trHeight w:val="300"/>
        </w:trPr>
        <w:tc>
          <w:tcPr>
            <w:tcW w:w="976" w:type="dxa"/>
            <w:noWrap/>
            <w:hideMark/>
          </w:tcPr>
          <w:p w14:paraId="2A1B41B2" w14:textId="77777777" w:rsidR="00217A4B" w:rsidRPr="00217A4B" w:rsidRDefault="00217A4B" w:rsidP="00217A4B">
            <w:pPr>
              <w:jc w:val="left"/>
            </w:pPr>
            <w:r w:rsidRPr="00217A4B">
              <w:t>49,156</w:t>
            </w:r>
          </w:p>
        </w:tc>
        <w:tc>
          <w:tcPr>
            <w:tcW w:w="976" w:type="dxa"/>
            <w:noWrap/>
            <w:hideMark/>
          </w:tcPr>
          <w:p w14:paraId="72B4205A" w14:textId="77777777" w:rsidR="00217A4B" w:rsidRPr="00217A4B" w:rsidRDefault="00217A4B" w:rsidP="00217A4B">
            <w:pPr>
              <w:jc w:val="left"/>
            </w:pPr>
            <w:r w:rsidRPr="00217A4B">
              <w:t>11,6</w:t>
            </w:r>
          </w:p>
        </w:tc>
      </w:tr>
      <w:tr w:rsidR="00217A4B" w:rsidRPr="00217A4B" w14:paraId="71EAF384" w14:textId="77777777" w:rsidTr="00762FF3">
        <w:trPr>
          <w:trHeight w:val="300"/>
        </w:trPr>
        <w:tc>
          <w:tcPr>
            <w:tcW w:w="976" w:type="dxa"/>
            <w:noWrap/>
            <w:hideMark/>
          </w:tcPr>
          <w:p w14:paraId="4E2C4AC0" w14:textId="77777777" w:rsidR="00217A4B" w:rsidRPr="00217A4B" w:rsidRDefault="00217A4B" w:rsidP="00217A4B">
            <w:pPr>
              <w:jc w:val="left"/>
            </w:pPr>
            <w:r w:rsidRPr="00217A4B">
              <w:t>49,277</w:t>
            </w:r>
          </w:p>
        </w:tc>
        <w:tc>
          <w:tcPr>
            <w:tcW w:w="976" w:type="dxa"/>
            <w:noWrap/>
            <w:hideMark/>
          </w:tcPr>
          <w:p w14:paraId="143C8C9C" w14:textId="77777777" w:rsidR="00217A4B" w:rsidRPr="00217A4B" w:rsidRDefault="00217A4B" w:rsidP="00217A4B">
            <w:pPr>
              <w:jc w:val="left"/>
            </w:pPr>
            <w:r w:rsidRPr="00217A4B">
              <w:t>11,915</w:t>
            </w:r>
          </w:p>
        </w:tc>
      </w:tr>
      <w:tr w:rsidR="00217A4B" w:rsidRPr="00217A4B" w14:paraId="67209556" w14:textId="77777777" w:rsidTr="00762FF3">
        <w:trPr>
          <w:trHeight w:val="300"/>
        </w:trPr>
        <w:tc>
          <w:tcPr>
            <w:tcW w:w="976" w:type="dxa"/>
            <w:noWrap/>
            <w:hideMark/>
          </w:tcPr>
          <w:p w14:paraId="5D8D0DA8" w14:textId="77777777" w:rsidR="00217A4B" w:rsidRPr="00217A4B" w:rsidRDefault="00217A4B" w:rsidP="00217A4B">
            <w:pPr>
              <w:jc w:val="left"/>
            </w:pPr>
            <w:r w:rsidRPr="00217A4B">
              <w:t>49,495</w:t>
            </w:r>
          </w:p>
        </w:tc>
        <w:tc>
          <w:tcPr>
            <w:tcW w:w="976" w:type="dxa"/>
            <w:noWrap/>
            <w:hideMark/>
          </w:tcPr>
          <w:p w14:paraId="0751C5DE" w14:textId="77777777" w:rsidR="00217A4B" w:rsidRPr="00217A4B" w:rsidRDefault="00217A4B" w:rsidP="00217A4B">
            <w:pPr>
              <w:jc w:val="left"/>
            </w:pPr>
            <w:r w:rsidRPr="00217A4B">
              <w:t>12,49</w:t>
            </w:r>
          </w:p>
        </w:tc>
      </w:tr>
      <w:tr w:rsidR="00217A4B" w:rsidRPr="00217A4B" w14:paraId="63E7FA46" w14:textId="77777777" w:rsidTr="00762FF3">
        <w:trPr>
          <w:trHeight w:val="300"/>
        </w:trPr>
        <w:tc>
          <w:tcPr>
            <w:tcW w:w="976" w:type="dxa"/>
            <w:noWrap/>
            <w:hideMark/>
          </w:tcPr>
          <w:p w14:paraId="680DED37" w14:textId="77777777" w:rsidR="00217A4B" w:rsidRPr="00217A4B" w:rsidRDefault="00217A4B" w:rsidP="00217A4B">
            <w:pPr>
              <w:jc w:val="left"/>
            </w:pPr>
            <w:r w:rsidRPr="00217A4B">
              <w:t>49,617</w:t>
            </w:r>
          </w:p>
        </w:tc>
        <w:tc>
          <w:tcPr>
            <w:tcW w:w="976" w:type="dxa"/>
            <w:noWrap/>
            <w:hideMark/>
          </w:tcPr>
          <w:p w14:paraId="7952432C" w14:textId="77777777" w:rsidR="00217A4B" w:rsidRPr="00217A4B" w:rsidRDefault="00217A4B" w:rsidP="00217A4B">
            <w:pPr>
              <w:jc w:val="left"/>
            </w:pPr>
            <w:r w:rsidRPr="00217A4B">
              <w:t>12,725</w:t>
            </w:r>
          </w:p>
        </w:tc>
      </w:tr>
      <w:tr w:rsidR="00217A4B" w:rsidRPr="00217A4B" w14:paraId="37872F70" w14:textId="77777777" w:rsidTr="00762FF3">
        <w:trPr>
          <w:trHeight w:val="300"/>
        </w:trPr>
        <w:tc>
          <w:tcPr>
            <w:tcW w:w="976" w:type="dxa"/>
            <w:noWrap/>
            <w:hideMark/>
          </w:tcPr>
          <w:p w14:paraId="5579430B" w14:textId="77777777" w:rsidR="00217A4B" w:rsidRPr="00217A4B" w:rsidRDefault="00217A4B" w:rsidP="00217A4B">
            <w:pPr>
              <w:jc w:val="left"/>
            </w:pPr>
            <w:r w:rsidRPr="00217A4B">
              <w:t>49,745</w:t>
            </w:r>
          </w:p>
        </w:tc>
        <w:tc>
          <w:tcPr>
            <w:tcW w:w="976" w:type="dxa"/>
            <w:noWrap/>
            <w:hideMark/>
          </w:tcPr>
          <w:p w14:paraId="280DE140" w14:textId="77777777" w:rsidR="00217A4B" w:rsidRPr="00217A4B" w:rsidRDefault="00217A4B" w:rsidP="00217A4B">
            <w:pPr>
              <w:jc w:val="left"/>
            </w:pPr>
            <w:r w:rsidRPr="00217A4B">
              <w:t>13,04</w:t>
            </w:r>
          </w:p>
        </w:tc>
      </w:tr>
      <w:tr w:rsidR="00217A4B" w:rsidRPr="00217A4B" w14:paraId="5425BDB3" w14:textId="77777777" w:rsidTr="00762FF3">
        <w:trPr>
          <w:trHeight w:val="300"/>
        </w:trPr>
        <w:tc>
          <w:tcPr>
            <w:tcW w:w="976" w:type="dxa"/>
            <w:noWrap/>
            <w:hideMark/>
          </w:tcPr>
          <w:p w14:paraId="5833B7B3" w14:textId="77777777" w:rsidR="00217A4B" w:rsidRPr="00217A4B" w:rsidRDefault="00217A4B" w:rsidP="00217A4B">
            <w:pPr>
              <w:jc w:val="left"/>
            </w:pPr>
            <w:r w:rsidRPr="00217A4B">
              <w:t>49,867</w:t>
            </w:r>
          </w:p>
        </w:tc>
        <w:tc>
          <w:tcPr>
            <w:tcW w:w="976" w:type="dxa"/>
            <w:noWrap/>
            <w:hideMark/>
          </w:tcPr>
          <w:p w14:paraId="531B29F7" w14:textId="77777777" w:rsidR="00217A4B" w:rsidRPr="00217A4B" w:rsidRDefault="00217A4B" w:rsidP="00217A4B">
            <w:pPr>
              <w:jc w:val="left"/>
            </w:pPr>
            <w:r w:rsidRPr="00217A4B">
              <w:t>13,46</w:t>
            </w:r>
          </w:p>
        </w:tc>
      </w:tr>
      <w:tr w:rsidR="00217A4B" w:rsidRPr="00217A4B" w14:paraId="5AE1BB45" w14:textId="77777777" w:rsidTr="00762FF3">
        <w:trPr>
          <w:trHeight w:val="300"/>
        </w:trPr>
        <w:tc>
          <w:tcPr>
            <w:tcW w:w="976" w:type="dxa"/>
            <w:noWrap/>
            <w:hideMark/>
          </w:tcPr>
          <w:p w14:paraId="46EB551E" w14:textId="77777777" w:rsidR="00217A4B" w:rsidRPr="00217A4B" w:rsidRDefault="00217A4B" w:rsidP="00217A4B">
            <w:pPr>
              <w:jc w:val="left"/>
            </w:pPr>
            <w:r w:rsidRPr="00217A4B">
              <w:t>49,989</w:t>
            </w:r>
          </w:p>
        </w:tc>
        <w:tc>
          <w:tcPr>
            <w:tcW w:w="976" w:type="dxa"/>
            <w:noWrap/>
            <w:hideMark/>
          </w:tcPr>
          <w:p w14:paraId="4D2D389D" w14:textId="77777777" w:rsidR="00217A4B" w:rsidRPr="00217A4B" w:rsidRDefault="00217A4B" w:rsidP="00217A4B">
            <w:pPr>
              <w:jc w:val="left"/>
            </w:pPr>
            <w:r w:rsidRPr="00217A4B">
              <w:t>13,675</w:t>
            </w:r>
          </w:p>
        </w:tc>
      </w:tr>
      <w:tr w:rsidR="00217A4B" w:rsidRPr="00217A4B" w14:paraId="3F2EDE77" w14:textId="77777777" w:rsidTr="00762FF3">
        <w:trPr>
          <w:trHeight w:val="300"/>
        </w:trPr>
        <w:tc>
          <w:tcPr>
            <w:tcW w:w="976" w:type="dxa"/>
            <w:noWrap/>
            <w:hideMark/>
          </w:tcPr>
          <w:p w14:paraId="20DA36E9" w14:textId="77777777" w:rsidR="00217A4B" w:rsidRPr="00217A4B" w:rsidRDefault="00217A4B" w:rsidP="00217A4B">
            <w:pPr>
              <w:jc w:val="left"/>
            </w:pPr>
            <w:r w:rsidRPr="00217A4B">
              <w:t>50,11</w:t>
            </w:r>
          </w:p>
        </w:tc>
        <w:tc>
          <w:tcPr>
            <w:tcW w:w="976" w:type="dxa"/>
            <w:noWrap/>
            <w:hideMark/>
          </w:tcPr>
          <w:p w14:paraId="6E79513F" w14:textId="77777777" w:rsidR="00217A4B" w:rsidRPr="00217A4B" w:rsidRDefault="00217A4B" w:rsidP="00217A4B">
            <w:pPr>
              <w:jc w:val="left"/>
            </w:pPr>
            <w:r w:rsidRPr="00217A4B">
              <w:t>13,895</w:t>
            </w:r>
          </w:p>
        </w:tc>
      </w:tr>
      <w:tr w:rsidR="00217A4B" w:rsidRPr="00217A4B" w14:paraId="610C1B10" w14:textId="77777777" w:rsidTr="00762FF3">
        <w:trPr>
          <w:trHeight w:val="300"/>
        </w:trPr>
        <w:tc>
          <w:tcPr>
            <w:tcW w:w="976" w:type="dxa"/>
            <w:noWrap/>
            <w:hideMark/>
          </w:tcPr>
          <w:p w14:paraId="04194962" w14:textId="77777777" w:rsidR="00217A4B" w:rsidRPr="00217A4B" w:rsidRDefault="00217A4B" w:rsidP="00217A4B">
            <w:pPr>
              <w:jc w:val="left"/>
            </w:pPr>
            <w:r w:rsidRPr="00217A4B">
              <w:t>50,232</w:t>
            </w:r>
          </w:p>
        </w:tc>
        <w:tc>
          <w:tcPr>
            <w:tcW w:w="976" w:type="dxa"/>
            <w:noWrap/>
            <w:hideMark/>
          </w:tcPr>
          <w:p w14:paraId="5920F962" w14:textId="77777777" w:rsidR="00217A4B" w:rsidRPr="00217A4B" w:rsidRDefault="00217A4B" w:rsidP="00217A4B">
            <w:pPr>
              <w:jc w:val="left"/>
            </w:pPr>
            <w:r w:rsidRPr="00217A4B">
              <w:t>14,205</w:t>
            </w:r>
          </w:p>
        </w:tc>
      </w:tr>
      <w:tr w:rsidR="00217A4B" w:rsidRPr="00217A4B" w14:paraId="09342945" w14:textId="77777777" w:rsidTr="00762FF3">
        <w:trPr>
          <w:trHeight w:val="300"/>
        </w:trPr>
        <w:tc>
          <w:tcPr>
            <w:tcW w:w="976" w:type="dxa"/>
            <w:noWrap/>
            <w:hideMark/>
          </w:tcPr>
          <w:p w14:paraId="28771552" w14:textId="77777777" w:rsidR="00217A4B" w:rsidRPr="00217A4B" w:rsidRDefault="00217A4B" w:rsidP="00217A4B">
            <w:pPr>
              <w:jc w:val="left"/>
            </w:pPr>
            <w:r w:rsidRPr="00217A4B">
              <w:t>50,354</w:t>
            </w:r>
          </w:p>
        </w:tc>
        <w:tc>
          <w:tcPr>
            <w:tcW w:w="976" w:type="dxa"/>
            <w:noWrap/>
            <w:hideMark/>
          </w:tcPr>
          <w:p w14:paraId="7B79C2D4" w14:textId="77777777" w:rsidR="00217A4B" w:rsidRPr="00217A4B" w:rsidRDefault="00217A4B" w:rsidP="00217A4B">
            <w:pPr>
              <w:jc w:val="left"/>
            </w:pPr>
            <w:r w:rsidRPr="00217A4B">
              <w:t>14,405</w:t>
            </w:r>
          </w:p>
        </w:tc>
      </w:tr>
      <w:tr w:rsidR="00217A4B" w:rsidRPr="00217A4B" w14:paraId="26F34011" w14:textId="77777777" w:rsidTr="00762FF3">
        <w:trPr>
          <w:trHeight w:val="300"/>
        </w:trPr>
        <w:tc>
          <w:tcPr>
            <w:tcW w:w="976" w:type="dxa"/>
            <w:noWrap/>
            <w:hideMark/>
          </w:tcPr>
          <w:p w14:paraId="311FDF0F" w14:textId="77777777" w:rsidR="00217A4B" w:rsidRPr="00217A4B" w:rsidRDefault="00217A4B" w:rsidP="00217A4B">
            <w:pPr>
              <w:jc w:val="left"/>
            </w:pPr>
            <w:r w:rsidRPr="00217A4B">
              <w:t>50,475</w:t>
            </w:r>
          </w:p>
        </w:tc>
        <w:tc>
          <w:tcPr>
            <w:tcW w:w="976" w:type="dxa"/>
            <w:noWrap/>
            <w:hideMark/>
          </w:tcPr>
          <w:p w14:paraId="2EBD159F" w14:textId="77777777" w:rsidR="00217A4B" w:rsidRPr="00217A4B" w:rsidRDefault="00217A4B" w:rsidP="00217A4B">
            <w:pPr>
              <w:jc w:val="left"/>
            </w:pPr>
            <w:r w:rsidRPr="00217A4B">
              <w:t>14,74</w:t>
            </w:r>
          </w:p>
        </w:tc>
      </w:tr>
      <w:tr w:rsidR="00217A4B" w:rsidRPr="00217A4B" w14:paraId="2F6F4D46" w14:textId="77777777" w:rsidTr="00762FF3">
        <w:trPr>
          <w:trHeight w:val="300"/>
        </w:trPr>
        <w:tc>
          <w:tcPr>
            <w:tcW w:w="976" w:type="dxa"/>
            <w:noWrap/>
            <w:hideMark/>
          </w:tcPr>
          <w:p w14:paraId="5CED94B4" w14:textId="77777777" w:rsidR="00217A4B" w:rsidRPr="00217A4B" w:rsidRDefault="00217A4B" w:rsidP="00217A4B">
            <w:pPr>
              <w:jc w:val="left"/>
            </w:pPr>
            <w:r w:rsidRPr="00217A4B">
              <w:t>50,618</w:t>
            </w:r>
          </w:p>
        </w:tc>
        <w:tc>
          <w:tcPr>
            <w:tcW w:w="976" w:type="dxa"/>
            <w:noWrap/>
            <w:hideMark/>
          </w:tcPr>
          <w:p w14:paraId="216EB700" w14:textId="77777777" w:rsidR="00217A4B" w:rsidRPr="00217A4B" w:rsidRDefault="00217A4B" w:rsidP="00217A4B">
            <w:pPr>
              <w:jc w:val="left"/>
            </w:pPr>
            <w:r w:rsidRPr="00217A4B">
              <w:t>15,155</w:t>
            </w:r>
          </w:p>
        </w:tc>
      </w:tr>
      <w:tr w:rsidR="00217A4B" w:rsidRPr="00217A4B" w14:paraId="71BB3751" w14:textId="77777777" w:rsidTr="00762FF3">
        <w:trPr>
          <w:trHeight w:val="300"/>
        </w:trPr>
        <w:tc>
          <w:tcPr>
            <w:tcW w:w="976" w:type="dxa"/>
            <w:noWrap/>
            <w:hideMark/>
          </w:tcPr>
          <w:p w14:paraId="5BF43AD6" w14:textId="77777777" w:rsidR="00217A4B" w:rsidRPr="00217A4B" w:rsidRDefault="00217A4B" w:rsidP="00217A4B">
            <w:pPr>
              <w:jc w:val="left"/>
            </w:pPr>
            <w:r w:rsidRPr="00217A4B">
              <w:t>50,84</w:t>
            </w:r>
          </w:p>
        </w:tc>
        <w:tc>
          <w:tcPr>
            <w:tcW w:w="976" w:type="dxa"/>
            <w:noWrap/>
            <w:hideMark/>
          </w:tcPr>
          <w:p w14:paraId="43821DBA" w14:textId="77777777" w:rsidR="00217A4B" w:rsidRPr="00217A4B" w:rsidRDefault="00217A4B" w:rsidP="00217A4B">
            <w:pPr>
              <w:jc w:val="left"/>
            </w:pPr>
            <w:r w:rsidRPr="00217A4B">
              <w:t>15,895</w:t>
            </w:r>
          </w:p>
        </w:tc>
      </w:tr>
      <w:tr w:rsidR="00217A4B" w:rsidRPr="00217A4B" w14:paraId="1B29F163" w14:textId="77777777" w:rsidTr="00762FF3">
        <w:trPr>
          <w:trHeight w:val="300"/>
        </w:trPr>
        <w:tc>
          <w:tcPr>
            <w:tcW w:w="976" w:type="dxa"/>
            <w:noWrap/>
            <w:hideMark/>
          </w:tcPr>
          <w:p w14:paraId="36461AF5" w14:textId="77777777" w:rsidR="00217A4B" w:rsidRPr="00217A4B" w:rsidRDefault="00217A4B" w:rsidP="00217A4B">
            <w:pPr>
              <w:jc w:val="left"/>
            </w:pPr>
            <w:r w:rsidRPr="00217A4B">
              <w:t>50,961</w:t>
            </w:r>
          </w:p>
        </w:tc>
        <w:tc>
          <w:tcPr>
            <w:tcW w:w="976" w:type="dxa"/>
            <w:noWrap/>
            <w:hideMark/>
          </w:tcPr>
          <w:p w14:paraId="3A84FEA6" w14:textId="77777777" w:rsidR="00217A4B" w:rsidRPr="00217A4B" w:rsidRDefault="00217A4B" w:rsidP="00217A4B">
            <w:pPr>
              <w:jc w:val="left"/>
            </w:pPr>
            <w:r w:rsidRPr="00217A4B">
              <w:t>16,145</w:t>
            </w:r>
          </w:p>
        </w:tc>
      </w:tr>
      <w:tr w:rsidR="00217A4B" w:rsidRPr="00217A4B" w14:paraId="7EE16C60" w14:textId="77777777" w:rsidTr="00762FF3">
        <w:trPr>
          <w:trHeight w:val="300"/>
        </w:trPr>
        <w:tc>
          <w:tcPr>
            <w:tcW w:w="976" w:type="dxa"/>
            <w:noWrap/>
            <w:hideMark/>
          </w:tcPr>
          <w:p w14:paraId="331E1697" w14:textId="77777777" w:rsidR="00217A4B" w:rsidRPr="00217A4B" w:rsidRDefault="00217A4B" w:rsidP="00217A4B">
            <w:pPr>
              <w:jc w:val="left"/>
            </w:pPr>
            <w:r w:rsidRPr="00217A4B">
              <w:t>51,083</w:t>
            </w:r>
          </w:p>
        </w:tc>
        <w:tc>
          <w:tcPr>
            <w:tcW w:w="976" w:type="dxa"/>
            <w:noWrap/>
            <w:hideMark/>
          </w:tcPr>
          <w:p w14:paraId="24557E77" w14:textId="77777777" w:rsidR="00217A4B" w:rsidRPr="00217A4B" w:rsidRDefault="00217A4B" w:rsidP="00217A4B">
            <w:pPr>
              <w:jc w:val="left"/>
            </w:pPr>
            <w:r w:rsidRPr="00217A4B">
              <w:t>16,59</w:t>
            </w:r>
          </w:p>
        </w:tc>
      </w:tr>
      <w:tr w:rsidR="00217A4B" w:rsidRPr="00217A4B" w14:paraId="4B51FD2C" w14:textId="77777777" w:rsidTr="00762FF3">
        <w:trPr>
          <w:trHeight w:val="300"/>
        </w:trPr>
        <w:tc>
          <w:tcPr>
            <w:tcW w:w="976" w:type="dxa"/>
            <w:noWrap/>
            <w:hideMark/>
          </w:tcPr>
          <w:p w14:paraId="29079437" w14:textId="77777777" w:rsidR="00217A4B" w:rsidRPr="00217A4B" w:rsidRDefault="00217A4B" w:rsidP="00217A4B">
            <w:pPr>
              <w:jc w:val="left"/>
            </w:pPr>
            <w:r w:rsidRPr="00217A4B">
              <w:t>51,205</w:t>
            </w:r>
          </w:p>
        </w:tc>
        <w:tc>
          <w:tcPr>
            <w:tcW w:w="976" w:type="dxa"/>
            <w:noWrap/>
            <w:hideMark/>
          </w:tcPr>
          <w:p w14:paraId="22CDC6D7" w14:textId="77777777" w:rsidR="00217A4B" w:rsidRPr="00217A4B" w:rsidRDefault="00217A4B" w:rsidP="00217A4B">
            <w:pPr>
              <w:jc w:val="left"/>
            </w:pPr>
            <w:r w:rsidRPr="00217A4B">
              <w:t>17,02</w:t>
            </w:r>
          </w:p>
        </w:tc>
      </w:tr>
      <w:tr w:rsidR="00217A4B" w:rsidRPr="00217A4B" w14:paraId="312AB3D3" w14:textId="77777777" w:rsidTr="00762FF3">
        <w:trPr>
          <w:trHeight w:val="300"/>
        </w:trPr>
        <w:tc>
          <w:tcPr>
            <w:tcW w:w="976" w:type="dxa"/>
            <w:noWrap/>
            <w:hideMark/>
          </w:tcPr>
          <w:p w14:paraId="236A5D5F" w14:textId="77777777" w:rsidR="00217A4B" w:rsidRPr="00217A4B" w:rsidRDefault="00217A4B" w:rsidP="00217A4B">
            <w:pPr>
              <w:jc w:val="left"/>
            </w:pPr>
            <w:r w:rsidRPr="00217A4B">
              <w:t>51,326</w:t>
            </w:r>
          </w:p>
        </w:tc>
        <w:tc>
          <w:tcPr>
            <w:tcW w:w="976" w:type="dxa"/>
            <w:noWrap/>
            <w:hideMark/>
          </w:tcPr>
          <w:p w14:paraId="428CDDED" w14:textId="77777777" w:rsidR="00217A4B" w:rsidRPr="00217A4B" w:rsidRDefault="00217A4B" w:rsidP="00217A4B">
            <w:pPr>
              <w:jc w:val="left"/>
            </w:pPr>
            <w:r w:rsidRPr="00217A4B">
              <w:t>17,375</w:t>
            </w:r>
          </w:p>
        </w:tc>
      </w:tr>
      <w:tr w:rsidR="00217A4B" w:rsidRPr="00217A4B" w14:paraId="2D83E12A" w14:textId="77777777" w:rsidTr="00762FF3">
        <w:trPr>
          <w:trHeight w:val="300"/>
        </w:trPr>
        <w:tc>
          <w:tcPr>
            <w:tcW w:w="976" w:type="dxa"/>
            <w:noWrap/>
            <w:hideMark/>
          </w:tcPr>
          <w:p w14:paraId="4E41809D" w14:textId="77777777" w:rsidR="00217A4B" w:rsidRPr="00217A4B" w:rsidRDefault="00217A4B" w:rsidP="00217A4B">
            <w:pPr>
              <w:jc w:val="left"/>
            </w:pPr>
            <w:r w:rsidRPr="00217A4B">
              <w:t>51,447</w:t>
            </w:r>
          </w:p>
        </w:tc>
        <w:tc>
          <w:tcPr>
            <w:tcW w:w="976" w:type="dxa"/>
            <w:noWrap/>
            <w:hideMark/>
          </w:tcPr>
          <w:p w14:paraId="41EFF481" w14:textId="77777777" w:rsidR="00217A4B" w:rsidRPr="00217A4B" w:rsidRDefault="00217A4B" w:rsidP="00217A4B">
            <w:pPr>
              <w:jc w:val="left"/>
            </w:pPr>
            <w:r w:rsidRPr="00217A4B">
              <w:t>17,82</w:t>
            </w:r>
          </w:p>
        </w:tc>
      </w:tr>
      <w:tr w:rsidR="00217A4B" w:rsidRPr="00217A4B" w14:paraId="4D417040" w14:textId="77777777" w:rsidTr="00762FF3">
        <w:trPr>
          <w:trHeight w:val="300"/>
        </w:trPr>
        <w:tc>
          <w:tcPr>
            <w:tcW w:w="976" w:type="dxa"/>
            <w:noWrap/>
            <w:hideMark/>
          </w:tcPr>
          <w:p w14:paraId="3761DC1A" w14:textId="77777777" w:rsidR="00217A4B" w:rsidRPr="00217A4B" w:rsidRDefault="00217A4B" w:rsidP="00217A4B">
            <w:pPr>
              <w:jc w:val="left"/>
            </w:pPr>
            <w:r w:rsidRPr="00217A4B">
              <w:t>51,569</w:t>
            </w:r>
          </w:p>
        </w:tc>
        <w:tc>
          <w:tcPr>
            <w:tcW w:w="976" w:type="dxa"/>
            <w:noWrap/>
            <w:hideMark/>
          </w:tcPr>
          <w:p w14:paraId="4045B51A" w14:textId="77777777" w:rsidR="00217A4B" w:rsidRPr="00217A4B" w:rsidRDefault="00217A4B" w:rsidP="00217A4B">
            <w:pPr>
              <w:jc w:val="left"/>
            </w:pPr>
            <w:r w:rsidRPr="00217A4B">
              <w:t>18,19</w:t>
            </w:r>
          </w:p>
        </w:tc>
      </w:tr>
      <w:tr w:rsidR="00217A4B" w:rsidRPr="00217A4B" w14:paraId="6B0DB9A2" w14:textId="77777777" w:rsidTr="00762FF3">
        <w:trPr>
          <w:trHeight w:val="300"/>
        </w:trPr>
        <w:tc>
          <w:tcPr>
            <w:tcW w:w="976" w:type="dxa"/>
            <w:noWrap/>
            <w:hideMark/>
          </w:tcPr>
          <w:p w14:paraId="627C1DDE" w14:textId="77777777" w:rsidR="00217A4B" w:rsidRPr="00217A4B" w:rsidRDefault="00217A4B" w:rsidP="00217A4B">
            <w:pPr>
              <w:jc w:val="left"/>
            </w:pPr>
            <w:r w:rsidRPr="00217A4B">
              <w:t>51,691</w:t>
            </w:r>
          </w:p>
        </w:tc>
        <w:tc>
          <w:tcPr>
            <w:tcW w:w="976" w:type="dxa"/>
            <w:noWrap/>
            <w:hideMark/>
          </w:tcPr>
          <w:p w14:paraId="4E92A696" w14:textId="77777777" w:rsidR="00217A4B" w:rsidRPr="00217A4B" w:rsidRDefault="00217A4B" w:rsidP="00217A4B">
            <w:pPr>
              <w:jc w:val="left"/>
            </w:pPr>
            <w:r w:rsidRPr="00217A4B">
              <w:t>18,62</w:t>
            </w:r>
          </w:p>
        </w:tc>
      </w:tr>
      <w:tr w:rsidR="00217A4B" w:rsidRPr="00217A4B" w14:paraId="5E0B1E31" w14:textId="77777777" w:rsidTr="00762FF3">
        <w:trPr>
          <w:trHeight w:val="300"/>
        </w:trPr>
        <w:tc>
          <w:tcPr>
            <w:tcW w:w="976" w:type="dxa"/>
            <w:noWrap/>
            <w:hideMark/>
          </w:tcPr>
          <w:p w14:paraId="08976056" w14:textId="77777777" w:rsidR="00217A4B" w:rsidRPr="00217A4B" w:rsidRDefault="00217A4B" w:rsidP="00217A4B">
            <w:pPr>
              <w:jc w:val="left"/>
            </w:pPr>
            <w:r w:rsidRPr="00217A4B">
              <w:t>51,813</w:t>
            </w:r>
          </w:p>
        </w:tc>
        <w:tc>
          <w:tcPr>
            <w:tcW w:w="976" w:type="dxa"/>
            <w:noWrap/>
            <w:hideMark/>
          </w:tcPr>
          <w:p w14:paraId="325766AF" w14:textId="77777777" w:rsidR="00217A4B" w:rsidRPr="00217A4B" w:rsidRDefault="00217A4B" w:rsidP="00217A4B">
            <w:pPr>
              <w:jc w:val="left"/>
            </w:pPr>
            <w:r w:rsidRPr="00217A4B">
              <w:t>19,005</w:t>
            </w:r>
          </w:p>
        </w:tc>
      </w:tr>
      <w:tr w:rsidR="00217A4B" w:rsidRPr="00217A4B" w14:paraId="530C3A1A" w14:textId="77777777" w:rsidTr="00762FF3">
        <w:trPr>
          <w:trHeight w:val="300"/>
        </w:trPr>
        <w:tc>
          <w:tcPr>
            <w:tcW w:w="976" w:type="dxa"/>
            <w:noWrap/>
            <w:hideMark/>
          </w:tcPr>
          <w:p w14:paraId="6B9216BD" w14:textId="77777777" w:rsidR="00217A4B" w:rsidRPr="00217A4B" w:rsidRDefault="00217A4B" w:rsidP="00217A4B">
            <w:pPr>
              <w:jc w:val="left"/>
            </w:pPr>
            <w:r w:rsidRPr="00217A4B">
              <w:t>51,935</w:t>
            </w:r>
          </w:p>
        </w:tc>
        <w:tc>
          <w:tcPr>
            <w:tcW w:w="976" w:type="dxa"/>
            <w:noWrap/>
            <w:hideMark/>
          </w:tcPr>
          <w:p w14:paraId="5E7F41CD" w14:textId="77777777" w:rsidR="00217A4B" w:rsidRPr="00217A4B" w:rsidRDefault="00217A4B" w:rsidP="00217A4B">
            <w:pPr>
              <w:jc w:val="left"/>
            </w:pPr>
            <w:r w:rsidRPr="00217A4B">
              <w:t>19,29</w:t>
            </w:r>
          </w:p>
        </w:tc>
      </w:tr>
      <w:tr w:rsidR="00217A4B" w:rsidRPr="00217A4B" w14:paraId="143DC55D" w14:textId="77777777" w:rsidTr="00762FF3">
        <w:trPr>
          <w:trHeight w:val="300"/>
        </w:trPr>
        <w:tc>
          <w:tcPr>
            <w:tcW w:w="976" w:type="dxa"/>
            <w:noWrap/>
            <w:hideMark/>
          </w:tcPr>
          <w:p w14:paraId="171DCF1D" w14:textId="77777777" w:rsidR="00217A4B" w:rsidRPr="00217A4B" w:rsidRDefault="00217A4B" w:rsidP="00217A4B">
            <w:pPr>
              <w:jc w:val="left"/>
            </w:pPr>
            <w:r w:rsidRPr="00217A4B">
              <w:t>52,16</w:t>
            </w:r>
          </w:p>
        </w:tc>
        <w:tc>
          <w:tcPr>
            <w:tcW w:w="976" w:type="dxa"/>
            <w:noWrap/>
            <w:hideMark/>
          </w:tcPr>
          <w:p w14:paraId="6D9F52F0" w14:textId="77777777" w:rsidR="00217A4B" w:rsidRPr="00217A4B" w:rsidRDefault="00217A4B" w:rsidP="00217A4B">
            <w:pPr>
              <w:jc w:val="left"/>
            </w:pPr>
            <w:r w:rsidRPr="00217A4B">
              <w:t>20,165</w:t>
            </w:r>
          </w:p>
        </w:tc>
      </w:tr>
      <w:tr w:rsidR="00217A4B" w:rsidRPr="00217A4B" w14:paraId="3EB0BD4D" w14:textId="77777777" w:rsidTr="00762FF3">
        <w:trPr>
          <w:trHeight w:val="300"/>
        </w:trPr>
        <w:tc>
          <w:tcPr>
            <w:tcW w:w="976" w:type="dxa"/>
            <w:noWrap/>
            <w:hideMark/>
          </w:tcPr>
          <w:p w14:paraId="20C94426" w14:textId="77777777" w:rsidR="00217A4B" w:rsidRPr="00217A4B" w:rsidRDefault="00217A4B" w:rsidP="00217A4B">
            <w:pPr>
              <w:jc w:val="left"/>
            </w:pPr>
            <w:r w:rsidRPr="00217A4B">
              <w:t>52,282</w:t>
            </w:r>
          </w:p>
        </w:tc>
        <w:tc>
          <w:tcPr>
            <w:tcW w:w="976" w:type="dxa"/>
            <w:noWrap/>
            <w:hideMark/>
          </w:tcPr>
          <w:p w14:paraId="64482498" w14:textId="77777777" w:rsidR="00217A4B" w:rsidRPr="00217A4B" w:rsidRDefault="00217A4B" w:rsidP="00217A4B">
            <w:pPr>
              <w:jc w:val="left"/>
            </w:pPr>
            <w:r w:rsidRPr="00217A4B">
              <w:t>20,565</w:t>
            </w:r>
          </w:p>
        </w:tc>
      </w:tr>
      <w:tr w:rsidR="00217A4B" w:rsidRPr="00217A4B" w14:paraId="773BF332" w14:textId="77777777" w:rsidTr="00762FF3">
        <w:trPr>
          <w:trHeight w:val="300"/>
        </w:trPr>
        <w:tc>
          <w:tcPr>
            <w:tcW w:w="976" w:type="dxa"/>
            <w:noWrap/>
            <w:hideMark/>
          </w:tcPr>
          <w:p w14:paraId="1D5B03E6" w14:textId="77777777" w:rsidR="00217A4B" w:rsidRPr="00217A4B" w:rsidRDefault="00217A4B" w:rsidP="00217A4B">
            <w:pPr>
              <w:jc w:val="left"/>
            </w:pPr>
            <w:r w:rsidRPr="00217A4B">
              <w:t>52,403</w:t>
            </w:r>
          </w:p>
        </w:tc>
        <w:tc>
          <w:tcPr>
            <w:tcW w:w="976" w:type="dxa"/>
            <w:noWrap/>
            <w:hideMark/>
          </w:tcPr>
          <w:p w14:paraId="47B148A0" w14:textId="77777777" w:rsidR="00217A4B" w:rsidRPr="00217A4B" w:rsidRDefault="00217A4B" w:rsidP="00217A4B">
            <w:pPr>
              <w:jc w:val="left"/>
            </w:pPr>
            <w:r w:rsidRPr="00217A4B">
              <w:t>20,94</w:t>
            </w:r>
          </w:p>
        </w:tc>
      </w:tr>
      <w:tr w:rsidR="00217A4B" w:rsidRPr="00217A4B" w14:paraId="45E95792" w14:textId="77777777" w:rsidTr="00762FF3">
        <w:trPr>
          <w:trHeight w:val="300"/>
        </w:trPr>
        <w:tc>
          <w:tcPr>
            <w:tcW w:w="976" w:type="dxa"/>
            <w:noWrap/>
            <w:hideMark/>
          </w:tcPr>
          <w:p w14:paraId="51EDB388" w14:textId="77777777" w:rsidR="00217A4B" w:rsidRPr="00217A4B" w:rsidRDefault="00217A4B" w:rsidP="00217A4B">
            <w:pPr>
              <w:jc w:val="left"/>
            </w:pPr>
            <w:r w:rsidRPr="00217A4B">
              <w:t>52,524</w:t>
            </w:r>
          </w:p>
        </w:tc>
        <w:tc>
          <w:tcPr>
            <w:tcW w:w="976" w:type="dxa"/>
            <w:noWrap/>
            <w:hideMark/>
          </w:tcPr>
          <w:p w14:paraId="270D57AD" w14:textId="77777777" w:rsidR="00217A4B" w:rsidRPr="00217A4B" w:rsidRDefault="00217A4B" w:rsidP="00217A4B">
            <w:pPr>
              <w:jc w:val="left"/>
            </w:pPr>
            <w:r w:rsidRPr="00217A4B">
              <w:t>21,405</w:t>
            </w:r>
          </w:p>
        </w:tc>
      </w:tr>
      <w:tr w:rsidR="00217A4B" w:rsidRPr="00217A4B" w14:paraId="0EDF58AB" w14:textId="77777777" w:rsidTr="00762FF3">
        <w:trPr>
          <w:trHeight w:val="300"/>
        </w:trPr>
        <w:tc>
          <w:tcPr>
            <w:tcW w:w="976" w:type="dxa"/>
            <w:noWrap/>
            <w:hideMark/>
          </w:tcPr>
          <w:p w14:paraId="23D16012" w14:textId="77777777" w:rsidR="00217A4B" w:rsidRPr="00217A4B" w:rsidRDefault="00217A4B" w:rsidP="00217A4B">
            <w:pPr>
              <w:jc w:val="left"/>
            </w:pPr>
            <w:r w:rsidRPr="00217A4B">
              <w:t>52,646</w:t>
            </w:r>
          </w:p>
        </w:tc>
        <w:tc>
          <w:tcPr>
            <w:tcW w:w="976" w:type="dxa"/>
            <w:noWrap/>
            <w:hideMark/>
          </w:tcPr>
          <w:p w14:paraId="325F58D3" w14:textId="77777777" w:rsidR="00217A4B" w:rsidRPr="00217A4B" w:rsidRDefault="00217A4B" w:rsidP="00217A4B">
            <w:pPr>
              <w:jc w:val="left"/>
            </w:pPr>
            <w:r w:rsidRPr="00217A4B">
              <w:t>21,78</w:t>
            </w:r>
          </w:p>
        </w:tc>
      </w:tr>
      <w:tr w:rsidR="00217A4B" w:rsidRPr="00217A4B" w14:paraId="377B3D95" w14:textId="77777777" w:rsidTr="00762FF3">
        <w:trPr>
          <w:trHeight w:val="300"/>
        </w:trPr>
        <w:tc>
          <w:tcPr>
            <w:tcW w:w="976" w:type="dxa"/>
            <w:noWrap/>
            <w:hideMark/>
          </w:tcPr>
          <w:p w14:paraId="29594C93" w14:textId="77777777" w:rsidR="00217A4B" w:rsidRPr="00217A4B" w:rsidRDefault="00217A4B" w:rsidP="00217A4B">
            <w:pPr>
              <w:jc w:val="left"/>
            </w:pPr>
            <w:r w:rsidRPr="00217A4B">
              <w:t>52,768</w:t>
            </w:r>
          </w:p>
        </w:tc>
        <w:tc>
          <w:tcPr>
            <w:tcW w:w="976" w:type="dxa"/>
            <w:noWrap/>
            <w:hideMark/>
          </w:tcPr>
          <w:p w14:paraId="61DB5C92" w14:textId="77777777" w:rsidR="00217A4B" w:rsidRPr="00217A4B" w:rsidRDefault="00217A4B" w:rsidP="00217A4B">
            <w:pPr>
              <w:jc w:val="left"/>
            </w:pPr>
            <w:r w:rsidRPr="00217A4B">
              <w:t>22,255</w:t>
            </w:r>
          </w:p>
        </w:tc>
      </w:tr>
      <w:tr w:rsidR="00217A4B" w:rsidRPr="00217A4B" w14:paraId="20BAB36F" w14:textId="77777777" w:rsidTr="00762FF3">
        <w:trPr>
          <w:trHeight w:val="300"/>
        </w:trPr>
        <w:tc>
          <w:tcPr>
            <w:tcW w:w="976" w:type="dxa"/>
            <w:noWrap/>
            <w:hideMark/>
          </w:tcPr>
          <w:p w14:paraId="0DF6503A" w14:textId="77777777" w:rsidR="00217A4B" w:rsidRPr="00217A4B" w:rsidRDefault="00217A4B" w:rsidP="00217A4B">
            <w:pPr>
              <w:jc w:val="left"/>
            </w:pPr>
            <w:r w:rsidRPr="00217A4B">
              <w:t>52,9</w:t>
            </w:r>
          </w:p>
        </w:tc>
        <w:tc>
          <w:tcPr>
            <w:tcW w:w="976" w:type="dxa"/>
            <w:noWrap/>
            <w:hideMark/>
          </w:tcPr>
          <w:p w14:paraId="3D708568" w14:textId="77777777" w:rsidR="00217A4B" w:rsidRPr="00217A4B" w:rsidRDefault="00217A4B" w:rsidP="00217A4B">
            <w:pPr>
              <w:jc w:val="left"/>
            </w:pPr>
            <w:r w:rsidRPr="00217A4B">
              <w:t>22,755</w:t>
            </w:r>
          </w:p>
        </w:tc>
      </w:tr>
      <w:tr w:rsidR="00217A4B" w:rsidRPr="00217A4B" w14:paraId="52E51305" w14:textId="77777777" w:rsidTr="00762FF3">
        <w:trPr>
          <w:trHeight w:val="300"/>
        </w:trPr>
        <w:tc>
          <w:tcPr>
            <w:tcW w:w="976" w:type="dxa"/>
            <w:noWrap/>
            <w:hideMark/>
          </w:tcPr>
          <w:p w14:paraId="35827C32" w14:textId="77777777" w:rsidR="00217A4B" w:rsidRPr="00217A4B" w:rsidRDefault="00217A4B" w:rsidP="00217A4B">
            <w:pPr>
              <w:jc w:val="left"/>
            </w:pPr>
            <w:r w:rsidRPr="00217A4B">
              <w:t>53,022</w:t>
            </w:r>
          </w:p>
        </w:tc>
        <w:tc>
          <w:tcPr>
            <w:tcW w:w="976" w:type="dxa"/>
            <w:noWrap/>
            <w:hideMark/>
          </w:tcPr>
          <w:p w14:paraId="69E35FF4" w14:textId="77777777" w:rsidR="00217A4B" w:rsidRPr="00217A4B" w:rsidRDefault="00217A4B" w:rsidP="00217A4B">
            <w:pPr>
              <w:jc w:val="left"/>
            </w:pPr>
            <w:r w:rsidRPr="00217A4B">
              <w:t>23,26</w:t>
            </w:r>
          </w:p>
        </w:tc>
      </w:tr>
      <w:tr w:rsidR="00217A4B" w:rsidRPr="00217A4B" w14:paraId="42E7EC97" w14:textId="77777777" w:rsidTr="00762FF3">
        <w:trPr>
          <w:trHeight w:val="300"/>
        </w:trPr>
        <w:tc>
          <w:tcPr>
            <w:tcW w:w="976" w:type="dxa"/>
            <w:noWrap/>
            <w:hideMark/>
          </w:tcPr>
          <w:p w14:paraId="39177890" w14:textId="77777777" w:rsidR="00217A4B" w:rsidRPr="00217A4B" w:rsidRDefault="00217A4B" w:rsidP="00217A4B">
            <w:pPr>
              <w:jc w:val="left"/>
            </w:pPr>
            <w:r w:rsidRPr="00217A4B">
              <w:t>53,143</w:t>
            </w:r>
          </w:p>
        </w:tc>
        <w:tc>
          <w:tcPr>
            <w:tcW w:w="976" w:type="dxa"/>
            <w:noWrap/>
            <w:hideMark/>
          </w:tcPr>
          <w:p w14:paraId="54790CAB" w14:textId="77777777" w:rsidR="00217A4B" w:rsidRPr="00217A4B" w:rsidRDefault="00217A4B" w:rsidP="00217A4B">
            <w:pPr>
              <w:jc w:val="left"/>
            </w:pPr>
            <w:r w:rsidRPr="00217A4B">
              <w:t>23,63</w:t>
            </w:r>
          </w:p>
        </w:tc>
      </w:tr>
      <w:tr w:rsidR="00217A4B" w:rsidRPr="00217A4B" w14:paraId="09A536A5" w14:textId="77777777" w:rsidTr="00762FF3">
        <w:trPr>
          <w:trHeight w:val="300"/>
        </w:trPr>
        <w:tc>
          <w:tcPr>
            <w:tcW w:w="976" w:type="dxa"/>
            <w:noWrap/>
            <w:hideMark/>
          </w:tcPr>
          <w:p w14:paraId="566C28FB" w14:textId="77777777" w:rsidR="00217A4B" w:rsidRPr="00217A4B" w:rsidRDefault="00217A4B" w:rsidP="00217A4B">
            <w:pPr>
              <w:jc w:val="left"/>
            </w:pPr>
            <w:r w:rsidRPr="00217A4B">
              <w:t>53,265</w:t>
            </w:r>
          </w:p>
        </w:tc>
        <w:tc>
          <w:tcPr>
            <w:tcW w:w="976" w:type="dxa"/>
            <w:noWrap/>
            <w:hideMark/>
          </w:tcPr>
          <w:p w14:paraId="0E6D1402" w14:textId="77777777" w:rsidR="00217A4B" w:rsidRPr="00217A4B" w:rsidRDefault="00217A4B" w:rsidP="00217A4B">
            <w:pPr>
              <w:jc w:val="left"/>
            </w:pPr>
            <w:r w:rsidRPr="00217A4B">
              <w:t>24,235</w:t>
            </w:r>
          </w:p>
        </w:tc>
      </w:tr>
      <w:tr w:rsidR="00217A4B" w:rsidRPr="00217A4B" w14:paraId="75977BE9" w14:textId="77777777" w:rsidTr="00762FF3">
        <w:trPr>
          <w:trHeight w:val="300"/>
        </w:trPr>
        <w:tc>
          <w:tcPr>
            <w:tcW w:w="976" w:type="dxa"/>
            <w:noWrap/>
            <w:hideMark/>
          </w:tcPr>
          <w:p w14:paraId="222E07F9" w14:textId="77777777" w:rsidR="00217A4B" w:rsidRPr="00217A4B" w:rsidRDefault="00217A4B" w:rsidP="00217A4B">
            <w:pPr>
              <w:jc w:val="left"/>
            </w:pPr>
            <w:r w:rsidRPr="00217A4B">
              <w:t>53,483</w:t>
            </w:r>
          </w:p>
        </w:tc>
        <w:tc>
          <w:tcPr>
            <w:tcW w:w="976" w:type="dxa"/>
            <w:noWrap/>
            <w:hideMark/>
          </w:tcPr>
          <w:p w14:paraId="5AF49F7E" w14:textId="77777777" w:rsidR="00217A4B" w:rsidRPr="00217A4B" w:rsidRDefault="00217A4B" w:rsidP="00217A4B">
            <w:pPr>
              <w:jc w:val="left"/>
            </w:pPr>
            <w:r w:rsidRPr="00217A4B">
              <w:t>24,855</w:t>
            </w:r>
          </w:p>
        </w:tc>
      </w:tr>
      <w:tr w:rsidR="00217A4B" w:rsidRPr="00217A4B" w14:paraId="3DBED51C" w14:textId="77777777" w:rsidTr="00762FF3">
        <w:trPr>
          <w:trHeight w:val="300"/>
        </w:trPr>
        <w:tc>
          <w:tcPr>
            <w:tcW w:w="976" w:type="dxa"/>
            <w:noWrap/>
            <w:hideMark/>
          </w:tcPr>
          <w:p w14:paraId="4F79A35D" w14:textId="77777777" w:rsidR="00217A4B" w:rsidRPr="00217A4B" w:rsidRDefault="00217A4B" w:rsidP="00217A4B">
            <w:pPr>
              <w:jc w:val="left"/>
            </w:pPr>
            <w:r w:rsidRPr="00217A4B">
              <w:t>53,605</w:t>
            </w:r>
          </w:p>
        </w:tc>
        <w:tc>
          <w:tcPr>
            <w:tcW w:w="976" w:type="dxa"/>
            <w:noWrap/>
            <w:hideMark/>
          </w:tcPr>
          <w:p w14:paraId="087CFB3C" w14:textId="77777777" w:rsidR="00217A4B" w:rsidRPr="00217A4B" w:rsidRDefault="00217A4B" w:rsidP="00217A4B">
            <w:pPr>
              <w:jc w:val="left"/>
            </w:pPr>
            <w:r w:rsidRPr="00217A4B">
              <w:t>24,375</w:t>
            </w:r>
          </w:p>
        </w:tc>
      </w:tr>
      <w:tr w:rsidR="00217A4B" w:rsidRPr="00217A4B" w14:paraId="60659EC1" w14:textId="77777777" w:rsidTr="00762FF3">
        <w:trPr>
          <w:trHeight w:val="300"/>
        </w:trPr>
        <w:tc>
          <w:tcPr>
            <w:tcW w:w="976" w:type="dxa"/>
            <w:noWrap/>
            <w:hideMark/>
          </w:tcPr>
          <w:p w14:paraId="5D02625F" w14:textId="77777777" w:rsidR="00217A4B" w:rsidRPr="00217A4B" w:rsidRDefault="00217A4B" w:rsidP="00217A4B">
            <w:pPr>
              <w:jc w:val="left"/>
            </w:pPr>
            <w:r w:rsidRPr="00217A4B">
              <w:t>53,727</w:t>
            </w:r>
          </w:p>
        </w:tc>
        <w:tc>
          <w:tcPr>
            <w:tcW w:w="976" w:type="dxa"/>
            <w:noWrap/>
            <w:hideMark/>
          </w:tcPr>
          <w:p w14:paraId="3F84B020" w14:textId="77777777" w:rsidR="00217A4B" w:rsidRPr="00217A4B" w:rsidRDefault="00217A4B" w:rsidP="00217A4B">
            <w:pPr>
              <w:jc w:val="left"/>
            </w:pPr>
            <w:r w:rsidRPr="00217A4B">
              <w:t>25,28</w:t>
            </w:r>
          </w:p>
        </w:tc>
      </w:tr>
      <w:tr w:rsidR="00217A4B" w:rsidRPr="00217A4B" w14:paraId="72F9F811" w14:textId="77777777" w:rsidTr="00762FF3">
        <w:trPr>
          <w:trHeight w:val="300"/>
        </w:trPr>
        <w:tc>
          <w:tcPr>
            <w:tcW w:w="976" w:type="dxa"/>
            <w:noWrap/>
            <w:hideMark/>
          </w:tcPr>
          <w:p w14:paraId="358837DE" w14:textId="77777777" w:rsidR="00217A4B" w:rsidRPr="00217A4B" w:rsidRDefault="00217A4B" w:rsidP="00217A4B">
            <w:pPr>
              <w:jc w:val="left"/>
            </w:pPr>
            <w:r w:rsidRPr="00217A4B">
              <w:t>53,849</w:t>
            </w:r>
          </w:p>
        </w:tc>
        <w:tc>
          <w:tcPr>
            <w:tcW w:w="976" w:type="dxa"/>
            <w:noWrap/>
            <w:hideMark/>
          </w:tcPr>
          <w:p w14:paraId="45D40CC0" w14:textId="77777777" w:rsidR="00217A4B" w:rsidRPr="00217A4B" w:rsidRDefault="00217A4B" w:rsidP="00217A4B">
            <w:pPr>
              <w:jc w:val="left"/>
            </w:pPr>
            <w:r w:rsidRPr="00217A4B">
              <w:t>25,28</w:t>
            </w:r>
          </w:p>
        </w:tc>
      </w:tr>
      <w:tr w:rsidR="00217A4B" w:rsidRPr="00217A4B" w14:paraId="381243F7" w14:textId="77777777" w:rsidTr="00762FF3">
        <w:trPr>
          <w:trHeight w:val="300"/>
        </w:trPr>
        <w:tc>
          <w:tcPr>
            <w:tcW w:w="976" w:type="dxa"/>
            <w:noWrap/>
            <w:hideMark/>
          </w:tcPr>
          <w:p w14:paraId="7AAE879A" w14:textId="77777777" w:rsidR="00217A4B" w:rsidRPr="00217A4B" w:rsidRDefault="00217A4B" w:rsidP="00217A4B">
            <w:pPr>
              <w:jc w:val="left"/>
            </w:pPr>
            <w:r w:rsidRPr="00217A4B">
              <w:t>53,969</w:t>
            </w:r>
          </w:p>
        </w:tc>
        <w:tc>
          <w:tcPr>
            <w:tcW w:w="976" w:type="dxa"/>
            <w:noWrap/>
            <w:hideMark/>
          </w:tcPr>
          <w:p w14:paraId="149520A6" w14:textId="77777777" w:rsidR="00217A4B" w:rsidRPr="00217A4B" w:rsidRDefault="00217A4B" w:rsidP="00217A4B">
            <w:pPr>
              <w:jc w:val="left"/>
            </w:pPr>
            <w:r w:rsidRPr="00217A4B">
              <w:t>25,28</w:t>
            </w:r>
          </w:p>
        </w:tc>
      </w:tr>
      <w:tr w:rsidR="00217A4B" w:rsidRPr="00217A4B" w14:paraId="7D382A4D" w14:textId="77777777" w:rsidTr="00762FF3">
        <w:trPr>
          <w:trHeight w:val="300"/>
        </w:trPr>
        <w:tc>
          <w:tcPr>
            <w:tcW w:w="976" w:type="dxa"/>
            <w:noWrap/>
            <w:hideMark/>
          </w:tcPr>
          <w:p w14:paraId="2FC63565" w14:textId="77777777" w:rsidR="00217A4B" w:rsidRPr="00217A4B" w:rsidRDefault="00217A4B" w:rsidP="00217A4B">
            <w:pPr>
              <w:jc w:val="left"/>
            </w:pPr>
            <w:r w:rsidRPr="00217A4B">
              <w:t>54,091</w:t>
            </w:r>
          </w:p>
        </w:tc>
        <w:tc>
          <w:tcPr>
            <w:tcW w:w="976" w:type="dxa"/>
            <w:noWrap/>
            <w:hideMark/>
          </w:tcPr>
          <w:p w14:paraId="61FB3549" w14:textId="77777777" w:rsidR="00217A4B" w:rsidRPr="00217A4B" w:rsidRDefault="00217A4B" w:rsidP="00217A4B">
            <w:pPr>
              <w:jc w:val="left"/>
            </w:pPr>
            <w:r w:rsidRPr="00217A4B">
              <w:t>25,28</w:t>
            </w:r>
          </w:p>
        </w:tc>
      </w:tr>
      <w:tr w:rsidR="00217A4B" w:rsidRPr="00217A4B" w14:paraId="10199817" w14:textId="77777777" w:rsidTr="00762FF3">
        <w:trPr>
          <w:trHeight w:val="300"/>
        </w:trPr>
        <w:tc>
          <w:tcPr>
            <w:tcW w:w="976" w:type="dxa"/>
            <w:noWrap/>
            <w:hideMark/>
          </w:tcPr>
          <w:p w14:paraId="6EBBC4AE" w14:textId="77777777" w:rsidR="00217A4B" w:rsidRPr="00217A4B" w:rsidRDefault="00217A4B" w:rsidP="00217A4B">
            <w:pPr>
              <w:jc w:val="left"/>
            </w:pPr>
            <w:r w:rsidRPr="00217A4B">
              <w:t>54,213</w:t>
            </w:r>
          </w:p>
        </w:tc>
        <w:tc>
          <w:tcPr>
            <w:tcW w:w="976" w:type="dxa"/>
            <w:noWrap/>
            <w:hideMark/>
          </w:tcPr>
          <w:p w14:paraId="34753907" w14:textId="77777777" w:rsidR="00217A4B" w:rsidRPr="00217A4B" w:rsidRDefault="00217A4B" w:rsidP="00217A4B">
            <w:pPr>
              <w:jc w:val="left"/>
            </w:pPr>
            <w:r w:rsidRPr="00217A4B">
              <w:t>27,14</w:t>
            </w:r>
          </w:p>
        </w:tc>
      </w:tr>
      <w:tr w:rsidR="00217A4B" w:rsidRPr="00217A4B" w14:paraId="40BA0B98" w14:textId="77777777" w:rsidTr="00762FF3">
        <w:trPr>
          <w:trHeight w:val="300"/>
        </w:trPr>
        <w:tc>
          <w:tcPr>
            <w:tcW w:w="976" w:type="dxa"/>
            <w:noWrap/>
            <w:hideMark/>
          </w:tcPr>
          <w:p w14:paraId="40EC55F7" w14:textId="77777777" w:rsidR="00217A4B" w:rsidRPr="00217A4B" w:rsidRDefault="00217A4B" w:rsidP="00217A4B">
            <w:pPr>
              <w:jc w:val="left"/>
            </w:pPr>
            <w:r w:rsidRPr="00217A4B">
              <w:t>54,335</w:t>
            </w:r>
          </w:p>
        </w:tc>
        <w:tc>
          <w:tcPr>
            <w:tcW w:w="976" w:type="dxa"/>
            <w:noWrap/>
            <w:hideMark/>
          </w:tcPr>
          <w:p w14:paraId="45AAB3A1" w14:textId="77777777" w:rsidR="00217A4B" w:rsidRPr="00217A4B" w:rsidRDefault="00217A4B" w:rsidP="00217A4B">
            <w:pPr>
              <w:jc w:val="left"/>
            </w:pPr>
            <w:r w:rsidRPr="00217A4B">
              <w:t>26,845</w:t>
            </w:r>
          </w:p>
        </w:tc>
      </w:tr>
      <w:tr w:rsidR="00217A4B" w:rsidRPr="00217A4B" w14:paraId="36EBCE05" w14:textId="77777777" w:rsidTr="00762FF3">
        <w:trPr>
          <w:trHeight w:val="300"/>
        </w:trPr>
        <w:tc>
          <w:tcPr>
            <w:tcW w:w="976" w:type="dxa"/>
            <w:noWrap/>
            <w:hideMark/>
          </w:tcPr>
          <w:p w14:paraId="3C5B9378" w14:textId="77777777" w:rsidR="00217A4B" w:rsidRPr="00217A4B" w:rsidRDefault="00217A4B" w:rsidP="00217A4B">
            <w:pPr>
              <w:jc w:val="left"/>
            </w:pPr>
            <w:r w:rsidRPr="00217A4B">
              <w:t>54,464</w:t>
            </w:r>
          </w:p>
        </w:tc>
        <w:tc>
          <w:tcPr>
            <w:tcW w:w="976" w:type="dxa"/>
            <w:noWrap/>
            <w:hideMark/>
          </w:tcPr>
          <w:p w14:paraId="203546DA" w14:textId="77777777" w:rsidR="00217A4B" w:rsidRPr="00217A4B" w:rsidRDefault="00217A4B" w:rsidP="00217A4B">
            <w:pPr>
              <w:jc w:val="left"/>
            </w:pPr>
            <w:r w:rsidRPr="00217A4B">
              <w:t>28,74</w:t>
            </w:r>
          </w:p>
        </w:tc>
      </w:tr>
      <w:tr w:rsidR="00217A4B" w:rsidRPr="00217A4B" w14:paraId="1DD03E9D" w14:textId="77777777" w:rsidTr="00762FF3">
        <w:trPr>
          <w:trHeight w:val="300"/>
        </w:trPr>
        <w:tc>
          <w:tcPr>
            <w:tcW w:w="976" w:type="dxa"/>
            <w:noWrap/>
            <w:hideMark/>
          </w:tcPr>
          <w:p w14:paraId="0F4B71D5" w14:textId="77777777" w:rsidR="00217A4B" w:rsidRPr="00217A4B" w:rsidRDefault="00217A4B" w:rsidP="00217A4B">
            <w:pPr>
              <w:jc w:val="left"/>
            </w:pPr>
            <w:r w:rsidRPr="00217A4B">
              <w:t>54,586</w:t>
            </w:r>
          </w:p>
        </w:tc>
        <w:tc>
          <w:tcPr>
            <w:tcW w:w="976" w:type="dxa"/>
            <w:noWrap/>
            <w:hideMark/>
          </w:tcPr>
          <w:p w14:paraId="5C5AADF4" w14:textId="77777777" w:rsidR="00217A4B" w:rsidRPr="00217A4B" w:rsidRDefault="00217A4B" w:rsidP="00217A4B">
            <w:pPr>
              <w:jc w:val="left"/>
            </w:pPr>
            <w:r w:rsidRPr="00217A4B">
              <w:t>27,915</w:t>
            </w:r>
          </w:p>
        </w:tc>
      </w:tr>
      <w:tr w:rsidR="00217A4B" w:rsidRPr="00217A4B" w14:paraId="2BF747D3" w14:textId="77777777" w:rsidTr="00762FF3">
        <w:trPr>
          <w:trHeight w:val="300"/>
        </w:trPr>
        <w:tc>
          <w:tcPr>
            <w:tcW w:w="976" w:type="dxa"/>
            <w:noWrap/>
            <w:hideMark/>
          </w:tcPr>
          <w:p w14:paraId="58FEBFC3" w14:textId="77777777" w:rsidR="00217A4B" w:rsidRPr="00217A4B" w:rsidRDefault="00217A4B" w:rsidP="00217A4B">
            <w:pPr>
              <w:jc w:val="left"/>
            </w:pPr>
            <w:r w:rsidRPr="00217A4B">
              <w:t>54,814</w:t>
            </w:r>
          </w:p>
        </w:tc>
        <w:tc>
          <w:tcPr>
            <w:tcW w:w="976" w:type="dxa"/>
            <w:noWrap/>
            <w:hideMark/>
          </w:tcPr>
          <w:p w14:paraId="400F748E" w14:textId="77777777" w:rsidR="00217A4B" w:rsidRPr="00217A4B" w:rsidRDefault="00217A4B" w:rsidP="00217A4B">
            <w:pPr>
              <w:jc w:val="left"/>
            </w:pPr>
            <w:r w:rsidRPr="00217A4B">
              <w:t>28,905</w:t>
            </w:r>
          </w:p>
        </w:tc>
      </w:tr>
      <w:tr w:rsidR="00217A4B" w:rsidRPr="00217A4B" w14:paraId="1E9FC538" w14:textId="77777777" w:rsidTr="00762FF3">
        <w:trPr>
          <w:trHeight w:val="300"/>
        </w:trPr>
        <w:tc>
          <w:tcPr>
            <w:tcW w:w="976" w:type="dxa"/>
            <w:noWrap/>
            <w:hideMark/>
          </w:tcPr>
          <w:p w14:paraId="488B3422" w14:textId="77777777" w:rsidR="00217A4B" w:rsidRPr="00217A4B" w:rsidRDefault="00217A4B" w:rsidP="00217A4B">
            <w:pPr>
              <w:jc w:val="left"/>
            </w:pPr>
            <w:r w:rsidRPr="00217A4B">
              <w:t>54,936</w:t>
            </w:r>
          </w:p>
        </w:tc>
        <w:tc>
          <w:tcPr>
            <w:tcW w:w="976" w:type="dxa"/>
            <w:noWrap/>
            <w:hideMark/>
          </w:tcPr>
          <w:p w14:paraId="1F5BC4F6" w14:textId="77777777" w:rsidR="00217A4B" w:rsidRPr="00217A4B" w:rsidRDefault="00217A4B" w:rsidP="00217A4B">
            <w:pPr>
              <w:jc w:val="left"/>
            </w:pPr>
            <w:r w:rsidRPr="00217A4B">
              <w:t>29,68</w:t>
            </w:r>
          </w:p>
        </w:tc>
      </w:tr>
      <w:tr w:rsidR="00217A4B" w:rsidRPr="00217A4B" w14:paraId="2F9A64FC" w14:textId="77777777" w:rsidTr="00762FF3">
        <w:trPr>
          <w:trHeight w:val="300"/>
        </w:trPr>
        <w:tc>
          <w:tcPr>
            <w:tcW w:w="976" w:type="dxa"/>
            <w:noWrap/>
            <w:hideMark/>
          </w:tcPr>
          <w:p w14:paraId="725DC37E" w14:textId="77777777" w:rsidR="00217A4B" w:rsidRPr="00217A4B" w:rsidRDefault="00217A4B" w:rsidP="00217A4B">
            <w:pPr>
              <w:jc w:val="left"/>
            </w:pPr>
            <w:r w:rsidRPr="00217A4B">
              <w:t>55,153</w:t>
            </w:r>
          </w:p>
        </w:tc>
        <w:tc>
          <w:tcPr>
            <w:tcW w:w="976" w:type="dxa"/>
            <w:noWrap/>
            <w:hideMark/>
          </w:tcPr>
          <w:p w14:paraId="1221A3ED" w14:textId="77777777" w:rsidR="00217A4B" w:rsidRPr="00217A4B" w:rsidRDefault="00217A4B" w:rsidP="00217A4B">
            <w:pPr>
              <w:jc w:val="left"/>
            </w:pPr>
            <w:r w:rsidRPr="00217A4B">
              <w:t>30,02</w:t>
            </w:r>
          </w:p>
        </w:tc>
      </w:tr>
      <w:tr w:rsidR="00217A4B" w:rsidRPr="00217A4B" w14:paraId="4B952284" w14:textId="77777777" w:rsidTr="00762FF3">
        <w:trPr>
          <w:trHeight w:val="300"/>
        </w:trPr>
        <w:tc>
          <w:tcPr>
            <w:tcW w:w="976" w:type="dxa"/>
            <w:noWrap/>
            <w:hideMark/>
          </w:tcPr>
          <w:p w14:paraId="5120DFA1" w14:textId="77777777" w:rsidR="00217A4B" w:rsidRPr="00217A4B" w:rsidRDefault="00217A4B" w:rsidP="00217A4B">
            <w:pPr>
              <w:jc w:val="left"/>
            </w:pPr>
            <w:r w:rsidRPr="00217A4B">
              <w:t>56,271</w:t>
            </w:r>
          </w:p>
        </w:tc>
        <w:tc>
          <w:tcPr>
            <w:tcW w:w="976" w:type="dxa"/>
            <w:noWrap/>
            <w:hideMark/>
          </w:tcPr>
          <w:p w14:paraId="752FF349" w14:textId="77777777" w:rsidR="00217A4B" w:rsidRPr="00217A4B" w:rsidRDefault="00217A4B" w:rsidP="00217A4B">
            <w:pPr>
              <w:jc w:val="left"/>
            </w:pPr>
            <w:r w:rsidRPr="00217A4B">
              <w:t>33,621</w:t>
            </w:r>
          </w:p>
        </w:tc>
      </w:tr>
      <w:tr w:rsidR="00217A4B" w:rsidRPr="00217A4B" w14:paraId="57BE30D4" w14:textId="77777777" w:rsidTr="00762FF3">
        <w:trPr>
          <w:trHeight w:val="300"/>
        </w:trPr>
        <w:tc>
          <w:tcPr>
            <w:tcW w:w="976" w:type="dxa"/>
            <w:noWrap/>
            <w:hideMark/>
          </w:tcPr>
          <w:p w14:paraId="335A0A7B" w14:textId="77777777" w:rsidR="00217A4B" w:rsidRPr="00217A4B" w:rsidRDefault="00217A4B" w:rsidP="00217A4B">
            <w:pPr>
              <w:jc w:val="left"/>
            </w:pPr>
            <w:r w:rsidRPr="00217A4B">
              <w:t>57,388</w:t>
            </w:r>
          </w:p>
        </w:tc>
        <w:tc>
          <w:tcPr>
            <w:tcW w:w="976" w:type="dxa"/>
            <w:noWrap/>
            <w:hideMark/>
          </w:tcPr>
          <w:p w14:paraId="2050D313" w14:textId="77777777" w:rsidR="00217A4B" w:rsidRPr="00217A4B" w:rsidRDefault="00217A4B" w:rsidP="00217A4B">
            <w:pPr>
              <w:jc w:val="left"/>
            </w:pPr>
            <w:r w:rsidRPr="00217A4B">
              <w:t>38,191</w:t>
            </w:r>
          </w:p>
        </w:tc>
      </w:tr>
      <w:tr w:rsidR="00217A4B" w:rsidRPr="00217A4B" w14:paraId="19D85D9A" w14:textId="77777777" w:rsidTr="00762FF3">
        <w:trPr>
          <w:trHeight w:val="300"/>
        </w:trPr>
        <w:tc>
          <w:tcPr>
            <w:tcW w:w="976" w:type="dxa"/>
            <w:noWrap/>
            <w:hideMark/>
          </w:tcPr>
          <w:p w14:paraId="3664264F" w14:textId="77777777" w:rsidR="00217A4B" w:rsidRPr="00217A4B" w:rsidRDefault="00217A4B" w:rsidP="00217A4B">
            <w:pPr>
              <w:jc w:val="left"/>
            </w:pPr>
            <w:r w:rsidRPr="00217A4B">
              <w:t>58,507</w:t>
            </w:r>
          </w:p>
        </w:tc>
        <w:tc>
          <w:tcPr>
            <w:tcW w:w="976" w:type="dxa"/>
            <w:noWrap/>
            <w:hideMark/>
          </w:tcPr>
          <w:p w14:paraId="3B1E70C1" w14:textId="77777777" w:rsidR="00217A4B" w:rsidRPr="00217A4B" w:rsidRDefault="00217A4B" w:rsidP="00217A4B">
            <w:pPr>
              <w:jc w:val="left"/>
            </w:pPr>
            <w:r w:rsidRPr="00217A4B">
              <w:t>41,381</w:t>
            </w:r>
          </w:p>
        </w:tc>
      </w:tr>
      <w:tr w:rsidR="00217A4B" w:rsidRPr="00217A4B" w14:paraId="6BC85777" w14:textId="77777777" w:rsidTr="00762FF3">
        <w:trPr>
          <w:trHeight w:val="300"/>
        </w:trPr>
        <w:tc>
          <w:tcPr>
            <w:tcW w:w="976" w:type="dxa"/>
            <w:noWrap/>
            <w:hideMark/>
          </w:tcPr>
          <w:p w14:paraId="1C8BAD59" w14:textId="77777777" w:rsidR="00217A4B" w:rsidRPr="00217A4B" w:rsidRDefault="00217A4B" w:rsidP="00217A4B">
            <w:pPr>
              <w:jc w:val="left"/>
            </w:pPr>
            <w:r w:rsidRPr="00217A4B">
              <w:t>59,624</w:t>
            </w:r>
          </w:p>
        </w:tc>
        <w:tc>
          <w:tcPr>
            <w:tcW w:w="976" w:type="dxa"/>
            <w:noWrap/>
            <w:hideMark/>
          </w:tcPr>
          <w:p w14:paraId="3585DEFD" w14:textId="77777777" w:rsidR="00217A4B" w:rsidRPr="00217A4B" w:rsidRDefault="00217A4B" w:rsidP="00217A4B">
            <w:pPr>
              <w:jc w:val="left"/>
            </w:pPr>
            <w:r w:rsidRPr="00217A4B">
              <w:t>45,201</w:t>
            </w:r>
          </w:p>
        </w:tc>
      </w:tr>
      <w:tr w:rsidR="00217A4B" w:rsidRPr="00217A4B" w14:paraId="083E9AB2" w14:textId="77777777" w:rsidTr="00762FF3">
        <w:trPr>
          <w:trHeight w:val="300"/>
        </w:trPr>
        <w:tc>
          <w:tcPr>
            <w:tcW w:w="976" w:type="dxa"/>
            <w:noWrap/>
            <w:hideMark/>
          </w:tcPr>
          <w:p w14:paraId="7FD05BF9" w14:textId="77777777" w:rsidR="00217A4B" w:rsidRPr="00217A4B" w:rsidRDefault="00217A4B" w:rsidP="00217A4B">
            <w:pPr>
              <w:jc w:val="left"/>
            </w:pPr>
            <w:r w:rsidRPr="00217A4B">
              <w:t>60,746</w:t>
            </w:r>
          </w:p>
        </w:tc>
        <w:tc>
          <w:tcPr>
            <w:tcW w:w="976" w:type="dxa"/>
            <w:noWrap/>
            <w:hideMark/>
          </w:tcPr>
          <w:p w14:paraId="77656773" w14:textId="77777777" w:rsidR="00217A4B" w:rsidRPr="00217A4B" w:rsidRDefault="00217A4B" w:rsidP="00217A4B">
            <w:pPr>
              <w:jc w:val="left"/>
            </w:pPr>
            <w:r w:rsidRPr="00217A4B">
              <w:t>48,181</w:t>
            </w:r>
          </w:p>
        </w:tc>
      </w:tr>
      <w:tr w:rsidR="00217A4B" w:rsidRPr="00217A4B" w14:paraId="281E9F24" w14:textId="77777777" w:rsidTr="00762FF3">
        <w:trPr>
          <w:trHeight w:val="300"/>
        </w:trPr>
        <w:tc>
          <w:tcPr>
            <w:tcW w:w="976" w:type="dxa"/>
            <w:noWrap/>
            <w:hideMark/>
          </w:tcPr>
          <w:p w14:paraId="64C15223" w14:textId="77777777" w:rsidR="00217A4B" w:rsidRPr="00217A4B" w:rsidRDefault="00217A4B" w:rsidP="00217A4B">
            <w:pPr>
              <w:jc w:val="left"/>
            </w:pPr>
            <w:r w:rsidRPr="00217A4B">
              <w:t>61,864</w:t>
            </w:r>
          </w:p>
        </w:tc>
        <w:tc>
          <w:tcPr>
            <w:tcW w:w="976" w:type="dxa"/>
            <w:noWrap/>
            <w:hideMark/>
          </w:tcPr>
          <w:p w14:paraId="677900BF" w14:textId="77777777" w:rsidR="00217A4B" w:rsidRPr="00217A4B" w:rsidRDefault="00217A4B" w:rsidP="00217A4B">
            <w:pPr>
              <w:jc w:val="left"/>
            </w:pPr>
            <w:r w:rsidRPr="00217A4B">
              <w:t>51,321</w:t>
            </w:r>
          </w:p>
        </w:tc>
      </w:tr>
      <w:tr w:rsidR="00217A4B" w:rsidRPr="00217A4B" w14:paraId="151F7056" w14:textId="77777777" w:rsidTr="00762FF3">
        <w:trPr>
          <w:trHeight w:val="300"/>
        </w:trPr>
        <w:tc>
          <w:tcPr>
            <w:tcW w:w="976" w:type="dxa"/>
            <w:noWrap/>
            <w:hideMark/>
          </w:tcPr>
          <w:p w14:paraId="39CBF64E" w14:textId="77777777" w:rsidR="00217A4B" w:rsidRPr="00217A4B" w:rsidRDefault="00217A4B" w:rsidP="00217A4B">
            <w:pPr>
              <w:jc w:val="left"/>
            </w:pPr>
            <w:r w:rsidRPr="00217A4B">
              <w:t>62,982</w:t>
            </w:r>
          </w:p>
        </w:tc>
        <w:tc>
          <w:tcPr>
            <w:tcW w:w="976" w:type="dxa"/>
            <w:noWrap/>
            <w:hideMark/>
          </w:tcPr>
          <w:p w14:paraId="60B4DA16" w14:textId="77777777" w:rsidR="00217A4B" w:rsidRPr="00217A4B" w:rsidRDefault="00217A4B" w:rsidP="00217A4B">
            <w:pPr>
              <w:jc w:val="left"/>
            </w:pPr>
            <w:r w:rsidRPr="00217A4B">
              <w:t>53,321</w:t>
            </w:r>
          </w:p>
        </w:tc>
      </w:tr>
      <w:tr w:rsidR="00217A4B" w:rsidRPr="00217A4B" w14:paraId="5371CD10" w14:textId="77777777" w:rsidTr="00762FF3">
        <w:trPr>
          <w:trHeight w:val="300"/>
        </w:trPr>
        <w:tc>
          <w:tcPr>
            <w:tcW w:w="976" w:type="dxa"/>
            <w:noWrap/>
            <w:hideMark/>
          </w:tcPr>
          <w:p w14:paraId="72254DC2" w14:textId="77777777" w:rsidR="00217A4B" w:rsidRPr="00217A4B" w:rsidRDefault="00217A4B" w:rsidP="00217A4B">
            <w:pPr>
              <w:jc w:val="left"/>
            </w:pPr>
            <w:r w:rsidRPr="00217A4B">
              <w:t>64,1</w:t>
            </w:r>
          </w:p>
        </w:tc>
        <w:tc>
          <w:tcPr>
            <w:tcW w:w="976" w:type="dxa"/>
            <w:noWrap/>
            <w:hideMark/>
          </w:tcPr>
          <w:p w14:paraId="1C25065D" w14:textId="77777777" w:rsidR="00217A4B" w:rsidRPr="00217A4B" w:rsidRDefault="00217A4B" w:rsidP="00217A4B">
            <w:pPr>
              <w:jc w:val="left"/>
            </w:pPr>
            <w:r w:rsidRPr="00217A4B">
              <w:t>54,661</w:t>
            </w:r>
          </w:p>
        </w:tc>
      </w:tr>
      <w:tr w:rsidR="00217A4B" w:rsidRPr="00217A4B" w14:paraId="486A1E8E" w14:textId="77777777" w:rsidTr="00762FF3">
        <w:trPr>
          <w:trHeight w:val="300"/>
        </w:trPr>
        <w:tc>
          <w:tcPr>
            <w:tcW w:w="976" w:type="dxa"/>
            <w:noWrap/>
            <w:hideMark/>
          </w:tcPr>
          <w:p w14:paraId="4FD4D041" w14:textId="77777777" w:rsidR="00217A4B" w:rsidRPr="00217A4B" w:rsidRDefault="00217A4B" w:rsidP="00217A4B">
            <w:pPr>
              <w:jc w:val="left"/>
            </w:pPr>
            <w:r w:rsidRPr="00217A4B">
              <w:t>65,217</w:t>
            </w:r>
          </w:p>
        </w:tc>
        <w:tc>
          <w:tcPr>
            <w:tcW w:w="976" w:type="dxa"/>
            <w:noWrap/>
            <w:hideMark/>
          </w:tcPr>
          <w:p w14:paraId="3246279A" w14:textId="77777777" w:rsidR="00217A4B" w:rsidRPr="00217A4B" w:rsidRDefault="00217A4B" w:rsidP="00217A4B">
            <w:pPr>
              <w:jc w:val="left"/>
            </w:pPr>
            <w:r w:rsidRPr="00217A4B">
              <w:t>55,761</w:t>
            </w:r>
          </w:p>
        </w:tc>
      </w:tr>
      <w:tr w:rsidR="00217A4B" w:rsidRPr="00217A4B" w14:paraId="7B3BDF23" w14:textId="77777777" w:rsidTr="00762FF3">
        <w:trPr>
          <w:trHeight w:val="300"/>
        </w:trPr>
        <w:tc>
          <w:tcPr>
            <w:tcW w:w="976" w:type="dxa"/>
            <w:noWrap/>
            <w:hideMark/>
          </w:tcPr>
          <w:p w14:paraId="2A22FEBC" w14:textId="77777777" w:rsidR="00217A4B" w:rsidRPr="00217A4B" w:rsidRDefault="00217A4B" w:rsidP="00217A4B">
            <w:pPr>
              <w:jc w:val="left"/>
            </w:pPr>
            <w:r w:rsidRPr="00217A4B">
              <w:t>66,335</w:t>
            </w:r>
          </w:p>
        </w:tc>
        <w:tc>
          <w:tcPr>
            <w:tcW w:w="976" w:type="dxa"/>
            <w:noWrap/>
            <w:hideMark/>
          </w:tcPr>
          <w:p w14:paraId="1B934146" w14:textId="77777777" w:rsidR="00217A4B" w:rsidRPr="00217A4B" w:rsidRDefault="00217A4B" w:rsidP="00217A4B">
            <w:pPr>
              <w:jc w:val="left"/>
            </w:pPr>
            <w:r w:rsidRPr="00217A4B">
              <w:t>56,221</w:t>
            </w:r>
          </w:p>
        </w:tc>
      </w:tr>
      <w:tr w:rsidR="00217A4B" w:rsidRPr="00217A4B" w14:paraId="03FD8FC6" w14:textId="77777777" w:rsidTr="00762FF3">
        <w:trPr>
          <w:trHeight w:val="300"/>
        </w:trPr>
        <w:tc>
          <w:tcPr>
            <w:tcW w:w="976" w:type="dxa"/>
            <w:noWrap/>
            <w:hideMark/>
          </w:tcPr>
          <w:p w14:paraId="42EC3135" w14:textId="77777777" w:rsidR="00217A4B" w:rsidRPr="00217A4B" w:rsidRDefault="00217A4B" w:rsidP="00217A4B">
            <w:pPr>
              <w:jc w:val="left"/>
            </w:pPr>
            <w:r w:rsidRPr="00217A4B">
              <w:t>67,452</w:t>
            </w:r>
          </w:p>
        </w:tc>
        <w:tc>
          <w:tcPr>
            <w:tcW w:w="976" w:type="dxa"/>
            <w:noWrap/>
            <w:hideMark/>
          </w:tcPr>
          <w:p w14:paraId="7A28A2E1" w14:textId="77777777" w:rsidR="00217A4B" w:rsidRPr="00217A4B" w:rsidRDefault="00217A4B" w:rsidP="00217A4B">
            <w:pPr>
              <w:jc w:val="left"/>
            </w:pPr>
            <w:r w:rsidRPr="00217A4B">
              <w:t>56,441</w:t>
            </w:r>
          </w:p>
        </w:tc>
      </w:tr>
      <w:tr w:rsidR="00217A4B" w:rsidRPr="00217A4B" w14:paraId="16B01B36" w14:textId="77777777" w:rsidTr="00762FF3">
        <w:trPr>
          <w:trHeight w:val="300"/>
        </w:trPr>
        <w:tc>
          <w:tcPr>
            <w:tcW w:w="976" w:type="dxa"/>
            <w:noWrap/>
            <w:hideMark/>
          </w:tcPr>
          <w:p w14:paraId="31814020" w14:textId="77777777" w:rsidR="00217A4B" w:rsidRPr="00217A4B" w:rsidRDefault="00217A4B" w:rsidP="00217A4B">
            <w:pPr>
              <w:jc w:val="left"/>
            </w:pPr>
            <w:r w:rsidRPr="00217A4B">
              <w:t>68,571</w:t>
            </w:r>
          </w:p>
        </w:tc>
        <w:tc>
          <w:tcPr>
            <w:tcW w:w="976" w:type="dxa"/>
            <w:noWrap/>
            <w:hideMark/>
          </w:tcPr>
          <w:p w14:paraId="4685D102" w14:textId="77777777" w:rsidR="00217A4B" w:rsidRPr="00217A4B" w:rsidRDefault="00217A4B" w:rsidP="00217A4B">
            <w:pPr>
              <w:jc w:val="left"/>
            </w:pPr>
            <w:r w:rsidRPr="00217A4B">
              <w:t>56,311</w:t>
            </w:r>
          </w:p>
        </w:tc>
      </w:tr>
      <w:tr w:rsidR="00217A4B" w:rsidRPr="00217A4B" w14:paraId="13D1DA31" w14:textId="77777777" w:rsidTr="00762FF3">
        <w:trPr>
          <w:trHeight w:val="300"/>
        </w:trPr>
        <w:tc>
          <w:tcPr>
            <w:tcW w:w="976" w:type="dxa"/>
            <w:noWrap/>
            <w:hideMark/>
          </w:tcPr>
          <w:p w14:paraId="7D10A627" w14:textId="77777777" w:rsidR="00217A4B" w:rsidRPr="00217A4B" w:rsidRDefault="00217A4B" w:rsidP="00217A4B">
            <w:pPr>
              <w:jc w:val="left"/>
            </w:pPr>
            <w:r w:rsidRPr="00217A4B">
              <w:t>69,696</w:t>
            </w:r>
          </w:p>
        </w:tc>
        <w:tc>
          <w:tcPr>
            <w:tcW w:w="976" w:type="dxa"/>
            <w:noWrap/>
            <w:hideMark/>
          </w:tcPr>
          <w:p w14:paraId="02C32793" w14:textId="77777777" w:rsidR="00217A4B" w:rsidRPr="00217A4B" w:rsidRDefault="00217A4B" w:rsidP="00217A4B">
            <w:pPr>
              <w:jc w:val="left"/>
            </w:pPr>
            <w:r w:rsidRPr="00217A4B">
              <w:t>55,741</w:t>
            </w:r>
          </w:p>
        </w:tc>
      </w:tr>
      <w:tr w:rsidR="00217A4B" w:rsidRPr="00217A4B" w14:paraId="3A4319A9" w14:textId="77777777" w:rsidTr="00762FF3">
        <w:trPr>
          <w:trHeight w:val="300"/>
        </w:trPr>
        <w:tc>
          <w:tcPr>
            <w:tcW w:w="976" w:type="dxa"/>
            <w:noWrap/>
            <w:hideMark/>
          </w:tcPr>
          <w:p w14:paraId="74AC4E96" w14:textId="77777777" w:rsidR="00217A4B" w:rsidRPr="00217A4B" w:rsidRDefault="00217A4B" w:rsidP="00217A4B">
            <w:pPr>
              <w:jc w:val="left"/>
            </w:pPr>
            <w:r w:rsidRPr="00217A4B">
              <w:t>70,814</w:t>
            </w:r>
          </w:p>
        </w:tc>
        <w:tc>
          <w:tcPr>
            <w:tcW w:w="976" w:type="dxa"/>
            <w:noWrap/>
            <w:hideMark/>
          </w:tcPr>
          <w:p w14:paraId="114FB799" w14:textId="77777777" w:rsidR="00217A4B" w:rsidRPr="00217A4B" w:rsidRDefault="00217A4B" w:rsidP="00217A4B">
            <w:pPr>
              <w:jc w:val="left"/>
            </w:pPr>
            <w:r w:rsidRPr="00217A4B">
              <w:t>55,621</w:t>
            </w:r>
          </w:p>
        </w:tc>
      </w:tr>
      <w:tr w:rsidR="00217A4B" w:rsidRPr="00217A4B" w14:paraId="523B7967" w14:textId="77777777" w:rsidTr="00762FF3">
        <w:trPr>
          <w:trHeight w:val="300"/>
        </w:trPr>
        <w:tc>
          <w:tcPr>
            <w:tcW w:w="976" w:type="dxa"/>
            <w:noWrap/>
            <w:hideMark/>
          </w:tcPr>
          <w:p w14:paraId="3B3C4143" w14:textId="77777777" w:rsidR="00217A4B" w:rsidRPr="00217A4B" w:rsidRDefault="00217A4B" w:rsidP="00217A4B">
            <w:pPr>
              <w:jc w:val="left"/>
            </w:pPr>
            <w:r w:rsidRPr="00217A4B">
              <w:t>71,931</w:t>
            </w:r>
          </w:p>
        </w:tc>
        <w:tc>
          <w:tcPr>
            <w:tcW w:w="976" w:type="dxa"/>
            <w:noWrap/>
            <w:hideMark/>
          </w:tcPr>
          <w:p w14:paraId="11A06B27" w14:textId="77777777" w:rsidR="00217A4B" w:rsidRPr="00217A4B" w:rsidRDefault="00217A4B" w:rsidP="00217A4B">
            <w:pPr>
              <w:jc w:val="left"/>
            </w:pPr>
            <w:r w:rsidRPr="00217A4B">
              <w:t>55,921</w:t>
            </w:r>
          </w:p>
        </w:tc>
      </w:tr>
      <w:tr w:rsidR="00217A4B" w:rsidRPr="00217A4B" w14:paraId="085FF0C6" w14:textId="77777777" w:rsidTr="00762FF3">
        <w:trPr>
          <w:trHeight w:val="300"/>
        </w:trPr>
        <w:tc>
          <w:tcPr>
            <w:tcW w:w="976" w:type="dxa"/>
            <w:noWrap/>
            <w:hideMark/>
          </w:tcPr>
          <w:p w14:paraId="4EAD5423" w14:textId="77777777" w:rsidR="00217A4B" w:rsidRPr="00217A4B" w:rsidRDefault="00217A4B" w:rsidP="00217A4B">
            <w:pPr>
              <w:jc w:val="left"/>
            </w:pPr>
            <w:r w:rsidRPr="00217A4B">
              <w:t>73,05</w:t>
            </w:r>
          </w:p>
        </w:tc>
        <w:tc>
          <w:tcPr>
            <w:tcW w:w="976" w:type="dxa"/>
            <w:noWrap/>
            <w:hideMark/>
          </w:tcPr>
          <w:p w14:paraId="6A8195E2" w14:textId="77777777" w:rsidR="00217A4B" w:rsidRPr="00217A4B" w:rsidRDefault="00217A4B" w:rsidP="00217A4B">
            <w:pPr>
              <w:jc w:val="left"/>
            </w:pPr>
            <w:r w:rsidRPr="00217A4B">
              <w:t>56,441</w:t>
            </w:r>
          </w:p>
        </w:tc>
      </w:tr>
      <w:tr w:rsidR="00217A4B" w:rsidRPr="00217A4B" w14:paraId="14F760CA" w14:textId="77777777" w:rsidTr="00762FF3">
        <w:trPr>
          <w:trHeight w:val="300"/>
        </w:trPr>
        <w:tc>
          <w:tcPr>
            <w:tcW w:w="976" w:type="dxa"/>
            <w:noWrap/>
            <w:hideMark/>
          </w:tcPr>
          <w:p w14:paraId="63A47E18" w14:textId="77777777" w:rsidR="00217A4B" w:rsidRPr="00217A4B" w:rsidRDefault="00217A4B" w:rsidP="00217A4B">
            <w:pPr>
              <w:jc w:val="left"/>
            </w:pPr>
            <w:r w:rsidRPr="00217A4B">
              <w:t>74,177</w:t>
            </w:r>
          </w:p>
        </w:tc>
        <w:tc>
          <w:tcPr>
            <w:tcW w:w="976" w:type="dxa"/>
            <w:noWrap/>
            <w:hideMark/>
          </w:tcPr>
          <w:p w14:paraId="38865854" w14:textId="77777777" w:rsidR="00217A4B" w:rsidRPr="00217A4B" w:rsidRDefault="00217A4B" w:rsidP="00217A4B">
            <w:pPr>
              <w:jc w:val="left"/>
            </w:pPr>
            <w:r w:rsidRPr="00217A4B">
              <w:t>57,041</w:t>
            </w:r>
          </w:p>
        </w:tc>
      </w:tr>
    </w:tbl>
    <w:p w14:paraId="7E8F0316" w14:textId="77777777" w:rsidR="00556693" w:rsidRDefault="00556693" w:rsidP="00485A90">
      <w:pPr>
        <w:jc w:val="left"/>
        <w:rPr>
          <w:lang w:val="en-US"/>
        </w:rPr>
      </w:pPr>
    </w:p>
    <w:p w14:paraId="52AD3F9E" w14:textId="77777777" w:rsidR="00762FF3" w:rsidRDefault="00762FF3" w:rsidP="00485A90">
      <w:pPr>
        <w:jc w:val="left"/>
        <w:rPr>
          <w:lang w:val="en-US"/>
        </w:rPr>
        <w:sectPr w:rsidR="00762FF3" w:rsidSect="007552D5">
          <w:type w:val="continuous"/>
          <w:pgSz w:w="11906" w:h="16838"/>
          <w:pgMar w:top="1417" w:right="1417" w:bottom="1134" w:left="1417" w:header="708" w:footer="708" w:gutter="0"/>
          <w:cols w:num="4" w:space="709"/>
          <w:docGrid w:linePitch="360"/>
        </w:sectPr>
      </w:pPr>
    </w:p>
    <w:p w14:paraId="40C613A6" w14:textId="09EC8B6B" w:rsidR="00762FF3" w:rsidRDefault="00762FF3" w:rsidP="00485A90">
      <w:pPr>
        <w:jc w:val="left"/>
        <w:rPr>
          <w:lang w:val="en-US"/>
        </w:rPr>
      </w:pPr>
    </w:p>
    <w:p w14:paraId="19A61147" w14:textId="7474D129" w:rsidR="00217A4B" w:rsidRPr="00762FF3" w:rsidRDefault="00762FF3" w:rsidP="00762FF3">
      <w:pPr>
        <w:pStyle w:val="Listenabsatz"/>
        <w:numPr>
          <w:ilvl w:val="0"/>
          <w:numId w:val="36"/>
        </w:numPr>
        <w:jc w:val="left"/>
      </w:pPr>
      <w:r w:rsidRPr="00762FF3">
        <w:t>Messwerte zur Analyse des E</w:t>
      </w:r>
      <w:r>
        <w:t>influsses der Klappenstellung</w:t>
      </w:r>
    </w:p>
    <w:p w14:paraId="29F3E60A" w14:textId="4B8A048B" w:rsidR="00B43487" w:rsidRDefault="00762FF3" w:rsidP="00485A90">
      <w:pPr>
        <w:jc w:val="left"/>
        <w:rPr>
          <w:lang w:val="en-US"/>
        </w:rPr>
      </w:pPr>
      <w:r>
        <w:rPr>
          <w:lang w:val="en-US"/>
        </w:rPr>
        <w:t>Klappen vollständig ausgefahren</w:t>
      </w:r>
    </w:p>
    <w:p w14:paraId="3C128564" w14:textId="77777777" w:rsidR="00762FF3" w:rsidRDefault="00762FF3" w:rsidP="00485A90">
      <w:pPr>
        <w:jc w:val="left"/>
        <w:rPr>
          <w:lang w:val="en-US"/>
        </w:rPr>
        <w:sectPr w:rsidR="00762FF3" w:rsidSect="00762FF3">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A858E3" w:rsidRPr="00A858E3" w14:paraId="46FBA030" w14:textId="77777777" w:rsidTr="00762FF3">
        <w:trPr>
          <w:trHeight w:val="300"/>
        </w:trPr>
        <w:tc>
          <w:tcPr>
            <w:tcW w:w="976" w:type="dxa"/>
            <w:noWrap/>
            <w:hideMark/>
          </w:tcPr>
          <w:p w14:paraId="48815626" w14:textId="77777777" w:rsidR="00A858E3" w:rsidRPr="00A858E3" w:rsidRDefault="00A858E3" w:rsidP="00A858E3">
            <w:pPr>
              <w:jc w:val="left"/>
            </w:pPr>
            <w:r w:rsidRPr="00A858E3">
              <w:t>0</w:t>
            </w:r>
          </w:p>
        </w:tc>
        <w:tc>
          <w:tcPr>
            <w:tcW w:w="976" w:type="dxa"/>
            <w:noWrap/>
            <w:hideMark/>
          </w:tcPr>
          <w:p w14:paraId="24D2D329" w14:textId="77777777" w:rsidR="00A858E3" w:rsidRPr="00A858E3" w:rsidRDefault="00A858E3" w:rsidP="00A858E3">
            <w:pPr>
              <w:jc w:val="left"/>
            </w:pPr>
            <w:r w:rsidRPr="00A858E3">
              <w:t>9,985</w:t>
            </w:r>
          </w:p>
        </w:tc>
      </w:tr>
      <w:tr w:rsidR="00A858E3" w:rsidRPr="00A858E3" w14:paraId="48772944" w14:textId="77777777" w:rsidTr="00762FF3">
        <w:trPr>
          <w:trHeight w:val="300"/>
        </w:trPr>
        <w:tc>
          <w:tcPr>
            <w:tcW w:w="976" w:type="dxa"/>
            <w:noWrap/>
            <w:hideMark/>
          </w:tcPr>
          <w:p w14:paraId="3E3D388A" w14:textId="77777777" w:rsidR="00A858E3" w:rsidRPr="00A858E3" w:rsidRDefault="00A858E3" w:rsidP="00A858E3">
            <w:pPr>
              <w:jc w:val="left"/>
            </w:pPr>
            <w:r w:rsidRPr="00A858E3">
              <w:t>0,212</w:t>
            </w:r>
          </w:p>
        </w:tc>
        <w:tc>
          <w:tcPr>
            <w:tcW w:w="976" w:type="dxa"/>
            <w:noWrap/>
            <w:hideMark/>
          </w:tcPr>
          <w:p w14:paraId="4DAEDD93" w14:textId="77777777" w:rsidR="00A858E3" w:rsidRPr="00A858E3" w:rsidRDefault="00A858E3" w:rsidP="00A858E3">
            <w:pPr>
              <w:jc w:val="left"/>
            </w:pPr>
            <w:r w:rsidRPr="00A858E3">
              <w:t>9,6</w:t>
            </w:r>
          </w:p>
        </w:tc>
      </w:tr>
      <w:tr w:rsidR="00A858E3" w:rsidRPr="00A858E3" w14:paraId="67BB6C2C" w14:textId="77777777" w:rsidTr="00762FF3">
        <w:trPr>
          <w:trHeight w:val="300"/>
        </w:trPr>
        <w:tc>
          <w:tcPr>
            <w:tcW w:w="976" w:type="dxa"/>
            <w:noWrap/>
            <w:hideMark/>
          </w:tcPr>
          <w:p w14:paraId="1E76FFE1" w14:textId="77777777" w:rsidR="00A858E3" w:rsidRPr="00A858E3" w:rsidRDefault="00A858E3" w:rsidP="00A858E3">
            <w:pPr>
              <w:jc w:val="left"/>
            </w:pPr>
            <w:r w:rsidRPr="00A858E3">
              <w:t>0,328</w:t>
            </w:r>
          </w:p>
        </w:tc>
        <w:tc>
          <w:tcPr>
            <w:tcW w:w="976" w:type="dxa"/>
            <w:noWrap/>
            <w:hideMark/>
          </w:tcPr>
          <w:p w14:paraId="56431CF9" w14:textId="77777777" w:rsidR="00A858E3" w:rsidRPr="00A858E3" w:rsidRDefault="00A858E3" w:rsidP="00A858E3">
            <w:pPr>
              <w:jc w:val="left"/>
            </w:pPr>
            <w:r w:rsidRPr="00A858E3">
              <w:t>9,51</w:t>
            </w:r>
          </w:p>
        </w:tc>
      </w:tr>
      <w:tr w:rsidR="00A858E3" w:rsidRPr="00A858E3" w14:paraId="2BF0C64B" w14:textId="77777777" w:rsidTr="00762FF3">
        <w:trPr>
          <w:trHeight w:val="300"/>
        </w:trPr>
        <w:tc>
          <w:tcPr>
            <w:tcW w:w="976" w:type="dxa"/>
            <w:noWrap/>
            <w:hideMark/>
          </w:tcPr>
          <w:p w14:paraId="1C31CD85" w14:textId="77777777" w:rsidR="00A858E3" w:rsidRPr="00A858E3" w:rsidRDefault="00A858E3" w:rsidP="00A858E3">
            <w:pPr>
              <w:jc w:val="left"/>
            </w:pPr>
            <w:r w:rsidRPr="00A858E3">
              <w:t>0,445</w:t>
            </w:r>
          </w:p>
        </w:tc>
        <w:tc>
          <w:tcPr>
            <w:tcW w:w="976" w:type="dxa"/>
            <w:noWrap/>
            <w:hideMark/>
          </w:tcPr>
          <w:p w14:paraId="3DA6329F" w14:textId="77777777" w:rsidR="00A858E3" w:rsidRPr="00A858E3" w:rsidRDefault="00A858E3" w:rsidP="00A858E3">
            <w:pPr>
              <w:jc w:val="left"/>
            </w:pPr>
            <w:r w:rsidRPr="00A858E3">
              <w:t>9,29</w:t>
            </w:r>
          </w:p>
        </w:tc>
      </w:tr>
      <w:tr w:rsidR="00A858E3" w:rsidRPr="00A858E3" w14:paraId="4C6362C5" w14:textId="77777777" w:rsidTr="00762FF3">
        <w:trPr>
          <w:trHeight w:val="300"/>
        </w:trPr>
        <w:tc>
          <w:tcPr>
            <w:tcW w:w="976" w:type="dxa"/>
            <w:noWrap/>
            <w:hideMark/>
          </w:tcPr>
          <w:p w14:paraId="4EF3FE7E" w14:textId="77777777" w:rsidR="00A858E3" w:rsidRPr="00A858E3" w:rsidRDefault="00A858E3" w:rsidP="00A858E3">
            <w:pPr>
              <w:jc w:val="left"/>
            </w:pPr>
            <w:r w:rsidRPr="00A858E3">
              <w:t>0,562</w:t>
            </w:r>
          </w:p>
        </w:tc>
        <w:tc>
          <w:tcPr>
            <w:tcW w:w="976" w:type="dxa"/>
            <w:noWrap/>
            <w:hideMark/>
          </w:tcPr>
          <w:p w14:paraId="0176FA0D" w14:textId="77777777" w:rsidR="00A858E3" w:rsidRPr="00A858E3" w:rsidRDefault="00A858E3" w:rsidP="00A858E3">
            <w:pPr>
              <w:jc w:val="left"/>
            </w:pPr>
            <w:r w:rsidRPr="00A858E3">
              <w:t>8,895</w:t>
            </w:r>
          </w:p>
        </w:tc>
      </w:tr>
      <w:tr w:rsidR="00A858E3" w:rsidRPr="00A858E3" w14:paraId="52859ED1" w14:textId="77777777" w:rsidTr="00762FF3">
        <w:trPr>
          <w:trHeight w:val="300"/>
        </w:trPr>
        <w:tc>
          <w:tcPr>
            <w:tcW w:w="976" w:type="dxa"/>
            <w:noWrap/>
            <w:hideMark/>
          </w:tcPr>
          <w:p w14:paraId="1BD0F331" w14:textId="77777777" w:rsidR="00A858E3" w:rsidRPr="00A858E3" w:rsidRDefault="00A858E3" w:rsidP="00A858E3">
            <w:pPr>
              <w:jc w:val="left"/>
            </w:pPr>
            <w:r w:rsidRPr="00A858E3">
              <w:t>0,678</w:t>
            </w:r>
          </w:p>
        </w:tc>
        <w:tc>
          <w:tcPr>
            <w:tcW w:w="976" w:type="dxa"/>
            <w:noWrap/>
            <w:hideMark/>
          </w:tcPr>
          <w:p w14:paraId="3A0E52A7" w14:textId="77777777" w:rsidR="00A858E3" w:rsidRPr="00A858E3" w:rsidRDefault="00A858E3" w:rsidP="00A858E3">
            <w:pPr>
              <w:jc w:val="left"/>
            </w:pPr>
            <w:r w:rsidRPr="00A858E3">
              <w:t>8,665</w:t>
            </w:r>
          </w:p>
        </w:tc>
      </w:tr>
      <w:tr w:rsidR="00A858E3" w:rsidRPr="00A858E3" w14:paraId="7EA44094" w14:textId="77777777" w:rsidTr="00762FF3">
        <w:trPr>
          <w:trHeight w:val="300"/>
        </w:trPr>
        <w:tc>
          <w:tcPr>
            <w:tcW w:w="976" w:type="dxa"/>
            <w:noWrap/>
            <w:hideMark/>
          </w:tcPr>
          <w:p w14:paraId="6B2AA312" w14:textId="77777777" w:rsidR="00A858E3" w:rsidRPr="00A858E3" w:rsidRDefault="00A858E3" w:rsidP="00A858E3">
            <w:pPr>
              <w:jc w:val="left"/>
            </w:pPr>
            <w:r w:rsidRPr="00A858E3">
              <w:t>0,794</w:t>
            </w:r>
          </w:p>
        </w:tc>
        <w:tc>
          <w:tcPr>
            <w:tcW w:w="976" w:type="dxa"/>
            <w:noWrap/>
            <w:hideMark/>
          </w:tcPr>
          <w:p w14:paraId="5DBEE000" w14:textId="77777777" w:rsidR="00A858E3" w:rsidRPr="00A858E3" w:rsidRDefault="00A858E3" w:rsidP="00A858E3">
            <w:pPr>
              <w:jc w:val="left"/>
            </w:pPr>
            <w:r w:rsidRPr="00A858E3">
              <w:t>8,665</w:t>
            </w:r>
          </w:p>
        </w:tc>
      </w:tr>
      <w:tr w:rsidR="00A858E3" w:rsidRPr="00A858E3" w14:paraId="059B8721" w14:textId="77777777" w:rsidTr="00762FF3">
        <w:trPr>
          <w:trHeight w:val="300"/>
        </w:trPr>
        <w:tc>
          <w:tcPr>
            <w:tcW w:w="976" w:type="dxa"/>
            <w:noWrap/>
            <w:hideMark/>
          </w:tcPr>
          <w:p w14:paraId="7E4E7322" w14:textId="77777777" w:rsidR="00A858E3" w:rsidRPr="00A858E3" w:rsidRDefault="00A858E3" w:rsidP="00A858E3">
            <w:pPr>
              <w:jc w:val="left"/>
            </w:pPr>
            <w:r w:rsidRPr="00A858E3">
              <w:t>0,911</w:t>
            </w:r>
          </w:p>
        </w:tc>
        <w:tc>
          <w:tcPr>
            <w:tcW w:w="976" w:type="dxa"/>
            <w:noWrap/>
            <w:hideMark/>
          </w:tcPr>
          <w:p w14:paraId="22A3EBD8" w14:textId="77777777" w:rsidR="00A858E3" w:rsidRPr="00A858E3" w:rsidRDefault="00A858E3" w:rsidP="00A858E3">
            <w:pPr>
              <w:jc w:val="left"/>
            </w:pPr>
            <w:r w:rsidRPr="00A858E3">
              <w:t>8,46</w:t>
            </w:r>
          </w:p>
        </w:tc>
      </w:tr>
      <w:tr w:rsidR="00A858E3" w:rsidRPr="00A858E3" w14:paraId="22263C59" w14:textId="77777777" w:rsidTr="00762FF3">
        <w:trPr>
          <w:trHeight w:val="300"/>
        </w:trPr>
        <w:tc>
          <w:tcPr>
            <w:tcW w:w="976" w:type="dxa"/>
            <w:noWrap/>
            <w:hideMark/>
          </w:tcPr>
          <w:p w14:paraId="3A9B9F4E" w14:textId="77777777" w:rsidR="00A858E3" w:rsidRPr="00A858E3" w:rsidRDefault="00A858E3" w:rsidP="00A858E3">
            <w:pPr>
              <w:jc w:val="left"/>
            </w:pPr>
            <w:r w:rsidRPr="00A858E3">
              <w:t>1,037</w:t>
            </w:r>
          </w:p>
        </w:tc>
        <w:tc>
          <w:tcPr>
            <w:tcW w:w="976" w:type="dxa"/>
            <w:noWrap/>
            <w:hideMark/>
          </w:tcPr>
          <w:p w14:paraId="7F3B5484" w14:textId="77777777" w:rsidR="00A858E3" w:rsidRPr="00A858E3" w:rsidRDefault="00A858E3" w:rsidP="00A858E3">
            <w:pPr>
              <w:jc w:val="left"/>
            </w:pPr>
            <w:r w:rsidRPr="00A858E3">
              <w:t>8,005</w:t>
            </w:r>
          </w:p>
        </w:tc>
      </w:tr>
      <w:tr w:rsidR="00A858E3" w:rsidRPr="00A858E3" w14:paraId="597DDD99" w14:textId="77777777" w:rsidTr="00762FF3">
        <w:trPr>
          <w:trHeight w:val="300"/>
        </w:trPr>
        <w:tc>
          <w:tcPr>
            <w:tcW w:w="976" w:type="dxa"/>
            <w:noWrap/>
            <w:hideMark/>
          </w:tcPr>
          <w:p w14:paraId="2FE5E77E" w14:textId="77777777" w:rsidR="00A858E3" w:rsidRPr="00A858E3" w:rsidRDefault="00A858E3" w:rsidP="00A858E3">
            <w:pPr>
              <w:jc w:val="left"/>
            </w:pPr>
            <w:r w:rsidRPr="00A858E3">
              <w:t>1,153</w:t>
            </w:r>
          </w:p>
        </w:tc>
        <w:tc>
          <w:tcPr>
            <w:tcW w:w="976" w:type="dxa"/>
            <w:noWrap/>
            <w:hideMark/>
          </w:tcPr>
          <w:p w14:paraId="21EE995A" w14:textId="77777777" w:rsidR="00A858E3" w:rsidRPr="00A858E3" w:rsidRDefault="00A858E3" w:rsidP="00A858E3">
            <w:pPr>
              <w:jc w:val="left"/>
            </w:pPr>
            <w:r w:rsidRPr="00A858E3">
              <w:t>7,785</w:t>
            </w:r>
          </w:p>
        </w:tc>
      </w:tr>
      <w:tr w:rsidR="00A858E3" w:rsidRPr="00A858E3" w14:paraId="1E1E9790" w14:textId="77777777" w:rsidTr="00762FF3">
        <w:trPr>
          <w:trHeight w:val="300"/>
        </w:trPr>
        <w:tc>
          <w:tcPr>
            <w:tcW w:w="976" w:type="dxa"/>
            <w:noWrap/>
            <w:hideMark/>
          </w:tcPr>
          <w:p w14:paraId="4CAB107F" w14:textId="77777777" w:rsidR="00A858E3" w:rsidRPr="00A858E3" w:rsidRDefault="00A858E3" w:rsidP="00A858E3">
            <w:pPr>
              <w:jc w:val="left"/>
            </w:pPr>
            <w:r w:rsidRPr="00A858E3">
              <w:t>1,277</w:t>
            </w:r>
          </w:p>
        </w:tc>
        <w:tc>
          <w:tcPr>
            <w:tcW w:w="976" w:type="dxa"/>
            <w:noWrap/>
            <w:hideMark/>
          </w:tcPr>
          <w:p w14:paraId="59A4B0C7" w14:textId="77777777" w:rsidR="00A858E3" w:rsidRPr="00A858E3" w:rsidRDefault="00A858E3" w:rsidP="00A858E3">
            <w:pPr>
              <w:jc w:val="left"/>
            </w:pPr>
            <w:r w:rsidRPr="00A858E3">
              <w:t>7,685</w:t>
            </w:r>
          </w:p>
        </w:tc>
      </w:tr>
      <w:tr w:rsidR="00A858E3" w:rsidRPr="00A858E3" w14:paraId="5597BBE5" w14:textId="77777777" w:rsidTr="00762FF3">
        <w:trPr>
          <w:trHeight w:val="300"/>
        </w:trPr>
        <w:tc>
          <w:tcPr>
            <w:tcW w:w="976" w:type="dxa"/>
            <w:noWrap/>
            <w:hideMark/>
          </w:tcPr>
          <w:p w14:paraId="16A93DEA" w14:textId="77777777" w:rsidR="00A858E3" w:rsidRPr="00A858E3" w:rsidRDefault="00A858E3" w:rsidP="00A858E3">
            <w:pPr>
              <w:jc w:val="left"/>
            </w:pPr>
            <w:r w:rsidRPr="00A858E3">
              <w:t>1,477</w:t>
            </w:r>
          </w:p>
        </w:tc>
        <w:tc>
          <w:tcPr>
            <w:tcW w:w="976" w:type="dxa"/>
            <w:noWrap/>
            <w:hideMark/>
          </w:tcPr>
          <w:p w14:paraId="75B9023C" w14:textId="77777777" w:rsidR="00A858E3" w:rsidRPr="00A858E3" w:rsidRDefault="00A858E3" w:rsidP="00A858E3">
            <w:pPr>
              <w:jc w:val="left"/>
            </w:pPr>
            <w:r w:rsidRPr="00A858E3">
              <w:t>7,125</w:t>
            </w:r>
          </w:p>
        </w:tc>
      </w:tr>
      <w:tr w:rsidR="00A858E3" w:rsidRPr="00A858E3" w14:paraId="4BAA8809" w14:textId="77777777" w:rsidTr="00762FF3">
        <w:trPr>
          <w:trHeight w:val="300"/>
        </w:trPr>
        <w:tc>
          <w:tcPr>
            <w:tcW w:w="976" w:type="dxa"/>
            <w:noWrap/>
            <w:hideMark/>
          </w:tcPr>
          <w:p w14:paraId="39102306" w14:textId="77777777" w:rsidR="00A858E3" w:rsidRPr="00A858E3" w:rsidRDefault="00A858E3" w:rsidP="00A858E3">
            <w:pPr>
              <w:jc w:val="left"/>
            </w:pPr>
            <w:r w:rsidRPr="00A858E3">
              <w:t>1,593</w:t>
            </w:r>
          </w:p>
        </w:tc>
        <w:tc>
          <w:tcPr>
            <w:tcW w:w="976" w:type="dxa"/>
            <w:noWrap/>
            <w:hideMark/>
          </w:tcPr>
          <w:p w14:paraId="3B1C670F" w14:textId="77777777" w:rsidR="00A858E3" w:rsidRPr="00A858E3" w:rsidRDefault="00A858E3" w:rsidP="00A858E3">
            <w:pPr>
              <w:jc w:val="left"/>
            </w:pPr>
            <w:r w:rsidRPr="00A858E3">
              <w:t>7,125</w:t>
            </w:r>
          </w:p>
        </w:tc>
      </w:tr>
      <w:tr w:rsidR="00A858E3" w:rsidRPr="00A858E3" w14:paraId="2DC14B2F" w14:textId="77777777" w:rsidTr="00762FF3">
        <w:trPr>
          <w:trHeight w:val="300"/>
        </w:trPr>
        <w:tc>
          <w:tcPr>
            <w:tcW w:w="976" w:type="dxa"/>
            <w:noWrap/>
            <w:hideMark/>
          </w:tcPr>
          <w:p w14:paraId="68319616" w14:textId="77777777" w:rsidR="00A858E3" w:rsidRPr="00A858E3" w:rsidRDefault="00A858E3" w:rsidP="00A858E3">
            <w:pPr>
              <w:jc w:val="left"/>
            </w:pPr>
            <w:r w:rsidRPr="00A858E3">
              <w:t>1,71</w:t>
            </w:r>
          </w:p>
        </w:tc>
        <w:tc>
          <w:tcPr>
            <w:tcW w:w="976" w:type="dxa"/>
            <w:noWrap/>
            <w:hideMark/>
          </w:tcPr>
          <w:p w14:paraId="5157BB82" w14:textId="77777777" w:rsidR="00A858E3" w:rsidRPr="00A858E3" w:rsidRDefault="00A858E3" w:rsidP="00A858E3">
            <w:pPr>
              <w:jc w:val="left"/>
            </w:pPr>
            <w:r w:rsidRPr="00A858E3">
              <w:t>7,125</w:t>
            </w:r>
          </w:p>
        </w:tc>
      </w:tr>
      <w:tr w:rsidR="00A858E3" w:rsidRPr="00A858E3" w14:paraId="57759B32" w14:textId="77777777" w:rsidTr="00762FF3">
        <w:trPr>
          <w:trHeight w:val="300"/>
        </w:trPr>
        <w:tc>
          <w:tcPr>
            <w:tcW w:w="976" w:type="dxa"/>
            <w:noWrap/>
            <w:hideMark/>
          </w:tcPr>
          <w:p w14:paraId="6B6E258F" w14:textId="77777777" w:rsidR="00A858E3" w:rsidRPr="00A858E3" w:rsidRDefault="00A858E3" w:rsidP="00A858E3">
            <w:pPr>
              <w:jc w:val="left"/>
            </w:pPr>
            <w:r w:rsidRPr="00A858E3">
              <w:t>1,827</w:t>
            </w:r>
          </w:p>
        </w:tc>
        <w:tc>
          <w:tcPr>
            <w:tcW w:w="976" w:type="dxa"/>
            <w:noWrap/>
            <w:hideMark/>
          </w:tcPr>
          <w:p w14:paraId="7BA3D6D5" w14:textId="77777777" w:rsidR="00A858E3" w:rsidRPr="00A858E3" w:rsidRDefault="00A858E3" w:rsidP="00A858E3">
            <w:pPr>
              <w:jc w:val="left"/>
            </w:pPr>
            <w:r w:rsidRPr="00A858E3">
              <w:t>6,895</w:t>
            </w:r>
          </w:p>
        </w:tc>
      </w:tr>
      <w:tr w:rsidR="00A858E3" w:rsidRPr="00A858E3" w14:paraId="2ECF3679" w14:textId="77777777" w:rsidTr="00762FF3">
        <w:trPr>
          <w:trHeight w:val="300"/>
        </w:trPr>
        <w:tc>
          <w:tcPr>
            <w:tcW w:w="976" w:type="dxa"/>
            <w:noWrap/>
            <w:hideMark/>
          </w:tcPr>
          <w:p w14:paraId="55CFA3B5" w14:textId="77777777" w:rsidR="00A858E3" w:rsidRPr="00A858E3" w:rsidRDefault="00A858E3" w:rsidP="00A858E3">
            <w:pPr>
              <w:jc w:val="left"/>
            </w:pPr>
            <w:r w:rsidRPr="00A858E3">
              <w:t>1,956</w:t>
            </w:r>
          </w:p>
        </w:tc>
        <w:tc>
          <w:tcPr>
            <w:tcW w:w="976" w:type="dxa"/>
            <w:noWrap/>
            <w:hideMark/>
          </w:tcPr>
          <w:p w14:paraId="19C828BA" w14:textId="77777777" w:rsidR="00A858E3" w:rsidRPr="00A858E3" w:rsidRDefault="00A858E3" w:rsidP="00A858E3">
            <w:pPr>
              <w:jc w:val="left"/>
            </w:pPr>
            <w:r w:rsidRPr="00A858E3">
              <w:t>6,605</w:t>
            </w:r>
          </w:p>
        </w:tc>
      </w:tr>
      <w:tr w:rsidR="00A858E3" w:rsidRPr="00A858E3" w14:paraId="1F58CD0D" w14:textId="77777777" w:rsidTr="00762FF3">
        <w:trPr>
          <w:trHeight w:val="300"/>
        </w:trPr>
        <w:tc>
          <w:tcPr>
            <w:tcW w:w="976" w:type="dxa"/>
            <w:noWrap/>
            <w:hideMark/>
          </w:tcPr>
          <w:p w14:paraId="5E697DB2" w14:textId="77777777" w:rsidR="00A858E3" w:rsidRPr="00A858E3" w:rsidRDefault="00A858E3" w:rsidP="00A858E3">
            <w:pPr>
              <w:jc w:val="left"/>
            </w:pPr>
            <w:r w:rsidRPr="00A858E3">
              <w:t>2,072</w:t>
            </w:r>
          </w:p>
        </w:tc>
        <w:tc>
          <w:tcPr>
            <w:tcW w:w="976" w:type="dxa"/>
            <w:noWrap/>
            <w:hideMark/>
          </w:tcPr>
          <w:p w14:paraId="10080948" w14:textId="77777777" w:rsidR="00A858E3" w:rsidRPr="00A858E3" w:rsidRDefault="00A858E3" w:rsidP="00A858E3">
            <w:pPr>
              <w:jc w:val="left"/>
            </w:pPr>
            <w:r w:rsidRPr="00A858E3">
              <w:t>6,605</w:t>
            </w:r>
          </w:p>
        </w:tc>
      </w:tr>
      <w:tr w:rsidR="00A858E3" w:rsidRPr="00A858E3" w14:paraId="18ED24F4" w14:textId="77777777" w:rsidTr="00762FF3">
        <w:trPr>
          <w:trHeight w:val="300"/>
        </w:trPr>
        <w:tc>
          <w:tcPr>
            <w:tcW w:w="976" w:type="dxa"/>
            <w:noWrap/>
            <w:hideMark/>
          </w:tcPr>
          <w:p w14:paraId="2CBF208C" w14:textId="77777777" w:rsidR="00A858E3" w:rsidRPr="00A858E3" w:rsidRDefault="00A858E3" w:rsidP="00A858E3">
            <w:pPr>
              <w:jc w:val="left"/>
            </w:pPr>
            <w:r w:rsidRPr="00A858E3">
              <w:t>2,188</w:t>
            </w:r>
          </w:p>
        </w:tc>
        <w:tc>
          <w:tcPr>
            <w:tcW w:w="976" w:type="dxa"/>
            <w:noWrap/>
            <w:hideMark/>
          </w:tcPr>
          <w:p w14:paraId="3B5076DF" w14:textId="77777777" w:rsidR="00A858E3" w:rsidRPr="00A858E3" w:rsidRDefault="00A858E3" w:rsidP="00A858E3">
            <w:pPr>
              <w:jc w:val="left"/>
            </w:pPr>
            <w:r w:rsidRPr="00A858E3">
              <w:t>6,255</w:t>
            </w:r>
          </w:p>
        </w:tc>
      </w:tr>
      <w:tr w:rsidR="00A858E3" w:rsidRPr="00A858E3" w14:paraId="640FFF89" w14:textId="77777777" w:rsidTr="00762FF3">
        <w:trPr>
          <w:trHeight w:val="300"/>
        </w:trPr>
        <w:tc>
          <w:tcPr>
            <w:tcW w:w="976" w:type="dxa"/>
            <w:noWrap/>
            <w:hideMark/>
          </w:tcPr>
          <w:p w14:paraId="5CAF533F" w14:textId="77777777" w:rsidR="00A858E3" w:rsidRPr="00A858E3" w:rsidRDefault="00A858E3" w:rsidP="00A858E3">
            <w:pPr>
              <w:jc w:val="left"/>
            </w:pPr>
            <w:r w:rsidRPr="00A858E3">
              <w:t>2,305</w:t>
            </w:r>
          </w:p>
        </w:tc>
        <w:tc>
          <w:tcPr>
            <w:tcW w:w="976" w:type="dxa"/>
            <w:noWrap/>
            <w:hideMark/>
          </w:tcPr>
          <w:p w14:paraId="4D1970FA" w14:textId="77777777" w:rsidR="00A858E3" w:rsidRPr="00A858E3" w:rsidRDefault="00A858E3" w:rsidP="00A858E3">
            <w:pPr>
              <w:jc w:val="left"/>
            </w:pPr>
            <w:r w:rsidRPr="00A858E3">
              <w:t>6,255</w:t>
            </w:r>
          </w:p>
        </w:tc>
      </w:tr>
      <w:tr w:rsidR="00A858E3" w:rsidRPr="00A858E3" w14:paraId="10D393DD" w14:textId="77777777" w:rsidTr="00762FF3">
        <w:trPr>
          <w:trHeight w:val="300"/>
        </w:trPr>
        <w:tc>
          <w:tcPr>
            <w:tcW w:w="976" w:type="dxa"/>
            <w:noWrap/>
            <w:hideMark/>
          </w:tcPr>
          <w:p w14:paraId="54CB0701" w14:textId="77777777" w:rsidR="00A858E3" w:rsidRPr="00A858E3" w:rsidRDefault="00A858E3" w:rsidP="00A858E3">
            <w:pPr>
              <w:jc w:val="left"/>
            </w:pPr>
            <w:r w:rsidRPr="00A858E3">
              <w:t>2,426</w:t>
            </w:r>
          </w:p>
        </w:tc>
        <w:tc>
          <w:tcPr>
            <w:tcW w:w="976" w:type="dxa"/>
            <w:noWrap/>
            <w:hideMark/>
          </w:tcPr>
          <w:p w14:paraId="0BD8A235" w14:textId="77777777" w:rsidR="00A858E3" w:rsidRPr="00A858E3" w:rsidRDefault="00A858E3" w:rsidP="00A858E3">
            <w:pPr>
              <w:jc w:val="left"/>
            </w:pPr>
            <w:r w:rsidRPr="00A858E3">
              <w:t>5,855</w:t>
            </w:r>
          </w:p>
        </w:tc>
      </w:tr>
      <w:tr w:rsidR="00A858E3" w:rsidRPr="00A858E3" w14:paraId="3F82266F" w14:textId="77777777" w:rsidTr="00762FF3">
        <w:trPr>
          <w:trHeight w:val="300"/>
        </w:trPr>
        <w:tc>
          <w:tcPr>
            <w:tcW w:w="976" w:type="dxa"/>
            <w:noWrap/>
            <w:hideMark/>
          </w:tcPr>
          <w:p w14:paraId="1FDC3923" w14:textId="77777777" w:rsidR="00A858E3" w:rsidRPr="00A858E3" w:rsidRDefault="00A858E3" w:rsidP="00A858E3">
            <w:pPr>
              <w:jc w:val="left"/>
            </w:pPr>
            <w:r w:rsidRPr="00A858E3">
              <w:t>2,542</w:t>
            </w:r>
          </w:p>
        </w:tc>
        <w:tc>
          <w:tcPr>
            <w:tcW w:w="976" w:type="dxa"/>
            <w:noWrap/>
            <w:hideMark/>
          </w:tcPr>
          <w:p w14:paraId="5E88C1DD" w14:textId="77777777" w:rsidR="00A858E3" w:rsidRPr="00A858E3" w:rsidRDefault="00A858E3" w:rsidP="00A858E3">
            <w:pPr>
              <w:jc w:val="left"/>
            </w:pPr>
            <w:r w:rsidRPr="00A858E3">
              <w:t>5,855</w:t>
            </w:r>
          </w:p>
        </w:tc>
      </w:tr>
      <w:tr w:rsidR="00A858E3" w:rsidRPr="00A858E3" w14:paraId="17750411" w14:textId="77777777" w:rsidTr="00762FF3">
        <w:trPr>
          <w:trHeight w:val="300"/>
        </w:trPr>
        <w:tc>
          <w:tcPr>
            <w:tcW w:w="976" w:type="dxa"/>
            <w:noWrap/>
            <w:hideMark/>
          </w:tcPr>
          <w:p w14:paraId="7F09406B" w14:textId="77777777" w:rsidR="00A858E3" w:rsidRPr="00A858E3" w:rsidRDefault="00A858E3" w:rsidP="00A858E3">
            <w:pPr>
              <w:jc w:val="left"/>
            </w:pPr>
            <w:r w:rsidRPr="00A858E3">
              <w:t>2,742</w:t>
            </w:r>
          </w:p>
        </w:tc>
        <w:tc>
          <w:tcPr>
            <w:tcW w:w="976" w:type="dxa"/>
            <w:noWrap/>
            <w:hideMark/>
          </w:tcPr>
          <w:p w14:paraId="20F94FBF" w14:textId="77777777" w:rsidR="00A858E3" w:rsidRPr="00A858E3" w:rsidRDefault="00A858E3" w:rsidP="00A858E3">
            <w:pPr>
              <w:jc w:val="left"/>
            </w:pPr>
            <w:r w:rsidRPr="00A858E3">
              <w:t>5,175</w:t>
            </w:r>
          </w:p>
        </w:tc>
      </w:tr>
      <w:tr w:rsidR="00A858E3" w:rsidRPr="00A858E3" w14:paraId="1A0A7C21" w14:textId="77777777" w:rsidTr="00762FF3">
        <w:trPr>
          <w:trHeight w:val="300"/>
        </w:trPr>
        <w:tc>
          <w:tcPr>
            <w:tcW w:w="976" w:type="dxa"/>
            <w:noWrap/>
            <w:hideMark/>
          </w:tcPr>
          <w:p w14:paraId="7F29C40F" w14:textId="77777777" w:rsidR="00A858E3" w:rsidRPr="00A858E3" w:rsidRDefault="00A858E3" w:rsidP="00A858E3">
            <w:pPr>
              <w:jc w:val="left"/>
            </w:pPr>
            <w:r w:rsidRPr="00A858E3">
              <w:t>2,859</w:t>
            </w:r>
          </w:p>
        </w:tc>
        <w:tc>
          <w:tcPr>
            <w:tcW w:w="976" w:type="dxa"/>
            <w:noWrap/>
            <w:hideMark/>
          </w:tcPr>
          <w:p w14:paraId="00536306" w14:textId="77777777" w:rsidR="00A858E3" w:rsidRPr="00A858E3" w:rsidRDefault="00A858E3" w:rsidP="00A858E3">
            <w:pPr>
              <w:jc w:val="left"/>
            </w:pPr>
            <w:r w:rsidRPr="00A858E3">
              <w:t>5,1</w:t>
            </w:r>
          </w:p>
        </w:tc>
      </w:tr>
      <w:tr w:rsidR="00A858E3" w:rsidRPr="00A858E3" w14:paraId="2E56A68C" w14:textId="77777777" w:rsidTr="00762FF3">
        <w:trPr>
          <w:trHeight w:val="300"/>
        </w:trPr>
        <w:tc>
          <w:tcPr>
            <w:tcW w:w="976" w:type="dxa"/>
            <w:noWrap/>
            <w:hideMark/>
          </w:tcPr>
          <w:p w14:paraId="1F48B224" w14:textId="77777777" w:rsidR="00A858E3" w:rsidRPr="00A858E3" w:rsidRDefault="00A858E3" w:rsidP="00A858E3">
            <w:pPr>
              <w:jc w:val="left"/>
            </w:pPr>
            <w:r w:rsidRPr="00A858E3">
              <w:t>2,976</w:t>
            </w:r>
          </w:p>
        </w:tc>
        <w:tc>
          <w:tcPr>
            <w:tcW w:w="976" w:type="dxa"/>
            <w:noWrap/>
            <w:hideMark/>
          </w:tcPr>
          <w:p w14:paraId="42E6E11B" w14:textId="77777777" w:rsidR="00A858E3" w:rsidRPr="00A858E3" w:rsidRDefault="00A858E3" w:rsidP="00A858E3">
            <w:pPr>
              <w:jc w:val="left"/>
            </w:pPr>
            <w:r w:rsidRPr="00A858E3">
              <w:t>5,015</w:t>
            </w:r>
          </w:p>
        </w:tc>
      </w:tr>
      <w:tr w:rsidR="00A858E3" w:rsidRPr="00A858E3" w14:paraId="6F426362" w14:textId="77777777" w:rsidTr="00762FF3">
        <w:trPr>
          <w:trHeight w:val="300"/>
        </w:trPr>
        <w:tc>
          <w:tcPr>
            <w:tcW w:w="976" w:type="dxa"/>
            <w:noWrap/>
            <w:hideMark/>
          </w:tcPr>
          <w:p w14:paraId="4D400540" w14:textId="77777777" w:rsidR="00A858E3" w:rsidRPr="00A858E3" w:rsidRDefault="00A858E3" w:rsidP="00A858E3">
            <w:pPr>
              <w:jc w:val="left"/>
            </w:pPr>
            <w:r w:rsidRPr="00A858E3">
              <w:lastRenderedPageBreak/>
              <w:t>3,091</w:t>
            </w:r>
          </w:p>
        </w:tc>
        <w:tc>
          <w:tcPr>
            <w:tcW w:w="976" w:type="dxa"/>
            <w:noWrap/>
            <w:hideMark/>
          </w:tcPr>
          <w:p w14:paraId="2C165187" w14:textId="77777777" w:rsidR="00A858E3" w:rsidRPr="00A858E3" w:rsidRDefault="00A858E3" w:rsidP="00A858E3">
            <w:pPr>
              <w:jc w:val="left"/>
            </w:pPr>
            <w:r w:rsidRPr="00A858E3">
              <w:t>4,825</w:t>
            </w:r>
          </w:p>
        </w:tc>
      </w:tr>
      <w:tr w:rsidR="00A858E3" w:rsidRPr="00A858E3" w14:paraId="5EE7B25B" w14:textId="77777777" w:rsidTr="00762FF3">
        <w:trPr>
          <w:trHeight w:val="300"/>
        </w:trPr>
        <w:tc>
          <w:tcPr>
            <w:tcW w:w="976" w:type="dxa"/>
            <w:noWrap/>
            <w:hideMark/>
          </w:tcPr>
          <w:p w14:paraId="60EBA168" w14:textId="77777777" w:rsidR="00A858E3" w:rsidRPr="00A858E3" w:rsidRDefault="00A858E3" w:rsidP="00A858E3">
            <w:pPr>
              <w:jc w:val="left"/>
            </w:pPr>
            <w:r w:rsidRPr="00A858E3">
              <w:t>3,208</w:t>
            </w:r>
          </w:p>
        </w:tc>
        <w:tc>
          <w:tcPr>
            <w:tcW w:w="976" w:type="dxa"/>
            <w:noWrap/>
            <w:hideMark/>
          </w:tcPr>
          <w:p w14:paraId="4A9C07E5" w14:textId="77777777" w:rsidR="00A858E3" w:rsidRPr="00A858E3" w:rsidRDefault="00A858E3" w:rsidP="00A858E3">
            <w:pPr>
              <w:jc w:val="left"/>
            </w:pPr>
            <w:r w:rsidRPr="00A858E3">
              <w:t>4,7</w:t>
            </w:r>
          </w:p>
        </w:tc>
      </w:tr>
      <w:tr w:rsidR="00A858E3" w:rsidRPr="00A858E3" w14:paraId="7DE6AFD1" w14:textId="77777777" w:rsidTr="00762FF3">
        <w:trPr>
          <w:trHeight w:val="300"/>
        </w:trPr>
        <w:tc>
          <w:tcPr>
            <w:tcW w:w="976" w:type="dxa"/>
            <w:noWrap/>
            <w:hideMark/>
          </w:tcPr>
          <w:p w14:paraId="79B248E9" w14:textId="77777777" w:rsidR="00A858E3" w:rsidRPr="00A858E3" w:rsidRDefault="00A858E3" w:rsidP="00A858E3">
            <w:pPr>
              <w:jc w:val="left"/>
            </w:pPr>
            <w:r w:rsidRPr="00A858E3">
              <w:t>3,325</w:t>
            </w:r>
          </w:p>
        </w:tc>
        <w:tc>
          <w:tcPr>
            <w:tcW w:w="976" w:type="dxa"/>
            <w:noWrap/>
            <w:hideMark/>
          </w:tcPr>
          <w:p w14:paraId="47A41C83" w14:textId="77777777" w:rsidR="00A858E3" w:rsidRPr="00A858E3" w:rsidRDefault="00A858E3" w:rsidP="00A858E3">
            <w:pPr>
              <w:jc w:val="left"/>
            </w:pPr>
            <w:r w:rsidRPr="00A858E3">
              <w:t>4,555</w:t>
            </w:r>
          </w:p>
        </w:tc>
      </w:tr>
      <w:tr w:rsidR="00A858E3" w:rsidRPr="00A858E3" w14:paraId="178F4734" w14:textId="77777777" w:rsidTr="00762FF3">
        <w:trPr>
          <w:trHeight w:val="300"/>
        </w:trPr>
        <w:tc>
          <w:tcPr>
            <w:tcW w:w="976" w:type="dxa"/>
            <w:noWrap/>
            <w:hideMark/>
          </w:tcPr>
          <w:p w14:paraId="15F3EA27" w14:textId="77777777" w:rsidR="00A858E3" w:rsidRPr="00A858E3" w:rsidRDefault="00A858E3" w:rsidP="00A858E3">
            <w:pPr>
              <w:jc w:val="left"/>
            </w:pPr>
            <w:r w:rsidRPr="00A858E3">
              <w:t>3,44</w:t>
            </w:r>
          </w:p>
        </w:tc>
        <w:tc>
          <w:tcPr>
            <w:tcW w:w="976" w:type="dxa"/>
            <w:noWrap/>
            <w:hideMark/>
          </w:tcPr>
          <w:p w14:paraId="496A8C25" w14:textId="77777777" w:rsidR="00A858E3" w:rsidRPr="00A858E3" w:rsidRDefault="00A858E3" w:rsidP="00A858E3">
            <w:pPr>
              <w:jc w:val="left"/>
            </w:pPr>
            <w:r w:rsidRPr="00A858E3">
              <w:t>4,38</w:t>
            </w:r>
          </w:p>
        </w:tc>
      </w:tr>
      <w:tr w:rsidR="00A858E3" w:rsidRPr="00A858E3" w14:paraId="69DE8206" w14:textId="77777777" w:rsidTr="00762FF3">
        <w:trPr>
          <w:trHeight w:val="300"/>
        </w:trPr>
        <w:tc>
          <w:tcPr>
            <w:tcW w:w="976" w:type="dxa"/>
            <w:noWrap/>
            <w:hideMark/>
          </w:tcPr>
          <w:p w14:paraId="6EAB4E9C" w14:textId="77777777" w:rsidR="00A858E3" w:rsidRPr="00A858E3" w:rsidRDefault="00A858E3" w:rsidP="00A858E3">
            <w:pPr>
              <w:jc w:val="left"/>
            </w:pPr>
            <w:r w:rsidRPr="00A858E3">
              <w:t>3,564</w:t>
            </w:r>
          </w:p>
        </w:tc>
        <w:tc>
          <w:tcPr>
            <w:tcW w:w="976" w:type="dxa"/>
            <w:noWrap/>
            <w:hideMark/>
          </w:tcPr>
          <w:p w14:paraId="3CF3A3C5" w14:textId="77777777" w:rsidR="00A858E3" w:rsidRPr="00A858E3" w:rsidRDefault="00A858E3" w:rsidP="00A858E3">
            <w:pPr>
              <w:jc w:val="left"/>
            </w:pPr>
            <w:r w:rsidRPr="00A858E3">
              <w:t>4,265</w:t>
            </w:r>
          </w:p>
        </w:tc>
      </w:tr>
      <w:tr w:rsidR="00A858E3" w:rsidRPr="00A858E3" w14:paraId="23AA347B" w14:textId="77777777" w:rsidTr="00762FF3">
        <w:trPr>
          <w:trHeight w:val="300"/>
        </w:trPr>
        <w:tc>
          <w:tcPr>
            <w:tcW w:w="976" w:type="dxa"/>
            <w:noWrap/>
            <w:hideMark/>
          </w:tcPr>
          <w:p w14:paraId="182F08A2" w14:textId="77777777" w:rsidR="00A858E3" w:rsidRPr="00A858E3" w:rsidRDefault="00A858E3" w:rsidP="00A858E3">
            <w:pPr>
              <w:jc w:val="left"/>
            </w:pPr>
            <w:r w:rsidRPr="00A858E3">
              <w:t>3,681</w:t>
            </w:r>
          </w:p>
        </w:tc>
        <w:tc>
          <w:tcPr>
            <w:tcW w:w="976" w:type="dxa"/>
            <w:noWrap/>
            <w:hideMark/>
          </w:tcPr>
          <w:p w14:paraId="5F6AEA45" w14:textId="77777777" w:rsidR="00A858E3" w:rsidRPr="00A858E3" w:rsidRDefault="00A858E3" w:rsidP="00A858E3">
            <w:pPr>
              <w:jc w:val="left"/>
            </w:pPr>
            <w:r w:rsidRPr="00A858E3">
              <w:t>4,09</w:t>
            </w:r>
          </w:p>
        </w:tc>
      </w:tr>
      <w:tr w:rsidR="00A858E3" w:rsidRPr="00A858E3" w14:paraId="1AC00E64" w14:textId="77777777" w:rsidTr="00762FF3">
        <w:trPr>
          <w:trHeight w:val="300"/>
        </w:trPr>
        <w:tc>
          <w:tcPr>
            <w:tcW w:w="976" w:type="dxa"/>
            <w:noWrap/>
            <w:hideMark/>
          </w:tcPr>
          <w:p w14:paraId="53AC1D3D" w14:textId="77777777" w:rsidR="00A858E3" w:rsidRPr="00A858E3" w:rsidRDefault="00A858E3" w:rsidP="00A858E3">
            <w:pPr>
              <w:jc w:val="left"/>
            </w:pPr>
            <w:r w:rsidRPr="00A858E3">
              <w:t>3,797</w:t>
            </w:r>
          </w:p>
        </w:tc>
        <w:tc>
          <w:tcPr>
            <w:tcW w:w="976" w:type="dxa"/>
            <w:noWrap/>
            <w:hideMark/>
          </w:tcPr>
          <w:p w14:paraId="0CEA7CBD" w14:textId="77777777" w:rsidR="00A858E3" w:rsidRPr="00A858E3" w:rsidRDefault="00A858E3" w:rsidP="00A858E3">
            <w:pPr>
              <w:jc w:val="left"/>
            </w:pPr>
            <w:r w:rsidRPr="00A858E3">
              <w:t>4</w:t>
            </w:r>
          </w:p>
        </w:tc>
      </w:tr>
      <w:tr w:rsidR="00A858E3" w:rsidRPr="00A858E3" w14:paraId="5C0A4425" w14:textId="77777777" w:rsidTr="00762FF3">
        <w:trPr>
          <w:trHeight w:val="300"/>
        </w:trPr>
        <w:tc>
          <w:tcPr>
            <w:tcW w:w="976" w:type="dxa"/>
            <w:noWrap/>
            <w:hideMark/>
          </w:tcPr>
          <w:p w14:paraId="54F4E0DA" w14:textId="77777777" w:rsidR="00A858E3" w:rsidRPr="00A858E3" w:rsidRDefault="00A858E3" w:rsidP="00A858E3">
            <w:pPr>
              <w:jc w:val="left"/>
            </w:pPr>
            <w:r w:rsidRPr="00A858E3">
              <w:t>3,997</w:t>
            </w:r>
          </w:p>
        </w:tc>
        <w:tc>
          <w:tcPr>
            <w:tcW w:w="976" w:type="dxa"/>
            <w:noWrap/>
            <w:hideMark/>
          </w:tcPr>
          <w:p w14:paraId="5162F2D2" w14:textId="77777777" w:rsidR="00A858E3" w:rsidRPr="00A858E3" w:rsidRDefault="00A858E3" w:rsidP="00A858E3">
            <w:pPr>
              <w:jc w:val="left"/>
            </w:pPr>
            <w:r w:rsidRPr="00A858E3">
              <w:t>3,795</w:t>
            </w:r>
          </w:p>
        </w:tc>
      </w:tr>
      <w:tr w:rsidR="00A858E3" w:rsidRPr="00A858E3" w14:paraId="1D72B5F1" w14:textId="77777777" w:rsidTr="00762FF3">
        <w:trPr>
          <w:trHeight w:val="300"/>
        </w:trPr>
        <w:tc>
          <w:tcPr>
            <w:tcW w:w="976" w:type="dxa"/>
            <w:noWrap/>
            <w:hideMark/>
          </w:tcPr>
          <w:p w14:paraId="10E521D3" w14:textId="77777777" w:rsidR="00A858E3" w:rsidRPr="00A858E3" w:rsidRDefault="00A858E3" w:rsidP="00A858E3">
            <w:pPr>
              <w:jc w:val="left"/>
            </w:pPr>
            <w:r w:rsidRPr="00A858E3">
              <w:t>4,114</w:t>
            </w:r>
          </w:p>
        </w:tc>
        <w:tc>
          <w:tcPr>
            <w:tcW w:w="976" w:type="dxa"/>
            <w:noWrap/>
            <w:hideMark/>
          </w:tcPr>
          <w:p w14:paraId="414F6216" w14:textId="77777777" w:rsidR="00A858E3" w:rsidRPr="00A858E3" w:rsidRDefault="00A858E3" w:rsidP="00A858E3">
            <w:pPr>
              <w:jc w:val="left"/>
            </w:pPr>
            <w:r w:rsidRPr="00A858E3">
              <w:t>3,67</w:t>
            </w:r>
          </w:p>
        </w:tc>
      </w:tr>
      <w:tr w:rsidR="00A858E3" w:rsidRPr="00A858E3" w14:paraId="747F07FE" w14:textId="77777777" w:rsidTr="00762FF3">
        <w:trPr>
          <w:trHeight w:val="300"/>
        </w:trPr>
        <w:tc>
          <w:tcPr>
            <w:tcW w:w="976" w:type="dxa"/>
            <w:noWrap/>
            <w:hideMark/>
          </w:tcPr>
          <w:p w14:paraId="54BAB11F" w14:textId="77777777" w:rsidR="00A858E3" w:rsidRPr="00A858E3" w:rsidRDefault="00A858E3" w:rsidP="00A858E3">
            <w:pPr>
              <w:jc w:val="left"/>
            </w:pPr>
            <w:r w:rsidRPr="00A858E3">
              <w:t>4,231</w:t>
            </w:r>
          </w:p>
        </w:tc>
        <w:tc>
          <w:tcPr>
            <w:tcW w:w="976" w:type="dxa"/>
            <w:noWrap/>
            <w:hideMark/>
          </w:tcPr>
          <w:p w14:paraId="1929D28C" w14:textId="77777777" w:rsidR="00A858E3" w:rsidRPr="00A858E3" w:rsidRDefault="00A858E3" w:rsidP="00A858E3">
            <w:pPr>
              <w:jc w:val="left"/>
            </w:pPr>
            <w:r w:rsidRPr="00A858E3">
              <w:t>3,525</w:t>
            </w:r>
          </w:p>
        </w:tc>
      </w:tr>
      <w:tr w:rsidR="00A858E3" w:rsidRPr="00A858E3" w14:paraId="36DD9F88" w14:textId="77777777" w:rsidTr="00762FF3">
        <w:trPr>
          <w:trHeight w:val="300"/>
        </w:trPr>
        <w:tc>
          <w:tcPr>
            <w:tcW w:w="976" w:type="dxa"/>
            <w:noWrap/>
            <w:hideMark/>
          </w:tcPr>
          <w:p w14:paraId="486291E2" w14:textId="77777777" w:rsidR="00A858E3" w:rsidRPr="00A858E3" w:rsidRDefault="00A858E3" w:rsidP="00A858E3">
            <w:pPr>
              <w:jc w:val="left"/>
            </w:pPr>
            <w:r w:rsidRPr="00A858E3">
              <w:t>4,347</w:t>
            </w:r>
          </w:p>
        </w:tc>
        <w:tc>
          <w:tcPr>
            <w:tcW w:w="976" w:type="dxa"/>
            <w:noWrap/>
            <w:hideMark/>
          </w:tcPr>
          <w:p w14:paraId="088379A0" w14:textId="77777777" w:rsidR="00A858E3" w:rsidRPr="00A858E3" w:rsidRDefault="00A858E3" w:rsidP="00A858E3">
            <w:pPr>
              <w:jc w:val="left"/>
            </w:pPr>
            <w:r w:rsidRPr="00A858E3">
              <w:t>3,445</w:t>
            </w:r>
          </w:p>
        </w:tc>
      </w:tr>
      <w:tr w:rsidR="00A858E3" w:rsidRPr="00A858E3" w14:paraId="453EE04B" w14:textId="77777777" w:rsidTr="00762FF3">
        <w:trPr>
          <w:trHeight w:val="300"/>
        </w:trPr>
        <w:tc>
          <w:tcPr>
            <w:tcW w:w="976" w:type="dxa"/>
            <w:noWrap/>
            <w:hideMark/>
          </w:tcPr>
          <w:p w14:paraId="6F3DE4EB" w14:textId="77777777" w:rsidR="00A858E3" w:rsidRPr="00A858E3" w:rsidRDefault="00A858E3" w:rsidP="00A858E3">
            <w:pPr>
              <w:jc w:val="left"/>
            </w:pPr>
            <w:r w:rsidRPr="00A858E3">
              <w:t>4,463</w:t>
            </w:r>
          </w:p>
        </w:tc>
        <w:tc>
          <w:tcPr>
            <w:tcW w:w="976" w:type="dxa"/>
            <w:noWrap/>
            <w:hideMark/>
          </w:tcPr>
          <w:p w14:paraId="3483F446" w14:textId="77777777" w:rsidR="00A858E3" w:rsidRPr="00A858E3" w:rsidRDefault="00A858E3" w:rsidP="00A858E3">
            <w:pPr>
              <w:jc w:val="left"/>
            </w:pPr>
            <w:r w:rsidRPr="00A858E3">
              <w:t>3,37</w:t>
            </w:r>
          </w:p>
        </w:tc>
      </w:tr>
      <w:tr w:rsidR="00A858E3" w:rsidRPr="00A858E3" w14:paraId="174442F4" w14:textId="77777777" w:rsidTr="00762FF3">
        <w:trPr>
          <w:trHeight w:val="300"/>
        </w:trPr>
        <w:tc>
          <w:tcPr>
            <w:tcW w:w="976" w:type="dxa"/>
            <w:noWrap/>
            <w:hideMark/>
          </w:tcPr>
          <w:p w14:paraId="182F864C" w14:textId="77777777" w:rsidR="00A858E3" w:rsidRPr="00A858E3" w:rsidRDefault="00A858E3" w:rsidP="00A858E3">
            <w:pPr>
              <w:jc w:val="left"/>
            </w:pPr>
            <w:r w:rsidRPr="00A858E3">
              <w:t>4,58</w:t>
            </w:r>
          </w:p>
        </w:tc>
        <w:tc>
          <w:tcPr>
            <w:tcW w:w="976" w:type="dxa"/>
            <w:noWrap/>
            <w:hideMark/>
          </w:tcPr>
          <w:p w14:paraId="723FDE68" w14:textId="77777777" w:rsidR="00A858E3" w:rsidRPr="00A858E3" w:rsidRDefault="00A858E3" w:rsidP="00A858E3">
            <w:pPr>
              <w:jc w:val="left"/>
            </w:pPr>
            <w:r w:rsidRPr="00A858E3">
              <w:t>3,31</w:t>
            </w:r>
          </w:p>
        </w:tc>
      </w:tr>
      <w:tr w:rsidR="00A858E3" w:rsidRPr="00A858E3" w14:paraId="0CCC6A62" w14:textId="77777777" w:rsidTr="00762FF3">
        <w:trPr>
          <w:trHeight w:val="300"/>
        </w:trPr>
        <w:tc>
          <w:tcPr>
            <w:tcW w:w="976" w:type="dxa"/>
            <w:noWrap/>
            <w:hideMark/>
          </w:tcPr>
          <w:p w14:paraId="30C95831" w14:textId="77777777" w:rsidR="00A858E3" w:rsidRPr="00A858E3" w:rsidRDefault="00A858E3" w:rsidP="00A858E3">
            <w:pPr>
              <w:jc w:val="left"/>
            </w:pPr>
            <w:r w:rsidRPr="00A858E3">
              <w:t>4,696</w:t>
            </w:r>
          </w:p>
        </w:tc>
        <w:tc>
          <w:tcPr>
            <w:tcW w:w="976" w:type="dxa"/>
            <w:noWrap/>
            <w:hideMark/>
          </w:tcPr>
          <w:p w14:paraId="37492991" w14:textId="77777777" w:rsidR="00A858E3" w:rsidRPr="00A858E3" w:rsidRDefault="00A858E3" w:rsidP="00A858E3">
            <w:pPr>
              <w:jc w:val="left"/>
            </w:pPr>
            <w:r w:rsidRPr="00A858E3">
              <w:t>3,3</w:t>
            </w:r>
          </w:p>
        </w:tc>
      </w:tr>
      <w:tr w:rsidR="00A858E3" w:rsidRPr="00A858E3" w14:paraId="12AF7239" w14:textId="77777777" w:rsidTr="00762FF3">
        <w:trPr>
          <w:trHeight w:val="300"/>
        </w:trPr>
        <w:tc>
          <w:tcPr>
            <w:tcW w:w="976" w:type="dxa"/>
            <w:noWrap/>
            <w:hideMark/>
          </w:tcPr>
          <w:p w14:paraId="1919E8C0" w14:textId="77777777" w:rsidR="00A858E3" w:rsidRPr="00A858E3" w:rsidRDefault="00A858E3" w:rsidP="00A858E3">
            <w:pPr>
              <w:jc w:val="left"/>
            </w:pPr>
            <w:r w:rsidRPr="00A858E3">
              <w:t>4,813</w:t>
            </w:r>
          </w:p>
        </w:tc>
        <w:tc>
          <w:tcPr>
            <w:tcW w:w="976" w:type="dxa"/>
            <w:noWrap/>
            <w:hideMark/>
          </w:tcPr>
          <w:p w14:paraId="1202DB9B" w14:textId="77777777" w:rsidR="00A858E3" w:rsidRPr="00A858E3" w:rsidRDefault="00A858E3" w:rsidP="00A858E3">
            <w:pPr>
              <w:jc w:val="left"/>
            </w:pPr>
            <w:r w:rsidRPr="00A858E3">
              <w:t>3,315</w:t>
            </w:r>
          </w:p>
        </w:tc>
      </w:tr>
      <w:tr w:rsidR="00A858E3" w:rsidRPr="00A858E3" w14:paraId="41BA86F0" w14:textId="77777777" w:rsidTr="00762FF3">
        <w:trPr>
          <w:trHeight w:val="300"/>
        </w:trPr>
        <w:tc>
          <w:tcPr>
            <w:tcW w:w="976" w:type="dxa"/>
            <w:noWrap/>
            <w:hideMark/>
          </w:tcPr>
          <w:p w14:paraId="6FBDAEEC" w14:textId="77777777" w:rsidR="00A858E3" w:rsidRPr="00A858E3" w:rsidRDefault="00A858E3" w:rsidP="00A858E3">
            <w:pPr>
              <w:jc w:val="left"/>
            </w:pPr>
            <w:r w:rsidRPr="00A858E3">
              <w:t>4,929</w:t>
            </w:r>
          </w:p>
        </w:tc>
        <w:tc>
          <w:tcPr>
            <w:tcW w:w="976" w:type="dxa"/>
            <w:noWrap/>
            <w:hideMark/>
          </w:tcPr>
          <w:p w14:paraId="5AEC991B" w14:textId="77777777" w:rsidR="00A858E3" w:rsidRPr="00A858E3" w:rsidRDefault="00A858E3" w:rsidP="00A858E3">
            <w:pPr>
              <w:jc w:val="left"/>
            </w:pPr>
            <w:r w:rsidRPr="00A858E3">
              <w:t>3,385</w:t>
            </w:r>
          </w:p>
        </w:tc>
      </w:tr>
      <w:tr w:rsidR="00A858E3" w:rsidRPr="00A858E3" w14:paraId="4A58B219" w14:textId="77777777" w:rsidTr="00762FF3">
        <w:trPr>
          <w:trHeight w:val="300"/>
        </w:trPr>
        <w:tc>
          <w:tcPr>
            <w:tcW w:w="976" w:type="dxa"/>
            <w:noWrap/>
            <w:hideMark/>
          </w:tcPr>
          <w:p w14:paraId="2BD76EC5" w14:textId="77777777" w:rsidR="00A858E3" w:rsidRPr="00A858E3" w:rsidRDefault="00A858E3" w:rsidP="00A858E3">
            <w:pPr>
              <w:jc w:val="left"/>
            </w:pPr>
            <w:r w:rsidRPr="00A858E3">
              <w:t>5,045</w:t>
            </w:r>
          </w:p>
        </w:tc>
        <w:tc>
          <w:tcPr>
            <w:tcW w:w="976" w:type="dxa"/>
            <w:noWrap/>
            <w:hideMark/>
          </w:tcPr>
          <w:p w14:paraId="02C13D48" w14:textId="77777777" w:rsidR="00A858E3" w:rsidRPr="00A858E3" w:rsidRDefault="00A858E3" w:rsidP="00A858E3">
            <w:pPr>
              <w:jc w:val="left"/>
            </w:pPr>
            <w:r w:rsidRPr="00A858E3">
              <w:t>3,45</w:t>
            </w:r>
          </w:p>
        </w:tc>
      </w:tr>
      <w:tr w:rsidR="00A858E3" w:rsidRPr="00A858E3" w14:paraId="77AB7415" w14:textId="77777777" w:rsidTr="00762FF3">
        <w:trPr>
          <w:trHeight w:val="300"/>
        </w:trPr>
        <w:tc>
          <w:tcPr>
            <w:tcW w:w="976" w:type="dxa"/>
            <w:noWrap/>
            <w:hideMark/>
          </w:tcPr>
          <w:p w14:paraId="47B532BD" w14:textId="77777777" w:rsidR="00A858E3" w:rsidRPr="00A858E3" w:rsidRDefault="00A858E3" w:rsidP="00A858E3">
            <w:pPr>
              <w:jc w:val="left"/>
            </w:pPr>
            <w:r w:rsidRPr="00A858E3">
              <w:t>5,255</w:t>
            </w:r>
          </w:p>
        </w:tc>
        <w:tc>
          <w:tcPr>
            <w:tcW w:w="976" w:type="dxa"/>
            <w:noWrap/>
            <w:hideMark/>
          </w:tcPr>
          <w:p w14:paraId="0D685C59" w14:textId="77777777" w:rsidR="00A858E3" w:rsidRPr="00A858E3" w:rsidRDefault="00A858E3" w:rsidP="00A858E3">
            <w:pPr>
              <w:jc w:val="left"/>
            </w:pPr>
            <w:r w:rsidRPr="00A858E3">
              <w:t>3,515</w:t>
            </w:r>
          </w:p>
        </w:tc>
      </w:tr>
      <w:tr w:rsidR="00A858E3" w:rsidRPr="00A858E3" w14:paraId="2254EBDA" w14:textId="77777777" w:rsidTr="00762FF3">
        <w:trPr>
          <w:trHeight w:val="300"/>
        </w:trPr>
        <w:tc>
          <w:tcPr>
            <w:tcW w:w="976" w:type="dxa"/>
            <w:noWrap/>
            <w:hideMark/>
          </w:tcPr>
          <w:p w14:paraId="07913AD9" w14:textId="77777777" w:rsidR="00A858E3" w:rsidRPr="00A858E3" w:rsidRDefault="00A858E3" w:rsidP="00A858E3">
            <w:pPr>
              <w:jc w:val="left"/>
            </w:pPr>
            <w:r w:rsidRPr="00A858E3">
              <w:t>5,372</w:t>
            </w:r>
          </w:p>
        </w:tc>
        <w:tc>
          <w:tcPr>
            <w:tcW w:w="976" w:type="dxa"/>
            <w:noWrap/>
            <w:hideMark/>
          </w:tcPr>
          <w:p w14:paraId="698B5BFD" w14:textId="77777777" w:rsidR="00A858E3" w:rsidRPr="00A858E3" w:rsidRDefault="00A858E3" w:rsidP="00A858E3">
            <w:pPr>
              <w:jc w:val="left"/>
            </w:pPr>
            <w:r w:rsidRPr="00A858E3">
              <w:t>3,6</w:t>
            </w:r>
          </w:p>
        </w:tc>
      </w:tr>
      <w:tr w:rsidR="00A858E3" w:rsidRPr="00A858E3" w14:paraId="4B984D47" w14:textId="77777777" w:rsidTr="00762FF3">
        <w:trPr>
          <w:trHeight w:val="300"/>
        </w:trPr>
        <w:tc>
          <w:tcPr>
            <w:tcW w:w="976" w:type="dxa"/>
            <w:noWrap/>
            <w:hideMark/>
          </w:tcPr>
          <w:p w14:paraId="2EE8D619" w14:textId="77777777" w:rsidR="00A858E3" w:rsidRPr="00A858E3" w:rsidRDefault="00A858E3" w:rsidP="00A858E3">
            <w:pPr>
              <w:jc w:val="left"/>
            </w:pPr>
            <w:r w:rsidRPr="00A858E3">
              <w:t>5,502</w:t>
            </w:r>
          </w:p>
        </w:tc>
        <w:tc>
          <w:tcPr>
            <w:tcW w:w="976" w:type="dxa"/>
            <w:noWrap/>
            <w:hideMark/>
          </w:tcPr>
          <w:p w14:paraId="356A56FF" w14:textId="77777777" w:rsidR="00A858E3" w:rsidRPr="00A858E3" w:rsidRDefault="00A858E3" w:rsidP="00A858E3">
            <w:pPr>
              <w:jc w:val="left"/>
            </w:pPr>
            <w:r w:rsidRPr="00A858E3">
              <w:t>3,6</w:t>
            </w:r>
          </w:p>
        </w:tc>
      </w:tr>
      <w:tr w:rsidR="00A858E3" w:rsidRPr="00A858E3" w14:paraId="7F3F10BC" w14:textId="77777777" w:rsidTr="00762FF3">
        <w:trPr>
          <w:trHeight w:val="300"/>
        </w:trPr>
        <w:tc>
          <w:tcPr>
            <w:tcW w:w="976" w:type="dxa"/>
            <w:noWrap/>
            <w:hideMark/>
          </w:tcPr>
          <w:p w14:paraId="2CD97210" w14:textId="77777777" w:rsidR="00A858E3" w:rsidRPr="00A858E3" w:rsidRDefault="00A858E3" w:rsidP="00A858E3">
            <w:pPr>
              <w:jc w:val="left"/>
            </w:pPr>
            <w:r w:rsidRPr="00A858E3">
              <w:t>5,618</w:t>
            </w:r>
          </w:p>
        </w:tc>
        <w:tc>
          <w:tcPr>
            <w:tcW w:w="976" w:type="dxa"/>
            <w:noWrap/>
            <w:hideMark/>
          </w:tcPr>
          <w:p w14:paraId="2CF99E6A" w14:textId="77777777" w:rsidR="00A858E3" w:rsidRPr="00A858E3" w:rsidRDefault="00A858E3" w:rsidP="00A858E3">
            <w:pPr>
              <w:jc w:val="left"/>
            </w:pPr>
            <w:r w:rsidRPr="00A858E3">
              <w:t>3,595</w:t>
            </w:r>
          </w:p>
        </w:tc>
      </w:tr>
      <w:tr w:rsidR="00A858E3" w:rsidRPr="00A858E3" w14:paraId="198EAF90" w14:textId="77777777" w:rsidTr="00762FF3">
        <w:trPr>
          <w:trHeight w:val="300"/>
        </w:trPr>
        <w:tc>
          <w:tcPr>
            <w:tcW w:w="976" w:type="dxa"/>
            <w:noWrap/>
            <w:hideMark/>
          </w:tcPr>
          <w:p w14:paraId="31720066" w14:textId="77777777" w:rsidR="00A858E3" w:rsidRPr="00A858E3" w:rsidRDefault="00A858E3" w:rsidP="00A858E3">
            <w:pPr>
              <w:jc w:val="left"/>
            </w:pPr>
            <w:r w:rsidRPr="00A858E3">
              <w:t>5,741</w:t>
            </w:r>
          </w:p>
        </w:tc>
        <w:tc>
          <w:tcPr>
            <w:tcW w:w="976" w:type="dxa"/>
            <w:noWrap/>
            <w:hideMark/>
          </w:tcPr>
          <w:p w14:paraId="7D860585" w14:textId="77777777" w:rsidR="00A858E3" w:rsidRPr="00A858E3" w:rsidRDefault="00A858E3" w:rsidP="00A858E3">
            <w:pPr>
              <w:jc w:val="left"/>
            </w:pPr>
            <w:r w:rsidRPr="00A858E3">
              <w:t>3,59</w:t>
            </w:r>
          </w:p>
        </w:tc>
      </w:tr>
      <w:tr w:rsidR="00A858E3" w:rsidRPr="00A858E3" w14:paraId="1043F9CB" w14:textId="77777777" w:rsidTr="00762FF3">
        <w:trPr>
          <w:trHeight w:val="300"/>
        </w:trPr>
        <w:tc>
          <w:tcPr>
            <w:tcW w:w="976" w:type="dxa"/>
            <w:noWrap/>
            <w:hideMark/>
          </w:tcPr>
          <w:p w14:paraId="11F1DEB0" w14:textId="77777777" w:rsidR="00A858E3" w:rsidRPr="00A858E3" w:rsidRDefault="00A858E3" w:rsidP="00A858E3">
            <w:pPr>
              <w:jc w:val="left"/>
            </w:pPr>
            <w:r w:rsidRPr="00A858E3">
              <w:t>5,858</w:t>
            </w:r>
          </w:p>
        </w:tc>
        <w:tc>
          <w:tcPr>
            <w:tcW w:w="976" w:type="dxa"/>
            <w:noWrap/>
            <w:hideMark/>
          </w:tcPr>
          <w:p w14:paraId="06F8C255" w14:textId="77777777" w:rsidR="00A858E3" w:rsidRPr="00A858E3" w:rsidRDefault="00A858E3" w:rsidP="00A858E3">
            <w:pPr>
              <w:jc w:val="left"/>
            </w:pPr>
            <w:r w:rsidRPr="00A858E3">
              <w:t>3,57</w:t>
            </w:r>
          </w:p>
        </w:tc>
      </w:tr>
      <w:tr w:rsidR="00A858E3" w:rsidRPr="00A858E3" w14:paraId="4B017126" w14:textId="77777777" w:rsidTr="00762FF3">
        <w:trPr>
          <w:trHeight w:val="300"/>
        </w:trPr>
        <w:tc>
          <w:tcPr>
            <w:tcW w:w="976" w:type="dxa"/>
            <w:noWrap/>
            <w:hideMark/>
          </w:tcPr>
          <w:p w14:paraId="1AD29C18" w14:textId="77777777" w:rsidR="00A858E3" w:rsidRPr="00A858E3" w:rsidRDefault="00A858E3" w:rsidP="00A858E3">
            <w:pPr>
              <w:jc w:val="left"/>
            </w:pPr>
            <w:r w:rsidRPr="00A858E3">
              <w:t>5,975</w:t>
            </w:r>
          </w:p>
        </w:tc>
        <w:tc>
          <w:tcPr>
            <w:tcW w:w="976" w:type="dxa"/>
            <w:noWrap/>
            <w:hideMark/>
          </w:tcPr>
          <w:p w14:paraId="1CBAF2CD" w14:textId="77777777" w:rsidR="00A858E3" w:rsidRPr="00A858E3" w:rsidRDefault="00A858E3" w:rsidP="00A858E3">
            <w:pPr>
              <w:jc w:val="left"/>
            </w:pPr>
            <w:r w:rsidRPr="00A858E3">
              <w:t>3,52</w:t>
            </w:r>
          </w:p>
        </w:tc>
      </w:tr>
      <w:tr w:rsidR="00A858E3" w:rsidRPr="00A858E3" w14:paraId="40D87AF3" w14:textId="77777777" w:rsidTr="00762FF3">
        <w:trPr>
          <w:trHeight w:val="300"/>
        </w:trPr>
        <w:tc>
          <w:tcPr>
            <w:tcW w:w="976" w:type="dxa"/>
            <w:noWrap/>
            <w:hideMark/>
          </w:tcPr>
          <w:p w14:paraId="115E8E02" w14:textId="77777777" w:rsidR="00A858E3" w:rsidRPr="00A858E3" w:rsidRDefault="00A858E3" w:rsidP="00A858E3">
            <w:pPr>
              <w:jc w:val="left"/>
            </w:pPr>
            <w:r w:rsidRPr="00A858E3">
              <w:t>6,092</w:t>
            </w:r>
          </w:p>
        </w:tc>
        <w:tc>
          <w:tcPr>
            <w:tcW w:w="976" w:type="dxa"/>
            <w:noWrap/>
            <w:hideMark/>
          </w:tcPr>
          <w:p w14:paraId="737A95FA" w14:textId="77777777" w:rsidR="00A858E3" w:rsidRPr="00A858E3" w:rsidRDefault="00A858E3" w:rsidP="00A858E3">
            <w:pPr>
              <w:jc w:val="left"/>
            </w:pPr>
            <w:r w:rsidRPr="00A858E3">
              <w:t>3,485</w:t>
            </w:r>
          </w:p>
        </w:tc>
      </w:tr>
      <w:tr w:rsidR="00A858E3" w:rsidRPr="00A858E3" w14:paraId="54BBBEEF" w14:textId="77777777" w:rsidTr="00762FF3">
        <w:trPr>
          <w:trHeight w:val="300"/>
        </w:trPr>
        <w:tc>
          <w:tcPr>
            <w:tcW w:w="976" w:type="dxa"/>
            <w:noWrap/>
            <w:hideMark/>
          </w:tcPr>
          <w:p w14:paraId="4BF1A21B" w14:textId="77777777" w:rsidR="00A858E3" w:rsidRPr="00A858E3" w:rsidRDefault="00A858E3" w:rsidP="00A858E3">
            <w:pPr>
              <w:jc w:val="left"/>
            </w:pPr>
            <w:r w:rsidRPr="00A858E3">
              <w:t>6,208</w:t>
            </w:r>
          </w:p>
        </w:tc>
        <w:tc>
          <w:tcPr>
            <w:tcW w:w="976" w:type="dxa"/>
            <w:noWrap/>
            <w:hideMark/>
          </w:tcPr>
          <w:p w14:paraId="0FE4B9E2" w14:textId="77777777" w:rsidR="00A858E3" w:rsidRPr="00A858E3" w:rsidRDefault="00A858E3" w:rsidP="00A858E3">
            <w:pPr>
              <w:jc w:val="left"/>
            </w:pPr>
            <w:r w:rsidRPr="00A858E3">
              <w:t>3,495</w:t>
            </w:r>
          </w:p>
        </w:tc>
      </w:tr>
      <w:tr w:rsidR="00A858E3" w:rsidRPr="00A858E3" w14:paraId="7C8FC7CE" w14:textId="77777777" w:rsidTr="00762FF3">
        <w:trPr>
          <w:trHeight w:val="300"/>
        </w:trPr>
        <w:tc>
          <w:tcPr>
            <w:tcW w:w="976" w:type="dxa"/>
            <w:noWrap/>
            <w:hideMark/>
          </w:tcPr>
          <w:p w14:paraId="4198BAA1" w14:textId="77777777" w:rsidR="00A858E3" w:rsidRPr="00A858E3" w:rsidRDefault="00A858E3" w:rsidP="00A858E3">
            <w:pPr>
              <w:jc w:val="left"/>
            </w:pPr>
            <w:r w:rsidRPr="00A858E3">
              <w:t>6,324</w:t>
            </w:r>
          </w:p>
        </w:tc>
        <w:tc>
          <w:tcPr>
            <w:tcW w:w="976" w:type="dxa"/>
            <w:noWrap/>
            <w:hideMark/>
          </w:tcPr>
          <w:p w14:paraId="1B3C8A3B" w14:textId="77777777" w:rsidR="00A858E3" w:rsidRPr="00A858E3" w:rsidRDefault="00A858E3" w:rsidP="00A858E3">
            <w:pPr>
              <w:jc w:val="left"/>
            </w:pPr>
            <w:r w:rsidRPr="00A858E3">
              <w:t>3,485</w:t>
            </w:r>
          </w:p>
        </w:tc>
      </w:tr>
      <w:tr w:rsidR="00A858E3" w:rsidRPr="00A858E3" w14:paraId="1423FCD1" w14:textId="77777777" w:rsidTr="00762FF3">
        <w:trPr>
          <w:trHeight w:val="300"/>
        </w:trPr>
        <w:tc>
          <w:tcPr>
            <w:tcW w:w="976" w:type="dxa"/>
            <w:noWrap/>
            <w:hideMark/>
          </w:tcPr>
          <w:p w14:paraId="32F129E4" w14:textId="77777777" w:rsidR="00A858E3" w:rsidRPr="00A858E3" w:rsidRDefault="00A858E3" w:rsidP="00A858E3">
            <w:pPr>
              <w:jc w:val="left"/>
            </w:pPr>
            <w:r w:rsidRPr="00A858E3">
              <w:t>6,525</w:t>
            </w:r>
          </w:p>
        </w:tc>
        <w:tc>
          <w:tcPr>
            <w:tcW w:w="976" w:type="dxa"/>
            <w:noWrap/>
            <w:hideMark/>
          </w:tcPr>
          <w:p w14:paraId="68E0D3A3" w14:textId="77777777" w:rsidR="00A858E3" w:rsidRPr="00A858E3" w:rsidRDefault="00A858E3" w:rsidP="00A858E3">
            <w:pPr>
              <w:jc w:val="left"/>
            </w:pPr>
            <w:r w:rsidRPr="00A858E3">
              <w:t>3,43</w:t>
            </w:r>
          </w:p>
        </w:tc>
      </w:tr>
      <w:tr w:rsidR="00A858E3" w:rsidRPr="00A858E3" w14:paraId="341F89D2" w14:textId="77777777" w:rsidTr="00762FF3">
        <w:trPr>
          <w:trHeight w:val="300"/>
        </w:trPr>
        <w:tc>
          <w:tcPr>
            <w:tcW w:w="976" w:type="dxa"/>
            <w:noWrap/>
            <w:hideMark/>
          </w:tcPr>
          <w:p w14:paraId="43A6A748" w14:textId="77777777" w:rsidR="00A858E3" w:rsidRPr="00A858E3" w:rsidRDefault="00A858E3" w:rsidP="00A858E3">
            <w:pPr>
              <w:jc w:val="left"/>
            </w:pPr>
            <w:r w:rsidRPr="00A858E3">
              <w:t>6,641</w:t>
            </w:r>
          </w:p>
        </w:tc>
        <w:tc>
          <w:tcPr>
            <w:tcW w:w="976" w:type="dxa"/>
            <w:noWrap/>
            <w:hideMark/>
          </w:tcPr>
          <w:p w14:paraId="6B6C4853" w14:textId="77777777" w:rsidR="00A858E3" w:rsidRPr="00A858E3" w:rsidRDefault="00A858E3" w:rsidP="00A858E3">
            <w:pPr>
              <w:jc w:val="left"/>
            </w:pPr>
            <w:r w:rsidRPr="00A858E3">
              <w:t>3,405</w:t>
            </w:r>
          </w:p>
        </w:tc>
      </w:tr>
      <w:tr w:rsidR="00A858E3" w:rsidRPr="00A858E3" w14:paraId="4F44EFEE" w14:textId="77777777" w:rsidTr="00762FF3">
        <w:trPr>
          <w:trHeight w:val="300"/>
        </w:trPr>
        <w:tc>
          <w:tcPr>
            <w:tcW w:w="976" w:type="dxa"/>
            <w:noWrap/>
            <w:hideMark/>
          </w:tcPr>
          <w:p w14:paraId="38F705E5" w14:textId="77777777" w:rsidR="00A858E3" w:rsidRPr="00A858E3" w:rsidRDefault="00A858E3" w:rsidP="00A858E3">
            <w:pPr>
              <w:jc w:val="left"/>
            </w:pPr>
            <w:r w:rsidRPr="00A858E3">
              <w:t>6,758</w:t>
            </w:r>
          </w:p>
        </w:tc>
        <w:tc>
          <w:tcPr>
            <w:tcW w:w="976" w:type="dxa"/>
            <w:noWrap/>
            <w:hideMark/>
          </w:tcPr>
          <w:p w14:paraId="77A9FC67" w14:textId="77777777" w:rsidR="00A858E3" w:rsidRPr="00A858E3" w:rsidRDefault="00A858E3" w:rsidP="00A858E3">
            <w:pPr>
              <w:jc w:val="left"/>
            </w:pPr>
            <w:r w:rsidRPr="00A858E3">
              <w:t>3,335</w:t>
            </w:r>
          </w:p>
        </w:tc>
      </w:tr>
      <w:tr w:rsidR="00A858E3" w:rsidRPr="00A858E3" w14:paraId="0AECE7F8" w14:textId="77777777" w:rsidTr="00762FF3">
        <w:trPr>
          <w:trHeight w:val="300"/>
        </w:trPr>
        <w:tc>
          <w:tcPr>
            <w:tcW w:w="976" w:type="dxa"/>
            <w:noWrap/>
            <w:hideMark/>
          </w:tcPr>
          <w:p w14:paraId="22B568AF" w14:textId="77777777" w:rsidR="00A858E3" w:rsidRPr="00A858E3" w:rsidRDefault="00A858E3" w:rsidP="00A858E3">
            <w:pPr>
              <w:jc w:val="left"/>
            </w:pPr>
            <w:r w:rsidRPr="00A858E3">
              <w:t>6,874</w:t>
            </w:r>
          </w:p>
        </w:tc>
        <w:tc>
          <w:tcPr>
            <w:tcW w:w="976" w:type="dxa"/>
            <w:noWrap/>
            <w:hideMark/>
          </w:tcPr>
          <w:p w14:paraId="247DD8A5" w14:textId="77777777" w:rsidR="00A858E3" w:rsidRPr="00A858E3" w:rsidRDefault="00A858E3" w:rsidP="00A858E3">
            <w:pPr>
              <w:jc w:val="left"/>
            </w:pPr>
            <w:r w:rsidRPr="00A858E3">
              <w:t>3,28</w:t>
            </w:r>
          </w:p>
        </w:tc>
      </w:tr>
      <w:tr w:rsidR="00A858E3" w:rsidRPr="00A858E3" w14:paraId="2B5CF596" w14:textId="77777777" w:rsidTr="00762FF3">
        <w:trPr>
          <w:trHeight w:val="300"/>
        </w:trPr>
        <w:tc>
          <w:tcPr>
            <w:tcW w:w="976" w:type="dxa"/>
            <w:noWrap/>
            <w:hideMark/>
          </w:tcPr>
          <w:p w14:paraId="3D8BC725" w14:textId="77777777" w:rsidR="00A858E3" w:rsidRPr="00A858E3" w:rsidRDefault="00A858E3" w:rsidP="00A858E3">
            <w:pPr>
              <w:jc w:val="left"/>
            </w:pPr>
            <w:r w:rsidRPr="00A858E3">
              <w:t>6,995</w:t>
            </w:r>
          </w:p>
        </w:tc>
        <w:tc>
          <w:tcPr>
            <w:tcW w:w="976" w:type="dxa"/>
            <w:noWrap/>
            <w:hideMark/>
          </w:tcPr>
          <w:p w14:paraId="3663BD2B" w14:textId="77777777" w:rsidR="00A858E3" w:rsidRPr="00A858E3" w:rsidRDefault="00A858E3" w:rsidP="00A858E3">
            <w:pPr>
              <w:jc w:val="left"/>
            </w:pPr>
            <w:r w:rsidRPr="00A858E3">
              <w:t>3,215</w:t>
            </w:r>
          </w:p>
        </w:tc>
      </w:tr>
      <w:tr w:rsidR="00A858E3" w:rsidRPr="00A858E3" w14:paraId="04B4E4F3" w14:textId="77777777" w:rsidTr="00762FF3">
        <w:trPr>
          <w:trHeight w:val="300"/>
        </w:trPr>
        <w:tc>
          <w:tcPr>
            <w:tcW w:w="976" w:type="dxa"/>
            <w:noWrap/>
            <w:hideMark/>
          </w:tcPr>
          <w:p w14:paraId="2846429A" w14:textId="77777777" w:rsidR="00A858E3" w:rsidRPr="00A858E3" w:rsidRDefault="00A858E3" w:rsidP="00A858E3">
            <w:pPr>
              <w:jc w:val="left"/>
            </w:pPr>
            <w:r w:rsidRPr="00A858E3">
              <w:t>7,111</w:t>
            </w:r>
          </w:p>
        </w:tc>
        <w:tc>
          <w:tcPr>
            <w:tcW w:w="976" w:type="dxa"/>
            <w:noWrap/>
            <w:hideMark/>
          </w:tcPr>
          <w:p w14:paraId="2A75CFE2" w14:textId="77777777" w:rsidR="00A858E3" w:rsidRPr="00A858E3" w:rsidRDefault="00A858E3" w:rsidP="00A858E3">
            <w:pPr>
              <w:jc w:val="left"/>
            </w:pPr>
            <w:r w:rsidRPr="00A858E3">
              <w:t>3,19</w:t>
            </w:r>
          </w:p>
        </w:tc>
      </w:tr>
      <w:tr w:rsidR="00A858E3" w:rsidRPr="00A858E3" w14:paraId="2E0C0A16" w14:textId="77777777" w:rsidTr="00762FF3">
        <w:trPr>
          <w:trHeight w:val="300"/>
        </w:trPr>
        <w:tc>
          <w:tcPr>
            <w:tcW w:w="976" w:type="dxa"/>
            <w:noWrap/>
            <w:hideMark/>
          </w:tcPr>
          <w:p w14:paraId="2ABFFB92" w14:textId="77777777" w:rsidR="00A858E3" w:rsidRPr="00A858E3" w:rsidRDefault="00A858E3" w:rsidP="00A858E3">
            <w:pPr>
              <w:jc w:val="left"/>
            </w:pPr>
            <w:r w:rsidRPr="00A858E3">
              <w:t>7,228</w:t>
            </w:r>
          </w:p>
        </w:tc>
        <w:tc>
          <w:tcPr>
            <w:tcW w:w="976" w:type="dxa"/>
            <w:noWrap/>
            <w:hideMark/>
          </w:tcPr>
          <w:p w14:paraId="2222D9D8" w14:textId="77777777" w:rsidR="00A858E3" w:rsidRPr="00A858E3" w:rsidRDefault="00A858E3" w:rsidP="00A858E3">
            <w:pPr>
              <w:jc w:val="left"/>
            </w:pPr>
            <w:r w:rsidRPr="00A858E3">
              <w:t>3,125</w:t>
            </w:r>
          </w:p>
        </w:tc>
      </w:tr>
      <w:tr w:rsidR="00A858E3" w:rsidRPr="00A858E3" w14:paraId="451ABD6D" w14:textId="77777777" w:rsidTr="00762FF3">
        <w:trPr>
          <w:trHeight w:val="300"/>
        </w:trPr>
        <w:tc>
          <w:tcPr>
            <w:tcW w:w="976" w:type="dxa"/>
            <w:noWrap/>
            <w:hideMark/>
          </w:tcPr>
          <w:p w14:paraId="1EEBC6EF" w14:textId="77777777" w:rsidR="00A858E3" w:rsidRPr="00A858E3" w:rsidRDefault="00A858E3" w:rsidP="00A858E3">
            <w:pPr>
              <w:jc w:val="left"/>
            </w:pPr>
            <w:r w:rsidRPr="00A858E3">
              <w:t>7,345</w:t>
            </w:r>
          </w:p>
        </w:tc>
        <w:tc>
          <w:tcPr>
            <w:tcW w:w="976" w:type="dxa"/>
            <w:noWrap/>
            <w:hideMark/>
          </w:tcPr>
          <w:p w14:paraId="563B899A" w14:textId="77777777" w:rsidR="00A858E3" w:rsidRPr="00A858E3" w:rsidRDefault="00A858E3" w:rsidP="00A858E3">
            <w:pPr>
              <w:jc w:val="left"/>
            </w:pPr>
            <w:r w:rsidRPr="00A858E3">
              <w:t>3,13</w:t>
            </w:r>
          </w:p>
        </w:tc>
      </w:tr>
      <w:tr w:rsidR="00A858E3" w:rsidRPr="00A858E3" w14:paraId="275F3E52" w14:textId="77777777" w:rsidTr="00762FF3">
        <w:trPr>
          <w:trHeight w:val="300"/>
        </w:trPr>
        <w:tc>
          <w:tcPr>
            <w:tcW w:w="976" w:type="dxa"/>
            <w:noWrap/>
            <w:hideMark/>
          </w:tcPr>
          <w:p w14:paraId="2DE1C854" w14:textId="77777777" w:rsidR="00A858E3" w:rsidRPr="00A858E3" w:rsidRDefault="00A858E3" w:rsidP="00A858E3">
            <w:pPr>
              <w:jc w:val="left"/>
            </w:pPr>
            <w:r w:rsidRPr="00A858E3">
              <w:t>7,461</w:t>
            </w:r>
          </w:p>
        </w:tc>
        <w:tc>
          <w:tcPr>
            <w:tcW w:w="976" w:type="dxa"/>
            <w:noWrap/>
            <w:hideMark/>
          </w:tcPr>
          <w:p w14:paraId="49CF0E2A" w14:textId="77777777" w:rsidR="00A858E3" w:rsidRPr="00A858E3" w:rsidRDefault="00A858E3" w:rsidP="00A858E3">
            <w:pPr>
              <w:jc w:val="left"/>
            </w:pPr>
            <w:r w:rsidRPr="00A858E3">
              <w:t>3,095</w:t>
            </w:r>
          </w:p>
        </w:tc>
      </w:tr>
      <w:tr w:rsidR="00A858E3" w:rsidRPr="00A858E3" w14:paraId="70A163CE" w14:textId="77777777" w:rsidTr="00762FF3">
        <w:trPr>
          <w:trHeight w:val="300"/>
        </w:trPr>
        <w:tc>
          <w:tcPr>
            <w:tcW w:w="976" w:type="dxa"/>
            <w:noWrap/>
            <w:hideMark/>
          </w:tcPr>
          <w:p w14:paraId="0BE69A32" w14:textId="77777777" w:rsidR="00A858E3" w:rsidRPr="00A858E3" w:rsidRDefault="00A858E3" w:rsidP="00A858E3">
            <w:pPr>
              <w:jc w:val="left"/>
            </w:pPr>
            <w:r w:rsidRPr="00A858E3">
              <w:t>7,577</w:t>
            </w:r>
          </w:p>
        </w:tc>
        <w:tc>
          <w:tcPr>
            <w:tcW w:w="976" w:type="dxa"/>
            <w:noWrap/>
            <w:hideMark/>
          </w:tcPr>
          <w:p w14:paraId="28B631CE" w14:textId="77777777" w:rsidR="00A858E3" w:rsidRPr="00A858E3" w:rsidRDefault="00A858E3" w:rsidP="00A858E3">
            <w:pPr>
              <w:jc w:val="left"/>
            </w:pPr>
            <w:r w:rsidRPr="00A858E3">
              <w:t>3,075</w:t>
            </w:r>
          </w:p>
        </w:tc>
      </w:tr>
      <w:tr w:rsidR="00A858E3" w:rsidRPr="00A858E3" w14:paraId="30A32425" w14:textId="77777777" w:rsidTr="00762FF3">
        <w:trPr>
          <w:trHeight w:val="300"/>
        </w:trPr>
        <w:tc>
          <w:tcPr>
            <w:tcW w:w="976" w:type="dxa"/>
            <w:noWrap/>
            <w:hideMark/>
          </w:tcPr>
          <w:p w14:paraId="7A7EC9F9" w14:textId="77777777" w:rsidR="00A858E3" w:rsidRPr="00A858E3" w:rsidRDefault="00A858E3" w:rsidP="00A858E3">
            <w:pPr>
              <w:jc w:val="left"/>
            </w:pPr>
            <w:r w:rsidRPr="00A858E3">
              <w:t>7,778</w:t>
            </w:r>
          </w:p>
        </w:tc>
        <w:tc>
          <w:tcPr>
            <w:tcW w:w="976" w:type="dxa"/>
            <w:noWrap/>
            <w:hideMark/>
          </w:tcPr>
          <w:p w14:paraId="6D174446" w14:textId="77777777" w:rsidR="00A858E3" w:rsidRPr="00A858E3" w:rsidRDefault="00A858E3" w:rsidP="00A858E3">
            <w:pPr>
              <w:jc w:val="left"/>
            </w:pPr>
            <w:r w:rsidRPr="00A858E3">
              <w:t>3,085</w:t>
            </w:r>
          </w:p>
        </w:tc>
      </w:tr>
      <w:tr w:rsidR="00A858E3" w:rsidRPr="00A858E3" w14:paraId="6547C94E" w14:textId="77777777" w:rsidTr="00762FF3">
        <w:trPr>
          <w:trHeight w:val="300"/>
        </w:trPr>
        <w:tc>
          <w:tcPr>
            <w:tcW w:w="976" w:type="dxa"/>
            <w:noWrap/>
            <w:hideMark/>
          </w:tcPr>
          <w:p w14:paraId="7DAE7CE0" w14:textId="77777777" w:rsidR="00A858E3" w:rsidRPr="00A858E3" w:rsidRDefault="00A858E3" w:rsidP="00A858E3">
            <w:pPr>
              <w:jc w:val="left"/>
            </w:pPr>
            <w:r w:rsidRPr="00A858E3">
              <w:t>7,895</w:t>
            </w:r>
          </w:p>
        </w:tc>
        <w:tc>
          <w:tcPr>
            <w:tcW w:w="976" w:type="dxa"/>
            <w:noWrap/>
            <w:hideMark/>
          </w:tcPr>
          <w:p w14:paraId="29F98A9F" w14:textId="77777777" w:rsidR="00A858E3" w:rsidRPr="00A858E3" w:rsidRDefault="00A858E3" w:rsidP="00A858E3">
            <w:pPr>
              <w:jc w:val="left"/>
            </w:pPr>
            <w:r w:rsidRPr="00A858E3">
              <w:t>3,085</w:t>
            </w:r>
          </w:p>
        </w:tc>
      </w:tr>
      <w:tr w:rsidR="00A858E3" w:rsidRPr="00A858E3" w14:paraId="29A84894" w14:textId="77777777" w:rsidTr="00762FF3">
        <w:trPr>
          <w:trHeight w:val="300"/>
        </w:trPr>
        <w:tc>
          <w:tcPr>
            <w:tcW w:w="976" w:type="dxa"/>
            <w:noWrap/>
            <w:hideMark/>
          </w:tcPr>
          <w:p w14:paraId="0E02A37C" w14:textId="77777777" w:rsidR="00A858E3" w:rsidRPr="00A858E3" w:rsidRDefault="00A858E3" w:rsidP="00A858E3">
            <w:pPr>
              <w:jc w:val="left"/>
            </w:pPr>
            <w:r w:rsidRPr="00A858E3">
              <w:t>8,019</w:t>
            </w:r>
          </w:p>
        </w:tc>
        <w:tc>
          <w:tcPr>
            <w:tcW w:w="976" w:type="dxa"/>
            <w:noWrap/>
            <w:hideMark/>
          </w:tcPr>
          <w:p w14:paraId="16467FFA" w14:textId="77777777" w:rsidR="00A858E3" w:rsidRPr="00A858E3" w:rsidRDefault="00A858E3" w:rsidP="00A858E3">
            <w:pPr>
              <w:jc w:val="left"/>
            </w:pPr>
            <w:r w:rsidRPr="00A858E3">
              <w:t>3,12</w:t>
            </w:r>
          </w:p>
        </w:tc>
      </w:tr>
      <w:tr w:rsidR="00A858E3" w:rsidRPr="00A858E3" w14:paraId="18B66150" w14:textId="77777777" w:rsidTr="00762FF3">
        <w:trPr>
          <w:trHeight w:val="300"/>
        </w:trPr>
        <w:tc>
          <w:tcPr>
            <w:tcW w:w="976" w:type="dxa"/>
            <w:noWrap/>
            <w:hideMark/>
          </w:tcPr>
          <w:p w14:paraId="37F5166E" w14:textId="77777777" w:rsidR="00A858E3" w:rsidRPr="00A858E3" w:rsidRDefault="00A858E3" w:rsidP="00A858E3">
            <w:pPr>
              <w:jc w:val="left"/>
            </w:pPr>
            <w:r w:rsidRPr="00A858E3">
              <w:t>8,135</w:t>
            </w:r>
          </w:p>
        </w:tc>
        <w:tc>
          <w:tcPr>
            <w:tcW w:w="976" w:type="dxa"/>
            <w:noWrap/>
            <w:hideMark/>
          </w:tcPr>
          <w:p w14:paraId="506A4A6F" w14:textId="77777777" w:rsidR="00A858E3" w:rsidRPr="00A858E3" w:rsidRDefault="00A858E3" w:rsidP="00A858E3">
            <w:pPr>
              <w:jc w:val="left"/>
            </w:pPr>
            <w:r w:rsidRPr="00A858E3">
              <w:t>3,145</w:t>
            </w:r>
          </w:p>
        </w:tc>
      </w:tr>
      <w:tr w:rsidR="00A858E3" w:rsidRPr="00A858E3" w14:paraId="6A710AEF" w14:textId="77777777" w:rsidTr="00762FF3">
        <w:trPr>
          <w:trHeight w:val="300"/>
        </w:trPr>
        <w:tc>
          <w:tcPr>
            <w:tcW w:w="976" w:type="dxa"/>
            <w:noWrap/>
            <w:hideMark/>
          </w:tcPr>
          <w:p w14:paraId="27BFFD80" w14:textId="77777777" w:rsidR="00A858E3" w:rsidRPr="00A858E3" w:rsidRDefault="00A858E3" w:rsidP="00A858E3">
            <w:pPr>
              <w:jc w:val="left"/>
            </w:pPr>
            <w:r w:rsidRPr="00A858E3">
              <w:t>8,252</w:t>
            </w:r>
          </w:p>
        </w:tc>
        <w:tc>
          <w:tcPr>
            <w:tcW w:w="976" w:type="dxa"/>
            <w:noWrap/>
            <w:hideMark/>
          </w:tcPr>
          <w:p w14:paraId="0B6CDD43" w14:textId="77777777" w:rsidR="00A858E3" w:rsidRPr="00A858E3" w:rsidRDefault="00A858E3" w:rsidP="00A858E3">
            <w:pPr>
              <w:jc w:val="left"/>
            </w:pPr>
            <w:r w:rsidRPr="00A858E3">
              <w:t>3,115</w:t>
            </w:r>
          </w:p>
        </w:tc>
      </w:tr>
      <w:tr w:rsidR="00A858E3" w:rsidRPr="00A858E3" w14:paraId="575DE0D5" w14:textId="77777777" w:rsidTr="00762FF3">
        <w:trPr>
          <w:trHeight w:val="300"/>
        </w:trPr>
        <w:tc>
          <w:tcPr>
            <w:tcW w:w="976" w:type="dxa"/>
            <w:noWrap/>
            <w:hideMark/>
          </w:tcPr>
          <w:p w14:paraId="0DBD6A7D" w14:textId="77777777" w:rsidR="00A858E3" w:rsidRPr="00A858E3" w:rsidRDefault="00A858E3" w:rsidP="00A858E3">
            <w:pPr>
              <w:jc w:val="left"/>
            </w:pPr>
            <w:r w:rsidRPr="00A858E3">
              <w:t>8,368</w:t>
            </w:r>
          </w:p>
        </w:tc>
        <w:tc>
          <w:tcPr>
            <w:tcW w:w="976" w:type="dxa"/>
            <w:noWrap/>
            <w:hideMark/>
          </w:tcPr>
          <w:p w14:paraId="36AAF3F5" w14:textId="77777777" w:rsidR="00A858E3" w:rsidRPr="00A858E3" w:rsidRDefault="00A858E3" w:rsidP="00A858E3">
            <w:pPr>
              <w:jc w:val="left"/>
            </w:pPr>
            <w:r w:rsidRPr="00A858E3">
              <w:t>3,1</w:t>
            </w:r>
          </w:p>
        </w:tc>
      </w:tr>
      <w:tr w:rsidR="00A858E3" w:rsidRPr="00A858E3" w14:paraId="6E70CB26" w14:textId="77777777" w:rsidTr="00762FF3">
        <w:trPr>
          <w:trHeight w:val="300"/>
        </w:trPr>
        <w:tc>
          <w:tcPr>
            <w:tcW w:w="976" w:type="dxa"/>
            <w:noWrap/>
            <w:hideMark/>
          </w:tcPr>
          <w:p w14:paraId="47873B9F" w14:textId="77777777" w:rsidR="00A858E3" w:rsidRPr="00A858E3" w:rsidRDefault="00A858E3" w:rsidP="00A858E3">
            <w:pPr>
              <w:jc w:val="left"/>
            </w:pPr>
            <w:r w:rsidRPr="00A858E3">
              <w:t>8,485</w:t>
            </w:r>
          </w:p>
        </w:tc>
        <w:tc>
          <w:tcPr>
            <w:tcW w:w="976" w:type="dxa"/>
            <w:noWrap/>
            <w:hideMark/>
          </w:tcPr>
          <w:p w14:paraId="2A072059" w14:textId="77777777" w:rsidR="00A858E3" w:rsidRPr="00A858E3" w:rsidRDefault="00A858E3" w:rsidP="00A858E3">
            <w:pPr>
              <w:jc w:val="left"/>
            </w:pPr>
            <w:r w:rsidRPr="00A858E3">
              <w:t>3,1</w:t>
            </w:r>
          </w:p>
        </w:tc>
      </w:tr>
      <w:tr w:rsidR="00A858E3" w:rsidRPr="00A858E3" w14:paraId="68518ED1" w14:textId="77777777" w:rsidTr="00762FF3">
        <w:trPr>
          <w:trHeight w:val="300"/>
        </w:trPr>
        <w:tc>
          <w:tcPr>
            <w:tcW w:w="976" w:type="dxa"/>
            <w:noWrap/>
            <w:hideMark/>
          </w:tcPr>
          <w:p w14:paraId="782E6251" w14:textId="77777777" w:rsidR="00A858E3" w:rsidRPr="00A858E3" w:rsidRDefault="00A858E3" w:rsidP="00A858E3">
            <w:pPr>
              <w:jc w:val="left"/>
            </w:pPr>
            <w:r w:rsidRPr="00A858E3">
              <w:t>8,601</w:t>
            </w:r>
          </w:p>
        </w:tc>
        <w:tc>
          <w:tcPr>
            <w:tcW w:w="976" w:type="dxa"/>
            <w:noWrap/>
            <w:hideMark/>
          </w:tcPr>
          <w:p w14:paraId="267EC4D3" w14:textId="77777777" w:rsidR="00A858E3" w:rsidRPr="00A858E3" w:rsidRDefault="00A858E3" w:rsidP="00A858E3">
            <w:pPr>
              <w:jc w:val="left"/>
            </w:pPr>
            <w:r w:rsidRPr="00A858E3">
              <w:t>3,08</w:t>
            </w:r>
          </w:p>
        </w:tc>
      </w:tr>
      <w:tr w:rsidR="00A858E3" w:rsidRPr="00A858E3" w14:paraId="2855F9C4" w14:textId="77777777" w:rsidTr="00762FF3">
        <w:trPr>
          <w:trHeight w:val="300"/>
        </w:trPr>
        <w:tc>
          <w:tcPr>
            <w:tcW w:w="976" w:type="dxa"/>
            <w:noWrap/>
            <w:hideMark/>
          </w:tcPr>
          <w:p w14:paraId="1BE0E2A9" w14:textId="77777777" w:rsidR="00A858E3" w:rsidRPr="00A858E3" w:rsidRDefault="00A858E3" w:rsidP="00A858E3">
            <w:pPr>
              <w:jc w:val="left"/>
            </w:pPr>
            <w:r w:rsidRPr="00A858E3">
              <w:t>8,717</w:t>
            </w:r>
          </w:p>
        </w:tc>
        <w:tc>
          <w:tcPr>
            <w:tcW w:w="976" w:type="dxa"/>
            <w:noWrap/>
            <w:hideMark/>
          </w:tcPr>
          <w:p w14:paraId="1D64351A" w14:textId="77777777" w:rsidR="00A858E3" w:rsidRPr="00A858E3" w:rsidRDefault="00A858E3" w:rsidP="00A858E3">
            <w:pPr>
              <w:jc w:val="left"/>
            </w:pPr>
            <w:r w:rsidRPr="00A858E3">
              <w:t>3,13</w:t>
            </w:r>
          </w:p>
        </w:tc>
      </w:tr>
      <w:tr w:rsidR="00A858E3" w:rsidRPr="00A858E3" w14:paraId="59500362" w14:textId="77777777" w:rsidTr="00762FF3">
        <w:trPr>
          <w:trHeight w:val="300"/>
        </w:trPr>
        <w:tc>
          <w:tcPr>
            <w:tcW w:w="976" w:type="dxa"/>
            <w:noWrap/>
            <w:hideMark/>
          </w:tcPr>
          <w:p w14:paraId="055BAD72" w14:textId="77777777" w:rsidR="00A858E3" w:rsidRPr="00A858E3" w:rsidRDefault="00A858E3" w:rsidP="00A858E3">
            <w:pPr>
              <w:jc w:val="left"/>
            </w:pPr>
            <w:r w:rsidRPr="00A858E3">
              <w:t>8,834</w:t>
            </w:r>
          </w:p>
        </w:tc>
        <w:tc>
          <w:tcPr>
            <w:tcW w:w="976" w:type="dxa"/>
            <w:noWrap/>
            <w:hideMark/>
          </w:tcPr>
          <w:p w14:paraId="2919AEB4" w14:textId="77777777" w:rsidR="00A858E3" w:rsidRPr="00A858E3" w:rsidRDefault="00A858E3" w:rsidP="00A858E3">
            <w:pPr>
              <w:jc w:val="left"/>
            </w:pPr>
            <w:r w:rsidRPr="00A858E3">
              <w:t>3,095</w:t>
            </w:r>
          </w:p>
        </w:tc>
      </w:tr>
      <w:tr w:rsidR="00A858E3" w:rsidRPr="00A858E3" w14:paraId="7A541202" w14:textId="77777777" w:rsidTr="00762FF3">
        <w:trPr>
          <w:trHeight w:val="300"/>
        </w:trPr>
        <w:tc>
          <w:tcPr>
            <w:tcW w:w="976" w:type="dxa"/>
            <w:noWrap/>
            <w:hideMark/>
          </w:tcPr>
          <w:p w14:paraId="6D9EB831" w14:textId="77777777" w:rsidR="00A858E3" w:rsidRPr="00A858E3" w:rsidRDefault="00A858E3" w:rsidP="00A858E3">
            <w:pPr>
              <w:jc w:val="left"/>
            </w:pPr>
            <w:r w:rsidRPr="00A858E3">
              <w:t>9,048</w:t>
            </w:r>
          </w:p>
        </w:tc>
        <w:tc>
          <w:tcPr>
            <w:tcW w:w="976" w:type="dxa"/>
            <w:noWrap/>
            <w:hideMark/>
          </w:tcPr>
          <w:p w14:paraId="7D0D17B9" w14:textId="77777777" w:rsidR="00A858E3" w:rsidRPr="00A858E3" w:rsidRDefault="00A858E3" w:rsidP="00A858E3">
            <w:pPr>
              <w:jc w:val="left"/>
            </w:pPr>
            <w:r w:rsidRPr="00A858E3">
              <w:t>3,055</w:t>
            </w:r>
          </w:p>
        </w:tc>
      </w:tr>
      <w:tr w:rsidR="00A858E3" w:rsidRPr="00A858E3" w14:paraId="2D0DECED" w14:textId="77777777" w:rsidTr="00762FF3">
        <w:trPr>
          <w:trHeight w:val="300"/>
        </w:trPr>
        <w:tc>
          <w:tcPr>
            <w:tcW w:w="976" w:type="dxa"/>
            <w:noWrap/>
            <w:hideMark/>
          </w:tcPr>
          <w:p w14:paraId="0643D609" w14:textId="77777777" w:rsidR="00A858E3" w:rsidRPr="00A858E3" w:rsidRDefault="00A858E3" w:rsidP="00A858E3">
            <w:pPr>
              <w:jc w:val="left"/>
            </w:pPr>
            <w:r w:rsidRPr="00A858E3">
              <w:t>9,164</w:t>
            </w:r>
          </w:p>
        </w:tc>
        <w:tc>
          <w:tcPr>
            <w:tcW w:w="976" w:type="dxa"/>
            <w:noWrap/>
            <w:hideMark/>
          </w:tcPr>
          <w:p w14:paraId="7376BBC2" w14:textId="77777777" w:rsidR="00A858E3" w:rsidRPr="00A858E3" w:rsidRDefault="00A858E3" w:rsidP="00A858E3">
            <w:pPr>
              <w:jc w:val="left"/>
            </w:pPr>
            <w:r w:rsidRPr="00A858E3">
              <w:t>3,03</w:t>
            </w:r>
          </w:p>
        </w:tc>
      </w:tr>
      <w:tr w:rsidR="00A858E3" w:rsidRPr="00A858E3" w14:paraId="7E273F9C" w14:textId="77777777" w:rsidTr="00762FF3">
        <w:trPr>
          <w:trHeight w:val="300"/>
        </w:trPr>
        <w:tc>
          <w:tcPr>
            <w:tcW w:w="976" w:type="dxa"/>
            <w:noWrap/>
            <w:hideMark/>
          </w:tcPr>
          <w:p w14:paraId="0A4705DC" w14:textId="77777777" w:rsidR="00A858E3" w:rsidRPr="00A858E3" w:rsidRDefault="00A858E3" w:rsidP="00A858E3">
            <w:pPr>
              <w:jc w:val="left"/>
            </w:pPr>
            <w:r w:rsidRPr="00A858E3">
              <w:t>9,28</w:t>
            </w:r>
          </w:p>
        </w:tc>
        <w:tc>
          <w:tcPr>
            <w:tcW w:w="976" w:type="dxa"/>
            <w:noWrap/>
            <w:hideMark/>
          </w:tcPr>
          <w:p w14:paraId="61B88084" w14:textId="77777777" w:rsidR="00A858E3" w:rsidRPr="00A858E3" w:rsidRDefault="00A858E3" w:rsidP="00A858E3">
            <w:pPr>
              <w:jc w:val="left"/>
            </w:pPr>
            <w:r w:rsidRPr="00A858E3">
              <w:t>2,99</w:t>
            </w:r>
          </w:p>
        </w:tc>
      </w:tr>
      <w:tr w:rsidR="00A858E3" w:rsidRPr="00A858E3" w14:paraId="5E4D2D44" w14:textId="77777777" w:rsidTr="00762FF3">
        <w:trPr>
          <w:trHeight w:val="300"/>
        </w:trPr>
        <w:tc>
          <w:tcPr>
            <w:tcW w:w="976" w:type="dxa"/>
            <w:noWrap/>
            <w:hideMark/>
          </w:tcPr>
          <w:p w14:paraId="42C046F2" w14:textId="77777777" w:rsidR="00A858E3" w:rsidRPr="00A858E3" w:rsidRDefault="00A858E3" w:rsidP="00A858E3">
            <w:pPr>
              <w:jc w:val="left"/>
            </w:pPr>
            <w:r w:rsidRPr="00A858E3">
              <w:t>9,406</w:t>
            </w:r>
          </w:p>
        </w:tc>
        <w:tc>
          <w:tcPr>
            <w:tcW w:w="976" w:type="dxa"/>
            <w:noWrap/>
            <w:hideMark/>
          </w:tcPr>
          <w:p w14:paraId="656E94BE" w14:textId="77777777" w:rsidR="00A858E3" w:rsidRPr="00A858E3" w:rsidRDefault="00A858E3" w:rsidP="00A858E3">
            <w:pPr>
              <w:jc w:val="left"/>
            </w:pPr>
            <w:r w:rsidRPr="00A858E3">
              <w:t>2,94</w:t>
            </w:r>
          </w:p>
        </w:tc>
      </w:tr>
      <w:tr w:rsidR="00A858E3" w:rsidRPr="00A858E3" w14:paraId="75D4028A" w14:textId="77777777" w:rsidTr="00762FF3">
        <w:trPr>
          <w:trHeight w:val="300"/>
        </w:trPr>
        <w:tc>
          <w:tcPr>
            <w:tcW w:w="976" w:type="dxa"/>
            <w:noWrap/>
            <w:hideMark/>
          </w:tcPr>
          <w:p w14:paraId="51CE674A" w14:textId="77777777" w:rsidR="00A858E3" w:rsidRPr="00A858E3" w:rsidRDefault="00A858E3" w:rsidP="00A858E3">
            <w:pPr>
              <w:jc w:val="left"/>
            </w:pPr>
            <w:r w:rsidRPr="00A858E3">
              <w:t>9,523</w:t>
            </w:r>
          </w:p>
        </w:tc>
        <w:tc>
          <w:tcPr>
            <w:tcW w:w="976" w:type="dxa"/>
            <w:noWrap/>
            <w:hideMark/>
          </w:tcPr>
          <w:p w14:paraId="765D56B3" w14:textId="77777777" w:rsidR="00A858E3" w:rsidRPr="00A858E3" w:rsidRDefault="00A858E3" w:rsidP="00A858E3">
            <w:pPr>
              <w:jc w:val="left"/>
            </w:pPr>
            <w:r w:rsidRPr="00A858E3">
              <w:t>2,905</w:t>
            </w:r>
          </w:p>
        </w:tc>
      </w:tr>
      <w:tr w:rsidR="00A858E3" w:rsidRPr="00A858E3" w14:paraId="30448BC6" w14:textId="77777777" w:rsidTr="00762FF3">
        <w:trPr>
          <w:trHeight w:val="300"/>
        </w:trPr>
        <w:tc>
          <w:tcPr>
            <w:tcW w:w="976" w:type="dxa"/>
            <w:noWrap/>
            <w:hideMark/>
          </w:tcPr>
          <w:p w14:paraId="61726F87" w14:textId="77777777" w:rsidR="00A858E3" w:rsidRPr="00A858E3" w:rsidRDefault="00A858E3" w:rsidP="00A858E3">
            <w:pPr>
              <w:jc w:val="left"/>
            </w:pPr>
            <w:r w:rsidRPr="00A858E3">
              <w:t>9,639</w:t>
            </w:r>
          </w:p>
        </w:tc>
        <w:tc>
          <w:tcPr>
            <w:tcW w:w="976" w:type="dxa"/>
            <w:noWrap/>
            <w:hideMark/>
          </w:tcPr>
          <w:p w14:paraId="7E2D7092" w14:textId="77777777" w:rsidR="00A858E3" w:rsidRPr="00A858E3" w:rsidRDefault="00A858E3" w:rsidP="00A858E3">
            <w:pPr>
              <w:jc w:val="left"/>
            </w:pPr>
            <w:r w:rsidRPr="00A858E3">
              <w:t>2,9</w:t>
            </w:r>
          </w:p>
        </w:tc>
      </w:tr>
      <w:tr w:rsidR="00A858E3" w:rsidRPr="00A858E3" w14:paraId="62E076CA" w14:textId="77777777" w:rsidTr="00762FF3">
        <w:trPr>
          <w:trHeight w:val="300"/>
        </w:trPr>
        <w:tc>
          <w:tcPr>
            <w:tcW w:w="976" w:type="dxa"/>
            <w:noWrap/>
            <w:hideMark/>
          </w:tcPr>
          <w:p w14:paraId="50B2F2C9" w14:textId="77777777" w:rsidR="00A858E3" w:rsidRPr="00A858E3" w:rsidRDefault="00A858E3" w:rsidP="00A858E3">
            <w:pPr>
              <w:jc w:val="left"/>
            </w:pPr>
            <w:r w:rsidRPr="00A858E3">
              <w:t>9,755</w:t>
            </w:r>
          </w:p>
        </w:tc>
        <w:tc>
          <w:tcPr>
            <w:tcW w:w="976" w:type="dxa"/>
            <w:noWrap/>
            <w:hideMark/>
          </w:tcPr>
          <w:p w14:paraId="7C18EA46" w14:textId="77777777" w:rsidR="00A858E3" w:rsidRPr="00A858E3" w:rsidRDefault="00A858E3" w:rsidP="00A858E3">
            <w:pPr>
              <w:jc w:val="left"/>
            </w:pPr>
            <w:r w:rsidRPr="00A858E3">
              <w:t>2,91</w:t>
            </w:r>
          </w:p>
        </w:tc>
      </w:tr>
      <w:tr w:rsidR="00A858E3" w:rsidRPr="00A858E3" w14:paraId="5BE5BBBA" w14:textId="77777777" w:rsidTr="00762FF3">
        <w:trPr>
          <w:trHeight w:val="300"/>
        </w:trPr>
        <w:tc>
          <w:tcPr>
            <w:tcW w:w="976" w:type="dxa"/>
            <w:noWrap/>
            <w:hideMark/>
          </w:tcPr>
          <w:p w14:paraId="583A0ADC" w14:textId="77777777" w:rsidR="00A858E3" w:rsidRPr="00A858E3" w:rsidRDefault="00A858E3" w:rsidP="00A858E3">
            <w:pPr>
              <w:jc w:val="left"/>
            </w:pPr>
            <w:r w:rsidRPr="00A858E3">
              <w:t>9,872</w:t>
            </w:r>
          </w:p>
        </w:tc>
        <w:tc>
          <w:tcPr>
            <w:tcW w:w="976" w:type="dxa"/>
            <w:noWrap/>
            <w:hideMark/>
          </w:tcPr>
          <w:p w14:paraId="45BF6DD7" w14:textId="77777777" w:rsidR="00A858E3" w:rsidRPr="00A858E3" w:rsidRDefault="00A858E3" w:rsidP="00A858E3">
            <w:pPr>
              <w:jc w:val="left"/>
            </w:pPr>
            <w:r w:rsidRPr="00A858E3">
              <w:t>2,955</w:t>
            </w:r>
          </w:p>
        </w:tc>
      </w:tr>
      <w:tr w:rsidR="00A858E3" w:rsidRPr="00A858E3" w14:paraId="2F72CFBF" w14:textId="77777777" w:rsidTr="00762FF3">
        <w:trPr>
          <w:trHeight w:val="300"/>
        </w:trPr>
        <w:tc>
          <w:tcPr>
            <w:tcW w:w="976" w:type="dxa"/>
            <w:noWrap/>
            <w:hideMark/>
          </w:tcPr>
          <w:p w14:paraId="175FBA9F" w14:textId="77777777" w:rsidR="00A858E3" w:rsidRPr="00A858E3" w:rsidRDefault="00A858E3" w:rsidP="00A858E3">
            <w:pPr>
              <w:jc w:val="left"/>
            </w:pPr>
            <w:r w:rsidRPr="00A858E3">
              <w:t>9,988</w:t>
            </w:r>
          </w:p>
        </w:tc>
        <w:tc>
          <w:tcPr>
            <w:tcW w:w="976" w:type="dxa"/>
            <w:noWrap/>
            <w:hideMark/>
          </w:tcPr>
          <w:p w14:paraId="4E871664" w14:textId="77777777" w:rsidR="00A858E3" w:rsidRPr="00A858E3" w:rsidRDefault="00A858E3" w:rsidP="00A858E3">
            <w:pPr>
              <w:jc w:val="left"/>
            </w:pPr>
            <w:r w:rsidRPr="00A858E3">
              <w:t>2,995</w:t>
            </w:r>
          </w:p>
        </w:tc>
      </w:tr>
      <w:tr w:rsidR="00A858E3" w:rsidRPr="00A858E3" w14:paraId="1A077C7B" w14:textId="77777777" w:rsidTr="00762FF3">
        <w:trPr>
          <w:trHeight w:val="300"/>
        </w:trPr>
        <w:tc>
          <w:tcPr>
            <w:tcW w:w="976" w:type="dxa"/>
            <w:noWrap/>
            <w:hideMark/>
          </w:tcPr>
          <w:p w14:paraId="6298AEEC" w14:textId="77777777" w:rsidR="00A858E3" w:rsidRPr="00A858E3" w:rsidRDefault="00A858E3" w:rsidP="00A858E3">
            <w:pPr>
              <w:jc w:val="left"/>
            </w:pPr>
            <w:r w:rsidRPr="00A858E3">
              <w:t>10,105</w:t>
            </w:r>
          </w:p>
        </w:tc>
        <w:tc>
          <w:tcPr>
            <w:tcW w:w="976" w:type="dxa"/>
            <w:noWrap/>
            <w:hideMark/>
          </w:tcPr>
          <w:p w14:paraId="167B7A17" w14:textId="77777777" w:rsidR="00A858E3" w:rsidRPr="00A858E3" w:rsidRDefault="00A858E3" w:rsidP="00A858E3">
            <w:pPr>
              <w:jc w:val="left"/>
            </w:pPr>
            <w:r w:rsidRPr="00A858E3">
              <w:t>3,045</w:t>
            </w:r>
          </w:p>
        </w:tc>
      </w:tr>
      <w:tr w:rsidR="00A858E3" w:rsidRPr="00A858E3" w14:paraId="3AFB6755" w14:textId="77777777" w:rsidTr="00762FF3">
        <w:trPr>
          <w:trHeight w:val="300"/>
        </w:trPr>
        <w:tc>
          <w:tcPr>
            <w:tcW w:w="976" w:type="dxa"/>
            <w:noWrap/>
            <w:hideMark/>
          </w:tcPr>
          <w:p w14:paraId="2C3F3009" w14:textId="77777777" w:rsidR="00A858E3" w:rsidRPr="00A858E3" w:rsidRDefault="00A858E3" w:rsidP="00A858E3">
            <w:pPr>
              <w:jc w:val="left"/>
            </w:pPr>
            <w:r w:rsidRPr="00A858E3">
              <w:t>10,314</w:t>
            </w:r>
          </w:p>
        </w:tc>
        <w:tc>
          <w:tcPr>
            <w:tcW w:w="976" w:type="dxa"/>
            <w:noWrap/>
            <w:hideMark/>
          </w:tcPr>
          <w:p w14:paraId="0F228956" w14:textId="77777777" w:rsidR="00A858E3" w:rsidRPr="00A858E3" w:rsidRDefault="00A858E3" w:rsidP="00A858E3">
            <w:pPr>
              <w:jc w:val="left"/>
            </w:pPr>
            <w:r w:rsidRPr="00A858E3">
              <w:t>3,11</w:t>
            </w:r>
          </w:p>
        </w:tc>
      </w:tr>
      <w:tr w:rsidR="00A858E3" w:rsidRPr="00A858E3" w14:paraId="149A55A0" w14:textId="77777777" w:rsidTr="00762FF3">
        <w:trPr>
          <w:trHeight w:val="300"/>
        </w:trPr>
        <w:tc>
          <w:tcPr>
            <w:tcW w:w="976" w:type="dxa"/>
            <w:noWrap/>
            <w:hideMark/>
          </w:tcPr>
          <w:p w14:paraId="59B7FF78" w14:textId="77777777" w:rsidR="00A858E3" w:rsidRPr="00A858E3" w:rsidRDefault="00A858E3" w:rsidP="00A858E3">
            <w:pPr>
              <w:jc w:val="left"/>
            </w:pPr>
            <w:r w:rsidRPr="00A858E3">
              <w:t>10,429</w:t>
            </w:r>
          </w:p>
        </w:tc>
        <w:tc>
          <w:tcPr>
            <w:tcW w:w="976" w:type="dxa"/>
            <w:noWrap/>
            <w:hideMark/>
          </w:tcPr>
          <w:p w14:paraId="02D08566" w14:textId="77777777" w:rsidR="00A858E3" w:rsidRPr="00A858E3" w:rsidRDefault="00A858E3" w:rsidP="00A858E3">
            <w:pPr>
              <w:jc w:val="left"/>
            </w:pPr>
            <w:r w:rsidRPr="00A858E3">
              <w:t>3,15</w:t>
            </w:r>
          </w:p>
        </w:tc>
      </w:tr>
      <w:tr w:rsidR="00A858E3" w:rsidRPr="00A858E3" w14:paraId="787F4D73" w14:textId="77777777" w:rsidTr="00762FF3">
        <w:trPr>
          <w:trHeight w:val="300"/>
        </w:trPr>
        <w:tc>
          <w:tcPr>
            <w:tcW w:w="976" w:type="dxa"/>
            <w:noWrap/>
            <w:hideMark/>
          </w:tcPr>
          <w:p w14:paraId="7FD39E1C" w14:textId="77777777" w:rsidR="00A858E3" w:rsidRPr="00A858E3" w:rsidRDefault="00A858E3" w:rsidP="00A858E3">
            <w:pPr>
              <w:jc w:val="left"/>
            </w:pPr>
            <w:r w:rsidRPr="00A858E3">
              <w:t>10,546</w:t>
            </w:r>
          </w:p>
        </w:tc>
        <w:tc>
          <w:tcPr>
            <w:tcW w:w="976" w:type="dxa"/>
            <w:noWrap/>
            <w:hideMark/>
          </w:tcPr>
          <w:p w14:paraId="746597D9" w14:textId="77777777" w:rsidR="00A858E3" w:rsidRPr="00A858E3" w:rsidRDefault="00A858E3" w:rsidP="00A858E3">
            <w:pPr>
              <w:jc w:val="left"/>
            </w:pPr>
            <w:r w:rsidRPr="00A858E3">
              <w:t>3,155</w:t>
            </w:r>
          </w:p>
        </w:tc>
      </w:tr>
      <w:tr w:rsidR="00A858E3" w:rsidRPr="00A858E3" w14:paraId="0377BB41" w14:textId="77777777" w:rsidTr="00762FF3">
        <w:trPr>
          <w:trHeight w:val="300"/>
        </w:trPr>
        <w:tc>
          <w:tcPr>
            <w:tcW w:w="976" w:type="dxa"/>
            <w:noWrap/>
            <w:hideMark/>
          </w:tcPr>
          <w:p w14:paraId="46CB2B17" w14:textId="77777777" w:rsidR="00A858E3" w:rsidRPr="00A858E3" w:rsidRDefault="00A858E3" w:rsidP="00A858E3">
            <w:pPr>
              <w:jc w:val="left"/>
            </w:pPr>
            <w:r w:rsidRPr="00A858E3">
              <w:t>10,662</w:t>
            </w:r>
          </w:p>
        </w:tc>
        <w:tc>
          <w:tcPr>
            <w:tcW w:w="976" w:type="dxa"/>
            <w:noWrap/>
            <w:hideMark/>
          </w:tcPr>
          <w:p w14:paraId="7B40E400" w14:textId="77777777" w:rsidR="00A858E3" w:rsidRPr="00A858E3" w:rsidRDefault="00A858E3" w:rsidP="00A858E3">
            <w:pPr>
              <w:jc w:val="left"/>
            </w:pPr>
            <w:r w:rsidRPr="00A858E3">
              <w:t>3,17</w:t>
            </w:r>
          </w:p>
        </w:tc>
      </w:tr>
      <w:tr w:rsidR="00A858E3" w:rsidRPr="00A858E3" w14:paraId="6E7180E0" w14:textId="77777777" w:rsidTr="00762FF3">
        <w:trPr>
          <w:trHeight w:val="300"/>
        </w:trPr>
        <w:tc>
          <w:tcPr>
            <w:tcW w:w="976" w:type="dxa"/>
            <w:noWrap/>
            <w:hideMark/>
          </w:tcPr>
          <w:p w14:paraId="23576BC8" w14:textId="77777777" w:rsidR="00A858E3" w:rsidRPr="00A858E3" w:rsidRDefault="00A858E3" w:rsidP="00A858E3">
            <w:pPr>
              <w:jc w:val="left"/>
            </w:pPr>
            <w:r w:rsidRPr="00A858E3">
              <w:t>10,778</w:t>
            </w:r>
          </w:p>
        </w:tc>
        <w:tc>
          <w:tcPr>
            <w:tcW w:w="976" w:type="dxa"/>
            <w:noWrap/>
            <w:hideMark/>
          </w:tcPr>
          <w:p w14:paraId="6BCE8FDA" w14:textId="77777777" w:rsidR="00A858E3" w:rsidRPr="00A858E3" w:rsidRDefault="00A858E3" w:rsidP="00A858E3">
            <w:pPr>
              <w:jc w:val="left"/>
            </w:pPr>
            <w:r w:rsidRPr="00A858E3">
              <w:t>3,2</w:t>
            </w:r>
          </w:p>
        </w:tc>
      </w:tr>
      <w:tr w:rsidR="00A858E3" w:rsidRPr="00A858E3" w14:paraId="730CDD76" w14:textId="77777777" w:rsidTr="00762FF3">
        <w:trPr>
          <w:trHeight w:val="300"/>
        </w:trPr>
        <w:tc>
          <w:tcPr>
            <w:tcW w:w="976" w:type="dxa"/>
            <w:noWrap/>
            <w:hideMark/>
          </w:tcPr>
          <w:p w14:paraId="1369F3C2" w14:textId="77777777" w:rsidR="00A858E3" w:rsidRPr="00A858E3" w:rsidRDefault="00A858E3" w:rsidP="00A858E3">
            <w:pPr>
              <w:jc w:val="left"/>
            </w:pPr>
            <w:r w:rsidRPr="00A858E3">
              <w:t>10,895</w:t>
            </w:r>
          </w:p>
        </w:tc>
        <w:tc>
          <w:tcPr>
            <w:tcW w:w="976" w:type="dxa"/>
            <w:noWrap/>
            <w:hideMark/>
          </w:tcPr>
          <w:p w14:paraId="62B91FFB" w14:textId="77777777" w:rsidR="00A858E3" w:rsidRPr="00A858E3" w:rsidRDefault="00A858E3" w:rsidP="00A858E3">
            <w:pPr>
              <w:jc w:val="left"/>
            </w:pPr>
            <w:r w:rsidRPr="00A858E3">
              <w:t>3,205</w:t>
            </w:r>
          </w:p>
        </w:tc>
      </w:tr>
      <w:tr w:rsidR="00A858E3" w:rsidRPr="00A858E3" w14:paraId="39B69D7F" w14:textId="77777777" w:rsidTr="00762FF3">
        <w:trPr>
          <w:trHeight w:val="300"/>
        </w:trPr>
        <w:tc>
          <w:tcPr>
            <w:tcW w:w="976" w:type="dxa"/>
            <w:noWrap/>
            <w:hideMark/>
          </w:tcPr>
          <w:p w14:paraId="4F98ECAE" w14:textId="77777777" w:rsidR="00A858E3" w:rsidRPr="00A858E3" w:rsidRDefault="00A858E3" w:rsidP="00A858E3">
            <w:pPr>
              <w:jc w:val="left"/>
            </w:pPr>
            <w:r w:rsidRPr="00A858E3">
              <w:t>11,011</w:t>
            </w:r>
          </w:p>
        </w:tc>
        <w:tc>
          <w:tcPr>
            <w:tcW w:w="976" w:type="dxa"/>
            <w:noWrap/>
            <w:hideMark/>
          </w:tcPr>
          <w:p w14:paraId="38BCAFF2" w14:textId="77777777" w:rsidR="00A858E3" w:rsidRPr="00A858E3" w:rsidRDefault="00A858E3" w:rsidP="00A858E3">
            <w:pPr>
              <w:jc w:val="left"/>
            </w:pPr>
            <w:r w:rsidRPr="00A858E3">
              <w:t>3,235</w:t>
            </w:r>
          </w:p>
        </w:tc>
      </w:tr>
      <w:tr w:rsidR="00A858E3" w:rsidRPr="00A858E3" w14:paraId="1C4BF343" w14:textId="77777777" w:rsidTr="00762FF3">
        <w:trPr>
          <w:trHeight w:val="300"/>
        </w:trPr>
        <w:tc>
          <w:tcPr>
            <w:tcW w:w="976" w:type="dxa"/>
            <w:noWrap/>
            <w:hideMark/>
          </w:tcPr>
          <w:p w14:paraId="2DC4EF06" w14:textId="77777777" w:rsidR="00A858E3" w:rsidRPr="00A858E3" w:rsidRDefault="00A858E3" w:rsidP="00A858E3">
            <w:pPr>
              <w:jc w:val="left"/>
            </w:pPr>
            <w:r w:rsidRPr="00A858E3">
              <w:t>11,128</w:t>
            </w:r>
          </w:p>
        </w:tc>
        <w:tc>
          <w:tcPr>
            <w:tcW w:w="976" w:type="dxa"/>
            <w:noWrap/>
            <w:hideMark/>
          </w:tcPr>
          <w:p w14:paraId="77128381" w14:textId="77777777" w:rsidR="00A858E3" w:rsidRPr="00A858E3" w:rsidRDefault="00A858E3" w:rsidP="00A858E3">
            <w:pPr>
              <w:jc w:val="left"/>
            </w:pPr>
            <w:r w:rsidRPr="00A858E3">
              <w:t>3,235</w:t>
            </w:r>
          </w:p>
        </w:tc>
      </w:tr>
      <w:tr w:rsidR="00A858E3" w:rsidRPr="00A858E3" w14:paraId="3CFD9D4A" w14:textId="77777777" w:rsidTr="00762FF3">
        <w:trPr>
          <w:trHeight w:val="300"/>
        </w:trPr>
        <w:tc>
          <w:tcPr>
            <w:tcW w:w="976" w:type="dxa"/>
            <w:noWrap/>
            <w:hideMark/>
          </w:tcPr>
          <w:p w14:paraId="28C00D82" w14:textId="77777777" w:rsidR="00A858E3" w:rsidRPr="00A858E3" w:rsidRDefault="00A858E3" w:rsidP="00A858E3">
            <w:pPr>
              <w:jc w:val="left"/>
            </w:pPr>
            <w:r w:rsidRPr="00A858E3">
              <w:t>11,244</w:t>
            </w:r>
          </w:p>
        </w:tc>
        <w:tc>
          <w:tcPr>
            <w:tcW w:w="976" w:type="dxa"/>
            <w:noWrap/>
            <w:hideMark/>
          </w:tcPr>
          <w:p w14:paraId="6AD30898" w14:textId="77777777" w:rsidR="00A858E3" w:rsidRPr="00A858E3" w:rsidRDefault="00A858E3" w:rsidP="00A858E3">
            <w:pPr>
              <w:jc w:val="left"/>
            </w:pPr>
            <w:r w:rsidRPr="00A858E3">
              <w:t>3,275</w:t>
            </w:r>
          </w:p>
        </w:tc>
      </w:tr>
      <w:tr w:rsidR="00A858E3" w:rsidRPr="00A858E3" w14:paraId="2E54A188" w14:textId="77777777" w:rsidTr="00762FF3">
        <w:trPr>
          <w:trHeight w:val="300"/>
        </w:trPr>
        <w:tc>
          <w:tcPr>
            <w:tcW w:w="976" w:type="dxa"/>
            <w:noWrap/>
            <w:hideMark/>
          </w:tcPr>
          <w:p w14:paraId="6887F347" w14:textId="77777777" w:rsidR="00A858E3" w:rsidRPr="00A858E3" w:rsidRDefault="00A858E3" w:rsidP="00A858E3">
            <w:pPr>
              <w:jc w:val="left"/>
            </w:pPr>
            <w:r w:rsidRPr="00A858E3">
              <w:t>11,36</w:t>
            </w:r>
          </w:p>
        </w:tc>
        <w:tc>
          <w:tcPr>
            <w:tcW w:w="976" w:type="dxa"/>
            <w:noWrap/>
            <w:hideMark/>
          </w:tcPr>
          <w:p w14:paraId="428CCB00" w14:textId="77777777" w:rsidR="00A858E3" w:rsidRPr="00A858E3" w:rsidRDefault="00A858E3" w:rsidP="00A858E3">
            <w:pPr>
              <w:jc w:val="left"/>
            </w:pPr>
            <w:r w:rsidRPr="00A858E3">
              <w:t>3,3</w:t>
            </w:r>
          </w:p>
        </w:tc>
      </w:tr>
      <w:tr w:rsidR="00A858E3" w:rsidRPr="00A858E3" w14:paraId="61058765" w14:textId="77777777" w:rsidTr="00762FF3">
        <w:trPr>
          <w:trHeight w:val="300"/>
        </w:trPr>
        <w:tc>
          <w:tcPr>
            <w:tcW w:w="976" w:type="dxa"/>
            <w:noWrap/>
            <w:hideMark/>
          </w:tcPr>
          <w:p w14:paraId="7FC5B2C6" w14:textId="77777777" w:rsidR="00A858E3" w:rsidRPr="00A858E3" w:rsidRDefault="00A858E3" w:rsidP="00A858E3">
            <w:pPr>
              <w:jc w:val="left"/>
            </w:pPr>
            <w:r w:rsidRPr="00A858E3">
              <w:t>11,561</w:t>
            </w:r>
          </w:p>
        </w:tc>
        <w:tc>
          <w:tcPr>
            <w:tcW w:w="976" w:type="dxa"/>
            <w:noWrap/>
            <w:hideMark/>
          </w:tcPr>
          <w:p w14:paraId="5E6843FF" w14:textId="77777777" w:rsidR="00A858E3" w:rsidRPr="00A858E3" w:rsidRDefault="00A858E3" w:rsidP="00A858E3">
            <w:pPr>
              <w:jc w:val="left"/>
            </w:pPr>
            <w:r w:rsidRPr="00A858E3">
              <w:t>3,375</w:t>
            </w:r>
          </w:p>
        </w:tc>
      </w:tr>
      <w:tr w:rsidR="00A858E3" w:rsidRPr="00A858E3" w14:paraId="72AB075C" w14:textId="77777777" w:rsidTr="00762FF3">
        <w:trPr>
          <w:trHeight w:val="300"/>
        </w:trPr>
        <w:tc>
          <w:tcPr>
            <w:tcW w:w="976" w:type="dxa"/>
            <w:noWrap/>
            <w:hideMark/>
          </w:tcPr>
          <w:p w14:paraId="2C280DE7" w14:textId="77777777" w:rsidR="00A858E3" w:rsidRPr="00A858E3" w:rsidRDefault="00A858E3" w:rsidP="00A858E3">
            <w:pPr>
              <w:jc w:val="left"/>
            </w:pPr>
            <w:r w:rsidRPr="00A858E3">
              <w:t>11,682</w:t>
            </w:r>
          </w:p>
        </w:tc>
        <w:tc>
          <w:tcPr>
            <w:tcW w:w="976" w:type="dxa"/>
            <w:noWrap/>
            <w:hideMark/>
          </w:tcPr>
          <w:p w14:paraId="17AA1317" w14:textId="77777777" w:rsidR="00A858E3" w:rsidRPr="00A858E3" w:rsidRDefault="00A858E3" w:rsidP="00A858E3">
            <w:pPr>
              <w:jc w:val="left"/>
            </w:pPr>
            <w:r w:rsidRPr="00A858E3">
              <w:t>3,415</w:t>
            </w:r>
          </w:p>
        </w:tc>
      </w:tr>
      <w:tr w:rsidR="00A858E3" w:rsidRPr="00A858E3" w14:paraId="5459E4D4" w14:textId="77777777" w:rsidTr="00762FF3">
        <w:trPr>
          <w:trHeight w:val="300"/>
        </w:trPr>
        <w:tc>
          <w:tcPr>
            <w:tcW w:w="976" w:type="dxa"/>
            <w:noWrap/>
            <w:hideMark/>
          </w:tcPr>
          <w:p w14:paraId="2646427E" w14:textId="77777777" w:rsidR="00A858E3" w:rsidRPr="00A858E3" w:rsidRDefault="00A858E3" w:rsidP="00A858E3">
            <w:pPr>
              <w:jc w:val="left"/>
            </w:pPr>
            <w:r w:rsidRPr="00A858E3">
              <w:t>11,797</w:t>
            </w:r>
          </w:p>
        </w:tc>
        <w:tc>
          <w:tcPr>
            <w:tcW w:w="976" w:type="dxa"/>
            <w:noWrap/>
            <w:hideMark/>
          </w:tcPr>
          <w:p w14:paraId="7071AF2A" w14:textId="77777777" w:rsidR="00A858E3" w:rsidRPr="00A858E3" w:rsidRDefault="00A858E3" w:rsidP="00A858E3">
            <w:pPr>
              <w:jc w:val="left"/>
            </w:pPr>
            <w:r w:rsidRPr="00A858E3">
              <w:t>3,47</w:t>
            </w:r>
          </w:p>
        </w:tc>
      </w:tr>
      <w:tr w:rsidR="00A858E3" w:rsidRPr="00A858E3" w14:paraId="2D536524" w14:textId="77777777" w:rsidTr="00762FF3">
        <w:trPr>
          <w:trHeight w:val="300"/>
        </w:trPr>
        <w:tc>
          <w:tcPr>
            <w:tcW w:w="976" w:type="dxa"/>
            <w:noWrap/>
            <w:hideMark/>
          </w:tcPr>
          <w:p w14:paraId="17AC7B8D" w14:textId="77777777" w:rsidR="00A858E3" w:rsidRPr="00A858E3" w:rsidRDefault="00A858E3" w:rsidP="00A858E3">
            <w:pPr>
              <w:jc w:val="left"/>
            </w:pPr>
            <w:r w:rsidRPr="00A858E3">
              <w:t>11,914</w:t>
            </w:r>
          </w:p>
        </w:tc>
        <w:tc>
          <w:tcPr>
            <w:tcW w:w="976" w:type="dxa"/>
            <w:noWrap/>
            <w:hideMark/>
          </w:tcPr>
          <w:p w14:paraId="4F0C7E3A" w14:textId="77777777" w:rsidR="00A858E3" w:rsidRPr="00A858E3" w:rsidRDefault="00A858E3" w:rsidP="00A858E3">
            <w:pPr>
              <w:jc w:val="left"/>
            </w:pPr>
            <w:r w:rsidRPr="00A858E3">
              <w:t>3,53</w:t>
            </w:r>
          </w:p>
        </w:tc>
      </w:tr>
      <w:tr w:rsidR="00A858E3" w:rsidRPr="00A858E3" w14:paraId="668B6EF9" w14:textId="77777777" w:rsidTr="00762FF3">
        <w:trPr>
          <w:trHeight w:val="300"/>
        </w:trPr>
        <w:tc>
          <w:tcPr>
            <w:tcW w:w="976" w:type="dxa"/>
            <w:noWrap/>
            <w:hideMark/>
          </w:tcPr>
          <w:p w14:paraId="735BE965" w14:textId="77777777" w:rsidR="00A858E3" w:rsidRPr="00A858E3" w:rsidRDefault="00A858E3" w:rsidP="00A858E3">
            <w:pPr>
              <w:jc w:val="left"/>
            </w:pPr>
            <w:r w:rsidRPr="00A858E3">
              <w:t>12,031</w:t>
            </w:r>
          </w:p>
        </w:tc>
        <w:tc>
          <w:tcPr>
            <w:tcW w:w="976" w:type="dxa"/>
            <w:noWrap/>
            <w:hideMark/>
          </w:tcPr>
          <w:p w14:paraId="2815C74C" w14:textId="77777777" w:rsidR="00A858E3" w:rsidRPr="00A858E3" w:rsidRDefault="00A858E3" w:rsidP="00A858E3">
            <w:pPr>
              <w:jc w:val="left"/>
            </w:pPr>
            <w:r w:rsidRPr="00A858E3">
              <w:t>3,58</w:t>
            </w:r>
          </w:p>
        </w:tc>
      </w:tr>
      <w:tr w:rsidR="00A858E3" w:rsidRPr="00A858E3" w14:paraId="52EF38E8" w14:textId="77777777" w:rsidTr="00762FF3">
        <w:trPr>
          <w:trHeight w:val="300"/>
        </w:trPr>
        <w:tc>
          <w:tcPr>
            <w:tcW w:w="976" w:type="dxa"/>
            <w:noWrap/>
            <w:hideMark/>
          </w:tcPr>
          <w:p w14:paraId="0E2D216C" w14:textId="77777777" w:rsidR="00A858E3" w:rsidRPr="00A858E3" w:rsidRDefault="00A858E3" w:rsidP="00A858E3">
            <w:pPr>
              <w:jc w:val="left"/>
            </w:pPr>
            <w:r w:rsidRPr="00A858E3">
              <w:t>12,146</w:t>
            </w:r>
          </w:p>
        </w:tc>
        <w:tc>
          <w:tcPr>
            <w:tcW w:w="976" w:type="dxa"/>
            <w:noWrap/>
            <w:hideMark/>
          </w:tcPr>
          <w:p w14:paraId="7467F357" w14:textId="77777777" w:rsidR="00A858E3" w:rsidRPr="00A858E3" w:rsidRDefault="00A858E3" w:rsidP="00A858E3">
            <w:pPr>
              <w:jc w:val="left"/>
            </w:pPr>
            <w:r w:rsidRPr="00A858E3">
              <w:t>3,705</w:t>
            </w:r>
          </w:p>
        </w:tc>
      </w:tr>
      <w:tr w:rsidR="00A858E3" w:rsidRPr="00A858E3" w14:paraId="1E8096F7" w14:textId="77777777" w:rsidTr="00762FF3">
        <w:trPr>
          <w:trHeight w:val="300"/>
        </w:trPr>
        <w:tc>
          <w:tcPr>
            <w:tcW w:w="976" w:type="dxa"/>
            <w:noWrap/>
            <w:hideMark/>
          </w:tcPr>
          <w:p w14:paraId="3E66F020" w14:textId="77777777" w:rsidR="00A858E3" w:rsidRPr="00A858E3" w:rsidRDefault="00A858E3" w:rsidP="00A858E3">
            <w:pPr>
              <w:jc w:val="left"/>
            </w:pPr>
            <w:r w:rsidRPr="00A858E3">
              <w:t>12,263</w:t>
            </w:r>
          </w:p>
        </w:tc>
        <w:tc>
          <w:tcPr>
            <w:tcW w:w="976" w:type="dxa"/>
            <w:noWrap/>
            <w:hideMark/>
          </w:tcPr>
          <w:p w14:paraId="0E16DF48" w14:textId="77777777" w:rsidR="00A858E3" w:rsidRPr="00A858E3" w:rsidRDefault="00A858E3" w:rsidP="00A858E3">
            <w:pPr>
              <w:jc w:val="left"/>
            </w:pPr>
            <w:r w:rsidRPr="00A858E3">
              <w:t>3,79</w:t>
            </w:r>
          </w:p>
        </w:tc>
      </w:tr>
      <w:tr w:rsidR="00A858E3" w:rsidRPr="00A858E3" w14:paraId="4789AB30" w14:textId="77777777" w:rsidTr="00762FF3">
        <w:trPr>
          <w:trHeight w:val="300"/>
        </w:trPr>
        <w:tc>
          <w:tcPr>
            <w:tcW w:w="976" w:type="dxa"/>
            <w:noWrap/>
            <w:hideMark/>
          </w:tcPr>
          <w:p w14:paraId="462C31FC" w14:textId="77777777" w:rsidR="00A858E3" w:rsidRPr="00A858E3" w:rsidRDefault="00A858E3" w:rsidP="00A858E3">
            <w:pPr>
              <w:jc w:val="left"/>
            </w:pPr>
            <w:r w:rsidRPr="00A858E3">
              <w:t>12,38</w:t>
            </w:r>
          </w:p>
        </w:tc>
        <w:tc>
          <w:tcPr>
            <w:tcW w:w="976" w:type="dxa"/>
            <w:noWrap/>
            <w:hideMark/>
          </w:tcPr>
          <w:p w14:paraId="2886697D" w14:textId="77777777" w:rsidR="00A858E3" w:rsidRPr="00A858E3" w:rsidRDefault="00A858E3" w:rsidP="00A858E3">
            <w:pPr>
              <w:jc w:val="left"/>
            </w:pPr>
            <w:r w:rsidRPr="00A858E3">
              <w:t>3,91</w:t>
            </w:r>
          </w:p>
        </w:tc>
      </w:tr>
      <w:tr w:rsidR="00A858E3" w:rsidRPr="00A858E3" w14:paraId="4134E618" w14:textId="77777777" w:rsidTr="00762FF3">
        <w:trPr>
          <w:trHeight w:val="300"/>
        </w:trPr>
        <w:tc>
          <w:tcPr>
            <w:tcW w:w="976" w:type="dxa"/>
            <w:noWrap/>
            <w:hideMark/>
          </w:tcPr>
          <w:p w14:paraId="077934EC" w14:textId="77777777" w:rsidR="00A858E3" w:rsidRPr="00A858E3" w:rsidRDefault="00A858E3" w:rsidP="00A858E3">
            <w:pPr>
              <w:jc w:val="left"/>
            </w:pPr>
            <w:r w:rsidRPr="00A858E3">
              <w:t>12,516</w:t>
            </w:r>
          </w:p>
        </w:tc>
        <w:tc>
          <w:tcPr>
            <w:tcW w:w="976" w:type="dxa"/>
            <w:noWrap/>
            <w:hideMark/>
          </w:tcPr>
          <w:p w14:paraId="4FEFE51A" w14:textId="77777777" w:rsidR="00A858E3" w:rsidRPr="00A858E3" w:rsidRDefault="00A858E3" w:rsidP="00A858E3">
            <w:pPr>
              <w:jc w:val="left"/>
            </w:pPr>
            <w:r w:rsidRPr="00A858E3">
              <w:t>4,065</w:t>
            </w:r>
          </w:p>
        </w:tc>
      </w:tr>
      <w:tr w:rsidR="00A858E3" w:rsidRPr="00A858E3" w14:paraId="2F8F5973" w14:textId="77777777" w:rsidTr="00762FF3">
        <w:trPr>
          <w:trHeight w:val="300"/>
        </w:trPr>
        <w:tc>
          <w:tcPr>
            <w:tcW w:w="976" w:type="dxa"/>
            <w:noWrap/>
            <w:hideMark/>
          </w:tcPr>
          <w:p w14:paraId="256C03C8" w14:textId="77777777" w:rsidR="00A858E3" w:rsidRPr="00A858E3" w:rsidRDefault="00A858E3" w:rsidP="00A858E3">
            <w:pPr>
              <w:jc w:val="left"/>
            </w:pPr>
            <w:r w:rsidRPr="00A858E3">
              <w:t>12,632</w:t>
            </w:r>
          </w:p>
        </w:tc>
        <w:tc>
          <w:tcPr>
            <w:tcW w:w="976" w:type="dxa"/>
            <w:noWrap/>
            <w:hideMark/>
          </w:tcPr>
          <w:p w14:paraId="3BD9DA10" w14:textId="77777777" w:rsidR="00A858E3" w:rsidRPr="00A858E3" w:rsidRDefault="00A858E3" w:rsidP="00A858E3">
            <w:pPr>
              <w:jc w:val="left"/>
            </w:pPr>
            <w:r w:rsidRPr="00A858E3">
              <w:t>4,15</w:t>
            </w:r>
          </w:p>
        </w:tc>
      </w:tr>
      <w:tr w:rsidR="00A858E3" w:rsidRPr="00A858E3" w14:paraId="2C20BA5F" w14:textId="77777777" w:rsidTr="00762FF3">
        <w:trPr>
          <w:trHeight w:val="300"/>
        </w:trPr>
        <w:tc>
          <w:tcPr>
            <w:tcW w:w="976" w:type="dxa"/>
            <w:noWrap/>
            <w:hideMark/>
          </w:tcPr>
          <w:p w14:paraId="29676F1D" w14:textId="77777777" w:rsidR="00A858E3" w:rsidRPr="00A858E3" w:rsidRDefault="00A858E3" w:rsidP="00A858E3">
            <w:pPr>
              <w:jc w:val="left"/>
            </w:pPr>
            <w:r w:rsidRPr="00A858E3">
              <w:t>12,833</w:t>
            </w:r>
          </w:p>
        </w:tc>
        <w:tc>
          <w:tcPr>
            <w:tcW w:w="976" w:type="dxa"/>
            <w:noWrap/>
            <w:hideMark/>
          </w:tcPr>
          <w:p w14:paraId="001E7951" w14:textId="77777777" w:rsidR="00A858E3" w:rsidRPr="00A858E3" w:rsidRDefault="00A858E3" w:rsidP="00A858E3">
            <w:pPr>
              <w:jc w:val="left"/>
            </w:pPr>
            <w:r w:rsidRPr="00A858E3">
              <w:t>4,43</w:t>
            </w:r>
          </w:p>
        </w:tc>
      </w:tr>
      <w:tr w:rsidR="00A858E3" w:rsidRPr="00A858E3" w14:paraId="33E946E9" w14:textId="77777777" w:rsidTr="00762FF3">
        <w:trPr>
          <w:trHeight w:val="300"/>
        </w:trPr>
        <w:tc>
          <w:tcPr>
            <w:tcW w:w="976" w:type="dxa"/>
            <w:noWrap/>
            <w:hideMark/>
          </w:tcPr>
          <w:p w14:paraId="7E9A8CDA" w14:textId="77777777" w:rsidR="00A858E3" w:rsidRPr="00A858E3" w:rsidRDefault="00A858E3" w:rsidP="00A858E3">
            <w:pPr>
              <w:jc w:val="left"/>
            </w:pPr>
            <w:r w:rsidRPr="00A858E3">
              <w:t>12,949</w:t>
            </w:r>
          </w:p>
        </w:tc>
        <w:tc>
          <w:tcPr>
            <w:tcW w:w="976" w:type="dxa"/>
            <w:noWrap/>
            <w:hideMark/>
          </w:tcPr>
          <w:p w14:paraId="0A1A7438" w14:textId="77777777" w:rsidR="00A858E3" w:rsidRPr="00A858E3" w:rsidRDefault="00A858E3" w:rsidP="00A858E3">
            <w:pPr>
              <w:jc w:val="left"/>
            </w:pPr>
            <w:r w:rsidRPr="00A858E3">
              <w:t>4,625</w:t>
            </w:r>
          </w:p>
        </w:tc>
      </w:tr>
      <w:tr w:rsidR="00A858E3" w:rsidRPr="00A858E3" w14:paraId="1EABD4B7" w14:textId="77777777" w:rsidTr="00762FF3">
        <w:trPr>
          <w:trHeight w:val="300"/>
        </w:trPr>
        <w:tc>
          <w:tcPr>
            <w:tcW w:w="976" w:type="dxa"/>
            <w:noWrap/>
            <w:hideMark/>
          </w:tcPr>
          <w:p w14:paraId="175225D3" w14:textId="77777777" w:rsidR="00A858E3" w:rsidRPr="00A858E3" w:rsidRDefault="00A858E3" w:rsidP="00A858E3">
            <w:pPr>
              <w:jc w:val="left"/>
            </w:pPr>
            <w:r w:rsidRPr="00A858E3">
              <w:t>13,065</w:t>
            </w:r>
          </w:p>
        </w:tc>
        <w:tc>
          <w:tcPr>
            <w:tcW w:w="976" w:type="dxa"/>
            <w:noWrap/>
            <w:hideMark/>
          </w:tcPr>
          <w:p w14:paraId="4581C693" w14:textId="77777777" w:rsidR="00A858E3" w:rsidRPr="00A858E3" w:rsidRDefault="00A858E3" w:rsidP="00A858E3">
            <w:pPr>
              <w:jc w:val="left"/>
            </w:pPr>
            <w:r w:rsidRPr="00A858E3">
              <w:t>4,685</w:t>
            </w:r>
          </w:p>
        </w:tc>
      </w:tr>
      <w:tr w:rsidR="00A858E3" w:rsidRPr="00A858E3" w14:paraId="524D969D" w14:textId="77777777" w:rsidTr="00762FF3">
        <w:trPr>
          <w:trHeight w:val="300"/>
        </w:trPr>
        <w:tc>
          <w:tcPr>
            <w:tcW w:w="976" w:type="dxa"/>
            <w:noWrap/>
            <w:hideMark/>
          </w:tcPr>
          <w:p w14:paraId="410C25C1" w14:textId="77777777" w:rsidR="00A858E3" w:rsidRPr="00A858E3" w:rsidRDefault="00A858E3" w:rsidP="00A858E3">
            <w:pPr>
              <w:jc w:val="left"/>
            </w:pPr>
            <w:r w:rsidRPr="00A858E3">
              <w:t>13,182</w:t>
            </w:r>
          </w:p>
        </w:tc>
        <w:tc>
          <w:tcPr>
            <w:tcW w:w="976" w:type="dxa"/>
            <w:noWrap/>
            <w:hideMark/>
          </w:tcPr>
          <w:p w14:paraId="0A113C93" w14:textId="77777777" w:rsidR="00A858E3" w:rsidRPr="00A858E3" w:rsidRDefault="00A858E3" w:rsidP="00A858E3">
            <w:pPr>
              <w:jc w:val="left"/>
            </w:pPr>
            <w:r w:rsidRPr="00A858E3">
              <w:t>4,845</w:t>
            </w:r>
          </w:p>
        </w:tc>
      </w:tr>
      <w:tr w:rsidR="00A858E3" w:rsidRPr="00A858E3" w14:paraId="6F1D7093" w14:textId="77777777" w:rsidTr="00762FF3">
        <w:trPr>
          <w:trHeight w:val="300"/>
        </w:trPr>
        <w:tc>
          <w:tcPr>
            <w:tcW w:w="976" w:type="dxa"/>
            <w:noWrap/>
            <w:hideMark/>
          </w:tcPr>
          <w:p w14:paraId="0597DC41" w14:textId="77777777" w:rsidR="00A858E3" w:rsidRPr="00A858E3" w:rsidRDefault="00A858E3" w:rsidP="00A858E3">
            <w:pPr>
              <w:jc w:val="left"/>
            </w:pPr>
            <w:r w:rsidRPr="00A858E3">
              <w:t>13,298</w:t>
            </w:r>
          </w:p>
        </w:tc>
        <w:tc>
          <w:tcPr>
            <w:tcW w:w="976" w:type="dxa"/>
            <w:noWrap/>
            <w:hideMark/>
          </w:tcPr>
          <w:p w14:paraId="2DE96D93" w14:textId="77777777" w:rsidR="00A858E3" w:rsidRPr="00A858E3" w:rsidRDefault="00A858E3" w:rsidP="00A858E3">
            <w:pPr>
              <w:jc w:val="left"/>
            </w:pPr>
            <w:r w:rsidRPr="00A858E3">
              <w:t>4,985</w:t>
            </w:r>
          </w:p>
        </w:tc>
      </w:tr>
      <w:tr w:rsidR="00A858E3" w:rsidRPr="00A858E3" w14:paraId="08E98487" w14:textId="77777777" w:rsidTr="00762FF3">
        <w:trPr>
          <w:trHeight w:val="300"/>
        </w:trPr>
        <w:tc>
          <w:tcPr>
            <w:tcW w:w="976" w:type="dxa"/>
            <w:noWrap/>
            <w:hideMark/>
          </w:tcPr>
          <w:p w14:paraId="57749EE1" w14:textId="77777777" w:rsidR="00A858E3" w:rsidRPr="00A858E3" w:rsidRDefault="00A858E3" w:rsidP="00A858E3">
            <w:pPr>
              <w:jc w:val="left"/>
            </w:pPr>
            <w:r w:rsidRPr="00A858E3">
              <w:t>13,414</w:t>
            </w:r>
          </w:p>
        </w:tc>
        <w:tc>
          <w:tcPr>
            <w:tcW w:w="976" w:type="dxa"/>
            <w:noWrap/>
            <w:hideMark/>
          </w:tcPr>
          <w:p w14:paraId="2FFFF1BC" w14:textId="77777777" w:rsidR="00A858E3" w:rsidRPr="00A858E3" w:rsidRDefault="00A858E3" w:rsidP="00A858E3">
            <w:pPr>
              <w:jc w:val="left"/>
            </w:pPr>
            <w:r w:rsidRPr="00A858E3">
              <w:t>5,175</w:t>
            </w:r>
          </w:p>
        </w:tc>
      </w:tr>
      <w:tr w:rsidR="00A858E3" w:rsidRPr="00A858E3" w14:paraId="64685BBE" w14:textId="77777777" w:rsidTr="00762FF3">
        <w:trPr>
          <w:trHeight w:val="300"/>
        </w:trPr>
        <w:tc>
          <w:tcPr>
            <w:tcW w:w="976" w:type="dxa"/>
            <w:noWrap/>
            <w:hideMark/>
          </w:tcPr>
          <w:p w14:paraId="018DF09C" w14:textId="77777777" w:rsidR="00A858E3" w:rsidRPr="00A858E3" w:rsidRDefault="00A858E3" w:rsidP="00A858E3">
            <w:pPr>
              <w:jc w:val="left"/>
            </w:pPr>
            <w:r w:rsidRPr="00A858E3">
              <w:t>13,541</w:t>
            </w:r>
          </w:p>
        </w:tc>
        <w:tc>
          <w:tcPr>
            <w:tcW w:w="976" w:type="dxa"/>
            <w:noWrap/>
            <w:hideMark/>
          </w:tcPr>
          <w:p w14:paraId="3D5441AD" w14:textId="77777777" w:rsidR="00A858E3" w:rsidRPr="00A858E3" w:rsidRDefault="00A858E3" w:rsidP="00A858E3">
            <w:pPr>
              <w:jc w:val="left"/>
            </w:pPr>
            <w:r w:rsidRPr="00A858E3">
              <w:t>5,525</w:t>
            </w:r>
          </w:p>
        </w:tc>
      </w:tr>
      <w:tr w:rsidR="00A858E3" w:rsidRPr="00A858E3" w14:paraId="4EA4C1D1" w14:textId="77777777" w:rsidTr="00762FF3">
        <w:trPr>
          <w:trHeight w:val="300"/>
        </w:trPr>
        <w:tc>
          <w:tcPr>
            <w:tcW w:w="976" w:type="dxa"/>
            <w:noWrap/>
            <w:hideMark/>
          </w:tcPr>
          <w:p w14:paraId="129481C9" w14:textId="77777777" w:rsidR="00A858E3" w:rsidRPr="00A858E3" w:rsidRDefault="00A858E3" w:rsidP="00A858E3">
            <w:pPr>
              <w:jc w:val="left"/>
            </w:pPr>
            <w:r w:rsidRPr="00A858E3">
              <w:t>13,657</w:t>
            </w:r>
          </w:p>
        </w:tc>
        <w:tc>
          <w:tcPr>
            <w:tcW w:w="976" w:type="dxa"/>
            <w:noWrap/>
            <w:hideMark/>
          </w:tcPr>
          <w:p w14:paraId="6643B5DD" w14:textId="77777777" w:rsidR="00A858E3" w:rsidRPr="00A858E3" w:rsidRDefault="00A858E3" w:rsidP="00A858E3">
            <w:pPr>
              <w:jc w:val="left"/>
            </w:pPr>
            <w:r w:rsidRPr="00A858E3">
              <w:t>5,675</w:t>
            </w:r>
          </w:p>
        </w:tc>
      </w:tr>
      <w:tr w:rsidR="00A858E3" w:rsidRPr="00A858E3" w14:paraId="23FA30C0" w14:textId="77777777" w:rsidTr="00762FF3">
        <w:trPr>
          <w:trHeight w:val="300"/>
        </w:trPr>
        <w:tc>
          <w:tcPr>
            <w:tcW w:w="976" w:type="dxa"/>
            <w:noWrap/>
            <w:hideMark/>
          </w:tcPr>
          <w:p w14:paraId="21AC434C" w14:textId="77777777" w:rsidR="00A858E3" w:rsidRPr="00A858E3" w:rsidRDefault="00A858E3" w:rsidP="00A858E3">
            <w:pPr>
              <w:jc w:val="left"/>
            </w:pPr>
            <w:r w:rsidRPr="00A858E3">
              <w:t>13,774</w:t>
            </w:r>
          </w:p>
        </w:tc>
        <w:tc>
          <w:tcPr>
            <w:tcW w:w="976" w:type="dxa"/>
            <w:noWrap/>
            <w:hideMark/>
          </w:tcPr>
          <w:p w14:paraId="689E8250" w14:textId="77777777" w:rsidR="00A858E3" w:rsidRPr="00A858E3" w:rsidRDefault="00A858E3" w:rsidP="00A858E3">
            <w:pPr>
              <w:jc w:val="left"/>
            </w:pPr>
            <w:r w:rsidRPr="00A858E3">
              <w:t>5,945</w:t>
            </w:r>
          </w:p>
        </w:tc>
      </w:tr>
      <w:tr w:rsidR="00A858E3" w:rsidRPr="00A858E3" w14:paraId="235A2E4A" w14:textId="77777777" w:rsidTr="00762FF3">
        <w:trPr>
          <w:trHeight w:val="300"/>
        </w:trPr>
        <w:tc>
          <w:tcPr>
            <w:tcW w:w="976" w:type="dxa"/>
            <w:noWrap/>
            <w:hideMark/>
          </w:tcPr>
          <w:p w14:paraId="502CE8A0" w14:textId="77777777" w:rsidR="00A858E3" w:rsidRPr="00A858E3" w:rsidRDefault="00A858E3" w:rsidP="00A858E3">
            <w:pPr>
              <w:jc w:val="left"/>
            </w:pPr>
            <w:r w:rsidRPr="00A858E3">
              <w:t>13,89</w:t>
            </w:r>
          </w:p>
        </w:tc>
        <w:tc>
          <w:tcPr>
            <w:tcW w:w="976" w:type="dxa"/>
            <w:noWrap/>
            <w:hideMark/>
          </w:tcPr>
          <w:p w14:paraId="65E528C6" w14:textId="77777777" w:rsidR="00A858E3" w:rsidRPr="00A858E3" w:rsidRDefault="00A858E3" w:rsidP="00A858E3">
            <w:pPr>
              <w:jc w:val="left"/>
            </w:pPr>
            <w:r w:rsidRPr="00A858E3">
              <w:t>6,105</w:t>
            </w:r>
          </w:p>
        </w:tc>
      </w:tr>
      <w:tr w:rsidR="00A858E3" w:rsidRPr="00A858E3" w14:paraId="0E706074" w14:textId="77777777" w:rsidTr="00762FF3">
        <w:trPr>
          <w:trHeight w:val="300"/>
        </w:trPr>
        <w:tc>
          <w:tcPr>
            <w:tcW w:w="976" w:type="dxa"/>
            <w:noWrap/>
            <w:hideMark/>
          </w:tcPr>
          <w:p w14:paraId="55AE981C" w14:textId="77777777" w:rsidR="00A858E3" w:rsidRPr="00A858E3" w:rsidRDefault="00A858E3" w:rsidP="00A858E3">
            <w:pPr>
              <w:jc w:val="left"/>
            </w:pPr>
            <w:r w:rsidRPr="00A858E3">
              <w:t>14,09</w:t>
            </w:r>
          </w:p>
        </w:tc>
        <w:tc>
          <w:tcPr>
            <w:tcW w:w="976" w:type="dxa"/>
            <w:noWrap/>
            <w:hideMark/>
          </w:tcPr>
          <w:p w14:paraId="260E5219" w14:textId="77777777" w:rsidR="00A858E3" w:rsidRPr="00A858E3" w:rsidRDefault="00A858E3" w:rsidP="00A858E3">
            <w:pPr>
              <w:jc w:val="left"/>
            </w:pPr>
            <w:r w:rsidRPr="00A858E3">
              <w:t>6,405</w:t>
            </w:r>
          </w:p>
        </w:tc>
      </w:tr>
      <w:tr w:rsidR="00A858E3" w:rsidRPr="00A858E3" w14:paraId="17553385" w14:textId="77777777" w:rsidTr="00762FF3">
        <w:trPr>
          <w:trHeight w:val="300"/>
        </w:trPr>
        <w:tc>
          <w:tcPr>
            <w:tcW w:w="976" w:type="dxa"/>
            <w:noWrap/>
            <w:hideMark/>
          </w:tcPr>
          <w:p w14:paraId="0830EDAD" w14:textId="77777777" w:rsidR="00A858E3" w:rsidRPr="00A858E3" w:rsidRDefault="00A858E3" w:rsidP="00A858E3">
            <w:pPr>
              <w:jc w:val="left"/>
            </w:pPr>
            <w:r w:rsidRPr="00A858E3">
              <w:t>14,207</w:t>
            </w:r>
          </w:p>
        </w:tc>
        <w:tc>
          <w:tcPr>
            <w:tcW w:w="976" w:type="dxa"/>
            <w:noWrap/>
            <w:hideMark/>
          </w:tcPr>
          <w:p w14:paraId="581ACDC7" w14:textId="77777777" w:rsidR="00A858E3" w:rsidRPr="00A858E3" w:rsidRDefault="00A858E3" w:rsidP="00A858E3">
            <w:pPr>
              <w:jc w:val="left"/>
            </w:pPr>
            <w:r w:rsidRPr="00A858E3">
              <w:t>6,405</w:t>
            </w:r>
          </w:p>
        </w:tc>
      </w:tr>
      <w:tr w:rsidR="00A858E3" w:rsidRPr="00A858E3" w14:paraId="7C1BAC31" w14:textId="77777777" w:rsidTr="00762FF3">
        <w:trPr>
          <w:trHeight w:val="300"/>
        </w:trPr>
        <w:tc>
          <w:tcPr>
            <w:tcW w:w="976" w:type="dxa"/>
            <w:noWrap/>
            <w:hideMark/>
          </w:tcPr>
          <w:p w14:paraId="3AA64232" w14:textId="77777777" w:rsidR="00A858E3" w:rsidRPr="00A858E3" w:rsidRDefault="00A858E3" w:rsidP="00A858E3">
            <w:pPr>
              <w:jc w:val="left"/>
            </w:pPr>
            <w:r w:rsidRPr="00A858E3">
              <w:t>14,324</w:t>
            </w:r>
          </w:p>
        </w:tc>
        <w:tc>
          <w:tcPr>
            <w:tcW w:w="976" w:type="dxa"/>
            <w:noWrap/>
            <w:hideMark/>
          </w:tcPr>
          <w:p w14:paraId="17463994" w14:textId="77777777" w:rsidR="00A858E3" w:rsidRPr="00A858E3" w:rsidRDefault="00A858E3" w:rsidP="00A858E3">
            <w:pPr>
              <w:jc w:val="left"/>
            </w:pPr>
            <w:r w:rsidRPr="00A858E3">
              <w:t>6,845</w:t>
            </w:r>
          </w:p>
        </w:tc>
      </w:tr>
      <w:tr w:rsidR="00A858E3" w:rsidRPr="00A858E3" w14:paraId="538C4617" w14:textId="77777777" w:rsidTr="00762FF3">
        <w:trPr>
          <w:trHeight w:val="300"/>
        </w:trPr>
        <w:tc>
          <w:tcPr>
            <w:tcW w:w="976" w:type="dxa"/>
            <w:noWrap/>
            <w:hideMark/>
          </w:tcPr>
          <w:p w14:paraId="4CA9D44D" w14:textId="77777777" w:rsidR="00A858E3" w:rsidRPr="00A858E3" w:rsidRDefault="00A858E3" w:rsidP="00A858E3">
            <w:pPr>
              <w:jc w:val="left"/>
            </w:pPr>
            <w:r w:rsidRPr="00A858E3">
              <w:t>14,44</w:t>
            </w:r>
          </w:p>
        </w:tc>
        <w:tc>
          <w:tcPr>
            <w:tcW w:w="976" w:type="dxa"/>
            <w:noWrap/>
            <w:hideMark/>
          </w:tcPr>
          <w:p w14:paraId="2A427B98" w14:textId="77777777" w:rsidR="00A858E3" w:rsidRPr="00A858E3" w:rsidRDefault="00A858E3" w:rsidP="00A858E3">
            <w:pPr>
              <w:jc w:val="left"/>
            </w:pPr>
            <w:r w:rsidRPr="00A858E3">
              <w:t>6,845</w:t>
            </w:r>
          </w:p>
        </w:tc>
      </w:tr>
      <w:tr w:rsidR="00A858E3" w:rsidRPr="00A858E3" w14:paraId="102DD8EE" w14:textId="77777777" w:rsidTr="00762FF3">
        <w:trPr>
          <w:trHeight w:val="300"/>
        </w:trPr>
        <w:tc>
          <w:tcPr>
            <w:tcW w:w="976" w:type="dxa"/>
            <w:noWrap/>
            <w:hideMark/>
          </w:tcPr>
          <w:p w14:paraId="4769D252" w14:textId="77777777" w:rsidR="00A858E3" w:rsidRPr="00A858E3" w:rsidRDefault="00A858E3" w:rsidP="00A858E3">
            <w:pPr>
              <w:jc w:val="left"/>
            </w:pPr>
            <w:r w:rsidRPr="00A858E3">
              <w:t>14,556</w:t>
            </w:r>
          </w:p>
        </w:tc>
        <w:tc>
          <w:tcPr>
            <w:tcW w:w="976" w:type="dxa"/>
            <w:noWrap/>
            <w:hideMark/>
          </w:tcPr>
          <w:p w14:paraId="41B67831" w14:textId="77777777" w:rsidR="00A858E3" w:rsidRPr="00A858E3" w:rsidRDefault="00A858E3" w:rsidP="00A858E3">
            <w:pPr>
              <w:jc w:val="left"/>
            </w:pPr>
            <w:r w:rsidRPr="00A858E3">
              <w:t>7,315</w:t>
            </w:r>
          </w:p>
        </w:tc>
      </w:tr>
      <w:tr w:rsidR="00A858E3" w:rsidRPr="00A858E3" w14:paraId="6F96352A" w14:textId="77777777" w:rsidTr="00762FF3">
        <w:trPr>
          <w:trHeight w:val="300"/>
        </w:trPr>
        <w:tc>
          <w:tcPr>
            <w:tcW w:w="976" w:type="dxa"/>
            <w:noWrap/>
            <w:hideMark/>
          </w:tcPr>
          <w:p w14:paraId="49E7CFDE" w14:textId="77777777" w:rsidR="00A858E3" w:rsidRPr="00A858E3" w:rsidRDefault="00A858E3" w:rsidP="00A858E3">
            <w:pPr>
              <w:jc w:val="left"/>
            </w:pPr>
            <w:r w:rsidRPr="00A858E3">
              <w:t>14,681</w:t>
            </w:r>
          </w:p>
        </w:tc>
        <w:tc>
          <w:tcPr>
            <w:tcW w:w="976" w:type="dxa"/>
            <w:noWrap/>
            <w:hideMark/>
          </w:tcPr>
          <w:p w14:paraId="5D1E5455" w14:textId="77777777" w:rsidR="00A858E3" w:rsidRPr="00A858E3" w:rsidRDefault="00A858E3" w:rsidP="00A858E3">
            <w:pPr>
              <w:jc w:val="left"/>
            </w:pPr>
            <w:r w:rsidRPr="00A858E3">
              <w:t>7,785</w:t>
            </w:r>
          </w:p>
        </w:tc>
      </w:tr>
      <w:tr w:rsidR="00A858E3" w:rsidRPr="00A858E3" w14:paraId="7AE0F8B6" w14:textId="77777777" w:rsidTr="00762FF3">
        <w:trPr>
          <w:trHeight w:val="300"/>
        </w:trPr>
        <w:tc>
          <w:tcPr>
            <w:tcW w:w="976" w:type="dxa"/>
            <w:noWrap/>
            <w:hideMark/>
          </w:tcPr>
          <w:p w14:paraId="708288DC" w14:textId="77777777" w:rsidR="00A858E3" w:rsidRPr="00A858E3" w:rsidRDefault="00A858E3" w:rsidP="00A858E3">
            <w:pPr>
              <w:jc w:val="left"/>
            </w:pPr>
            <w:r w:rsidRPr="00A858E3">
              <w:t>14,798</w:t>
            </w:r>
          </w:p>
        </w:tc>
        <w:tc>
          <w:tcPr>
            <w:tcW w:w="976" w:type="dxa"/>
            <w:noWrap/>
            <w:hideMark/>
          </w:tcPr>
          <w:p w14:paraId="5AC962D2" w14:textId="77777777" w:rsidR="00A858E3" w:rsidRPr="00A858E3" w:rsidRDefault="00A858E3" w:rsidP="00A858E3">
            <w:pPr>
              <w:jc w:val="left"/>
            </w:pPr>
            <w:r w:rsidRPr="00A858E3">
              <w:t>7,785</w:t>
            </w:r>
          </w:p>
        </w:tc>
      </w:tr>
      <w:tr w:rsidR="00A858E3" w:rsidRPr="00A858E3" w14:paraId="4A59020D" w14:textId="77777777" w:rsidTr="00762FF3">
        <w:trPr>
          <w:trHeight w:val="300"/>
        </w:trPr>
        <w:tc>
          <w:tcPr>
            <w:tcW w:w="976" w:type="dxa"/>
            <w:noWrap/>
            <w:hideMark/>
          </w:tcPr>
          <w:p w14:paraId="23B269EF" w14:textId="77777777" w:rsidR="00A858E3" w:rsidRPr="00A858E3" w:rsidRDefault="00A858E3" w:rsidP="00A858E3">
            <w:pPr>
              <w:jc w:val="left"/>
            </w:pPr>
            <w:r w:rsidRPr="00A858E3">
              <w:t>14,913</w:t>
            </w:r>
          </w:p>
        </w:tc>
        <w:tc>
          <w:tcPr>
            <w:tcW w:w="976" w:type="dxa"/>
            <w:noWrap/>
            <w:hideMark/>
          </w:tcPr>
          <w:p w14:paraId="0E96CD92" w14:textId="77777777" w:rsidR="00A858E3" w:rsidRPr="00A858E3" w:rsidRDefault="00A858E3" w:rsidP="00A858E3">
            <w:pPr>
              <w:jc w:val="left"/>
            </w:pPr>
            <w:r w:rsidRPr="00A858E3">
              <w:t>8,31</w:t>
            </w:r>
          </w:p>
        </w:tc>
      </w:tr>
      <w:tr w:rsidR="00A858E3" w:rsidRPr="00A858E3" w14:paraId="37A9B028" w14:textId="77777777" w:rsidTr="00762FF3">
        <w:trPr>
          <w:trHeight w:val="300"/>
        </w:trPr>
        <w:tc>
          <w:tcPr>
            <w:tcW w:w="976" w:type="dxa"/>
            <w:noWrap/>
            <w:hideMark/>
          </w:tcPr>
          <w:p w14:paraId="53B08669" w14:textId="77777777" w:rsidR="00A858E3" w:rsidRPr="00A858E3" w:rsidRDefault="00A858E3" w:rsidP="00A858E3">
            <w:pPr>
              <w:jc w:val="left"/>
            </w:pPr>
            <w:r w:rsidRPr="00A858E3">
              <w:t>15,03</w:t>
            </w:r>
          </w:p>
        </w:tc>
        <w:tc>
          <w:tcPr>
            <w:tcW w:w="976" w:type="dxa"/>
            <w:noWrap/>
            <w:hideMark/>
          </w:tcPr>
          <w:p w14:paraId="3621543E" w14:textId="77777777" w:rsidR="00A858E3" w:rsidRPr="00A858E3" w:rsidRDefault="00A858E3" w:rsidP="00A858E3">
            <w:pPr>
              <w:jc w:val="left"/>
            </w:pPr>
            <w:r w:rsidRPr="00A858E3">
              <w:t>8,31</w:t>
            </w:r>
          </w:p>
        </w:tc>
      </w:tr>
      <w:tr w:rsidR="00A858E3" w:rsidRPr="00A858E3" w14:paraId="6FADC280" w14:textId="77777777" w:rsidTr="00762FF3">
        <w:trPr>
          <w:trHeight w:val="300"/>
        </w:trPr>
        <w:tc>
          <w:tcPr>
            <w:tcW w:w="976" w:type="dxa"/>
            <w:noWrap/>
            <w:hideMark/>
          </w:tcPr>
          <w:p w14:paraId="03D7BC03" w14:textId="77777777" w:rsidR="00A858E3" w:rsidRPr="00A858E3" w:rsidRDefault="00A858E3" w:rsidP="00A858E3">
            <w:pPr>
              <w:jc w:val="left"/>
            </w:pPr>
            <w:r w:rsidRPr="00A858E3">
              <w:t>15,147</w:t>
            </w:r>
          </w:p>
        </w:tc>
        <w:tc>
          <w:tcPr>
            <w:tcW w:w="976" w:type="dxa"/>
            <w:noWrap/>
            <w:hideMark/>
          </w:tcPr>
          <w:p w14:paraId="06546B87" w14:textId="77777777" w:rsidR="00A858E3" w:rsidRPr="00A858E3" w:rsidRDefault="00A858E3" w:rsidP="00A858E3">
            <w:pPr>
              <w:jc w:val="left"/>
            </w:pPr>
            <w:r w:rsidRPr="00A858E3">
              <w:t>9,03</w:t>
            </w:r>
          </w:p>
        </w:tc>
      </w:tr>
      <w:tr w:rsidR="00A858E3" w:rsidRPr="00A858E3" w14:paraId="08F1F957" w14:textId="77777777" w:rsidTr="00762FF3">
        <w:trPr>
          <w:trHeight w:val="300"/>
        </w:trPr>
        <w:tc>
          <w:tcPr>
            <w:tcW w:w="976" w:type="dxa"/>
            <w:noWrap/>
            <w:hideMark/>
          </w:tcPr>
          <w:p w14:paraId="780BABFF" w14:textId="77777777" w:rsidR="00A858E3" w:rsidRPr="00A858E3" w:rsidRDefault="00A858E3" w:rsidP="00A858E3">
            <w:pPr>
              <w:jc w:val="left"/>
            </w:pPr>
            <w:r w:rsidRPr="00A858E3">
              <w:t>15,346</w:t>
            </w:r>
          </w:p>
        </w:tc>
        <w:tc>
          <w:tcPr>
            <w:tcW w:w="976" w:type="dxa"/>
            <w:noWrap/>
            <w:hideMark/>
          </w:tcPr>
          <w:p w14:paraId="72D24D72" w14:textId="77777777" w:rsidR="00A858E3" w:rsidRPr="00A858E3" w:rsidRDefault="00A858E3" w:rsidP="00A858E3">
            <w:pPr>
              <w:jc w:val="left"/>
            </w:pPr>
            <w:r w:rsidRPr="00A858E3">
              <w:t>9,03</w:t>
            </w:r>
          </w:p>
        </w:tc>
      </w:tr>
      <w:tr w:rsidR="00A858E3" w:rsidRPr="00A858E3" w14:paraId="582A64FD" w14:textId="77777777" w:rsidTr="00762FF3">
        <w:trPr>
          <w:trHeight w:val="300"/>
        </w:trPr>
        <w:tc>
          <w:tcPr>
            <w:tcW w:w="976" w:type="dxa"/>
            <w:noWrap/>
            <w:hideMark/>
          </w:tcPr>
          <w:p w14:paraId="45F739E0" w14:textId="77777777" w:rsidR="00A858E3" w:rsidRPr="00A858E3" w:rsidRDefault="00A858E3" w:rsidP="00A858E3">
            <w:pPr>
              <w:jc w:val="left"/>
            </w:pPr>
            <w:r w:rsidRPr="00A858E3">
              <w:t>15,463</w:t>
            </w:r>
          </w:p>
        </w:tc>
        <w:tc>
          <w:tcPr>
            <w:tcW w:w="976" w:type="dxa"/>
            <w:noWrap/>
            <w:hideMark/>
          </w:tcPr>
          <w:p w14:paraId="387413DA" w14:textId="77777777" w:rsidR="00A858E3" w:rsidRPr="00A858E3" w:rsidRDefault="00A858E3" w:rsidP="00A858E3">
            <w:pPr>
              <w:jc w:val="left"/>
            </w:pPr>
            <w:r w:rsidRPr="00A858E3">
              <w:t>9,03</w:t>
            </w:r>
          </w:p>
        </w:tc>
      </w:tr>
      <w:tr w:rsidR="00A858E3" w:rsidRPr="00A858E3" w14:paraId="74CDECCA" w14:textId="77777777" w:rsidTr="00762FF3">
        <w:trPr>
          <w:trHeight w:val="300"/>
        </w:trPr>
        <w:tc>
          <w:tcPr>
            <w:tcW w:w="976" w:type="dxa"/>
            <w:noWrap/>
            <w:hideMark/>
          </w:tcPr>
          <w:p w14:paraId="6D713318" w14:textId="77777777" w:rsidR="00A858E3" w:rsidRPr="00A858E3" w:rsidRDefault="00A858E3" w:rsidP="00A858E3">
            <w:pPr>
              <w:jc w:val="left"/>
            </w:pPr>
            <w:r w:rsidRPr="00A858E3">
              <w:t>15,58</w:t>
            </w:r>
          </w:p>
        </w:tc>
        <w:tc>
          <w:tcPr>
            <w:tcW w:w="976" w:type="dxa"/>
            <w:noWrap/>
            <w:hideMark/>
          </w:tcPr>
          <w:p w14:paraId="2AC22338" w14:textId="77777777" w:rsidR="00A858E3" w:rsidRPr="00A858E3" w:rsidRDefault="00A858E3" w:rsidP="00A858E3">
            <w:pPr>
              <w:jc w:val="left"/>
            </w:pPr>
            <w:r w:rsidRPr="00A858E3">
              <w:t>9,03</w:t>
            </w:r>
          </w:p>
        </w:tc>
      </w:tr>
      <w:tr w:rsidR="00A858E3" w:rsidRPr="00A858E3" w14:paraId="5E1F668C" w14:textId="77777777" w:rsidTr="00762FF3">
        <w:trPr>
          <w:trHeight w:val="300"/>
        </w:trPr>
        <w:tc>
          <w:tcPr>
            <w:tcW w:w="976" w:type="dxa"/>
            <w:noWrap/>
            <w:hideMark/>
          </w:tcPr>
          <w:p w14:paraId="1B01EC3C" w14:textId="77777777" w:rsidR="00A858E3" w:rsidRPr="00A858E3" w:rsidRDefault="00A858E3" w:rsidP="00A858E3">
            <w:pPr>
              <w:jc w:val="left"/>
            </w:pPr>
            <w:r w:rsidRPr="00A858E3">
              <w:t>15,792</w:t>
            </w:r>
          </w:p>
        </w:tc>
        <w:tc>
          <w:tcPr>
            <w:tcW w:w="976" w:type="dxa"/>
            <w:noWrap/>
            <w:hideMark/>
          </w:tcPr>
          <w:p w14:paraId="33D06E2C" w14:textId="77777777" w:rsidR="00A858E3" w:rsidRPr="00A858E3" w:rsidRDefault="00A858E3" w:rsidP="00A858E3">
            <w:pPr>
              <w:jc w:val="left"/>
            </w:pPr>
            <w:r w:rsidRPr="00A858E3">
              <w:t>10,34</w:t>
            </w:r>
          </w:p>
        </w:tc>
      </w:tr>
      <w:tr w:rsidR="00A858E3" w:rsidRPr="00A858E3" w14:paraId="74BEC745" w14:textId="77777777" w:rsidTr="00762FF3">
        <w:trPr>
          <w:trHeight w:val="300"/>
        </w:trPr>
        <w:tc>
          <w:tcPr>
            <w:tcW w:w="976" w:type="dxa"/>
            <w:noWrap/>
            <w:hideMark/>
          </w:tcPr>
          <w:p w14:paraId="75ADFD85" w14:textId="77777777" w:rsidR="00A858E3" w:rsidRPr="00A858E3" w:rsidRDefault="00A858E3" w:rsidP="00A858E3">
            <w:pPr>
              <w:jc w:val="left"/>
            </w:pPr>
            <w:r w:rsidRPr="00A858E3">
              <w:t>16,905</w:t>
            </w:r>
          </w:p>
        </w:tc>
        <w:tc>
          <w:tcPr>
            <w:tcW w:w="976" w:type="dxa"/>
            <w:noWrap/>
            <w:hideMark/>
          </w:tcPr>
          <w:p w14:paraId="2EE3D067" w14:textId="77777777" w:rsidR="00A858E3" w:rsidRPr="00A858E3" w:rsidRDefault="00A858E3" w:rsidP="00A858E3">
            <w:pPr>
              <w:jc w:val="left"/>
            </w:pPr>
            <w:r w:rsidRPr="00A858E3">
              <w:t>14,49</w:t>
            </w:r>
          </w:p>
        </w:tc>
      </w:tr>
    </w:tbl>
    <w:p w14:paraId="2024B4A3" w14:textId="1DE01759" w:rsidR="00B43487" w:rsidRDefault="00B43487" w:rsidP="00485A90">
      <w:pPr>
        <w:jc w:val="left"/>
        <w:rPr>
          <w:lang w:val="en-US"/>
        </w:rPr>
      </w:pPr>
    </w:p>
    <w:p w14:paraId="56A62898" w14:textId="77777777" w:rsidR="00BE2621" w:rsidRDefault="00BE2621" w:rsidP="00485A90">
      <w:pPr>
        <w:jc w:val="left"/>
        <w:rPr>
          <w:lang w:val="en-US"/>
        </w:rPr>
        <w:sectPr w:rsidR="00BE2621" w:rsidSect="007552D5">
          <w:type w:val="continuous"/>
          <w:pgSz w:w="11906" w:h="16838"/>
          <w:pgMar w:top="1417" w:right="1417" w:bottom="1134" w:left="1417" w:header="708" w:footer="708" w:gutter="0"/>
          <w:cols w:num="4" w:space="709"/>
          <w:docGrid w:linePitch="360"/>
        </w:sectPr>
      </w:pPr>
    </w:p>
    <w:p w14:paraId="67103270" w14:textId="77777777" w:rsidR="00BE2621" w:rsidRDefault="00BE2621" w:rsidP="00485A90">
      <w:pPr>
        <w:jc w:val="left"/>
        <w:rPr>
          <w:lang w:val="en-US"/>
        </w:rPr>
      </w:pPr>
    </w:p>
    <w:p w14:paraId="161ABDA2" w14:textId="2C8B8E20" w:rsidR="00A858E3" w:rsidRDefault="00155D2A" w:rsidP="00485A90">
      <w:pPr>
        <w:jc w:val="left"/>
        <w:rPr>
          <w:lang w:val="en-US"/>
        </w:rPr>
      </w:pPr>
      <w:r>
        <w:rPr>
          <w:lang w:val="en-US"/>
        </w:rPr>
        <w:t xml:space="preserve">Klappen auf </w:t>
      </w:r>
      <w:r w:rsidR="00265FDA">
        <w:rPr>
          <w:lang w:val="en-US"/>
        </w:rPr>
        <w:t>Stufe 1</w:t>
      </w:r>
    </w:p>
    <w:p w14:paraId="4E458637" w14:textId="77777777" w:rsidR="00BE2621" w:rsidRDefault="00BE2621" w:rsidP="00485A90">
      <w:pPr>
        <w:jc w:val="left"/>
        <w:rPr>
          <w:lang w:val="en-US"/>
        </w:rPr>
        <w:sectPr w:rsidR="00BE2621" w:rsidSect="00BE2621">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265FDA" w:rsidRPr="00265FDA" w14:paraId="17B76403" w14:textId="77777777" w:rsidTr="00BE2621">
        <w:trPr>
          <w:trHeight w:val="300"/>
        </w:trPr>
        <w:tc>
          <w:tcPr>
            <w:tcW w:w="976" w:type="dxa"/>
            <w:noWrap/>
            <w:hideMark/>
          </w:tcPr>
          <w:p w14:paraId="631A0EEA" w14:textId="77777777" w:rsidR="00265FDA" w:rsidRPr="00265FDA" w:rsidRDefault="00265FDA" w:rsidP="00265FDA">
            <w:pPr>
              <w:jc w:val="left"/>
            </w:pPr>
            <w:r w:rsidRPr="00265FDA">
              <w:t>0</w:t>
            </w:r>
          </w:p>
        </w:tc>
        <w:tc>
          <w:tcPr>
            <w:tcW w:w="976" w:type="dxa"/>
            <w:noWrap/>
            <w:hideMark/>
          </w:tcPr>
          <w:p w14:paraId="79BB0B8F" w14:textId="77777777" w:rsidR="00265FDA" w:rsidRPr="00265FDA" w:rsidRDefault="00265FDA" w:rsidP="00265FDA">
            <w:pPr>
              <w:jc w:val="left"/>
            </w:pPr>
            <w:r w:rsidRPr="00265FDA">
              <w:t>10,745</w:t>
            </w:r>
          </w:p>
        </w:tc>
      </w:tr>
      <w:tr w:rsidR="00265FDA" w:rsidRPr="00265FDA" w14:paraId="41160684" w14:textId="77777777" w:rsidTr="00BE2621">
        <w:trPr>
          <w:trHeight w:val="300"/>
        </w:trPr>
        <w:tc>
          <w:tcPr>
            <w:tcW w:w="976" w:type="dxa"/>
            <w:noWrap/>
            <w:hideMark/>
          </w:tcPr>
          <w:p w14:paraId="718492B1" w14:textId="77777777" w:rsidR="00265FDA" w:rsidRPr="00265FDA" w:rsidRDefault="00265FDA" w:rsidP="00265FDA">
            <w:pPr>
              <w:jc w:val="left"/>
            </w:pPr>
            <w:r w:rsidRPr="00265FDA">
              <w:t>1,027</w:t>
            </w:r>
          </w:p>
        </w:tc>
        <w:tc>
          <w:tcPr>
            <w:tcW w:w="976" w:type="dxa"/>
            <w:noWrap/>
            <w:hideMark/>
          </w:tcPr>
          <w:p w14:paraId="05FC74B5" w14:textId="77777777" w:rsidR="00265FDA" w:rsidRPr="00265FDA" w:rsidRDefault="00265FDA" w:rsidP="00265FDA">
            <w:pPr>
              <w:jc w:val="left"/>
            </w:pPr>
            <w:r w:rsidRPr="00265FDA">
              <w:t>8,7</w:t>
            </w:r>
          </w:p>
        </w:tc>
      </w:tr>
      <w:tr w:rsidR="00265FDA" w:rsidRPr="00265FDA" w14:paraId="6F32111D" w14:textId="77777777" w:rsidTr="00BE2621">
        <w:trPr>
          <w:trHeight w:val="300"/>
        </w:trPr>
        <w:tc>
          <w:tcPr>
            <w:tcW w:w="976" w:type="dxa"/>
            <w:noWrap/>
            <w:hideMark/>
          </w:tcPr>
          <w:p w14:paraId="0504C9BA" w14:textId="77777777" w:rsidR="00265FDA" w:rsidRPr="00265FDA" w:rsidRDefault="00265FDA" w:rsidP="00265FDA">
            <w:pPr>
              <w:jc w:val="left"/>
            </w:pPr>
            <w:r w:rsidRPr="00265FDA">
              <w:t>1,143</w:t>
            </w:r>
          </w:p>
        </w:tc>
        <w:tc>
          <w:tcPr>
            <w:tcW w:w="976" w:type="dxa"/>
            <w:noWrap/>
            <w:hideMark/>
          </w:tcPr>
          <w:p w14:paraId="23BB9AE5" w14:textId="77777777" w:rsidR="00265FDA" w:rsidRPr="00265FDA" w:rsidRDefault="00265FDA" w:rsidP="00265FDA">
            <w:pPr>
              <w:jc w:val="left"/>
            </w:pPr>
            <w:r w:rsidRPr="00265FDA">
              <w:t>8,175</w:t>
            </w:r>
          </w:p>
        </w:tc>
      </w:tr>
      <w:tr w:rsidR="00265FDA" w:rsidRPr="00265FDA" w14:paraId="6A0B1C76" w14:textId="77777777" w:rsidTr="00BE2621">
        <w:trPr>
          <w:trHeight w:val="300"/>
        </w:trPr>
        <w:tc>
          <w:tcPr>
            <w:tcW w:w="976" w:type="dxa"/>
            <w:noWrap/>
            <w:hideMark/>
          </w:tcPr>
          <w:p w14:paraId="6EC78223" w14:textId="77777777" w:rsidR="00265FDA" w:rsidRPr="00265FDA" w:rsidRDefault="00265FDA" w:rsidP="00265FDA">
            <w:pPr>
              <w:jc w:val="left"/>
            </w:pPr>
            <w:r w:rsidRPr="00265FDA">
              <w:t>1,26</w:t>
            </w:r>
          </w:p>
        </w:tc>
        <w:tc>
          <w:tcPr>
            <w:tcW w:w="976" w:type="dxa"/>
            <w:noWrap/>
            <w:hideMark/>
          </w:tcPr>
          <w:p w14:paraId="76D87B9D" w14:textId="77777777" w:rsidR="00265FDA" w:rsidRPr="00265FDA" w:rsidRDefault="00265FDA" w:rsidP="00265FDA">
            <w:pPr>
              <w:jc w:val="left"/>
            </w:pPr>
            <w:r w:rsidRPr="00265FDA">
              <w:t>8,445</w:t>
            </w:r>
          </w:p>
        </w:tc>
      </w:tr>
      <w:tr w:rsidR="00265FDA" w:rsidRPr="00265FDA" w14:paraId="3AC696EE" w14:textId="77777777" w:rsidTr="00BE2621">
        <w:trPr>
          <w:trHeight w:val="300"/>
        </w:trPr>
        <w:tc>
          <w:tcPr>
            <w:tcW w:w="976" w:type="dxa"/>
            <w:noWrap/>
            <w:hideMark/>
          </w:tcPr>
          <w:p w14:paraId="474FC065" w14:textId="77777777" w:rsidR="00265FDA" w:rsidRPr="00265FDA" w:rsidRDefault="00265FDA" w:rsidP="00265FDA">
            <w:pPr>
              <w:jc w:val="left"/>
            </w:pPr>
            <w:r w:rsidRPr="00265FDA">
              <w:t>1,377</w:t>
            </w:r>
          </w:p>
        </w:tc>
        <w:tc>
          <w:tcPr>
            <w:tcW w:w="976" w:type="dxa"/>
            <w:noWrap/>
            <w:hideMark/>
          </w:tcPr>
          <w:p w14:paraId="5994C140" w14:textId="77777777" w:rsidR="00265FDA" w:rsidRPr="00265FDA" w:rsidRDefault="00265FDA" w:rsidP="00265FDA">
            <w:pPr>
              <w:jc w:val="left"/>
            </w:pPr>
            <w:r w:rsidRPr="00265FDA">
              <w:t>8,445</w:t>
            </w:r>
          </w:p>
        </w:tc>
      </w:tr>
      <w:tr w:rsidR="00265FDA" w:rsidRPr="00265FDA" w14:paraId="5131F20D" w14:textId="77777777" w:rsidTr="00BE2621">
        <w:trPr>
          <w:trHeight w:val="300"/>
        </w:trPr>
        <w:tc>
          <w:tcPr>
            <w:tcW w:w="976" w:type="dxa"/>
            <w:noWrap/>
            <w:hideMark/>
          </w:tcPr>
          <w:p w14:paraId="6F990AC4" w14:textId="77777777" w:rsidR="00265FDA" w:rsidRPr="00265FDA" w:rsidRDefault="00265FDA" w:rsidP="00265FDA">
            <w:pPr>
              <w:jc w:val="left"/>
            </w:pPr>
            <w:r w:rsidRPr="00265FDA">
              <w:t>1,493</w:t>
            </w:r>
          </w:p>
        </w:tc>
        <w:tc>
          <w:tcPr>
            <w:tcW w:w="976" w:type="dxa"/>
            <w:noWrap/>
            <w:hideMark/>
          </w:tcPr>
          <w:p w14:paraId="5D3EE707" w14:textId="77777777" w:rsidR="00265FDA" w:rsidRPr="00265FDA" w:rsidRDefault="00265FDA" w:rsidP="00265FDA">
            <w:pPr>
              <w:jc w:val="left"/>
            </w:pPr>
            <w:r w:rsidRPr="00265FDA">
              <w:t>8,07</w:t>
            </w:r>
          </w:p>
        </w:tc>
      </w:tr>
      <w:tr w:rsidR="00265FDA" w:rsidRPr="00265FDA" w14:paraId="21797AEC" w14:textId="77777777" w:rsidTr="00BE2621">
        <w:trPr>
          <w:trHeight w:val="300"/>
        </w:trPr>
        <w:tc>
          <w:tcPr>
            <w:tcW w:w="976" w:type="dxa"/>
            <w:noWrap/>
            <w:hideMark/>
          </w:tcPr>
          <w:p w14:paraId="041FB5E4" w14:textId="77777777" w:rsidR="00265FDA" w:rsidRPr="00265FDA" w:rsidRDefault="00265FDA" w:rsidP="00265FDA">
            <w:pPr>
              <w:jc w:val="left"/>
            </w:pPr>
            <w:r w:rsidRPr="00265FDA">
              <w:t>1,609</w:t>
            </w:r>
          </w:p>
        </w:tc>
        <w:tc>
          <w:tcPr>
            <w:tcW w:w="976" w:type="dxa"/>
            <w:noWrap/>
            <w:hideMark/>
          </w:tcPr>
          <w:p w14:paraId="4F91A526" w14:textId="77777777" w:rsidR="00265FDA" w:rsidRPr="00265FDA" w:rsidRDefault="00265FDA" w:rsidP="00265FDA">
            <w:pPr>
              <w:jc w:val="left"/>
            </w:pPr>
            <w:r w:rsidRPr="00265FDA">
              <w:t>8,07</w:t>
            </w:r>
          </w:p>
        </w:tc>
      </w:tr>
      <w:tr w:rsidR="00265FDA" w:rsidRPr="00265FDA" w14:paraId="13115E2A" w14:textId="77777777" w:rsidTr="00BE2621">
        <w:trPr>
          <w:trHeight w:val="300"/>
        </w:trPr>
        <w:tc>
          <w:tcPr>
            <w:tcW w:w="976" w:type="dxa"/>
            <w:noWrap/>
            <w:hideMark/>
          </w:tcPr>
          <w:p w14:paraId="4C6D7A96" w14:textId="77777777" w:rsidR="00265FDA" w:rsidRPr="00265FDA" w:rsidRDefault="00265FDA" w:rsidP="00265FDA">
            <w:pPr>
              <w:jc w:val="left"/>
            </w:pPr>
            <w:r w:rsidRPr="00265FDA">
              <w:t>1,726</w:t>
            </w:r>
          </w:p>
        </w:tc>
        <w:tc>
          <w:tcPr>
            <w:tcW w:w="976" w:type="dxa"/>
            <w:noWrap/>
            <w:hideMark/>
          </w:tcPr>
          <w:p w14:paraId="1F04B7F1" w14:textId="77777777" w:rsidR="00265FDA" w:rsidRPr="00265FDA" w:rsidRDefault="00265FDA" w:rsidP="00265FDA">
            <w:pPr>
              <w:jc w:val="left"/>
            </w:pPr>
            <w:r w:rsidRPr="00265FDA">
              <w:t>7,875</w:t>
            </w:r>
          </w:p>
        </w:tc>
      </w:tr>
      <w:tr w:rsidR="00265FDA" w:rsidRPr="00265FDA" w14:paraId="54D200CE" w14:textId="77777777" w:rsidTr="00BE2621">
        <w:trPr>
          <w:trHeight w:val="300"/>
        </w:trPr>
        <w:tc>
          <w:tcPr>
            <w:tcW w:w="976" w:type="dxa"/>
            <w:noWrap/>
            <w:hideMark/>
          </w:tcPr>
          <w:p w14:paraId="1C561AEC" w14:textId="77777777" w:rsidR="00265FDA" w:rsidRPr="00265FDA" w:rsidRDefault="00265FDA" w:rsidP="00265FDA">
            <w:pPr>
              <w:jc w:val="left"/>
            </w:pPr>
            <w:r w:rsidRPr="00265FDA">
              <w:t>1,842</w:t>
            </w:r>
          </w:p>
        </w:tc>
        <w:tc>
          <w:tcPr>
            <w:tcW w:w="976" w:type="dxa"/>
            <w:noWrap/>
            <w:hideMark/>
          </w:tcPr>
          <w:p w14:paraId="2E5382E9" w14:textId="77777777" w:rsidR="00265FDA" w:rsidRPr="00265FDA" w:rsidRDefault="00265FDA" w:rsidP="00265FDA">
            <w:pPr>
              <w:jc w:val="left"/>
            </w:pPr>
            <w:r w:rsidRPr="00265FDA">
              <w:t>7,875</w:t>
            </w:r>
          </w:p>
        </w:tc>
      </w:tr>
      <w:tr w:rsidR="00265FDA" w:rsidRPr="00265FDA" w14:paraId="0389CA50" w14:textId="77777777" w:rsidTr="00BE2621">
        <w:trPr>
          <w:trHeight w:val="300"/>
        </w:trPr>
        <w:tc>
          <w:tcPr>
            <w:tcW w:w="976" w:type="dxa"/>
            <w:noWrap/>
            <w:hideMark/>
          </w:tcPr>
          <w:p w14:paraId="1775C8B6" w14:textId="77777777" w:rsidR="00265FDA" w:rsidRPr="00265FDA" w:rsidRDefault="00265FDA" w:rsidP="00265FDA">
            <w:pPr>
              <w:jc w:val="left"/>
            </w:pPr>
            <w:r w:rsidRPr="00265FDA">
              <w:t>2,043</w:t>
            </w:r>
          </w:p>
        </w:tc>
        <w:tc>
          <w:tcPr>
            <w:tcW w:w="976" w:type="dxa"/>
            <w:noWrap/>
            <w:hideMark/>
          </w:tcPr>
          <w:p w14:paraId="1CA1BAD9" w14:textId="77777777" w:rsidR="00265FDA" w:rsidRPr="00265FDA" w:rsidRDefault="00265FDA" w:rsidP="00265FDA">
            <w:pPr>
              <w:jc w:val="left"/>
            </w:pPr>
            <w:r w:rsidRPr="00265FDA">
              <w:t>7,875</w:t>
            </w:r>
          </w:p>
        </w:tc>
      </w:tr>
      <w:tr w:rsidR="00265FDA" w:rsidRPr="00265FDA" w14:paraId="0108E726" w14:textId="77777777" w:rsidTr="00BE2621">
        <w:trPr>
          <w:trHeight w:val="300"/>
        </w:trPr>
        <w:tc>
          <w:tcPr>
            <w:tcW w:w="976" w:type="dxa"/>
            <w:noWrap/>
            <w:hideMark/>
          </w:tcPr>
          <w:p w14:paraId="58230A5F" w14:textId="77777777" w:rsidR="00265FDA" w:rsidRPr="00265FDA" w:rsidRDefault="00265FDA" w:rsidP="00265FDA">
            <w:pPr>
              <w:jc w:val="left"/>
            </w:pPr>
            <w:r w:rsidRPr="00265FDA">
              <w:t>2,159</w:t>
            </w:r>
          </w:p>
        </w:tc>
        <w:tc>
          <w:tcPr>
            <w:tcW w:w="976" w:type="dxa"/>
            <w:noWrap/>
            <w:hideMark/>
          </w:tcPr>
          <w:p w14:paraId="5351B7E6" w14:textId="77777777" w:rsidR="00265FDA" w:rsidRPr="00265FDA" w:rsidRDefault="00265FDA" w:rsidP="00265FDA">
            <w:pPr>
              <w:jc w:val="left"/>
            </w:pPr>
            <w:r w:rsidRPr="00265FDA">
              <w:t>7,18</w:t>
            </w:r>
          </w:p>
        </w:tc>
      </w:tr>
      <w:tr w:rsidR="00265FDA" w:rsidRPr="00265FDA" w14:paraId="07B3056E" w14:textId="77777777" w:rsidTr="00BE2621">
        <w:trPr>
          <w:trHeight w:val="300"/>
        </w:trPr>
        <w:tc>
          <w:tcPr>
            <w:tcW w:w="976" w:type="dxa"/>
            <w:noWrap/>
            <w:hideMark/>
          </w:tcPr>
          <w:p w14:paraId="4D984232" w14:textId="77777777" w:rsidR="00265FDA" w:rsidRPr="00265FDA" w:rsidRDefault="00265FDA" w:rsidP="00265FDA">
            <w:pPr>
              <w:jc w:val="left"/>
            </w:pPr>
            <w:r w:rsidRPr="00265FDA">
              <w:t>2,276</w:t>
            </w:r>
          </w:p>
        </w:tc>
        <w:tc>
          <w:tcPr>
            <w:tcW w:w="976" w:type="dxa"/>
            <w:noWrap/>
            <w:hideMark/>
          </w:tcPr>
          <w:p w14:paraId="65304424" w14:textId="77777777" w:rsidR="00265FDA" w:rsidRPr="00265FDA" w:rsidRDefault="00265FDA" w:rsidP="00265FDA">
            <w:pPr>
              <w:jc w:val="left"/>
            </w:pPr>
            <w:r w:rsidRPr="00265FDA">
              <w:t>7,18</w:t>
            </w:r>
          </w:p>
        </w:tc>
      </w:tr>
      <w:tr w:rsidR="00265FDA" w:rsidRPr="00265FDA" w14:paraId="34C5F446" w14:textId="77777777" w:rsidTr="00BE2621">
        <w:trPr>
          <w:trHeight w:val="300"/>
        </w:trPr>
        <w:tc>
          <w:tcPr>
            <w:tcW w:w="976" w:type="dxa"/>
            <w:noWrap/>
            <w:hideMark/>
          </w:tcPr>
          <w:p w14:paraId="79E3F319" w14:textId="77777777" w:rsidR="00265FDA" w:rsidRPr="00265FDA" w:rsidRDefault="00265FDA" w:rsidP="00265FDA">
            <w:pPr>
              <w:jc w:val="left"/>
            </w:pPr>
            <w:r w:rsidRPr="00265FDA">
              <w:t>2,392</w:t>
            </w:r>
          </w:p>
        </w:tc>
        <w:tc>
          <w:tcPr>
            <w:tcW w:w="976" w:type="dxa"/>
            <w:noWrap/>
            <w:hideMark/>
          </w:tcPr>
          <w:p w14:paraId="38F1F161" w14:textId="77777777" w:rsidR="00265FDA" w:rsidRPr="00265FDA" w:rsidRDefault="00265FDA" w:rsidP="00265FDA">
            <w:pPr>
              <w:jc w:val="left"/>
            </w:pPr>
            <w:r w:rsidRPr="00265FDA">
              <w:t>6,96</w:t>
            </w:r>
          </w:p>
        </w:tc>
      </w:tr>
      <w:tr w:rsidR="00265FDA" w:rsidRPr="00265FDA" w14:paraId="0AC81759" w14:textId="77777777" w:rsidTr="00BE2621">
        <w:trPr>
          <w:trHeight w:val="300"/>
        </w:trPr>
        <w:tc>
          <w:tcPr>
            <w:tcW w:w="976" w:type="dxa"/>
            <w:noWrap/>
            <w:hideMark/>
          </w:tcPr>
          <w:p w14:paraId="2938F9B2" w14:textId="77777777" w:rsidR="00265FDA" w:rsidRPr="00265FDA" w:rsidRDefault="00265FDA" w:rsidP="00265FDA">
            <w:pPr>
              <w:jc w:val="left"/>
            </w:pPr>
            <w:r w:rsidRPr="00265FDA">
              <w:t>2,508</w:t>
            </w:r>
          </w:p>
        </w:tc>
        <w:tc>
          <w:tcPr>
            <w:tcW w:w="976" w:type="dxa"/>
            <w:noWrap/>
            <w:hideMark/>
          </w:tcPr>
          <w:p w14:paraId="09CFFA75" w14:textId="77777777" w:rsidR="00265FDA" w:rsidRPr="00265FDA" w:rsidRDefault="00265FDA" w:rsidP="00265FDA">
            <w:pPr>
              <w:jc w:val="left"/>
            </w:pPr>
            <w:r w:rsidRPr="00265FDA">
              <w:t>6,96</w:t>
            </w:r>
          </w:p>
        </w:tc>
      </w:tr>
      <w:tr w:rsidR="00265FDA" w:rsidRPr="00265FDA" w14:paraId="3D25C2D9" w14:textId="77777777" w:rsidTr="00BE2621">
        <w:trPr>
          <w:trHeight w:val="300"/>
        </w:trPr>
        <w:tc>
          <w:tcPr>
            <w:tcW w:w="976" w:type="dxa"/>
            <w:noWrap/>
            <w:hideMark/>
          </w:tcPr>
          <w:p w14:paraId="393477B1" w14:textId="77777777" w:rsidR="00265FDA" w:rsidRPr="00265FDA" w:rsidRDefault="00265FDA" w:rsidP="00265FDA">
            <w:pPr>
              <w:jc w:val="left"/>
            </w:pPr>
            <w:r w:rsidRPr="00265FDA">
              <w:t>2,629</w:t>
            </w:r>
          </w:p>
        </w:tc>
        <w:tc>
          <w:tcPr>
            <w:tcW w:w="976" w:type="dxa"/>
            <w:noWrap/>
            <w:hideMark/>
          </w:tcPr>
          <w:p w14:paraId="2CE08A48" w14:textId="77777777" w:rsidR="00265FDA" w:rsidRPr="00265FDA" w:rsidRDefault="00265FDA" w:rsidP="00265FDA">
            <w:pPr>
              <w:jc w:val="left"/>
            </w:pPr>
            <w:r w:rsidRPr="00265FDA">
              <w:t>6,56</w:t>
            </w:r>
          </w:p>
        </w:tc>
      </w:tr>
      <w:tr w:rsidR="00265FDA" w:rsidRPr="00265FDA" w14:paraId="25412924" w14:textId="77777777" w:rsidTr="00BE2621">
        <w:trPr>
          <w:trHeight w:val="300"/>
        </w:trPr>
        <w:tc>
          <w:tcPr>
            <w:tcW w:w="976" w:type="dxa"/>
            <w:noWrap/>
            <w:hideMark/>
          </w:tcPr>
          <w:p w14:paraId="6CB0DEBD" w14:textId="77777777" w:rsidR="00265FDA" w:rsidRPr="00265FDA" w:rsidRDefault="00265FDA" w:rsidP="00265FDA">
            <w:pPr>
              <w:jc w:val="left"/>
            </w:pPr>
            <w:r w:rsidRPr="00265FDA">
              <w:t>2,745</w:t>
            </w:r>
          </w:p>
        </w:tc>
        <w:tc>
          <w:tcPr>
            <w:tcW w:w="976" w:type="dxa"/>
            <w:noWrap/>
            <w:hideMark/>
          </w:tcPr>
          <w:p w14:paraId="585DE5AE" w14:textId="77777777" w:rsidR="00265FDA" w:rsidRPr="00265FDA" w:rsidRDefault="00265FDA" w:rsidP="00265FDA">
            <w:pPr>
              <w:jc w:val="left"/>
            </w:pPr>
            <w:r w:rsidRPr="00265FDA">
              <w:t>6,56</w:t>
            </w:r>
          </w:p>
        </w:tc>
      </w:tr>
      <w:tr w:rsidR="00265FDA" w:rsidRPr="00265FDA" w14:paraId="38C257DD" w14:textId="77777777" w:rsidTr="00BE2621">
        <w:trPr>
          <w:trHeight w:val="300"/>
        </w:trPr>
        <w:tc>
          <w:tcPr>
            <w:tcW w:w="976" w:type="dxa"/>
            <w:noWrap/>
            <w:hideMark/>
          </w:tcPr>
          <w:p w14:paraId="4FD41741" w14:textId="77777777" w:rsidR="00265FDA" w:rsidRPr="00265FDA" w:rsidRDefault="00265FDA" w:rsidP="00265FDA">
            <w:pPr>
              <w:jc w:val="left"/>
            </w:pPr>
            <w:r w:rsidRPr="00265FDA">
              <w:t>2,869</w:t>
            </w:r>
          </w:p>
        </w:tc>
        <w:tc>
          <w:tcPr>
            <w:tcW w:w="976" w:type="dxa"/>
            <w:noWrap/>
            <w:hideMark/>
          </w:tcPr>
          <w:p w14:paraId="168CF5E7" w14:textId="77777777" w:rsidR="00265FDA" w:rsidRPr="00265FDA" w:rsidRDefault="00265FDA" w:rsidP="00265FDA">
            <w:pPr>
              <w:jc w:val="left"/>
            </w:pPr>
            <w:r w:rsidRPr="00265FDA">
              <w:t>6,295</w:t>
            </w:r>
          </w:p>
        </w:tc>
      </w:tr>
      <w:tr w:rsidR="00265FDA" w:rsidRPr="00265FDA" w14:paraId="58599E60" w14:textId="77777777" w:rsidTr="00BE2621">
        <w:trPr>
          <w:trHeight w:val="300"/>
        </w:trPr>
        <w:tc>
          <w:tcPr>
            <w:tcW w:w="976" w:type="dxa"/>
            <w:noWrap/>
            <w:hideMark/>
          </w:tcPr>
          <w:p w14:paraId="12B194ED" w14:textId="77777777" w:rsidR="00265FDA" w:rsidRPr="00265FDA" w:rsidRDefault="00265FDA" w:rsidP="00265FDA">
            <w:pPr>
              <w:jc w:val="left"/>
            </w:pPr>
            <w:r w:rsidRPr="00265FDA">
              <w:t>2,984</w:t>
            </w:r>
          </w:p>
        </w:tc>
        <w:tc>
          <w:tcPr>
            <w:tcW w:w="976" w:type="dxa"/>
            <w:noWrap/>
            <w:hideMark/>
          </w:tcPr>
          <w:p w14:paraId="41AB0131" w14:textId="77777777" w:rsidR="00265FDA" w:rsidRPr="00265FDA" w:rsidRDefault="00265FDA" w:rsidP="00265FDA">
            <w:pPr>
              <w:jc w:val="left"/>
            </w:pPr>
            <w:r w:rsidRPr="00265FDA">
              <w:t>6,295</w:t>
            </w:r>
          </w:p>
        </w:tc>
      </w:tr>
      <w:tr w:rsidR="00265FDA" w:rsidRPr="00265FDA" w14:paraId="7D22EF62" w14:textId="77777777" w:rsidTr="00BE2621">
        <w:trPr>
          <w:trHeight w:val="300"/>
        </w:trPr>
        <w:tc>
          <w:tcPr>
            <w:tcW w:w="976" w:type="dxa"/>
            <w:noWrap/>
            <w:hideMark/>
          </w:tcPr>
          <w:p w14:paraId="011DA018" w14:textId="77777777" w:rsidR="00265FDA" w:rsidRPr="00265FDA" w:rsidRDefault="00265FDA" w:rsidP="00265FDA">
            <w:pPr>
              <w:jc w:val="left"/>
            </w:pPr>
            <w:r w:rsidRPr="00265FDA">
              <w:t>3,1</w:t>
            </w:r>
          </w:p>
        </w:tc>
        <w:tc>
          <w:tcPr>
            <w:tcW w:w="976" w:type="dxa"/>
            <w:noWrap/>
            <w:hideMark/>
          </w:tcPr>
          <w:p w14:paraId="68937CAD" w14:textId="77777777" w:rsidR="00265FDA" w:rsidRPr="00265FDA" w:rsidRDefault="00265FDA" w:rsidP="00265FDA">
            <w:pPr>
              <w:jc w:val="left"/>
            </w:pPr>
            <w:r w:rsidRPr="00265FDA">
              <w:t>6,105</w:t>
            </w:r>
          </w:p>
        </w:tc>
      </w:tr>
      <w:tr w:rsidR="00265FDA" w:rsidRPr="00265FDA" w14:paraId="3ACBDFB6" w14:textId="77777777" w:rsidTr="00BE2621">
        <w:trPr>
          <w:trHeight w:val="300"/>
        </w:trPr>
        <w:tc>
          <w:tcPr>
            <w:tcW w:w="976" w:type="dxa"/>
            <w:noWrap/>
            <w:hideMark/>
          </w:tcPr>
          <w:p w14:paraId="4046758B" w14:textId="77777777" w:rsidR="00265FDA" w:rsidRPr="00265FDA" w:rsidRDefault="00265FDA" w:rsidP="00265FDA">
            <w:pPr>
              <w:jc w:val="left"/>
            </w:pPr>
            <w:r w:rsidRPr="00265FDA">
              <w:t>3,301</w:t>
            </w:r>
          </w:p>
        </w:tc>
        <w:tc>
          <w:tcPr>
            <w:tcW w:w="976" w:type="dxa"/>
            <w:noWrap/>
            <w:hideMark/>
          </w:tcPr>
          <w:p w14:paraId="6A18218C" w14:textId="77777777" w:rsidR="00265FDA" w:rsidRPr="00265FDA" w:rsidRDefault="00265FDA" w:rsidP="00265FDA">
            <w:pPr>
              <w:jc w:val="left"/>
            </w:pPr>
            <w:r w:rsidRPr="00265FDA">
              <w:t>5,885</w:t>
            </w:r>
          </w:p>
        </w:tc>
      </w:tr>
      <w:tr w:rsidR="00265FDA" w:rsidRPr="00265FDA" w14:paraId="5B43C203" w14:textId="77777777" w:rsidTr="00BE2621">
        <w:trPr>
          <w:trHeight w:val="300"/>
        </w:trPr>
        <w:tc>
          <w:tcPr>
            <w:tcW w:w="976" w:type="dxa"/>
            <w:noWrap/>
            <w:hideMark/>
          </w:tcPr>
          <w:p w14:paraId="3A521984" w14:textId="77777777" w:rsidR="00265FDA" w:rsidRPr="00265FDA" w:rsidRDefault="00265FDA" w:rsidP="00265FDA">
            <w:pPr>
              <w:jc w:val="left"/>
            </w:pPr>
            <w:r w:rsidRPr="00265FDA">
              <w:t>3,416</w:t>
            </w:r>
          </w:p>
        </w:tc>
        <w:tc>
          <w:tcPr>
            <w:tcW w:w="976" w:type="dxa"/>
            <w:noWrap/>
            <w:hideMark/>
          </w:tcPr>
          <w:p w14:paraId="7AA9B2F8" w14:textId="77777777" w:rsidR="00265FDA" w:rsidRPr="00265FDA" w:rsidRDefault="00265FDA" w:rsidP="00265FDA">
            <w:pPr>
              <w:jc w:val="left"/>
            </w:pPr>
            <w:r w:rsidRPr="00265FDA">
              <w:t>5,665</w:t>
            </w:r>
          </w:p>
        </w:tc>
      </w:tr>
      <w:tr w:rsidR="00265FDA" w:rsidRPr="00265FDA" w14:paraId="7089B97F" w14:textId="77777777" w:rsidTr="00BE2621">
        <w:trPr>
          <w:trHeight w:val="300"/>
        </w:trPr>
        <w:tc>
          <w:tcPr>
            <w:tcW w:w="976" w:type="dxa"/>
            <w:noWrap/>
            <w:hideMark/>
          </w:tcPr>
          <w:p w14:paraId="5176D8E9" w14:textId="77777777" w:rsidR="00265FDA" w:rsidRPr="00265FDA" w:rsidRDefault="00265FDA" w:rsidP="00265FDA">
            <w:pPr>
              <w:jc w:val="left"/>
            </w:pPr>
            <w:r w:rsidRPr="00265FDA">
              <w:t>3,533</w:t>
            </w:r>
          </w:p>
        </w:tc>
        <w:tc>
          <w:tcPr>
            <w:tcW w:w="976" w:type="dxa"/>
            <w:noWrap/>
            <w:hideMark/>
          </w:tcPr>
          <w:p w14:paraId="576C4B18" w14:textId="77777777" w:rsidR="00265FDA" w:rsidRPr="00265FDA" w:rsidRDefault="00265FDA" w:rsidP="00265FDA">
            <w:pPr>
              <w:jc w:val="left"/>
            </w:pPr>
            <w:r w:rsidRPr="00265FDA">
              <w:t>5,57</w:t>
            </w:r>
          </w:p>
        </w:tc>
      </w:tr>
      <w:tr w:rsidR="00265FDA" w:rsidRPr="00265FDA" w14:paraId="060BA0F7" w14:textId="77777777" w:rsidTr="00BE2621">
        <w:trPr>
          <w:trHeight w:val="300"/>
        </w:trPr>
        <w:tc>
          <w:tcPr>
            <w:tcW w:w="976" w:type="dxa"/>
            <w:noWrap/>
            <w:hideMark/>
          </w:tcPr>
          <w:p w14:paraId="6E9E3EE9" w14:textId="77777777" w:rsidR="00265FDA" w:rsidRPr="00265FDA" w:rsidRDefault="00265FDA" w:rsidP="00265FDA">
            <w:pPr>
              <w:jc w:val="left"/>
            </w:pPr>
            <w:r w:rsidRPr="00265FDA">
              <w:t>3,649</w:t>
            </w:r>
          </w:p>
        </w:tc>
        <w:tc>
          <w:tcPr>
            <w:tcW w:w="976" w:type="dxa"/>
            <w:noWrap/>
            <w:hideMark/>
          </w:tcPr>
          <w:p w14:paraId="47E06190" w14:textId="77777777" w:rsidR="00265FDA" w:rsidRPr="00265FDA" w:rsidRDefault="00265FDA" w:rsidP="00265FDA">
            <w:pPr>
              <w:jc w:val="left"/>
            </w:pPr>
            <w:r w:rsidRPr="00265FDA">
              <w:t>5,395</w:t>
            </w:r>
          </w:p>
        </w:tc>
      </w:tr>
      <w:tr w:rsidR="00265FDA" w:rsidRPr="00265FDA" w14:paraId="36B86FC9" w14:textId="77777777" w:rsidTr="00BE2621">
        <w:trPr>
          <w:trHeight w:val="300"/>
        </w:trPr>
        <w:tc>
          <w:tcPr>
            <w:tcW w:w="976" w:type="dxa"/>
            <w:noWrap/>
            <w:hideMark/>
          </w:tcPr>
          <w:p w14:paraId="072ADA6F" w14:textId="77777777" w:rsidR="00265FDA" w:rsidRPr="00265FDA" w:rsidRDefault="00265FDA" w:rsidP="00265FDA">
            <w:pPr>
              <w:jc w:val="left"/>
            </w:pPr>
            <w:r w:rsidRPr="00265FDA">
              <w:t>3,765</w:t>
            </w:r>
          </w:p>
        </w:tc>
        <w:tc>
          <w:tcPr>
            <w:tcW w:w="976" w:type="dxa"/>
            <w:noWrap/>
            <w:hideMark/>
          </w:tcPr>
          <w:p w14:paraId="120A785E" w14:textId="77777777" w:rsidR="00265FDA" w:rsidRPr="00265FDA" w:rsidRDefault="00265FDA" w:rsidP="00265FDA">
            <w:pPr>
              <w:jc w:val="left"/>
            </w:pPr>
            <w:r w:rsidRPr="00265FDA">
              <w:t>5,28</w:t>
            </w:r>
          </w:p>
        </w:tc>
      </w:tr>
      <w:tr w:rsidR="00265FDA" w:rsidRPr="00265FDA" w14:paraId="5A435A0C" w14:textId="77777777" w:rsidTr="00BE2621">
        <w:trPr>
          <w:trHeight w:val="300"/>
        </w:trPr>
        <w:tc>
          <w:tcPr>
            <w:tcW w:w="976" w:type="dxa"/>
            <w:noWrap/>
            <w:hideMark/>
          </w:tcPr>
          <w:p w14:paraId="5CA5505A" w14:textId="77777777" w:rsidR="00265FDA" w:rsidRPr="00265FDA" w:rsidRDefault="00265FDA" w:rsidP="00265FDA">
            <w:pPr>
              <w:jc w:val="left"/>
            </w:pPr>
            <w:r w:rsidRPr="00265FDA">
              <w:t>3,881</w:t>
            </w:r>
          </w:p>
        </w:tc>
        <w:tc>
          <w:tcPr>
            <w:tcW w:w="976" w:type="dxa"/>
            <w:noWrap/>
            <w:hideMark/>
          </w:tcPr>
          <w:p w14:paraId="4D0880D5" w14:textId="77777777" w:rsidR="00265FDA" w:rsidRPr="00265FDA" w:rsidRDefault="00265FDA" w:rsidP="00265FDA">
            <w:pPr>
              <w:jc w:val="left"/>
            </w:pPr>
            <w:r w:rsidRPr="00265FDA">
              <w:t>5,06</w:t>
            </w:r>
          </w:p>
        </w:tc>
      </w:tr>
      <w:tr w:rsidR="00265FDA" w:rsidRPr="00265FDA" w14:paraId="69986E10" w14:textId="77777777" w:rsidTr="00BE2621">
        <w:trPr>
          <w:trHeight w:val="300"/>
        </w:trPr>
        <w:tc>
          <w:tcPr>
            <w:tcW w:w="976" w:type="dxa"/>
            <w:noWrap/>
            <w:hideMark/>
          </w:tcPr>
          <w:p w14:paraId="64E26310" w14:textId="77777777" w:rsidR="00265FDA" w:rsidRPr="00265FDA" w:rsidRDefault="00265FDA" w:rsidP="00265FDA">
            <w:pPr>
              <w:jc w:val="left"/>
            </w:pPr>
            <w:r w:rsidRPr="00265FDA">
              <w:t>3,997</w:t>
            </w:r>
          </w:p>
        </w:tc>
        <w:tc>
          <w:tcPr>
            <w:tcW w:w="976" w:type="dxa"/>
            <w:noWrap/>
            <w:hideMark/>
          </w:tcPr>
          <w:p w14:paraId="5BFF3B72" w14:textId="77777777" w:rsidR="00265FDA" w:rsidRPr="00265FDA" w:rsidRDefault="00265FDA" w:rsidP="00265FDA">
            <w:pPr>
              <w:jc w:val="left"/>
            </w:pPr>
            <w:r w:rsidRPr="00265FDA">
              <w:t>4,955</w:t>
            </w:r>
          </w:p>
        </w:tc>
      </w:tr>
      <w:tr w:rsidR="00265FDA" w:rsidRPr="00265FDA" w14:paraId="6342F5A7" w14:textId="77777777" w:rsidTr="00BE2621">
        <w:trPr>
          <w:trHeight w:val="300"/>
        </w:trPr>
        <w:tc>
          <w:tcPr>
            <w:tcW w:w="976" w:type="dxa"/>
            <w:noWrap/>
            <w:hideMark/>
          </w:tcPr>
          <w:p w14:paraId="17C33A00" w14:textId="77777777" w:rsidR="00265FDA" w:rsidRPr="00265FDA" w:rsidRDefault="00265FDA" w:rsidP="00265FDA">
            <w:pPr>
              <w:jc w:val="left"/>
            </w:pPr>
            <w:r w:rsidRPr="00265FDA">
              <w:t>4,114</w:t>
            </w:r>
          </w:p>
        </w:tc>
        <w:tc>
          <w:tcPr>
            <w:tcW w:w="976" w:type="dxa"/>
            <w:noWrap/>
            <w:hideMark/>
          </w:tcPr>
          <w:p w14:paraId="3794D1D7" w14:textId="77777777" w:rsidR="00265FDA" w:rsidRPr="00265FDA" w:rsidRDefault="00265FDA" w:rsidP="00265FDA">
            <w:pPr>
              <w:jc w:val="left"/>
            </w:pPr>
            <w:r w:rsidRPr="00265FDA">
              <w:t>4,675</w:t>
            </w:r>
          </w:p>
        </w:tc>
      </w:tr>
      <w:tr w:rsidR="00265FDA" w:rsidRPr="00265FDA" w14:paraId="7E286D2E" w14:textId="77777777" w:rsidTr="00BE2621">
        <w:trPr>
          <w:trHeight w:val="300"/>
        </w:trPr>
        <w:tc>
          <w:tcPr>
            <w:tcW w:w="976" w:type="dxa"/>
            <w:noWrap/>
            <w:hideMark/>
          </w:tcPr>
          <w:p w14:paraId="1AD6EBA0" w14:textId="77777777" w:rsidR="00265FDA" w:rsidRPr="00265FDA" w:rsidRDefault="00265FDA" w:rsidP="00265FDA">
            <w:pPr>
              <w:jc w:val="left"/>
            </w:pPr>
            <w:r w:rsidRPr="00265FDA">
              <w:t>4,243</w:t>
            </w:r>
          </w:p>
        </w:tc>
        <w:tc>
          <w:tcPr>
            <w:tcW w:w="976" w:type="dxa"/>
            <w:noWrap/>
            <w:hideMark/>
          </w:tcPr>
          <w:p w14:paraId="421A1871" w14:textId="77777777" w:rsidR="00265FDA" w:rsidRPr="00265FDA" w:rsidRDefault="00265FDA" w:rsidP="00265FDA">
            <w:pPr>
              <w:jc w:val="left"/>
            </w:pPr>
            <w:r w:rsidRPr="00265FDA">
              <w:t>4,485</w:t>
            </w:r>
          </w:p>
        </w:tc>
      </w:tr>
      <w:tr w:rsidR="00265FDA" w:rsidRPr="00265FDA" w14:paraId="7A325AAB" w14:textId="77777777" w:rsidTr="00BE2621">
        <w:trPr>
          <w:trHeight w:val="300"/>
        </w:trPr>
        <w:tc>
          <w:tcPr>
            <w:tcW w:w="976" w:type="dxa"/>
            <w:noWrap/>
            <w:hideMark/>
          </w:tcPr>
          <w:p w14:paraId="6FF17E83" w14:textId="77777777" w:rsidR="00265FDA" w:rsidRPr="00265FDA" w:rsidRDefault="00265FDA" w:rsidP="00265FDA">
            <w:pPr>
              <w:jc w:val="left"/>
            </w:pPr>
            <w:r w:rsidRPr="00265FDA">
              <w:t>4,359</w:t>
            </w:r>
          </w:p>
        </w:tc>
        <w:tc>
          <w:tcPr>
            <w:tcW w:w="976" w:type="dxa"/>
            <w:noWrap/>
            <w:hideMark/>
          </w:tcPr>
          <w:p w14:paraId="1E8F4AB9" w14:textId="77777777" w:rsidR="00265FDA" w:rsidRPr="00265FDA" w:rsidRDefault="00265FDA" w:rsidP="00265FDA">
            <w:pPr>
              <w:jc w:val="left"/>
            </w:pPr>
            <w:r w:rsidRPr="00265FDA">
              <w:t>4,43</w:t>
            </w:r>
          </w:p>
        </w:tc>
      </w:tr>
      <w:tr w:rsidR="00265FDA" w:rsidRPr="00265FDA" w14:paraId="24965D47" w14:textId="77777777" w:rsidTr="00BE2621">
        <w:trPr>
          <w:trHeight w:val="300"/>
        </w:trPr>
        <w:tc>
          <w:tcPr>
            <w:tcW w:w="976" w:type="dxa"/>
            <w:noWrap/>
            <w:hideMark/>
          </w:tcPr>
          <w:p w14:paraId="78CD4C8D" w14:textId="77777777" w:rsidR="00265FDA" w:rsidRPr="00265FDA" w:rsidRDefault="00265FDA" w:rsidP="00265FDA">
            <w:pPr>
              <w:jc w:val="left"/>
            </w:pPr>
            <w:r w:rsidRPr="00265FDA">
              <w:t>4,559</w:t>
            </w:r>
          </w:p>
        </w:tc>
        <w:tc>
          <w:tcPr>
            <w:tcW w:w="976" w:type="dxa"/>
            <w:noWrap/>
            <w:hideMark/>
          </w:tcPr>
          <w:p w14:paraId="76FEB5EE" w14:textId="77777777" w:rsidR="00265FDA" w:rsidRPr="00265FDA" w:rsidRDefault="00265FDA" w:rsidP="00265FDA">
            <w:pPr>
              <w:jc w:val="left"/>
            </w:pPr>
            <w:r w:rsidRPr="00265FDA">
              <w:t>4,135</w:t>
            </w:r>
          </w:p>
        </w:tc>
      </w:tr>
      <w:tr w:rsidR="00265FDA" w:rsidRPr="00265FDA" w14:paraId="3B6268E1" w14:textId="77777777" w:rsidTr="00BE2621">
        <w:trPr>
          <w:trHeight w:val="300"/>
        </w:trPr>
        <w:tc>
          <w:tcPr>
            <w:tcW w:w="976" w:type="dxa"/>
            <w:noWrap/>
            <w:hideMark/>
          </w:tcPr>
          <w:p w14:paraId="37854356" w14:textId="77777777" w:rsidR="00265FDA" w:rsidRPr="00265FDA" w:rsidRDefault="00265FDA" w:rsidP="00265FDA">
            <w:pPr>
              <w:jc w:val="left"/>
            </w:pPr>
            <w:r w:rsidRPr="00265FDA">
              <w:t>4,676</w:t>
            </w:r>
          </w:p>
        </w:tc>
        <w:tc>
          <w:tcPr>
            <w:tcW w:w="976" w:type="dxa"/>
            <w:noWrap/>
            <w:hideMark/>
          </w:tcPr>
          <w:p w14:paraId="0E750C38" w14:textId="77777777" w:rsidR="00265FDA" w:rsidRPr="00265FDA" w:rsidRDefault="00265FDA" w:rsidP="00265FDA">
            <w:pPr>
              <w:jc w:val="left"/>
            </w:pPr>
            <w:r w:rsidRPr="00265FDA">
              <w:t>4,015</w:t>
            </w:r>
          </w:p>
        </w:tc>
      </w:tr>
      <w:tr w:rsidR="00265FDA" w:rsidRPr="00265FDA" w14:paraId="5625D119" w14:textId="77777777" w:rsidTr="00BE2621">
        <w:trPr>
          <w:trHeight w:val="300"/>
        </w:trPr>
        <w:tc>
          <w:tcPr>
            <w:tcW w:w="976" w:type="dxa"/>
            <w:noWrap/>
            <w:hideMark/>
          </w:tcPr>
          <w:p w14:paraId="495E63D8" w14:textId="77777777" w:rsidR="00265FDA" w:rsidRPr="00265FDA" w:rsidRDefault="00265FDA" w:rsidP="00265FDA">
            <w:pPr>
              <w:jc w:val="left"/>
            </w:pPr>
            <w:r w:rsidRPr="00265FDA">
              <w:t>4,792</w:t>
            </w:r>
          </w:p>
        </w:tc>
        <w:tc>
          <w:tcPr>
            <w:tcW w:w="976" w:type="dxa"/>
            <w:noWrap/>
            <w:hideMark/>
          </w:tcPr>
          <w:p w14:paraId="452922B8" w14:textId="77777777" w:rsidR="00265FDA" w:rsidRPr="00265FDA" w:rsidRDefault="00265FDA" w:rsidP="00265FDA">
            <w:pPr>
              <w:jc w:val="left"/>
            </w:pPr>
            <w:r w:rsidRPr="00265FDA">
              <w:t>3,92</w:t>
            </w:r>
          </w:p>
        </w:tc>
      </w:tr>
      <w:tr w:rsidR="00265FDA" w:rsidRPr="00265FDA" w14:paraId="48CF6134" w14:textId="77777777" w:rsidTr="00BE2621">
        <w:trPr>
          <w:trHeight w:val="300"/>
        </w:trPr>
        <w:tc>
          <w:tcPr>
            <w:tcW w:w="976" w:type="dxa"/>
            <w:noWrap/>
            <w:hideMark/>
          </w:tcPr>
          <w:p w14:paraId="03D38746" w14:textId="77777777" w:rsidR="00265FDA" w:rsidRPr="00265FDA" w:rsidRDefault="00265FDA" w:rsidP="00265FDA">
            <w:pPr>
              <w:jc w:val="left"/>
            </w:pPr>
            <w:r w:rsidRPr="00265FDA">
              <w:t>4,908</w:t>
            </w:r>
          </w:p>
        </w:tc>
        <w:tc>
          <w:tcPr>
            <w:tcW w:w="976" w:type="dxa"/>
            <w:noWrap/>
            <w:hideMark/>
          </w:tcPr>
          <w:p w14:paraId="64F93E14" w14:textId="77777777" w:rsidR="00265FDA" w:rsidRPr="00265FDA" w:rsidRDefault="00265FDA" w:rsidP="00265FDA">
            <w:pPr>
              <w:jc w:val="left"/>
            </w:pPr>
            <w:r w:rsidRPr="00265FDA">
              <w:t>3,86</w:t>
            </w:r>
          </w:p>
        </w:tc>
      </w:tr>
      <w:tr w:rsidR="00265FDA" w:rsidRPr="00265FDA" w14:paraId="4820F4CE" w14:textId="77777777" w:rsidTr="00BE2621">
        <w:trPr>
          <w:trHeight w:val="300"/>
        </w:trPr>
        <w:tc>
          <w:tcPr>
            <w:tcW w:w="976" w:type="dxa"/>
            <w:noWrap/>
            <w:hideMark/>
          </w:tcPr>
          <w:p w14:paraId="56D0DCDC" w14:textId="77777777" w:rsidR="00265FDA" w:rsidRPr="00265FDA" w:rsidRDefault="00265FDA" w:rsidP="00265FDA">
            <w:pPr>
              <w:jc w:val="left"/>
            </w:pPr>
            <w:r w:rsidRPr="00265FDA">
              <w:t>5,024</w:t>
            </w:r>
          </w:p>
        </w:tc>
        <w:tc>
          <w:tcPr>
            <w:tcW w:w="976" w:type="dxa"/>
            <w:noWrap/>
            <w:hideMark/>
          </w:tcPr>
          <w:p w14:paraId="25B5BD03" w14:textId="77777777" w:rsidR="00265FDA" w:rsidRPr="00265FDA" w:rsidRDefault="00265FDA" w:rsidP="00265FDA">
            <w:pPr>
              <w:jc w:val="left"/>
            </w:pPr>
            <w:r w:rsidRPr="00265FDA">
              <w:t>3,83</w:t>
            </w:r>
          </w:p>
        </w:tc>
      </w:tr>
      <w:tr w:rsidR="00265FDA" w:rsidRPr="00265FDA" w14:paraId="28A54635" w14:textId="77777777" w:rsidTr="00BE2621">
        <w:trPr>
          <w:trHeight w:val="300"/>
        </w:trPr>
        <w:tc>
          <w:tcPr>
            <w:tcW w:w="976" w:type="dxa"/>
            <w:noWrap/>
            <w:hideMark/>
          </w:tcPr>
          <w:p w14:paraId="335C5F13" w14:textId="77777777" w:rsidR="00265FDA" w:rsidRPr="00265FDA" w:rsidRDefault="00265FDA" w:rsidP="00265FDA">
            <w:pPr>
              <w:jc w:val="left"/>
            </w:pPr>
            <w:r w:rsidRPr="00265FDA">
              <w:t>5,158</w:t>
            </w:r>
          </w:p>
        </w:tc>
        <w:tc>
          <w:tcPr>
            <w:tcW w:w="976" w:type="dxa"/>
            <w:noWrap/>
            <w:hideMark/>
          </w:tcPr>
          <w:p w14:paraId="79B82661" w14:textId="77777777" w:rsidR="00265FDA" w:rsidRPr="00265FDA" w:rsidRDefault="00265FDA" w:rsidP="00265FDA">
            <w:pPr>
              <w:jc w:val="left"/>
            </w:pPr>
            <w:r w:rsidRPr="00265FDA">
              <w:t>3,805</w:t>
            </w:r>
          </w:p>
        </w:tc>
      </w:tr>
      <w:tr w:rsidR="00265FDA" w:rsidRPr="00265FDA" w14:paraId="23919410" w14:textId="77777777" w:rsidTr="00BE2621">
        <w:trPr>
          <w:trHeight w:val="300"/>
        </w:trPr>
        <w:tc>
          <w:tcPr>
            <w:tcW w:w="976" w:type="dxa"/>
            <w:noWrap/>
            <w:hideMark/>
          </w:tcPr>
          <w:p w14:paraId="6783398A" w14:textId="77777777" w:rsidR="00265FDA" w:rsidRPr="00265FDA" w:rsidRDefault="00265FDA" w:rsidP="00265FDA">
            <w:pPr>
              <w:jc w:val="left"/>
            </w:pPr>
            <w:r w:rsidRPr="00265FDA">
              <w:t>5,274</w:t>
            </w:r>
          </w:p>
        </w:tc>
        <w:tc>
          <w:tcPr>
            <w:tcW w:w="976" w:type="dxa"/>
            <w:noWrap/>
            <w:hideMark/>
          </w:tcPr>
          <w:p w14:paraId="30435E9E" w14:textId="77777777" w:rsidR="00265FDA" w:rsidRPr="00265FDA" w:rsidRDefault="00265FDA" w:rsidP="00265FDA">
            <w:pPr>
              <w:jc w:val="left"/>
            </w:pPr>
            <w:r w:rsidRPr="00265FDA">
              <w:t>3,84</w:t>
            </w:r>
          </w:p>
        </w:tc>
      </w:tr>
      <w:tr w:rsidR="00265FDA" w:rsidRPr="00265FDA" w14:paraId="287B01AA" w14:textId="77777777" w:rsidTr="00BE2621">
        <w:trPr>
          <w:trHeight w:val="300"/>
        </w:trPr>
        <w:tc>
          <w:tcPr>
            <w:tcW w:w="976" w:type="dxa"/>
            <w:noWrap/>
            <w:hideMark/>
          </w:tcPr>
          <w:p w14:paraId="22E9FA4A" w14:textId="77777777" w:rsidR="00265FDA" w:rsidRPr="00265FDA" w:rsidRDefault="00265FDA" w:rsidP="00265FDA">
            <w:pPr>
              <w:jc w:val="left"/>
            </w:pPr>
            <w:r w:rsidRPr="00265FDA">
              <w:t>5,39</w:t>
            </w:r>
          </w:p>
        </w:tc>
        <w:tc>
          <w:tcPr>
            <w:tcW w:w="976" w:type="dxa"/>
            <w:noWrap/>
            <w:hideMark/>
          </w:tcPr>
          <w:p w14:paraId="05339F82" w14:textId="77777777" w:rsidR="00265FDA" w:rsidRPr="00265FDA" w:rsidRDefault="00265FDA" w:rsidP="00265FDA">
            <w:pPr>
              <w:jc w:val="left"/>
            </w:pPr>
            <w:r w:rsidRPr="00265FDA">
              <w:t>3,905</w:t>
            </w:r>
          </w:p>
        </w:tc>
      </w:tr>
      <w:tr w:rsidR="00265FDA" w:rsidRPr="00265FDA" w14:paraId="13434F4F" w14:textId="77777777" w:rsidTr="00BE2621">
        <w:trPr>
          <w:trHeight w:val="300"/>
        </w:trPr>
        <w:tc>
          <w:tcPr>
            <w:tcW w:w="976" w:type="dxa"/>
            <w:noWrap/>
            <w:hideMark/>
          </w:tcPr>
          <w:p w14:paraId="11FB9C85" w14:textId="77777777" w:rsidR="00265FDA" w:rsidRPr="00265FDA" w:rsidRDefault="00265FDA" w:rsidP="00265FDA">
            <w:pPr>
              <w:jc w:val="left"/>
            </w:pPr>
            <w:r w:rsidRPr="00265FDA">
              <w:t>5,506</w:t>
            </w:r>
          </w:p>
        </w:tc>
        <w:tc>
          <w:tcPr>
            <w:tcW w:w="976" w:type="dxa"/>
            <w:noWrap/>
            <w:hideMark/>
          </w:tcPr>
          <w:p w14:paraId="7CB051E9" w14:textId="77777777" w:rsidR="00265FDA" w:rsidRPr="00265FDA" w:rsidRDefault="00265FDA" w:rsidP="00265FDA">
            <w:pPr>
              <w:jc w:val="left"/>
            </w:pPr>
            <w:r w:rsidRPr="00265FDA">
              <w:t>3,94</w:t>
            </w:r>
          </w:p>
        </w:tc>
      </w:tr>
      <w:tr w:rsidR="00265FDA" w:rsidRPr="00265FDA" w14:paraId="5D452D9D" w14:textId="77777777" w:rsidTr="00BE2621">
        <w:trPr>
          <w:trHeight w:val="300"/>
        </w:trPr>
        <w:tc>
          <w:tcPr>
            <w:tcW w:w="976" w:type="dxa"/>
            <w:noWrap/>
            <w:hideMark/>
          </w:tcPr>
          <w:p w14:paraId="18464053" w14:textId="77777777" w:rsidR="00265FDA" w:rsidRPr="00265FDA" w:rsidRDefault="00265FDA" w:rsidP="00265FDA">
            <w:pPr>
              <w:jc w:val="left"/>
            </w:pPr>
            <w:r w:rsidRPr="00265FDA">
              <w:t>5,622</w:t>
            </w:r>
          </w:p>
        </w:tc>
        <w:tc>
          <w:tcPr>
            <w:tcW w:w="976" w:type="dxa"/>
            <w:noWrap/>
            <w:hideMark/>
          </w:tcPr>
          <w:p w14:paraId="5A1E7396" w14:textId="77777777" w:rsidR="00265FDA" w:rsidRPr="00265FDA" w:rsidRDefault="00265FDA" w:rsidP="00265FDA">
            <w:pPr>
              <w:jc w:val="left"/>
            </w:pPr>
            <w:r w:rsidRPr="00265FDA">
              <w:t>4,025</w:t>
            </w:r>
          </w:p>
        </w:tc>
      </w:tr>
      <w:tr w:rsidR="00265FDA" w:rsidRPr="00265FDA" w14:paraId="4DAC9DBC" w14:textId="77777777" w:rsidTr="00BE2621">
        <w:trPr>
          <w:trHeight w:val="300"/>
        </w:trPr>
        <w:tc>
          <w:tcPr>
            <w:tcW w:w="976" w:type="dxa"/>
            <w:noWrap/>
            <w:hideMark/>
          </w:tcPr>
          <w:p w14:paraId="41F3BDFF" w14:textId="77777777" w:rsidR="00265FDA" w:rsidRPr="00265FDA" w:rsidRDefault="00265FDA" w:rsidP="00265FDA">
            <w:pPr>
              <w:jc w:val="left"/>
            </w:pPr>
            <w:r w:rsidRPr="00265FDA">
              <w:t>5,822</w:t>
            </w:r>
          </w:p>
        </w:tc>
        <w:tc>
          <w:tcPr>
            <w:tcW w:w="976" w:type="dxa"/>
            <w:noWrap/>
            <w:hideMark/>
          </w:tcPr>
          <w:p w14:paraId="3ECCB0EF" w14:textId="77777777" w:rsidR="00265FDA" w:rsidRPr="00265FDA" w:rsidRDefault="00265FDA" w:rsidP="00265FDA">
            <w:pPr>
              <w:jc w:val="left"/>
            </w:pPr>
            <w:r w:rsidRPr="00265FDA">
              <w:t>4,065</w:t>
            </w:r>
          </w:p>
        </w:tc>
      </w:tr>
      <w:tr w:rsidR="00265FDA" w:rsidRPr="00265FDA" w14:paraId="2CB7E963" w14:textId="77777777" w:rsidTr="00BE2621">
        <w:trPr>
          <w:trHeight w:val="300"/>
        </w:trPr>
        <w:tc>
          <w:tcPr>
            <w:tcW w:w="976" w:type="dxa"/>
            <w:noWrap/>
            <w:hideMark/>
          </w:tcPr>
          <w:p w14:paraId="722C1820" w14:textId="77777777" w:rsidR="00265FDA" w:rsidRPr="00265FDA" w:rsidRDefault="00265FDA" w:rsidP="00265FDA">
            <w:pPr>
              <w:jc w:val="left"/>
            </w:pPr>
            <w:r w:rsidRPr="00265FDA">
              <w:t>5,938</w:t>
            </w:r>
          </w:p>
        </w:tc>
        <w:tc>
          <w:tcPr>
            <w:tcW w:w="976" w:type="dxa"/>
            <w:noWrap/>
            <w:hideMark/>
          </w:tcPr>
          <w:p w14:paraId="20A673DF" w14:textId="77777777" w:rsidR="00265FDA" w:rsidRPr="00265FDA" w:rsidRDefault="00265FDA" w:rsidP="00265FDA">
            <w:pPr>
              <w:jc w:val="left"/>
            </w:pPr>
            <w:r w:rsidRPr="00265FDA">
              <w:t>4,085</w:t>
            </w:r>
          </w:p>
        </w:tc>
      </w:tr>
      <w:tr w:rsidR="00265FDA" w:rsidRPr="00265FDA" w14:paraId="0E95A997" w14:textId="77777777" w:rsidTr="00BE2621">
        <w:trPr>
          <w:trHeight w:val="300"/>
        </w:trPr>
        <w:tc>
          <w:tcPr>
            <w:tcW w:w="976" w:type="dxa"/>
            <w:noWrap/>
            <w:hideMark/>
          </w:tcPr>
          <w:p w14:paraId="2681375C" w14:textId="77777777" w:rsidR="00265FDA" w:rsidRPr="00265FDA" w:rsidRDefault="00265FDA" w:rsidP="00265FDA">
            <w:pPr>
              <w:jc w:val="left"/>
            </w:pPr>
            <w:r w:rsidRPr="00265FDA">
              <w:t>6,054</w:t>
            </w:r>
          </w:p>
        </w:tc>
        <w:tc>
          <w:tcPr>
            <w:tcW w:w="976" w:type="dxa"/>
            <w:noWrap/>
            <w:hideMark/>
          </w:tcPr>
          <w:p w14:paraId="46358755" w14:textId="77777777" w:rsidR="00265FDA" w:rsidRPr="00265FDA" w:rsidRDefault="00265FDA" w:rsidP="00265FDA">
            <w:pPr>
              <w:jc w:val="left"/>
            </w:pPr>
            <w:r w:rsidRPr="00265FDA">
              <w:t>4,055</w:t>
            </w:r>
          </w:p>
        </w:tc>
      </w:tr>
      <w:tr w:rsidR="00265FDA" w:rsidRPr="00265FDA" w14:paraId="4A66097C" w14:textId="77777777" w:rsidTr="00BE2621">
        <w:trPr>
          <w:trHeight w:val="300"/>
        </w:trPr>
        <w:tc>
          <w:tcPr>
            <w:tcW w:w="976" w:type="dxa"/>
            <w:noWrap/>
            <w:hideMark/>
          </w:tcPr>
          <w:p w14:paraId="1E97B3F0" w14:textId="77777777" w:rsidR="00265FDA" w:rsidRPr="00265FDA" w:rsidRDefault="00265FDA" w:rsidP="00265FDA">
            <w:pPr>
              <w:jc w:val="left"/>
            </w:pPr>
            <w:r w:rsidRPr="00265FDA">
              <w:t>6,17</w:t>
            </w:r>
          </w:p>
        </w:tc>
        <w:tc>
          <w:tcPr>
            <w:tcW w:w="976" w:type="dxa"/>
            <w:noWrap/>
            <w:hideMark/>
          </w:tcPr>
          <w:p w14:paraId="3CDECCDD" w14:textId="77777777" w:rsidR="00265FDA" w:rsidRPr="00265FDA" w:rsidRDefault="00265FDA" w:rsidP="00265FDA">
            <w:pPr>
              <w:jc w:val="left"/>
            </w:pPr>
            <w:r w:rsidRPr="00265FDA">
              <w:t>4,015</w:t>
            </w:r>
          </w:p>
        </w:tc>
      </w:tr>
      <w:tr w:rsidR="00265FDA" w:rsidRPr="00265FDA" w14:paraId="4BF0236F" w14:textId="77777777" w:rsidTr="00BE2621">
        <w:trPr>
          <w:trHeight w:val="300"/>
        </w:trPr>
        <w:tc>
          <w:tcPr>
            <w:tcW w:w="976" w:type="dxa"/>
            <w:noWrap/>
            <w:hideMark/>
          </w:tcPr>
          <w:p w14:paraId="4786B3A9" w14:textId="77777777" w:rsidR="00265FDA" w:rsidRPr="00265FDA" w:rsidRDefault="00265FDA" w:rsidP="00265FDA">
            <w:pPr>
              <w:jc w:val="left"/>
            </w:pPr>
            <w:r w:rsidRPr="00265FDA">
              <w:t>6,287</w:t>
            </w:r>
          </w:p>
        </w:tc>
        <w:tc>
          <w:tcPr>
            <w:tcW w:w="976" w:type="dxa"/>
            <w:noWrap/>
            <w:hideMark/>
          </w:tcPr>
          <w:p w14:paraId="15A73D87" w14:textId="77777777" w:rsidR="00265FDA" w:rsidRPr="00265FDA" w:rsidRDefault="00265FDA" w:rsidP="00265FDA">
            <w:pPr>
              <w:jc w:val="left"/>
            </w:pPr>
            <w:r w:rsidRPr="00265FDA">
              <w:t>3,975</w:t>
            </w:r>
          </w:p>
        </w:tc>
      </w:tr>
      <w:tr w:rsidR="00265FDA" w:rsidRPr="00265FDA" w14:paraId="0F426971" w14:textId="77777777" w:rsidTr="00BE2621">
        <w:trPr>
          <w:trHeight w:val="300"/>
        </w:trPr>
        <w:tc>
          <w:tcPr>
            <w:tcW w:w="976" w:type="dxa"/>
            <w:noWrap/>
            <w:hideMark/>
          </w:tcPr>
          <w:p w14:paraId="568C266D" w14:textId="77777777" w:rsidR="00265FDA" w:rsidRPr="00265FDA" w:rsidRDefault="00265FDA" w:rsidP="00265FDA">
            <w:pPr>
              <w:jc w:val="left"/>
            </w:pPr>
            <w:r w:rsidRPr="00265FDA">
              <w:t>6,402</w:t>
            </w:r>
          </w:p>
        </w:tc>
        <w:tc>
          <w:tcPr>
            <w:tcW w:w="976" w:type="dxa"/>
            <w:noWrap/>
            <w:hideMark/>
          </w:tcPr>
          <w:p w14:paraId="59AAF9EA" w14:textId="77777777" w:rsidR="00265FDA" w:rsidRPr="00265FDA" w:rsidRDefault="00265FDA" w:rsidP="00265FDA">
            <w:pPr>
              <w:jc w:val="left"/>
            </w:pPr>
            <w:r w:rsidRPr="00265FDA">
              <w:t>3,915</w:t>
            </w:r>
          </w:p>
        </w:tc>
      </w:tr>
      <w:tr w:rsidR="00265FDA" w:rsidRPr="00265FDA" w14:paraId="4F5DBCCB" w14:textId="77777777" w:rsidTr="00BE2621">
        <w:trPr>
          <w:trHeight w:val="300"/>
        </w:trPr>
        <w:tc>
          <w:tcPr>
            <w:tcW w:w="976" w:type="dxa"/>
            <w:noWrap/>
            <w:hideMark/>
          </w:tcPr>
          <w:p w14:paraId="01D3C8F4" w14:textId="77777777" w:rsidR="00265FDA" w:rsidRPr="00265FDA" w:rsidRDefault="00265FDA" w:rsidP="00265FDA">
            <w:pPr>
              <w:jc w:val="left"/>
            </w:pPr>
            <w:r w:rsidRPr="00265FDA">
              <w:t>6,519</w:t>
            </w:r>
          </w:p>
        </w:tc>
        <w:tc>
          <w:tcPr>
            <w:tcW w:w="976" w:type="dxa"/>
            <w:noWrap/>
            <w:hideMark/>
          </w:tcPr>
          <w:p w14:paraId="34D0F542" w14:textId="77777777" w:rsidR="00265FDA" w:rsidRPr="00265FDA" w:rsidRDefault="00265FDA" w:rsidP="00265FDA">
            <w:pPr>
              <w:jc w:val="left"/>
            </w:pPr>
            <w:r w:rsidRPr="00265FDA">
              <w:t>3,85</w:t>
            </w:r>
          </w:p>
        </w:tc>
      </w:tr>
      <w:tr w:rsidR="00265FDA" w:rsidRPr="00265FDA" w14:paraId="17BCC4A5" w14:textId="77777777" w:rsidTr="00BE2621">
        <w:trPr>
          <w:trHeight w:val="300"/>
        </w:trPr>
        <w:tc>
          <w:tcPr>
            <w:tcW w:w="976" w:type="dxa"/>
            <w:noWrap/>
            <w:hideMark/>
          </w:tcPr>
          <w:p w14:paraId="5A20A417" w14:textId="77777777" w:rsidR="00265FDA" w:rsidRPr="00265FDA" w:rsidRDefault="00265FDA" w:rsidP="00265FDA">
            <w:pPr>
              <w:jc w:val="left"/>
            </w:pPr>
            <w:r w:rsidRPr="00265FDA">
              <w:t>6,635</w:t>
            </w:r>
          </w:p>
        </w:tc>
        <w:tc>
          <w:tcPr>
            <w:tcW w:w="976" w:type="dxa"/>
            <w:noWrap/>
            <w:hideMark/>
          </w:tcPr>
          <w:p w14:paraId="3143F939" w14:textId="77777777" w:rsidR="00265FDA" w:rsidRPr="00265FDA" w:rsidRDefault="00265FDA" w:rsidP="00265FDA">
            <w:pPr>
              <w:jc w:val="left"/>
            </w:pPr>
            <w:r w:rsidRPr="00265FDA">
              <w:t>3,785</w:t>
            </w:r>
          </w:p>
        </w:tc>
      </w:tr>
      <w:tr w:rsidR="00265FDA" w:rsidRPr="00265FDA" w14:paraId="1D0B72C4" w14:textId="77777777" w:rsidTr="00BE2621">
        <w:trPr>
          <w:trHeight w:val="300"/>
        </w:trPr>
        <w:tc>
          <w:tcPr>
            <w:tcW w:w="976" w:type="dxa"/>
            <w:noWrap/>
            <w:hideMark/>
          </w:tcPr>
          <w:p w14:paraId="3FD0A59D" w14:textId="77777777" w:rsidR="00265FDA" w:rsidRPr="00265FDA" w:rsidRDefault="00265FDA" w:rsidP="00265FDA">
            <w:pPr>
              <w:jc w:val="left"/>
            </w:pPr>
            <w:r w:rsidRPr="00265FDA">
              <w:t>6,751</w:t>
            </w:r>
          </w:p>
        </w:tc>
        <w:tc>
          <w:tcPr>
            <w:tcW w:w="976" w:type="dxa"/>
            <w:noWrap/>
            <w:hideMark/>
          </w:tcPr>
          <w:p w14:paraId="426E504D" w14:textId="77777777" w:rsidR="00265FDA" w:rsidRPr="00265FDA" w:rsidRDefault="00265FDA" w:rsidP="00265FDA">
            <w:pPr>
              <w:jc w:val="left"/>
            </w:pPr>
            <w:r w:rsidRPr="00265FDA">
              <w:t>3,715</w:t>
            </w:r>
          </w:p>
        </w:tc>
      </w:tr>
      <w:tr w:rsidR="00265FDA" w:rsidRPr="00265FDA" w14:paraId="60249BD3" w14:textId="77777777" w:rsidTr="00BE2621">
        <w:trPr>
          <w:trHeight w:val="300"/>
        </w:trPr>
        <w:tc>
          <w:tcPr>
            <w:tcW w:w="976" w:type="dxa"/>
            <w:noWrap/>
            <w:hideMark/>
          </w:tcPr>
          <w:p w14:paraId="5B3E860B" w14:textId="77777777" w:rsidR="00265FDA" w:rsidRPr="00265FDA" w:rsidRDefault="00265FDA" w:rsidP="00265FDA">
            <w:pPr>
              <w:jc w:val="left"/>
            </w:pPr>
            <w:r w:rsidRPr="00265FDA">
              <w:t>6,866</w:t>
            </w:r>
          </w:p>
        </w:tc>
        <w:tc>
          <w:tcPr>
            <w:tcW w:w="976" w:type="dxa"/>
            <w:noWrap/>
            <w:hideMark/>
          </w:tcPr>
          <w:p w14:paraId="08A940B9" w14:textId="77777777" w:rsidR="00265FDA" w:rsidRPr="00265FDA" w:rsidRDefault="00265FDA" w:rsidP="00265FDA">
            <w:pPr>
              <w:jc w:val="left"/>
            </w:pPr>
            <w:r w:rsidRPr="00265FDA">
              <w:t>3,67</w:t>
            </w:r>
          </w:p>
        </w:tc>
      </w:tr>
      <w:tr w:rsidR="00265FDA" w:rsidRPr="00265FDA" w14:paraId="7FF7D564" w14:textId="77777777" w:rsidTr="00BE2621">
        <w:trPr>
          <w:trHeight w:val="300"/>
        </w:trPr>
        <w:tc>
          <w:tcPr>
            <w:tcW w:w="976" w:type="dxa"/>
            <w:noWrap/>
            <w:hideMark/>
          </w:tcPr>
          <w:p w14:paraId="777AC457" w14:textId="77777777" w:rsidR="00265FDA" w:rsidRPr="00265FDA" w:rsidRDefault="00265FDA" w:rsidP="00265FDA">
            <w:pPr>
              <w:jc w:val="left"/>
            </w:pPr>
            <w:r w:rsidRPr="00265FDA">
              <w:t>7,067</w:t>
            </w:r>
          </w:p>
        </w:tc>
        <w:tc>
          <w:tcPr>
            <w:tcW w:w="976" w:type="dxa"/>
            <w:noWrap/>
            <w:hideMark/>
          </w:tcPr>
          <w:p w14:paraId="3BCB43E1" w14:textId="77777777" w:rsidR="00265FDA" w:rsidRPr="00265FDA" w:rsidRDefault="00265FDA" w:rsidP="00265FDA">
            <w:pPr>
              <w:jc w:val="left"/>
            </w:pPr>
            <w:r w:rsidRPr="00265FDA">
              <w:t>3,565</w:t>
            </w:r>
          </w:p>
        </w:tc>
      </w:tr>
      <w:tr w:rsidR="00265FDA" w:rsidRPr="00265FDA" w14:paraId="5969F253" w14:textId="77777777" w:rsidTr="00BE2621">
        <w:trPr>
          <w:trHeight w:val="300"/>
        </w:trPr>
        <w:tc>
          <w:tcPr>
            <w:tcW w:w="976" w:type="dxa"/>
            <w:noWrap/>
            <w:hideMark/>
          </w:tcPr>
          <w:p w14:paraId="61C2688B" w14:textId="77777777" w:rsidR="00265FDA" w:rsidRPr="00265FDA" w:rsidRDefault="00265FDA" w:rsidP="00265FDA">
            <w:pPr>
              <w:jc w:val="left"/>
            </w:pPr>
            <w:r w:rsidRPr="00265FDA">
              <w:t>7,183</w:t>
            </w:r>
          </w:p>
        </w:tc>
        <w:tc>
          <w:tcPr>
            <w:tcW w:w="976" w:type="dxa"/>
            <w:noWrap/>
            <w:hideMark/>
          </w:tcPr>
          <w:p w14:paraId="7A318937" w14:textId="77777777" w:rsidR="00265FDA" w:rsidRPr="00265FDA" w:rsidRDefault="00265FDA" w:rsidP="00265FDA">
            <w:pPr>
              <w:jc w:val="left"/>
            </w:pPr>
            <w:r w:rsidRPr="00265FDA">
              <w:t>3,53</w:t>
            </w:r>
          </w:p>
        </w:tc>
      </w:tr>
      <w:tr w:rsidR="00265FDA" w:rsidRPr="00265FDA" w14:paraId="31F359AE" w14:textId="77777777" w:rsidTr="00BE2621">
        <w:trPr>
          <w:trHeight w:val="300"/>
        </w:trPr>
        <w:tc>
          <w:tcPr>
            <w:tcW w:w="976" w:type="dxa"/>
            <w:noWrap/>
            <w:hideMark/>
          </w:tcPr>
          <w:p w14:paraId="508230FE" w14:textId="77777777" w:rsidR="00265FDA" w:rsidRPr="00265FDA" w:rsidRDefault="00265FDA" w:rsidP="00265FDA">
            <w:pPr>
              <w:jc w:val="left"/>
            </w:pPr>
            <w:r w:rsidRPr="00265FDA">
              <w:t>7,311</w:t>
            </w:r>
          </w:p>
        </w:tc>
        <w:tc>
          <w:tcPr>
            <w:tcW w:w="976" w:type="dxa"/>
            <w:noWrap/>
            <w:hideMark/>
          </w:tcPr>
          <w:p w14:paraId="2D9E6E1F" w14:textId="77777777" w:rsidR="00265FDA" w:rsidRPr="00265FDA" w:rsidRDefault="00265FDA" w:rsidP="00265FDA">
            <w:pPr>
              <w:jc w:val="left"/>
            </w:pPr>
            <w:r w:rsidRPr="00265FDA">
              <w:t>3,48</w:t>
            </w:r>
          </w:p>
        </w:tc>
      </w:tr>
      <w:tr w:rsidR="00265FDA" w:rsidRPr="00265FDA" w14:paraId="08BE2AE6" w14:textId="77777777" w:rsidTr="00BE2621">
        <w:trPr>
          <w:trHeight w:val="300"/>
        </w:trPr>
        <w:tc>
          <w:tcPr>
            <w:tcW w:w="976" w:type="dxa"/>
            <w:noWrap/>
            <w:hideMark/>
          </w:tcPr>
          <w:p w14:paraId="5FC42773" w14:textId="77777777" w:rsidR="00265FDA" w:rsidRPr="00265FDA" w:rsidRDefault="00265FDA" w:rsidP="00265FDA">
            <w:pPr>
              <w:jc w:val="left"/>
            </w:pPr>
            <w:r w:rsidRPr="00265FDA">
              <w:t>7,426</w:t>
            </w:r>
          </w:p>
        </w:tc>
        <w:tc>
          <w:tcPr>
            <w:tcW w:w="976" w:type="dxa"/>
            <w:noWrap/>
            <w:hideMark/>
          </w:tcPr>
          <w:p w14:paraId="032A4C4F" w14:textId="77777777" w:rsidR="00265FDA" w:rsidRPr="00265FDA" w:rsidRDefault="00265FDA" w:rsidP="00265FDA">
            <w:pPr>
              <w:jc w:val="left"/>
            </w:pPr>
            <w:r w:rsidRPr="00265FDA">
              <w:t>3,42</w:t>
            </w:r>
          </w:p>
        </w:tc>
      </w:tr>
      <w:tr w:rsidR="00265FDA" w:rsidRPr="00265FDA" w14:paraId="7607FB91" w14:textId="77777777" w:rsidTr="00BE2621">
        <w:trPr>
          <w:trHeight w:val="300"/>
        </w:trPr>
        <w:tc>
          <w:tcPr>
            <w:tcW w:w="976" w:type="dxa"/>
            <w:noWrap/>
            <w:hideMark/>
          </w:tcPr>
          <w:p w14:paraId="028075E1" w14:textId="77777777" w:rsidR="00265FDA" w:rsidRPr="00265FDA" w:rsidRDefault="00265FDA" w:rsidP="00265FDA">
            <w:pPr>
              <w:jc w:val="left"/>
            </w:pPr>
            <w:r w:rsidRPr="00265FDA">
              <w:t>7,543</w:t>
            </w:r>
          </w:p>
        </w:tc>
        <w:tc>
          <w:tcPr>
            <w:tcW w:w="976" w:type="dxa"/>
            <w:noWrap/>
            <w:hideMark/>
          </w:tcPr>
          <w:p w14:paraId="1536E550" w14:textId="77777777" w:rsidR="00265FDA" w:rsidRPr="00265FDA" w:rsidRDefault="00265FDA" w:rsidP="00265FDA">
            <w:pPr>
              <w:jc w:val="left"/>
            </w:pPr>
            <w:r w:rsidRPr="00265FDA">
              <w:t>3,475</w:t>
            </w:r>
          </w:p>
        </w:tc>
      </w:tr>
      <w:tr w:rsidR="00265FDA" w:rsidRPr="00265FDA" w14:paraId="439CAEE5" w14:textId="77777777" w:rsidTr="00BE2621">
        <w:trPr>
          <w:trHeight w:val="300"/>
        </w:trPr>
        <w:tc>
          <w:tcPr>
            <w:tcW w:w="976" w:type="dxa"/>
            <w:noWrap/>
            <w:hideMark/>
          </w:tcPr>
          <w:p w14:paraId="2B4ADAE0" w14:textId="77777777" w:rsidR="00265FDA" w:rsidRPr="00265FDA" w:rsidRDefault="00265FDA" w:rsidP="00265FDA">
            <w:pPr>
              <w:jc w:val="left"/>
            </w:pPr>
            <w:r w:rsidRPr="00265FDA">
              <w:t>7,673</w:t>
            </w:r>
          </w:p>
        </w:tc>
        <w:tc>
          <w:tcPr>
            <w:tcW w:w="976" w:type="dxa"/>
            <w:noWrap/>
            <w:hideMark/>
          </w:tcPr>
          <w:p w14:paraId="71BB9053" w14:textId="77777777" w:rsidR="00265FDA" w:rsidRPr="00265FDA" w:rsidRDefault="00265FDA" w:rsidP="00265FDA">
            <w:pPr>
              <w:jc w:val="left"/>
            </w:pPr>
            <w:r w:rsidRPr="00265FDA">
              <w:t>3,445</w:t>
            </w:r>
          </w:p>
        </w:tc>
      </w:tr>
      <w:tr w:rsidR="00265FDA" w:rsidRPr="00265FDA" w14:paraId="499CEA10" w14:textId="77777777" w:rsidTr="00BE2621">
        <w:trPr>
          <w:trHeight w:val="300"/>
        </w:trPr>
        <w:tc>
          <w:tcPr>
            <w:tcW w:w="976" w:type="dxa"/>
            <w:noWrap/>
            <w:hideMark/>
          </w:tcPr>
          <w:p w14:paraId="6CEE7303" w14:textId="77777777" w:rsidR="00265FDA" w:rsidRPr="00265FDA" w:rsidRDefault="00265FDA" w:rsidP="00265FDA">
            <w:pPr>
              <w:jc w:val="left"/>
            </w:pPr>
            <w:r w:rsidRPr="00265FDA">
              <w:t>7,789</w:t>
            </w:r>
          </w:p>
        </w:tc>
        <w:tc>
          <w:tcPr>
            <w:tcW w:w="976" w:type="dxa"/>
            <w:noWrap/>
            <w:hideMark/>
          </w:tcPr>
          <w:p w14:paraId="12BF228B" w14:textId="77777777" w:rsidR="00265FDA" w:rsidRPr="00265FDA" w:rsidRDefault="00265FDA" w:rsidP="00265FDA">
            <w:pPr>
              <w:jc w:val="left"/>
            </w:pPr>
            <w:r w:rsidRPr="00265FDA">
              <w:t>3,48</w:t>
            </w:r>
          </w:p>
        </w:tc>
      </w:tr>
      <w:tr w:rsidR="00265FDA" w:rsidRPr="00265FDA" w14:paraId="2735035D" w14:textId="77777777" w:rsidTr="00BE2621">
        <w:trPr>
          <w:trHeight w:val="300"/>
        </w:trPr>
        <w:tc>
          <w:tcPr>
            <w:tcW w:w="976" w:type="dxa"/>
            <w:noWrap/>
            <w:hideMark/>
          </w:tcPr>
          <w:p w14:paraId="23CC512A" w14:textId="77777777" w:rsidR="00265FDA" w:rsidRPr="00265FDA" w:rsidRDefault="00265FDA" w:rsidP="00265FDA">
            <w:pPr>
              <w:jc w:val="left"/>
            </w:pPr>
            <w:r w:rsidRPr="00265FDA">
              <w:t>7,906</w:t>
            </w:r>
          </w:p>
        </w:tc>
        <w:tc>
          <w:tcPr>
            <w:tcW w:w="976" w:type="dxa"/>
            <w:noWrap/>
            <w:hideMark/>
          </w:tcPr>
          <w:p w14:paraId="70527A91" w14:textId="77777777" w:rsidR="00265FDA" w:rsidRPr="00265FDA" w:rsidRDefault="00265FDA" w:rsidP="00265FDA">
            <w:pPr>
              <w:jc w:val="left"/>
            </w:pPr>
            <w:r w:rsidRPr="00265FDA">
              <w:t>3,505</w:t>
            </w:r>
          </w:p>
        </w:tc>
      </w:tr>
      <w:tr w:rsidR="00265FDA" w:rsidRPr="00265FDA" w14:paraId="12DD7A3F" w14:textId="77777777" w:rsidTr="00BE2621">
        <w:trPr>
          <w:trHeight w:val="300"/>
        </w:trPr>
        <w:tc>
          <w:tcPr>
            <w:tcW w:w="976" w:type="dxa"/>
            <w:noWrap/>
            <w:hideMark/>
          </w:tcPr>
          <w:p w14:paraId="37CED5D6" w14:textId="77777777" w:rsidR="00265FDA" w:rsidRPr="00265FDA" w:rsidRDefault="00265FDA" w:rsidP="00265FDA">
            <w:pPr>
              <w:jc w:val="left"/>
            </w:pPr>
            <w:r w:rsidRPr="00265FDA">
              <w:t>8,021</w:t>
            </w:r>
          </w:p>
        </w:tc>
        <w:tc>
          <w:tcPr>
            <w:tcW w:w="976" w:type="dxa"/>
            <w:noWrap/>
            <w:hideMark/>
          </w:tcPr>
          <w:p w14:paraId="14EE3E6C" w14:textId="77777777" w:rsidR="00265FDA" w:rsidRPr="00265FDA" w:rsidRDefault="00265FDA" w:rsidP="00265FDA">
            <w:pPr>
              <w:jc w:val="left"/>
            </w:pPr>
            <w:r w:rsidRPr="00265FDA">
              <w:t>3,555</w:t>
            </w:r>
          </w:p>
        </w:tc>
      </w:tr>
      <w:tr w:rsidR="00265FDA" w:rsidRPr="00265FDA" w14:paraId="0811C69B" w14:textId="77777777" w:rsidTr="00BE2621">
        <w:trPr>
          <w:trHeight w:val="300"/>
        </w:trPr>
        <w:tc>
          <w:tcPr>
            <w:tcW w:w="976" w:type="dxa"/>
            <w:noWrap/>
            <w:hideMark/>
          </w:tcPr>
          <w:p w14:paraId="55A78187" w14:textId="77777777" w:rsidR="00265FDA" w:rsidRPr="00265FDA" w:rsidRDefault="00265FDA" w:rsidP="00265FDA">
            <w:pPr>
              <w:jc w:val="left"/>
            </w:pPr>
            <w:r w:rsidRPr="00265FDA">
              <w:t>8,137</w:t>
            </w:r>
          </w:p>
        </w:tc>
        <w:tc>
          <w:tcPr>
            <w:tcW w:w="976" w:type="dxa"/>
            <w:noWrap/>
            <w:hideMark/>
          </w:tcPr>
          <w:p w14:paraId="1620EC31" w14:textId="77777777" w:rsidR="00265FDA" w:rsidRPr="00265FDA" w:rsidRDefault="00265FDA" w:rsidP="00265FDA">
            <w:pPr>
              <w:jc w:val="left"/>
            </w:pPr>
            <w:r w:rsidRPr="00265FDA">
              <w:t>3,595</w:t>
            </w:r>
          </w:p>
        </w:tc>
      </w:tr>
      <w:tr w:rsidR="00265FDA" w:rsidRPr="00265FDA" w14:paraId="580BC629" w14:textId="77777777" w:rsidTr="00BE2621">
        <w:trPr>
          <w:trHeight w:val="300"/>
        </w:trPr>
        <w:tc>
          <w:tcPr>
            <w:tcW w:w="976" w:type="dxa"/>
            <w:noWrap/>
            <w:hideMark/>
          </w:tcPr>
          <w:p w14:paraId="2CFCE1A1" w14:textId="77777777" w:rsidR="00265FDA" w:rsidRPr="00265FDA" w:rsidRDefault="00265FDA" w:rsidP="00265FDA">
            <w:pPr>
              <w:jc w:val="left"/>
            </w:pPr>
            <w:r w:rsidRPr="00265FDA">
              <w:t>8,338</w:t>
            </w:r>
          </w:p>
        </w:tc>
        <w:tc>
          <w:tcPr>
            <w:tcW w:w="976" w:type="dxa"/>
            <w:noWrap/>
            <w:hideMark/>
          </w:tcPr>
          <w:p w14:paraId="7C68B59A" w14:textId="77777777" w:rsidR="00265FDA" w:rsidRPr="00265FDA" w:rsidRDefault="00265FDA" w:rsidP="00265FDA">
            <w:pPr>
              <w:jc w:val="left"/>
            </w:pPr>
            <w:r w:rsidRPr="00265FDA">
              <w:t>3,6</w:t>
            </w:r>
          </w:p>
        </w:tc>
      </w:tr>
      <w:tr w:rsidR="00265FDA" w:rsidRPr="00265FDA" w14:paraId="1DE7D6AF" w14:textId="77777777" w:rsidTr="00BE2621">
        <w:trPr>
          <w:trHeight w:val="300"/>
        </w:trPr>
        <w:tc>
          <w:tcPr>
            <w:tcW w:w="976" w:type="dxa"/>
            <w:noWrap/>
            <w:hideMark/>
          </w:tcPr>
          <w:p w14:paraId="56BDFE6A" w14:textId="77777777" w:rsidR="00265FDA" w:rsidRPr="00265FDA" w:rsidRDefault="00265FDA" w:rsidP="00265FDA">
            <w:pPr>
              <w:jc w:val="left"/>
            </w:pPr>
            <w:r w:rsidRPr="00265FDA">
              <w:t>8,453</w:t>
            </w:r>
          </w:p>
        </w:tc>
        <w:tc>
          <w:tcPr>
            <w:tcW w:w="976" w:type="dxa"/>
            <w:noWrap/>
            <w:hideMark/>
          </w:tcPr>
          <w:p w14:paraId="51D61B72" w14:textId="77777777" w:rsidR="00265FDA" w:rsidRPr="00265FDA" w:rsidRDefault="00265FDA" w:rsidP="00265FDA">
            <w:pPr>
              <w:jc w:val="left"/>
            </w:pPr>
            <w:r w:rsidRPr="00265FDA">
              <w:t>3,62</w:t>
            </w:r>
          </w:p>
        </w:tc>
      </w:tr>
      <w:tr w:rsidR="00265FDA" w:rsidRPr="00265FDA" w14:paraId="0717DCFA" w14:textId="77777777" w:rsidTr="00BE2621">
        <w:trPr>
          <w:trHeight w:val="300"/>
        </w:trPr>
        <w:tc>
          <w:tcPr>
            <w:tcW w:w="976" w:type="dxa"/>
            <w:noWrap/>
            <w:hideMark/>
          </w:tcPr>
          <w:p w14:paraId="6223AB20" w14:textId="77777777" w:rsidR="00265FDA" w:rsidRPr="00265FDA" w:rsidRDefault="00265FDA" w:rsidP="00265FDA">
            <w:pPr>
              <w:jc w:val="left"/>
            </w:pPr>
            <w:r w:rsidRPr="00265FDA">
              <w:t>8,569</w:t>
            </w:r>
          </w:p>
        </w:tc>
        <w:tc>
          <w:tcPr>
            <w:tcW w:w="976" w:type="dxa"/>
            <w:noWrap/>
            <w:hideMark/>
          </w:tcPr>
          <w:p w14:paraId="0D68C345" w14:textId="77777777" w:rsidR="00265FDA" w:rsidRPr="00265FDA" w:rsidRDefault="00265FDA" w:rsidP="00265FDA">
            <w:pPr>
              <w:jc w:val="left"/>
            </w:pPr>
            <w:r w:rsidRPr="00265FDA">
              <w:t>3,645</w:t>
            </w:r>
          </w:p>
        </w:tc>
      </w:tr>
      <w:tr w:rsidR="00265FDA" w:rsidRPr="00265FDA" w14:paraId="423B1EF2" w14:textId="77777777" w:rsidTr="00BE2621">
        <w:trPr>
          <w:trHeight w:val="300"/>
        </w:trPr>
        <w:tc>
          <w:tcPr>
            <w:tcW w:w="976" w:type="dxa"/>
            <w:noWrap/>
            <w:hideMark/>
          </w:tcPr>
          <w:p w14:paraId="39850B0F" w14:textId="77777777" w:rsidR="00265FDA" w:rsidRPr="00265FDA" w:rsidRDefault="00265FDA" w:rsidP="00265FDA">
            <w:pPr>
              <w:jc w:val="left"/>
            </w:pPr>
            <w:r w:rsidRPr="00265FDA">
              <w:t>8,686</w:t>
            </w:r>
          </w:p>
        </w:tc>
        <w:tc>
          <w:tcPr>
            <w:tcW w:w="976" w:type="dxa"/>
            <w:noWrap/>
            <w:hideMark/>
          </w:tcPr>
          <w:p w14:paraId="400606AE" w14:textId="77777777" w:rsidR="00265FDA" w:rsidRPr="00265FDA" w:rsidRDefault="00265FDA" w:rsidP="00265FDA">
            <w:pPr>
              <w:jc w:val="left"/>
            </w:pPr>
            <w:r w:rsidRPr="00265FDA">
              <w:t>3,7</w:t>
            </w:r>
          </w:p>
        </w:tc>
      </w:tr>
      <w:tr w:rsidR="00265FDA" w:rsidRPr="00265FDA" w14:paraId="61AE3579" w14:textId="77777777" w:rsidTr="00BE2621">
        <w:trPr>
          <w:trHeight w:val="300"/>
        </w:trPr>
        <w:tc>
          <w:tcPr>
            <w:tcW w:w="976" w:type="dxa"/>
            <w:noWrap/>
            <w:hideMark/>
          </w:tcPr>
          <w:p w14:paraId="711F0CAB" w14:textId="77777777" w:rsidR="00265FDA" w:rsidRPr="00265FDA" w:rsidRDefault="00265FDA" w:rsidP="00265FDA">
            <w:pPr>
              <w:jc w:val="left"/>
            </w:pPr>
            <w:r w:rsidRPr="00265FDA">
              <w:t>8,802</w:t>
            </w:r>
          </w:p>
        </w:tc>
        <w:tc>
          <w:tcPr>
            <w:tcW w:w="976" w:type="dxa"/>
            <w:noWrap/>
            <w:hideMark/>
          </w:tcPr>
          <w:p w14:paraId="4F35E565" w14:textId="77777777" w:rsidR="00265FDA" w:rsidRPr="00265FDA" w:rsidRDefault="00265FDA" w:rsidP="00265FDA">
            <w:pPr>
              <w:jc w:val="left"/>
            </w:pPr>
            <w:r w:rsidRPr="00265FDA">
              <w:t>3,75</w:t>
            </w:r>
          </w:p>
        </w:tc>
      </w:tr>
      <w:tr w:rsidR="00265FDA" w:rsidRPr="00265FDA" w14:paraId="16D794D4" w14:textId="77777777" w:rsidTr="00BE2621">
        <w:trPr>
          <w:trHeight w:val="300"/>
        </w:trPr>
        <w:tc>
          <w:tcPr>
            <w:tcW w:w="976" w:type="dxa"/>
            <w:noWrap/>
            <w:hideMark/>
          </w:tcPr>
          <w:p w14:paraId="73463E5E" w14:textId="77777777" w:rsidR="00265FDA" w:rsidRPr="00265FDA" w:rsidRDefault="00265FDA" w:rsidP="00265FDA">
            <w:pPr>
              <w:jc w:val="left"/>
            </w:pPr>
            <w:r w:rsidRPr="00265FDA">
              <w:lastRenderedPageBreak/>
              <w:t>8,918</w:t>
            </w:r>
          </w:p>
        </w:tc>
        <w:tc>
          <w:tcPr>
            <w:tcW w:w="976" w:type="dxa"/>
            <w:noWrap/>
            <w:hideMark/>
          </w:tcPr>
          <w:p w14:paraId="68D38D10" w14:textId="77777777" w:rsidR="00265FDA" w:rsidRPr="00265FDA" w:rsidRDefault="00265FDA" w:rsidP="00265FDA">
            <w:pPr>
              <w:jc w:val="left"/>
            </w:pPr>
            <w:r w:rsidRPr="00265FDA">
              <w:t>3,79</w:t>
            </w:r>
          </w:p>
        </w:tc>
      </w:tr>
      <w:tr w:rsidR="00265FDA" w:rsidRPr="00265FDA" w14:paraId="3C5FDB1A" w14:textId="77777777" w:rsidTr="00BE2621">
        <w:trPr>
          <w:trHeight w:val="300"/>
        </w:trPr>
        <w:tc>
          <w:tcPr>
            <w:tcW w:w="976" w:type="dxa"/>
            <w:noWrap/>
            <w:hideMark/>
          </w:tcPr>
          <w:p w14:paraId="67753FB6" w14:textId="77777777" w:rsidR="00265FDA" w:rsidRPr="00265FDA" w:rsidRDefault="00265FDA" w:rsidP="00265FDA">
            <w:pPr>
              <w:jc w:val="left"/>
            </w:pPr>
            <w:r w:rsidRPr="00265FDA">
              <w:t>9,034</w:t>
            </w:r>
          </w:p>
        </w:tc>
        <w:tc>
          <w:tcPr>
            <w:tcW w:w="976" w:type="dxa"/>
            <w:noWrap/>
            <w:hideMark/>
          </w:tcPr>
          <w:p w14:paraId="181A19E3" w14:textId="77777777" w:rsidR="00265FDA" w:rsidRPr="00265FDA" w:rsidRDefault="00265FDA" w:rsidP="00265FDA">
            <w:pPr>
              <w:jc w:val="left"/>
            </w:pPr>
            <w:r w:rsidRPr="00265FDA">
              <w:t>3,87</w:t>
            </w:r>
          </w:p>
        </w:tc>
      </w:tr>
      <w:tr w:rsidR="00265FDA" w:rsidRPr="00265FDA" w14:paraId="0222BAA2" w14:textId="77777777" w:rsidTr="00BE2621">
        <w:trPr>
          <w:trHeight w:val="300"/>
        </w:trPr>
        <w:tc>
          <w:tcPr>
            <w:tcW w:w="976" w:type="dxa"/>
            <w:noWrap/>
            <w:hideMark/>
          </w:tcPr>
          <w:p w14:paraId="446552C8" w14:textId="77777777" w:rsidR="00265FDA" w:rsidRPr="00265FDA" w:rsidRDefault="00265FDA" w:rsidP="00265FDA">
            <w:pPr>
              <w:jc w:val="left"/>
            </w:pPr>
            <w:r w:rsidRPr="00265FDA">
              <w:t>9,15</w:t>
            </w:r>
          </w:p>
        </w:tc>
        <w:tc>
          <w:tcPr>
            <w:tcW w:w="976" w:type="dxa"/>
            <w:noWrap/>
            <w:hideMark/>
          </w:tcPr>
          <w:p w14:paraId="7E25906E" w14:textId="77777777" w:rsidR="00265FDA" w:rsidRPr="00265FDA" w:rsidRDefault="00265FDA" w:rsidP="00265FDA">
            <w:pPr>
              <w:jc w:val="left"/>
            </w:pPr>
            <w:r w:rsidRPr="00265FDA">
              <w:t>3,935</w:t>
            </w:r>
          </w:p>
        </w:tc>
      </w:tr>
      <w:tr w:rsidR="00265FDA" w:rsidRPr="00265FDA" w14:paraId="397F39DC" w14:textId="77777777" w:rsidTr="00BE2621">
        <w:trPr>
          <w:trHeight w:val="300"/>
        </w:trPr>
        <w:tc>
          <w:tcPr>
            <w:tcW w:w="976" w:type="dxa"/>
            <w:noWrap/>
            <w:hideMark/>
          </w:tcPr>
          <w:p w14:paraId="095E9745" w14:textId="77777777" w:rsidR="00265FDA" w:rsidRPr="00265FDA" w:rsidRDefault="00265FDA" w:rsidP="00265FDA">
            <w:pPr>
              <w:jc w:val="left"/>
            </w:pPr>
            <w:r w:rsidRPr="00265FDA">
              <w:t>9,276</w:t>
            </w:r>
          </w:p>
        </w:tc>
        <w:tc>
          <w:tcPr>
            <w:tcW w:w="976" w:type="dxa"/>
            <w:noWrap/>
            <w:hideMark/>
          </w:tcPr>
          <w:p w14:paraId="0CDDF150" w14:textId="77777777" w:rsidR="00265FDA" w:rsidRPr="00265FDA" w:rsidRDefault="00265FDA" w:rsidP="00265FDA">
            <w:pPr>
              <w:jc w:val="left"/>
            </w:pPr>
            <w:r w:rsidRPr="00265FDA">
              <w:t>4</w:t>
            </w:r>
          </w:p>
        </w:tc>
      </w:tr>
      <w:tr w:rsidR="00265FDA" w:rsidRPr="00265FDA" w14:paraId="1C76B752" w14:textId="77777777" w:rsidTr="00BE2621">
        <w:trPr>
          <w:trHeight w:val="300"/>
        </w:trPr>
        <w:tc>
          <w:tcPr>
            <w:tcW w:w="976" w:type="dxa"/>
            <w:noWrap/>
            <w:hideMark/>
          </w:tcPr>
          <w:p w14:paraId="60DB7328" w14:textId="77777777" w:rsidR="00265FDA" w:rsidRPr="00265FDA" w:rsidRDefault="00265FDA" w:rsidP="00265FDA">
            <w:pPr>
              <w:jc w:val="left"/>
            </w:pPr>
            <w:r w:rsidRPr="00265FDA">
              <w:t>9,391</w:t>
            </w:r>
          </w:p>
        </w:tc>
        <w:tc>
          <w:tcPr>
            <w:tcW w:w="976" w:type="dxa"/>
            <w:noWrap/>
            <w:hideMark/>
          </w:tcPr>
          <w:p w14:paraId="5DDDAE5B" w14:textId="77777777" w:rsidR="00265FDA" w:rsidRPr="00265FDA" w:rsidRDefault="00265FDA" w:rsidP="00265FDA">
            <w:pPr>
              <w:jc w:val="left"/>
            </w:pPr>
            <w:r w:rsidRPr="00265FDA">
              <w:t>4,05</w:t>
            </w:r>
          </w:p>
        </w:tc>
      </w:tr>
      <w:tr w:rsidR="00265FDA" w:rsidRPr="00265FDA" w14:paraId="1E6AE60F" w14:textId="77777777" w:rsidTr="00BE2621">
        <w:trPr>
          <w:trHeight w:val="300"/>
        </w:trPr>
        <w:tc>
          <w:tcPr>
            <w:tcW w:w="976" w:type="dxa"/>
            <w:noWrap/>
            <w:hideMark/>
          </w:tcPr>
          <w:p w14:paraId="11638B99" w14:textId="77777777" w:rsidR="00265FDA" w:rsidRPr="00265FDA" w:rsidRDefault="00265FDA" w:rsidP="00265FDA">
            <w:pPr>
              <w:jc w:val="left"/>
            </w:pPr>
            <w:r w:rsidRPr="00265FDA">
              <w:t>9,599</w:t>
            </w:r>
          </w:p>
        </w:tc>
        <w:tc>
          <w:tcPr>
            <w:tcW w:w="976" w:type="dxa"/>
            <w:noWrap/>
            <w:hideMark/>
          </w:tcPr>
          <w:p w14:paraId="32EF3903" w14:textId="77777777" w:rsidR="00265FDA" w:rsidRPr="00265FDA" w:rsidRDefault="00265FDA" w:rsidP="00265FDA">
            <w:pPr>
              <w:jc w:val="left"/>
            </w:pPr>
            <w:r w:rsidRPr="00265FDA">
              <w:t>4,095</w:t>
            </w:r>
          </w:p>
        </w:tc>
      </w:tr>
      <w:tr w:rsidR="00265FDA" w:rsidRPr="00265FDA" w14:paraId="7C0BA9D1" w14:textId="77777777" w:rsidTr="00BE2621">
        <w:trPr>
          <w:trHeight w:val="300"/>
        </w:trPr>
        <w:tc>
          <w:tcPr>
            <w:tcW w:w="976" w:type="dxa"/>
            <w:noWrap/>
            <w:hideMark/>
          </w:tcPr>
          <w:p w14:paraId="0608893F" w14:textId="77777777" w:rsidR="00265FDA" w:rsidRPr="00265FDA" w:rsidRDefault="00265FDA" w:rsidP="00265FDA">
            <w:pPr>
              <w:jc w:val="left"/>
            </w:pPr>
            <w:r w:rsidRPr="00265FDA">
              <w:t>9,715</w:t>
            </w:r>
          </w:p>
        </w:tc>
        <w:tc>
          <w:tcPr>
            <w:tcW w:w="976" w:type="dxa"/>
            <w:noWrap/>
            <w:hideMark/>
          </w:tcPr>
          <w:p w14:paraId="1085E76B" w14:textId="77777777" w:rsidR="00265FDA" w:rsidRPr="00265FDA" w:rsidRDefault="00265FDA" w:rsidP="00265FDA">
            <w:pPr>
              <w:jc w:val="left"/>
            </w:pPr>
            <w:r w:rsidRPr="00265FDA">
              <w:t>4,105</w:t>
            </w:r>
          </w:p>
        </w:tc>
      </w:tr>
      <w:tr w:rsidR="00265FDA" w:rsidRPr="00265FDA" w14:paraId="64593EE6" w14:textId="77777777" w:rsidTr="00BE2621">
        <w:trPr>
          <w:trHeight w:val="300"/>
        </w:trPr>
        <w:tc>
          <w:tcPr>
            <w:tcW w:w="976" w:type="dxa"/>
            <w:noWrap/>
            <w:hideMark/>
          </w:tcPr>
          <w:p w14:paraId="667EAEBC" w14:textId="77777777" w:rsidR="00265FDA" w:rsidRPr="00265FDA" w:rsidRDefault="00265FDA" w:rsidP="00265FDA">
            <w:pPr>
              <w:jc w:val="left"/>
            </w:pPr>
            <w:r w:rsidRPr="00265FDA">
              <w:t>9,831</w:t>
            </w:r>
          </w:p>
        </w:tc>
        <w:tc>
          <w:tcPr>
            <w:tcW w:w="976" w:type="dxa"/>
            <w:noWrap/>
            <w:hideMark/>
          </w:tcPr>
          <w:p w14:paraId="25024D39" w14:textId="77777777" w:rsidR="00265FDA" w:rsidRPr="00265FDA" w:rsidRDefault="00265FDA" w:rsidP="00265FDA">
            <w:pPr>
              <w:jc w:val="left"/>
            </w:pPr>
            <w:r w:rsidRPr="00265FDA">
              <w:t>4,15</w:t>
            </w:r>
          </w:p>
        </w:tc>
      </w:tr>
      <w:tr w:rsidR="00265FDA" w:rsidRPr="00265FDA" w14:paraId="02794C68" w14:textId="77777777" w:rsidTr="00BE2621">
        <w:trPr>
          <w:trHeight w:val="300"/>
        </w:trPr>
        <w:tc>
          <w:tcPr>
            <w:tcW w:w="976" w:type="dxa"/>
            <w:noWrap/>
            <w:hideMark/>
          </w:tcPr>
          <w:p w14:paraId="4ECEEA6D" w14:textId="77777777" w:rsidR="00265FDA" w:rsidRPr="00265FDA" w:rsidRDefault="00265FDA" w:rsidP="00265FDA">
            <w:pPr>
              <w:jc w:val="left"/>
            </w:pPr>
            <w:r w:rsidRPr="00265FDA">
              <w:t>9,947</w:t>
            </w:r>
          </w:p>
        </w:tc>
        <w:tc>
          <w:tcPr>
            <w:tcW w:w="976" w:type="dxa"/>
            <w:noWrap/>
            <w:hideMark/>
          </w:tcPr>
          <w:p w14:paraId="73042E83" w14:textId="77777777" w:rsidR="00265FDA" w:rsidRPr="00265FDA" w:rsidRDefault="00265FDA" w:rsidP="00265FDA">
            <w:pPr>
              <w:jc w:val="left"/>
            </w:pPr>
            <w:r w:rsidRPr="00265FDA">
              <w:t>4,195</w:t>
            </w:r>
          </w:p>
        </w:tc>
      </w:tr>
      <w:tr w:rsidR="00265FDA" w:rsidRPr="00265FDA" w14:paraId="086A6CA3" w14:textId="77777777" w:rsidTr="00BE2621">
        <w:trPr>
          <w:trHeight w:val="300"/>
        </w:trPr>
        <w:tc>
          <w:tcPr>
            <w:tcW w:w="976" w:type="dxa"/>
            <w:noWrap/>
            <w:hideMark/>
          </w:tcPr>
          <w:p w14:paraId="0274EC28" w14:textId="77777777" w:rsidR="00265FDA" w:rsidRPr="00265FDA" w:rsidRDefault="00265FDA" w:rsidP="00265FDA">
            <w:pPr>
              <w:jc w:val="left"/>
            </w:pPr>
            <w:r w:rsidRPr="00265FDA">
              <w:t>10,063</w:t>
            </w:r>
          </w:p>
        </w:tc>
        <w:tc>
          <w:tcPr>
            <w:tcW w:w="976" w:type="dxa"/>
            <w:noWrap/>
            <w:hideMark/>
          </w:tcPr>
          <w:p w14:paraId="5A945AC0" w14:textId="77777777" w:rsidR="00265FDA" w:rsidRPr="00265FDA" w:rsidRDefault="00265FDA" w:rsidP="00265FDA">
            <w:pPr>
              <w:jc w:val="left"/>
            </w:pPr>
            <w:r w:rsidRPr="00265FDA">
              <w:t>4,195</w:t>
            </w:r>
          </w:p>
        </w:tc>
      </w:tr>
      <w:tr w:rsidR="00265FDA" w:rsidRPr="00265FDA" w14:paraId="0D2EEBE2" w14:textId="77777777" w:rsidTr="00BE2621">
        <w:trPr>
          <w:trHeight w:val="300"/>
        </w:trPr>
        <w:tc>
          <w:tcPr>
            <w:tcW w:w="976" w:type="dxa"/>
            <w:noWrap/>
            <w:hideMark/>
          </w:tcPr>
          <w:p w14:paraId="75D662D5" w14:textId="77777777" w:rsidR="00265FDA" w:rsidRPr="00265FDA" w:rsidRDefault="00265FDA" w:rsidP="00265FDA">
            <w:pPr>
              <w:jc w:val="left"/>
            </w:pPr>
            <w:r w:rsidRPr="00265FDA">
              <w:t>10,179</w:t>
            </w:r>
          </w:p>
        </w:tc>
        <w:tc>
          <w:tcPr>
            <w:tcW w:w="976" w:type="dxa"/>
            <w:noWrap/>
            <w:hideMark/>
          </w:tcPr>
          <w:p w14:paraId="3C9A795E" w14:textId="77777777" w:rsidR="00265FDA" w:rsidRPr="00265FDA" w:rsidRDefault="00265FDA" w:rsidP="00265FDA">
            <w:pPr>
              <w:jc w:val="left"/>
            </w:pPr>
            <w:r w:rsidRPr="00265FDA">
              <w:t>4,235</w:t>
            </w:r>
          </w:p>
        </w:tc>
      </w:tr>
      <w:tr w:rsidR="00265FDA" w:rsidRPr="00265FDA" w14:paraId="02F12F33" w14:textId="77777777" w:rsidTr="00BE2621">
        <w:trPr>
          <w:trHeight w:val="300"/>
        </w:trPr>
        <w:tc>
          <w:tcPr>
            <w:tcW w:w="976" w:type="dxa"/>
            <w:noWrap/>
            <w:hideMark/>
          </w:tcPr>
          <w:p w14:paraId="5C1C03AF" w14:textId="77777777" w:rsidR="00265FDA" w:rsidRPr="00265FDA" w:rsidRDefault="00265FDA" w:rsidP="00265FDA">
            <w:pPr>
              <w:jc w:val="left"/>
            </w:pPr>
            <w:r w:rsidRPr="00265FDA">
              <w:t>10,296</w:t>
            </w:r>
          </w:p>
        </w:tc>
        <w:tc>
          <w:tcPr>
            <w:tcW w:w="976" w:type="dxa"/>
            <w:noWrap/>
            <w:hideMark/>
          </w:tcPr>
          <w:p w14:paraId="39C62E76" w14:textId="77777777" w:rsidR="00265FDA" w:rsidRPr="00265FDA" w:rsidRDefault="00265FDA" w:rsidP="00265FDA">
            <w:pPr>
              <w:jc w:val="left"/>
            </w:pPr>
            <w:r w:rsidRPr="00265FDA">
              <w:t>4,255</w:t>
            </w:r>
          </w:p>
        </w:tc>
      </w:tr>
      <w:tr w:rsidR="00265FDA" w:rsidRPr="00265FDA" w14:paraId="5E5B1A3D" w14:textId="77777777" w:rsidTr="00BE2621">
        <w:trPr>
          <w:trHeight w:val="300"/>
        </w:trPr>
        <w:tc>
          <w:tcPr>
            <w:tcW w:w="976" w:type="dxa"/>
            <w:noWrap/>
            <w:hideMark/>
          </w:tcPr>
          <w:p w14:paraId="79AC7231" w14:textId="77777777" w:rsidR="00265FDA" w:rsidRPr="00265FDA" w:rsidRDefault="00265FDA" w:rsidP="00265FDA">
            <w:pPr>
              <w:jc w:val="left"/>
            </w:pPr>
            <w:r w:rsidRPr="00265FDA">
              <w:t>10,411</w:t>
            </w:r>
          </w:p>
        </w:tc>
        <w:tc>
          <w:tcPr>
            <w:tcW w:w="976" w:type="dxa"/>
            <w:noWrap/>
            <w:hideMark/>
          </w:tcPr>
          <w:p w14:paraId="67A5CA9F" w14:textId="77777777" w:rsidR="00265FDA" w:rsidRPr="00265FDA" w:rsidRDefault="00265FDA" w:rsidP="00265FDA">
            <w:pPr>
              <w:jc w:val="left"/>
            </w:pPr>
            <w:r w:rsidRPr="00265FDA">
              <w:t>4,305</w:t>
            </w:r>
          </w:p>
        </w:tc>
      </w:tr>
      <w:tr w:rsidR="00265FDA" w:rsidRPr="00265FDA" w14:paraId="3A675667" w14:textId="77777777" w:rsidTr="00BE2621">
        <w:trPr>
          <w:trHeight w:val="300"/>
        </w:trPr>
        <w:tc>
          <w:tcPr>
            <w:tcW w:w="976" w:type="dxa"/>
            <w:noWrap/>
            <w:hideMark/>
          </w:tcPr>
          <w:p w14:paraId="680A8640" w14:textId="77777777" w:rsidR="00265FDA" w:rsidRPr="00265FDA" w:rsidRDefault="00265FDA" w:rsidP="00265FDA">
            <w:pPr>
              <w:jc w:val="left"/>
            </w:pPr>
            <w:r w:rsidRPr="00265FDA">
              <w:t>10,527</w:t>
            </w:r>
          </w:p>
        </w:tc>
        <w:tc>
          <w:tcPr>
            <w:tcW w:w="976" w:type="dxa"/>
            <w:noWrap/>
            <w:hideMark/>
          </w:tcPr>
          <w:p w14:paraId="76CD3B42" w14:textId="77777777" w:rsidR="00265FDA" w:rsidRPr="00265FDA" w:rsidRDefault="00265FDA" w:rsidP="00265FDA">
            <w:pPr>
              <w:jc w:val="left"/>
            </w:pPr>
            <w:r w:rsidRPr="00265FDA">
              <w:t>4,305</w:t>
            </w:r>
          </w:p>
        </w:tc>
      </w:tr>
      <w:tr w:rsidR="00265FDA" w:rsidRPr="00265FDA" w14:paraId="547617FF" w14:textId="77777777" w:rsidTr="00BE2621">
        <w:trPr>
          <w:trHeight w:val="300"/>
        </w:trPr>
        <w:tc>
          <w:tcPr>
            <w:tcW w:w="976" w:type="dxa"/>
            <w:noWrap/>
            <w:hideMark/>
          </w:tcPr>
          <w:p w14:paraId="296A77F9" w14:textId="77777777" w:rsidR="00265FDA" w:rsidRPr="00265FDA" w:rsidRDefault="00265FDA" w:rsidP="00265FDA">
            <w:pPr>
              <w:jc w:val="left"/>
            </w:pPr>
            <w:r w:rsidRPr="00265FDA">
              <w:t>10,644</w:t>
            </w:r>
          </w:p>
        </w:tc>
        <w:tc>
          <w:tcPr>
            <w:tcW w:w="976" w:type="dxa"/>
            <w:noWrap/>
            <w:hideMark/>
          </w:tcPr>
          <w:p w14:paraId="74895B07" w14:textId="77777777" w:rsidR="00265FDA" w:rsidRPr="00265FDA" w:rsidRDefault="00265FDA" w:rsidP="00265FDA">
            <w:pPr>
              <w:jc w:val="left"/>
            </w:pPr>
            <w:r w:rsidRPr="00265FDA">
              <w:t>4,32</w:t>
            </w:r>
          </w:p>
        </w:tc>
      </w:tr>
      <w:tr w:rsidR="00265FDA" w:rsidRPr="00265FDA" w14:paraId="5DF4BE15" w14:textId="77777777" w:rsidTr="00BE2621">
        <w:trPr>
          <w:trHeight w:val="300"/>
        </w:trPr>
        <w:tc>
          <w:tcPr>
            <w:tcW w:w="976" w:type="dxa"/>
            <w:noWrap/>
            <w:hideMark/>
          </w:tcPr>
          <w:p w14:paraId="51838699" w14:textId="77777777" w:rsidR="00265FDA" w:rsidRPr="00265FDA" w:rsidRDefault="00265FDA" w:rsidP="00265FDA">
            <w:pPr>
              <w:jc w:val="left"/>
            </w:pPr>
            <w:r w:rsidRPr="00265FDA">
              <w:t>10,843</w:t>
            </w:r>
          </w:p>
        </w:tc>
        <w:tc>
          <w:tcPr>
            <w:tcW w:w="976" w:type="dxa"/>
            <w:noWrap/>
            <w:hideMark/>
          </w:tcPr>
          <w:p w14:paraId="3DCF8A2D" w14:textId="77777777" w:rsidR="00265FDA" w:rsidRPr="00265FDA" w:rsidRDefault="00265FDA" w:rsidP="00265FDA">
            <w:pPr>
              <w:jc w:val="left"/>
            </w:pPr>
            <w:r w:rsidRPr="00265FDA">
              <w:t>4,305</w:t>
            </w:r>
          </w:p>
        </w:tc>
      </w:tr>
      <w:tr w:rsidR="00265FDA" w:rsidRPr="00265FDA" w14:paraId="3E7AA915" w14:textId="77777777" w:rsidTr="00BE2621">
        <w:trPr>
          <w:trHeight w:val="300"/>
        </w:trPr>
        <w:tc>
          <w:tcPr>
            <w:tcW w:w="976" w:type="dxa"/>
            <w:noWrap/>
            <w:hideMark/>
          </w:tcPr>
          <w:p w14:paraId="112D0E63" w14:textId="77777777" w:rsidR="00265FDA" w:rsidRPr="00265FDA" w:rsidRDefault="00265FDA" w:rsidP="00265FDA">
            <w:pPr>
              <w:jc w:val="left"/>
            </w:pPr>
            <w:r w:rsidRPr="00265FDA">
              <w:t>10,959</w:t>
            </w:r>
          </w:p>
        </w:tc>
        <w:tc>
          <w:tcPr>
            <w:tcW w:w="976" w:type="dxa"/>
            <w:noWrap/>
            <w:hideMark/>
          </w:tcPr>
          <w:p w14:paraId="088DAEE1" w14:textId="77777777" w:rsidR="00265FDA" w:rsidRPr="00265FDA" w:rsidRDefault="00265FDA" w:rsidP="00265FDA">
            <w:pPr>
              <w:jc w:val="left"/>
            </w:pPr>
            <w:r w:rsidRPr="00265FDA">
              <w:t>4,32</w:t>
            </w:r>
          </w:p>
        </w:tc>
      </w:tr>
      <w:tr w:rsidR="00265FDA" w:rsidRPr="00265FDA" w14:paraId="2B273EF8" w14:textId="77777777" w:rsidTr="00BE2621">
        <w:trPr>
          <w:trHeight w:val="300"/>
        </w:trPr>
        <w:tc>
          <w:tcPr>
            <w:tcW w:w="976" w:type="dxa"/>
            <w:noWrap/>
            <w:hideMark/>
          </w:tcPr>
          <w:p w14:paraId="02B55F14" w14:textId="77777777" w:rsidR="00265FDA" w:rsidRPr="00265FDA" w:rsidRDefault="00265FDA" w:rsidP="00265FDA">
            <w:pPr>
              <w:jc w:val="left"/>
            </w:pPr>
            <w:r w:rsidRPr="00265FDA">
              <w:t>11,09</w:t>
            </w:r>
          </w:p>
        </w:tc>
        <w:tc>
          <w:tcPr>
            <w:tcW w:w="976" w:type="dxa"/>
            <w:noWrap/>
            <w:hideMark/>
          </w:tcPr>
          <w:p w14:paraId="030D2A95" w14:textId="77777777" w:rsidR="00265FDA" w:rsidRPr="00265FDA" w:rsidRDefault="00265FDA" w:rsidP="00265FDA">
            <w:pPr>
              <w:jc w:val="left"/>
            </w:pPr>
            <w:r w:rsidRPr="00265FDA">
              <w:t>4,275</w:t>
            </w:r>
          </w:p>
        </w:tc>
      </w:tr>
      <w:tr w:rsidR="00265FDA" w:rsidRPr="00265FDA" w14:paraId="316B52AD" w14:textId="77777777" w:rsidTr="00BE2621">
        <w:trPr>
          <w:trHeight w:val="300"/>
        </w:trPr>
        <w:tc>
          <w:tcPr>
            <w:tcW w:w="976" w:type="dxa"/>
            <w:noWrap/>
            <w:hideMark/>
          </w:tcPr>
          <w:p w14:paraId="1BA77A58" w14:textId="77777777" w:rsidR="00265FDA" w:rsidRPr="00265FDA" w:rsidRDefault="00265FDA" w:rsidP="00265FDA">
            <w:pPr>
              <w:jc w:val="left"/>
            </w:pPr>
            <w:r w:rsidRPr="00265FDA">
              <w:t>11,206</w:t>
            </w:r>
          </w:p>
        </w:tc>
        <w:tc>
          <w:tcPr>
            <w:tcW w:w="976" w:type="dxa"/>
            <w:noWrap/>
            <w:hideMark/>
          </w:tcPr>
          <w:p w14:paraId="030D5465" w14:textId="77777777" w:rsidR="00265FDA" w:rsidRPr="00265FDA" w:rsidRDefault="00265FDA" w:rsidP="00265FDA">
            <w:pPr>
              <w:jc w:val="left"/>
            </w:pPr>
            <w:r w:rsidRPr="00265FDA">
              <w:t>4,245</w:t>
            </w:r>
          </w:p>
        </w:tc>
      </w:tr>
      <w:tr w:rsidR="00265FDA" w:rsidRPr="00265FDA" w14:paraId="3ACBBA76" w14:textId="77777777" w:rsidTr="00BE2621">
        <w:trPr>
          <w:trHeight w:val="300"/>
        </w:trPr>
        <w:tc>
          <w:tcPr>
            <w:tcW w:w="976" w:type="dxa"/>
            <w:noWrap/>
            <w:hideMark/>
          </w:tcPr>
          <w:p w14:paraId="7D4F8239" w14:textId="77777777" w:rsidR="00265FDA" w:rsidRPr="00265FDA" w:rsidRDefault="00265FDA" w:rsidP="00265FDA">
            <w:pPr>
              <w:jc w:val="left"/>
            </w:pPr>
            <w:r w:rsidRPr="00265FDA">
              <w:t>11,323</w:t>
            </w:r>
          </w:p>
        </w:tc>
        <w:tc>
          <w:tcPr>
            <w:tcW w:w="976" w:type="dxa"/>
            <w:noWrap/>
            <w:hideMark/>
          </w:tcPr>
          <w:p w14:paraId="6E43D192" w14:textId="77777777" w:rsidR="00265FDA" w:rsidRPr="00265FDA" w:rsidRDefault="00265FDA" w:rsidP="00265FDA">
            <w:pPr>
              <w:jc w:val="left"/>
            </w:pPr>
            <w:r w:rsidRPr="00265FDA">
              <w:t>4,265</w:t>
            </w:r>
          </w:p>
        </w:tc>
      </w:tr>
      <w:tr w:rsidR="00265FDA" w:rsidRPr="00265FDA" w14:paraId="21F6672C" w14:textId="77777777" w:rsidTr="00BE2621">
        <w:trPr>
          <w:trHeight w:val="300"/>
        </w:trPr>
        <w:tc>
          <w:tcPr>
            <w:tcW w:w="976" w:type="dxa"/>
            <w:noWrap/>
            <w:hideMark/>
          </w:tcPr>
          <w:p w14:paraId="34BD146A" w14:textId="77777777" w:rsidR="00265FDA" w:rsidRPr="00265FDA" w:rsidRDefault="00265FDA" w:rsidP="00265FDA">
            <w:pPr>
              <w:jc w:val="left"/>
            </w:pPr>
            <w:r w:rsidRPr="00265FDA">
              <w:t>11,438</w:t>
            </w:r>
          </w:p>
        </w:tc>
        <w:tc>
          <w:tcPr>
            <w:tcW w:w="976" w:type="dxa"/>
            <w:noWrap/>
            <w:hideMark/>
          </w:tcPr>
          <w:p w14:paraId="54C4EE4A" w14:textId="77777777" w:rsidR="00265FDA" w:rsidRPr="00265FDA" w:rsidRDefault="00265FDA" w:rsidP="00265FDA">
            <w:pPr>
              <w:jc w:val="left"/>
            </w:pPr>
            <w:r w:rsidRPr="00265FDA">
              <w:t>4,295</w:t>
            </w:r>
          </w:p>
        </w:tc>
      </w:tr>
      <w:tr w:rsidR="00265FDA" w:rsidRPr="00265FDA" w14:paraId="6A82A66E" w14:textId="77777777" w:rsidTr="00BE2621">
        <w:trPr>
          <w:trHeight w:val="300"/>
        </w:trPr>
        <w:tc>
          <w:tcPr>
            <w:tcW w:w="976" w:type="dxa"/>
            <w:noWrap/>
            <w:hideMark/>
          </w:tcPr>
          <w:p w14:paraId="04E0D81B" w14:textId="77777777" w:rsidR="00265FDA" w:rsidRPr="00265FDA" w:rsidRDefault="00265FDA" w:rsidP="00265FDA">
            <w:pPr>
              <w:jc w:val="left"/>
            </w:pPr>
            <w:r w:rsidRPr="00265FDA">
              <w:t>11,554</w:t>
            </w:r>
          </w:p>
        </w:tc>
        <w:tc>
          <w:tcPr>
            <w:tcW w:w="976" w:type="dxa"/>
            <w:noWrap/>
            <w:hideMark/>
          </w:tcPr>
          <w:p w14:paraId="40CF4479" w14:textId="77777777" w:rsidR="00265FDA" w:rsidRPr="00265FDA" w:rsidRDefault="00265FDA" w:rsidP="00265FDA">
            <w:pPr>
              <w:jc w:val="left"/>
            </w:pPr>
            <w:r w:rsidRPr="00265FDA">
              <w:t>4,31</w:t>
            </w:r>
          </w:p>
        </w:tc>
      </w:tr>
      <w:tr w:rsidR="00265FDA" w:rsidRPr="00265FDA" w14:paraId="5CF2E13D" w14:textId="77777777" w:rsidTr="00BE2621">
        <w:trPr>
          <w:trHeight w:val="300"/>
        </w:trPr>
        <w:tc>
          <w:tcPr>
            <w:tcW w:w="976" w:type="dxa"/>
            <w:noWrap/>
            <w:hideMark/>
          </w:tcPr>
          <w:p w14:paraId="3137A6F3" w14:textId="77777777" w:rsidR="00265FDA" w:rsidRPr="00265FDA" w:rsidRDefault="00265FDA" w:rsidP="00265FDA">
            <w:pPr>
              <w:jc w:val="left"/>
            </w:pPr>
            <w:r w:rsidRPr="00265FDA">
              <w:t>11,671</w:t>
            </w:r>
          </w:p>
        </w:tc>
        <w:tc>
          <w:tcPr>
            <w:tcW w:w="976" w:type="dxa"/>
            <w:noWrap/>
            <w:hideMark/>
          </w:tcPr>
          <w:p w14:paraId="3F0C7BB7" w14:textId="77777777" w:rsidR="00265FDA" w:rsidRPr="00265FDA" w:rsidRDefault="00265FDA" w:rsidP="00265FDA">
            <w:pPr>
              <w:jc w:val="left"/>
            </w:pPr>
            <w:r w:rsidRPr="00265FDA">
              <w:t>4,325</w:t>
            </w:r>
          </w:p>
        </w:tc>
      </w:tr>
      <w:tr w:rsidR="00265FDA" w:rsidRPr="00265FDA" w14:paraId="0D461FF0" w14:textId="77777777" w:rsidTr="00BE2621">
        <w:trPr>
          <w:trHeight w:val="300"/>
        </w:trPr>
        <w:tc>
          <w:tcPr>
            <w:tcW w:w="976" w:type="dxa"/>
            <w:noWrap/>
            <w:hideMark/>
          </w:tcPr>
          <w:p w14:paraId="6CB7BF1E" w14:textId="77777777" w:rsidR="00265FDA" w:rsidRPr="00265FDA" w:rsidRDefault="00265FDA" w:rsidP="00265FDA">
            <w:pPr>
              <w:jc w:val="left"/>
            </w:pPr>
            <w:r w:rsidRPr="00265FDA">
              <w:t>11,794</w:t>
            </w:r>
          </w:p>
        </w:tc>
        <w:tc>
          <w:tcPr>
            <w:tcW w:w="976" w:type="dxa"/>
            <w:noWrap/>
            <w:hideMark/>
          </w:tcPr>
          <w:p w14:paraId="602BD98F" w14:textId="77777777" w:rsidR="00265FDA" w:rsidRPr="00265FDA" w:rsidRDefault="00265FDA" w:rsidP="00265FDA">
            <w:pPr>
              <w:jc w:val="left"/>
            </w:pPr>
            <w:r w:rsidRPr="00265FDA">
              <w:t>4,365</w:t>
            </w:r>
          </w:p>
        </w:tc>
      </w:tr>
      <w:tr w:rsidR="00265FDA" w:rsidRPr="00265FDA" w14:paraId="1C0CC410" w14:textId="77777777" w:rsidTr="00BE2621">
        <w:trPr>
          <w:trHeight w:val="300"/>
        </w:trPr>
        <w:tc>
          <w:tcPr>
            <w:tcW w:w="976" w:type="dxa"/>
            <w:noWrap/>
            <w:hideMark/>
          </w:tcPr>
          <w:p w14:paraId="5643FD9F" w14:textId="77777777" w:rsidR="00265FDA" w:rsidRPr="00265FDA" w:rsidRDefault="00265FDA" w:rsidP="00265FDA">
            <w:pPr>
              <w:jc w:val="left"/>
            </w:pPr>
            <w:r w:rsidRPr="00265FDA">
              <w:t>11,907</w:t>
            </w:r>
          </w:p>
        </w:tc>
        <w:tc>
          <w:tcPr>
            <w:tcW w:w="976" w:type="dxa"/>
            <w:noWrap/>
            <w:hideMark/>
          </w:tcPr>
          <w:p w14:paraId="0965A8E3" w14:textId="77777777" w:rsidR="00265FDA" w:rsidRPr="00265FDA" w:rsidRDefault="00265FDA" w:rsidP="00265FDA">
            <w:pPr>
              <w:jc w:val="left"/>
            </w:pPr>
            <w:r w:rsidRPr="00265FDA">
              <w:t>4,45</w:t>
            </w:r>
          </w:p>
        </w:tc>
      </w:tr>
      <w:tr w:rsidR="00265FDA" w:rsidRPr="00265FDA" w14:paraId="0D697E76" w14:textId="77777777" w:rsidTr="00BE2621">
        <w:trPr>
          <w:trHeight w:val="300"/>
        </w:trPr>
        <w:tc>
          <w:tcPr>
            <w:tcW w:w="976" w:type="dxa"/>
            <w:noWrap/>
            <w:hideMark/>
          </w:tcPr>
          <w:p w14:paraId="30CA6B1C" w14:textId="77777777" w:rsidR="00265FDA" w:rsidRPr="00265FDA" w:rsidRDefault="00265FDA" w:rsidP="00265FDA">
            <w:pPr>
              <w:jc w:val="left"/>
            </w:pPr>
            <w:r w:rsidRPr="00265FDA">
              <w:t>12,107</w:t>
            </w:r>
          </w:p>
        </w:tc>
        <w:tc>
          <w:tcPr>
            <w:tcW w:w="976" w:type="dxa"/>
            <w:noWrap/>
            <w:hideMark/>
          </w:tcPr>
          <w:p w14:paraId="607BEE15" w14:textId="77777777" w:rsidR="00265FDA" w:rsidRPr="00265FDA" w:rsidRDefault="00265FDA" w:rsidP="00265FDA">
            <w:pPr>
              <w:jc w:val="left"/>
            </w:pPr>
            <w:r w:rsidRPr="00265FDA">
              <w:t>4,47</w:t>
            </w:r>
          </w:p>
        </w:tc>
      </w:tr>
      <w:tr w:rsidR="00265FDA" w:rsidRPr="00265FDA" w14:paraId="7AAFDF46" w14:textId="77777777" w:rsidTr="00BE2621">
        <w:trPr>
          <w:trHeight w:val="300"/>
        </w:trPr>
        <w:tc>
          <w:tcPr>
            <w:tcW w:w="976" w:type="dxa"/>
            <w:noWrap/>
            <w:hideMark/>
          </w:tcPr>
          <w:p w14:paraId="23253EC0" w14:textId="77777777" w:rsidR="00265FDA" w:rsidRPr="00265FDA" w:rsidRDefault="00265FDA" w:rsidP="00265FDA">
            <w:pPr>
              <w:jc w:val="left"/>
            </w:pPr>
            <w:r w:rsidRPr="00265FDA">
              <w:t>12,224</w:t>
            </w:r>
          </w:p>
        </w:tc>
        <w:tc>
          <w:tcPr>
            <w:tcW w:w="976" w:type="dxa"/>
            <w:noWrap/>
            <w:hideMark/>
          </w:tcPr>
          <w:p w14:paraId="66E502F8" w14:textId="77777777" w:rsidR="00265FDA" w:rsidRPr="00265FDA" w:rsidRDefault="00265FDA" w:rsidP="00265FDA">
            <w:pPr>
              <w:jc w:val="left"/>
            </w:pPr>
            <w:r w:rsidRPr="00265FDA">
              <w:t>4,485</w:t>
            </w:r>
          </w:p>
        </w:tc>
      </w:tr>
      <w:tr w:rsidR="00265FDA" w:rsidRPr="00265FDA" w14:paraId="03A5F360" w14:textId="77777777" w:rsidTr="00BE2621">
        <w:trPr>
          <w:trHeight w:val="300"/>
        </w:trPr>
        <w:tc>
          <w:tcPr>
            <w:tcW w:w="976" w:type="dxa"/>
            <w:noWrap/>
            <w:hideMark/>
          </w:tcPr>
          <w:p w14:paraId="481571F2" w14:textId="77777777" w:rsidR="00265FDA" w:rsidRPr="00265FDA" w:rsidRDefault="00265FDA" w:rsidP="00265FDA">
            <w:pPr>
              <w:jc w:val="left"/>
            </w:pPr>
            <w:r w:rsidRPr="00265FDA">
              <w:t>12,341</w:t>
            </w:r>
          </w:p>
        </w:tc>
        <w:tc>
          <w:tcPr>
            <w:tcW w:w="976" w:type="dxa"/>
            <w:noWrap/>
            <w:hideMark/>
          </w:tcPr>
          <w:p w14:paraId="79C131F1" w14:textId="77777777" w:rsidR="00265FDA" w:rsidRPr="00265FDA" w:rsidRDefault="00265FDA" w:rsidP="00265FDA">
            <w:pPr>
              <w:jc w:val="left"/>
            </w:pPr>
            <w:r w:rsidRPr="00265FDA">
              <w:t>4,535</w:t>
            </w:r>
          </w:p>
        </w:tc>
      </w:tr>
      <w:tr w:rsidR="00265FDA" w:rsidRPr="00265FDA" w14:paraId="68B97478" w14:textId="77777777" w:rsidTr="00BE2621">
        <w:trPr>
          <w:trHeight w:val="300"/>
        </w:trPr>
        <w:tc>
          <w:tcPr>
            <w:tcW w:w="976" w:type="dxa"/>
            <w:noWrap/>
            <w:hideMark/>
          </w:tcPr>
          <w:p w14:paraId="10765111" w14:textId="77777777" w:rsidR="00265FDA" w:rsidRPr="00265FDA" w:rsidRDefault="00265FDA" w:rsidP="00265FDA">
            <w:pPr>
              <w:jc w:val="left"/>
            </w:pPr>
            <w:r w:rsidRPr="00265FDA">
              <w:t>12,456</w:t>
            </w:r>
          </w:p>
        </w:tc>
        <w:tc>
          <w:tcPr>
            <w:tcW w:w="976" w:type="dxa"/>
            <w:noWrap/>
            <w:hideMark/>
          </w:tcPr>
          <w:p w14:paraId="2610AC94" w14:textId="77777777" w:rsidR="00265FDA" w:rsidRPr="00265FDA" w:rsidRDefault="00265FDA" w:rsidP="00265FDA">
            <w:pPr>
              <w:jc w:val="left"/>
            </w:pPr>
            <w:r w:rsidRPr="00265FDA">
              <w:t>4,525</w:t>
            </w:r>
          </w:p>
        </w:tc>
      </w:tr>
      <w:tr w:rsidR="00265FDA" w:rsidRPr="00265FDA" w14:paraId="73279CAA" w14:textId="77777777" w:rsidTr="00BE2621">
        <w:trPr>
          <w:trHeight w:val="300"/>
        </w:trPr>
        <w:tc>
          <w:tcPr>
            <w:tcW w:w="976" w:type="dxa"/>
            <w:noWrap/>
            <w:hideMark/>
          </w:tcPr>
          <w:p w14:paraId="2DB5FD1B" w14:textId="77777777" w:rsidR="00265FDA" w:rsidRPr="00265FDA" w:rsidRDefault="00265FDA" w:rsidP="00265FDA">
            <w:pPr>
              <w:jc w:val="left"/>
            </w:pPr>
            <w:r w:rsidRPr="00265FDA">
              <w:t>12,573</w:t>
            </w:r>
          </w:p>
        </w:tc>
        <w:tc>
          <w:tcPr>
            <w:tcW w:w="976" w:type="dxa"/>
            <w:noWrap/>
            <w:hideMark/>
          </w:tcPr>
          <w:p w14:paraId="39BBC2A9" w14:textId="77777777" w:rsidR="00265FDA" w:rsidRPr="00265FDA" w:rsidRDefault="00265FDA" w:rsidP="00265FDA">
            <w:pPr>
              <w:jc w:val="left"/>
            </w:pPr>
            <w:r w:rsidRPr="00265FDA">
              <w:t>4,565</w:t>
            </w:r>
          </w:p>
        </w:tc>
      </w:tr>
      <w:tr w:rsidR="00265FDA" w:rsidRPr="00265FDA" w14:paraId="6609130D" w14:textId="77777777" w:rsidTr="00BE2621">
        <w:trPr>
          <w:trHeight w:val="300"/>
        </w:trPr>
        <w:tc>
          <w:tcPr>
            <w:tcW w:w="976" w:type="dxa"/>
            <w:noWrap/>
            <w:hideMark/>
          </w:tcPr>
          <w:p w14:paraId="51B22CB4" w14:textId="77777777" w:rsidR="00265FDA" w:rsidRPr="00265FDA" w:rsidRDefault="00265FDA" w:rsidP="00265FDA">
            <w:pPr>
              <w:jc w:val="left"/>
            </w:pPr>
            <w:r w:rsidRPr="00265FDA">
              <w:t>12,69</w:t>
            </w:r>
          </w:p>
        </w:tc>
        <w:tc>
          <w:tcPr>
            <w:tcW w:w="976" w:type="dxa"/>
            <w:noWrap/>
            <w:hideMark/>
          </w:tcPr>
          <w:p w14:paraId="3B69D47A" w14:textId="77777777" w:rsidR="00265FDA" w:rsidRPr="00265FDA" w:rsidRDefault="00265FDA" w:rsidP="00265FDA">
            <w:pPr>
              <w:jc w:val="left"/>
            </w:pPr>
            <w:r w:rsidRPr="00265FDA">
              <w:t>4,61</w:t>
            </w:r>
          </w:p>
        </w:tc>
      </w:tr>
      <w:tr w:rsidR="00265FDA" w:rsidRPr="00265FDA" w14:paraId="10F21EB3" w14:textId="77777777" w:rsidTr="00BE2621">
        <w:trPr>
          <w:trHeight w:val="300"/>
        </w:trPr>
        <w:tc>
          <w:tcPr>
            <w:tcW w:w="976" w:type="dxa"/>
            <w:noWrap/>
            <w:hideMark/>
          </w:tcPr>
          <w:p w14:paraId="052CC58C" w14:textId="77777777" w:rsidR="00265FDA" w:rsidRPr="00265FDA" w:rsidRDefault="00265FDA" w:rsidP="00265FDA">
            <w:pPr>
              <w:jc w:val="left"/>
            </w:pPr>
            <w:r w:rsidRPr="00265FDA">
              <w:t>12,805</w:t>
            </w:r>
          </w:p>
        </w:tc>
        <w:tc>
          <w:tcPr>
            <w:tcW w:w="976" w:type="dxa"/>
            <w:noWrap/>
            <w:hideMark/>
          </w:tcPr>
          <w:p w14:paraId="21A34DF3" w14:textId="77777777" w:rsidR="00265FDA" w:rsidRPr="00265FDA" w:rsidRDefault="00265FDA" w:rsidP="00265FDA">
            <w:pPr>
              <w:jc w:val="left"/>
            </w:pPr>
            <w:r w:rsidRPr="00265FDA">
              <w:t>4,645</w:t>
            </w:r>
          </w:p>
        </w:tc>
      </w:tr>
      <w:tr w:rsidR="00265FDA" w:rsidRPr="00265FDA" w14:paraId="775AAADC" w14:textId="77777777" w:rsidTr="00BE2621">
        <w:trPr>
          <w:trHeight w:val="300"/>
        </w:trPr>
        <w:tc>
          <w:tcPr>
            <w:tcW w:w="976" w:type="dxa"/>
            <w:noWrap/>
            <w:hideMark/>
          </w:tcPr>
          <w:p w14:paraId="33906E14" w14:textId="77777777" w:rsidR="00265FDA" w:rsidRPr="00265FDA" w:rsidRDefault="00265FDA" w:rsidP="00265FDA">
            <w:pPr>
              <w:jc w:val="left"/>
            </w:pPr>
            <w:r w:rsidRPr="00265FDA">
              <w:t>12,922</w:t>
            </w:r>
          </w:p>
        </w:tc>
        <w:tc>
          <w:tcPr>
            <w:tcW w:w="976" w:type="dxa"/>
            <w:noWrap/>
            <w:hideMark/>
          </w:tcPr>
          <w:p w14:paraId="46DBBFD2" w14:textId="77777777" w:rsidR="00265FDA" w:rsidRPr="00265FDA" w:rsidRDefault="00265FDA" w:rsidP="00265FDA">
            <w:pPr>
              <w:jc w:val="left"/>
            </w:pPr>
            <w:r w:rsidRPr="00265FDA">
              <w:t>4,72</w:t>
            </w:r>
          </w:p>
        </w:tc>
      </w:tr>
      <w:tr w:rsidR="00265FDA" w:rsidRPr="00265FDA" w14:paraId="1AD3816A" w14:textId="77777777" w:rsidTr="00BE2621">
        <w:trPr>
          <w:trHeight w:val="300"/>
        </w:trPr>
        <w:tc>
          <w:tcPr>
            <w:tcW w:w="976" w:type="dxa"/>
            <w:noWrap/>
            <w:hideMark/>
          </w:tcPr>
          <w:p w14:paraId="6C59B660" w14:textId="77777777" w:rsidR="00265FDA" w:rsidRPr="00265FDA" w:rsidRDefault="00265FDA" w:rsidP="00265FDA">
            <w:pPr>
              <w:jc w:val="left"/>
            </w:pPr>
            <w:r w:rsidRPr="00265FDA">
              <w:t>13,039</w:t>
            </w:r>
          </w:p>
        </w:tc>
        <w:tc>
          <w:tcPr>
            <w:tcW w:w="976" w:type="dxa"/>
            <w:noWrap/>
            <w:hideMark/>
          </w:tcPr>
          <w:p w14:paraId="48B675D6" w14:textId="77777777" w:rsidR="00265FDA" w:rsidRPr="00265FDA" w:rsidRDefault="00265FDA" w:rsidP="00265FDA">
            <w:pPr>
              <w:jc w:val="left"/>
            </w:pPr>
            <w:r w:rsidRPr="00265FDA">
              <w:t>4,805</w:t>
            </w:r>
          </w:p>
        </w:tc>
      </w:tr>
      <w:tr w:rsidR="00265FDA" w:rsidRPr="00265FDA" w14:paraId="18D0DAE2" w14:textId="77777777" w:rsidTr="00BE2621">
        <w:trPr>
          <w:trHeight w:val="300"/>
        </w:trPr>
        <w:tc>
          <w:tcPr>
            <w:tcW w:w="976" w:type="dxa"/>
            <w:noWrap/>
            <w:hideMark/>
          </w:tcPr>
          <w:p w14:paraId="3F187DD9" w14:textId="77777777" w:rsidR="00265FDA" w:rsidRPr="00265FDA" w:rsidRDefault="00265FDA" w:rsidP="00265FDA">
            <w:pPr>
              <w:jc w:val="left"/>
            </w:pPr>
            <w:r w:rsidRPr="00265FDA">
              <w:t>13,155</w:t>
            </w:r>
          </w:p>
        </w:tc>
        <w:tc>
          <w:tcPr>
            <w:tcW w:w="976" w:type="dxa"/>
            <w:noWrap/>
            <w:hideMark/>
          </w:tcPr>
          <w:p w14:paraId="29A0CC78" w14:textId="77777777" w:rsidR="00265FDA" w:rsidRPr="00265FDA" w:rsidRDefault="00265FDA" w:rsidP="00265FDA">
            <w:pPr>
              <w:jc w:val="left"/>
            </w:pPr>
            <w:r w:rsidRPr="00265FDA">
              <w:t>4,82</w:t>
            </w:r>
          </w:p>
        </w:tc>
      </w:tr>
      <w:tr w:rsidR="00265FDA" w:rsidRPr="00265FDA" w14:paraId="60A35DBC" w14:textId="77777777" w:rsidTr="00BE2621">
        <w:trPr>
          <w:trHeight w:val="300"/>
        </w:trPr>
        <w:tc>
          <w:tcPr>
            <w:tcW w:w="976" w:type="dxa"/>
            <w:noWrap/>
            <w:hideMark/>
          </w:tcPr>
          <w:p w14:paraId="1F69C7ED" w14:textId="77777777" w:rsidR="00265FDA" w:rsidRPr="00265FDA" w:rsidRDefault="00265FDA" w:rsidP="00265FDA">
            <w:pPr>
              <w:jc w:val="left"/>
            </w:pPr>
            <w:r w:rsidRPr="00265FDA">
              <w:t>13,355</w:t>
            </w:r>
          </w:p>
        </w:tc>
        <w:tc>
          <w:tcPr>
            <w:tcW w:w="976" w:type="dxa"/>
            <w:noWrap/>
            <w:hideMark/>
          </w:tcPr>
          <w:p w14:paraId="38278EF0" w14:textId="77777777" w:rsidR="00265FDA" w:rsidRPr="00265FDA" w:rsidRDefault="00265FDA" w:rsidP="00265FDA">
            <w:pPr>
              <w:jc w:val="left"/>
            </w:pPr>
            <w:r w:rsidRPr="00265FDA">
              <w:t>5,115</w:t>
            </w:r>
          </w:p>
        </w:tc>
      </w:tr>
      <w:tr w:rsidR="00265FDA" w:rsidRPr="00265FDA" w14:paraId="07A9DDAC" w14:textId="77777777" w:rsidTr="00BE2621">
        <w:trPr>
          <w:trHeight w:val="300"/>
        </w:trPr>
        <w:tc>
          <w:tcPr>
            <w:tcW w:w="976" w:type="dxa"/>
            <w:noWrap/>
            <w:hideMark/>
          </w:tcPr>
          <w:p w14:paraId="764FD940" w14:textId="77777777" w:rsidR="00265FDA" w:rsidRPr="00265FDA" w:rsidRDefault="00265FDA" w:rsidP="00265FDA">
            <w:pPr>
              <w:jc w:val="left"/>
            </w:pPr>
            <w:r w:rsidRPr="00265FDA">
              <w:t>13,482</w:t>
            </w:r>
          </w:p>
        </w:tc>
        <w:tc>
          <w:tcPr>
            <w:tcW w:w="976" w:type="dxa"/>
            <w:noWrap/>
            <w:hideMark/>
          </w:tcPr>
          <w:p w14:paraId="704E51ED" w14:textId="77777777" w:rsidR="00265FDA" w:rsidRPr="00265FDA" w:rsidRDefault="00265FDA" w:rsidP="00265FDA">
            <w:pPr>
              <w:jc w:val="left"/>
            </w:pPr>
            <w:r w:rsidRPr="00265FDA">
              <w:t>5,305</w:t>
            </w:r>
          </w:p>
        </w:tc>
      </w:tr>
      <w:tr w:rsidR="00265FDA" w:rsidRPr="00265FDA" w14:paraId="4DA66EDF" w14:textId="77777777" w:rsidTr="00BE2621">
        <w:trPr>
          <w:trHeight w:val="300"/>
        </w:trPr>
        <w:tc>
          <w:tcPr>
            <w:tcW w:w="976" w:type="dxa"/>
            <w:noWrap/>
            <w:hideMark/>
          </w:tcPr>
          <w:p w14:paraId="1AA9CA9B" w14:textId="77777777" w:rsidR="00265FDA" w:rsidRPr="00265FDA" w:rsidRDefault="00265FDA" w:rsidP="00265FDA">
            <w:pPr>
              <w:jc w:val="left"/>
            </w:pPr>
            <w:r w:rsidRPr="00265FDA">
              <w:t>13,598</w:t>
            </w:r>
          </w:p>
        </w:tc>
        <w:tc>
          <w:tcPr>
            <w:tcW w:w="976" w:type="dxa"/>
            <w:noWrap/>
            <w:hideMark/>
          </w:tcPr>
          <w:p w14:paraId="7ECE5BD8" w14:textId="77777777" w:rsidR="00265FDA" w:rsidRPr="00265FDA" w:rsidRDefault="00265FDA" w:rsidP="00265FDA">
            <w:pPr>
              <w:jc w:val="left"/>
            </w:pPr>
            <w:r w:rsidRPr="00265FDA">
              <w:t>5,43</w:t>
            </w:r>
          </w:p>
        </w:tc>
      </w:tr>
      <w:tr w:rsidR="00265FDA" w:rsidRPr="00265FDA" w14:paraId="77EB2D17" w14:textId="77777777" w:rsidTr="00BE2621">
        <w:trPr>
          <w:trHeight w:val="300"/>
        </w:trPr>
        <w:tc>
          <w:tcPr>
            <w:tcW w:w="976" w:type="dxa"/>
            <w:noWrap/>
            <w:hideMark/>
          </w:tcPr>
          <w:p w14:paraId="04F82F2A" w14:textId="77777777" w:rsidR="00265FDA" w:rsidRPr="00265FDA" w:rsidRDefault="00265FDA" w:rsidP="00265FDA">
            <w:pPr>
              <w:jc w:val="left"/>
            </w:pPr>
            <w:r w:rsidRPr="00265FDA">
              <w:t>13,715</w:t>
            </w:r>
          </w:p>
        </w:tc>
        <w:tc>
          <w:tcPr>
            <w:tcW w:w="976" w:type="dxa"/>
            <w:noWrap/>
            <w:hideMark/>
          </w:tcPr>
          <w:p w14:paraId="4036230B" w14:textId="77777777" w:rsidR="00265FDA" w:rsidRPr="00265FDA" w:rsidRDefault="00265FDA" w:rsidP="00265FDA">
            <w:pPr>
              <w:jc w:val="left"/>
            </w:pPr>
            <w:r w:rsidRPr="00265FDA">
              <w:t>5,67</w:t>
            </w:r>
          </w:p>
        </w:tc>
      </w:tr>
      <w:tr w:rsidR="00265FDA" w:rsidRPr="00265FDA" w14:paraId="7E3DC36B" w14:textId="77777777" w:rsidTr="00BE2621">
        <w:trPr>
          <w:trHeight w:val="300"/>
        </w:trPr>
        <w:tc>
          <w:tcPr>
            <w:tcW w:w="976" w:type="dxa"/>
            <w:noWrap/>
            <w:hideMark/>
          </w:tcPr>
          <w:p w14:paraId="142DD23B" w14:textId="77777777" w:rsidR="00265FDA" w:rsidRPr="00265FDA" w:rsidRDefault="00265FDA" w:rsidP="00265FDA">
            <w:pPr>
              <w:jc w:val="left"/>
            </w:pPr>
            <w:r w:rsidRPr="00265FDA">
              <w:t>13,831</w:t>
            </w:r>
          </w:p>
        </w:tc>
        <w:tc>
          <w:tcPr>
            <w:tcW w:w="976" w:type="dxa"/>
            <w:noWrap/>
            <w:hideMark/>
          </w:tcPr>
          <w:p w14:paraId="3CE6D31D" w14:textId="77777777" w:rsidR="00265FDA" w:rsidRPr="00265FDA" w:rsidRDefault="00265FDA" w:rsidP="00265FDA">
            <w:pPr>
              <w:jc w:val="left"/>
            </w:pPr>
            <w:r w:rsidRPr="00265FDA">
              <w:t>5,845</w:t>
            </w:r>
          </w:p>
        </w:tc>
      </w:tr>
      <w:tr w:rsidR="00265FDA" w:rsidRPr="00265FDA" w14:paraId="03008EF0" w14:textId="77777777" w:rsidTr="00BE2621">
        <w:trPr>
          <w:trHeight w:val="300"/>
        </w:trPr>
        <w:tc>
          <w:tcPr>
            <w:tcW w:w="976" w:type="dxa"/>
            <w:noWrap/>
            <w:hideMark/>
          </w:tcPr>
          <w:p w14:paraId="227ECF71" w14:textId="77777777" w:rsidR="00265FDA" w:rsidRPr="00265FDA" w:rsidRDefault="00265FDA" w:rsidP="00265FDA">
            <w:pPr>
              <w:jc w:val="left"/>
            </w:pPr>
            <w:r w:rsidRPr="00265FDA">
              <w:t>13,948</w:t>
            </w:r>
          </w:p>
        </w:tc>
        <w:tc>
          <w:tcPr>
            <w:tcW w:w="976" w:type="dxa"/>
            <w:noWrap/>
            <w:hideMark/>
          </w:tcPr>
          <w:p w14:paraId="75E8E75B" w14:textId="77777777" w:rsidR="00265FDA" w:rsidRPr="00265FDA" w:rsidRDefault="00265FDA" w:rsidP="00265FDA">
            <w:pPr>
              <w:jc w:val="left"/>
            </w:pPr>
            <w:r w:rsidRPr="00265FDA">
              <w:t>5,845</w:t>
            </w:r>
          </w:p>
        </w:tc>
      </w:tr>
      <w:tr w:rsidR="00265FDA" w:rsidRPr="00265FDA" w14:paraId="573C43BC" w14:textId="77777777" w:rsidTr="00BE2621">
        <w:trPr>
          <w:trHeight w:val="300"/>
        </w:trPr>
        <w:tc>
          <w:tcPr>
            <w:tcW w:w="976" w:type="dxa"/>
            <w:noWrap/>
            <w:hideMark/>
          </w:tcPr>
          <w:p w14:paraId="477850D9" w14:textId="77777777" w:rsidR="00265FDA" w:rsidRPr="00265FDA" w:rsidRDefault="00265FDA" w:rsidP="00265FDA">
            <w:pPr>
              <w:jc w:val="left"/>
            </w:pPr>
            <w:r w:rsidRPr="00265FDA">
              <w:t>14,071</w:t>
            </w:r>
          </w:p>
        </w:tc>
        <w:tc>
          <w:tcPr>
            <w:tcW w:w="976" w:type="dxa"/>
            <w:noWrap/>
            <w:hideMark/>
          </w:tcPr>
          <w:p w14:paraId="6DC26F7F" w14:textId="77777777" w:rsidR="00265FDA" w:rsidRPr="00265FDA" w:rsidRDefault="00265FDA" w:rsidP="00265FDA">
            <w:pPr>
              <w:jc w:val="left"/>
            </w:pPr>
            <w:r w:rsidRPr="00265FDA">
              <w:t>6,275</w:t>
            </w:r>
          </w:p>
        </w:tc>
      </w:tr>
      <w:tr w:rsidR="00265FDA" w:rsidRPr="00265FDA" w14:paraId="7F854C6D" w14:textId="77777777" w:rsidTr="00BE2621">
        <w:trPr>
          <w:trHeight w:val="300"/>
        </w:trPr>
        <w:tc>
          <w:tcPr>
            <w:tcW w:w="976" w:type="dxa"/>
            <w:noWrap/>
            <w:hideMark/>
          </w:tcPr>
          <w:p w14:paraId="3DFF7304" w14:textId="77777777" w:rsidR="00265FDA" w:rsidRPr="00265FDA" w:rsidRDefault="00265FDA" w:rsidP="00265FDA">
            <w:pPr>
              <w:jc w:val="left"/>
            </w:pPr>
            <w:r w:rsidRPr="00265FDA">
              <w:t>14,188</w:t>
            </w:r>
          </w:p>
        </w:tc>
        <w:tc>
          <w:tcPr>
            <w:tcW w:w="976" w:type="dxa"/>
            <w:noWrap/>
            <w:hideMark/>
          </w:tcPr>
          <w:p w14:paraId="0BEC33A1" w14:textId="77777777" w:rsidR="00265FDA" w:rsidRPr="00265FDA" w:rsidRDefault="00265FDA" w:rsidP="00265FDA">
            <w:pPr>
              <w:jc w:val="left"/>
            </w:pPr>
            <w:r w:rsidRPr="00265FDA">
              <w:t>6,275</w:t>
            </w:r>
          </w:p>
        </w:tc>
      </w:tr>
      <w:tr w:rsidR="00265FDA" w:rsidRPr="00265FDA" w14:paraId="10993317" w14:textId="77777777" w:rsidTr="00BE2621">
        <w:trPr>
          <w:trHeight w:val="300"/>
        </w:trPr>
        <w:tc>
          <w:tcPr>
            <w:tcW w:w="976" w:type="dxa"/>
            <w:noWrap/>
            <w:hideMark/>
          </w:tcPr>
          <w:p w14:paraId="37D1E07E" w14:textId="77777777" w:rsidR="00265FDA" w:rsidRPr="00265FDA" w:rsidRDefault="00265FDA" w:rsidP="00265FDA">
            <w:pPr>
              <w:jc w:val="left"/>
            </w:pPr>
            <w:r w:rsidRPr="00265FDA">
              <w:t>14,304</w:t>
            </w:r>
          </w:p>
        </w:tc>
        <w:tc>
          <w:tcPr>
            <w:tcW w:w="976" w:type="dxa"/>
            <w:noWrap/>
            <w:hideMark/>
          </w:tcPr>
          <w:p w14:paraId="099E1506" w14:textId="77777777" w:rsidR="00265FDA" w:rsidRPr="00265FDA" w:rsidRDefault="00265FDA" w:rsidP="00265FDA">
            <w:pPr>
              <w:jc w:val="left"/>
            </w:pPr>
            <w:r w:rsidRPr="00265FDA">
              <w:t>6,805</w:t>
            </w:r>
          </w:p>
        </w:tc>
      </w:tr>
      <w:tr w:rsidR="00265FDA" w:rsidRPr="00265FDA" w14:paraId="4A5AFC67" w14:textId="77777777" w:rsidTr="00BE2621">
        <w:trPr>
          <w:trHeight w:val="300"/>
        </w:trPr>
        <w:tc>
          <w:tcPr>
            <w:tcW w:w="976" w:type="dxa"/>
            <w:noWrap/>
            <w:hideMark/>
          </w:tcPr>
          <w:p w14:paraId="6049BDC3" w14:textId="77777777" w:rsidR="00265FDA" w:rsidRPr="00265FDA" w:rsidRDefault="00265FDA" w:rsidP="00265FDA">
            <w:pPr>
              <w:jc w:val="left"/>
            </w:pPr>
            <w:r w:rsidRPr="00265FDA">
              <w:t>14,436</w:t>
            </w:r>
          </w:p>
        </w:tc>
        <w:tc>
          <w:tcPr>
            <w:tcW w:w="976" w:type="dxa"/>
            <w:noWrap/>
            <w:hideMark/>
          </w:tcPr>
          <w:p w14:paraId="0801DBD4" w14:textId="77777777" w:rsidR="00265FDA" w:rsidRPr="00265FDA" w:rsidRDefault="00265FDA" w:rsidP="00265FDA">
            <w:pPr>
              <w:jc w:val="left"/>
            </w:pPr>
            <w:r w:rsidRPr="00265FDA">
              <w:t>7,36</w:t>
            </w:r>
          </w:p>
        </w:tc>
      </w:tr>
      <w:tr w:rsidR="00265FDA" w:rsidRPr="00265FDA" w14:paraId="148A730E" w14:textId="77777777" w:rsidTr="00BE2621">
        <w:trPr>
          <w:trHeight w:val="300"/>
        </w:trPr>
        <w:tc>
          <w:tcPr>
            <w:tcW w:w="976" w:type="dxa"/>
            <w:noWrap/>
            <w:hideMark/>
          </w:tcPr>
          <w:p w14:paraId="1F91D196" w14:textId="77777777" w:rsidR="00265FDA" w:rsidRPr="00265FDA" w:rsidRDefault="00265FDA" w:rsidP="00265FDA">
            <w:pPr>
              <w:jc w:val="left"/>
            </w:pPr>
            <w:r w:rsidRPr="00265FDA">
              <w:t>14,635</w:t>
            </w:r>
          </w:p>
        </w:tc>
        <w:tc>
          <w:tcPr>
            <w:tcW w:w="976" w:type="dxa"/>
            <w:noWrap/>
            <w:hideMark/>
          </w:tcPr>
          <w:p w14:paraId="38223CFC" w14:textId="77777777" w:rsidR="00265FDA" w:rsidRPr="00265FDA" w:rsidRDefault="00265FDA" w:rsidP="00265FDA">
            <w:pPr>
              <w:jc w:val="left"/>
            </w:pPr>
            <w:r w:rsidRPr="00265FDA">
              <w:t>7,955</w:t>
            </w:r>
          </w:p>
        </w:tc>
      </w:tr>
      <w:tr w:rsidR="00265FDA" w:rsidRPr="00265FDA" w14:paraId="09440CB2" w14:textId="77777777" w:rsidTr="00BE2621">
        <w:trPr>
          <w:trHeight w:val="300"/>
        </w:trPr>
        <w:tc>
          <w:tcPr>
            <w:tcW w:w="976" w:type="dxa"/>
            <w:noWrap/>
            <w:hideMark/>
          </w:tcPr>
          <w:p w14:paraId="1E6C9BF5" w14:textId="77777777" w:rsidR="00265FDA" w:rsidRPr="00265FDA" w:rsidRDefault="00265FDA" w:rsidP="00265FDA">
            <w:pPr>
              <w:jc w:val="left"/>
            </w:pPr>
            <w:r w:rsidRPr="00265FDA">
              <w:t>14,752</w:t>
            </w:r>
          </w:p>
        </w:tc>
        <w:tc>
          <w:tcPr>
            <w:tcW w:w="976" w:type="dxa"/>
            <w:noWrap/>
            <w:hideMark/>
          </w:tcPr>
          <w:p w14:paraId="47A7BE80" w14:textId="77777777" w:rsidR="00265FDA" w:rsidRPr="00265FDA" w:rsidRDefault="00265FDA" w:rsidP="00265FDA">
            <w:pPr>
              <w:jc w:val="left"/>
            </w:pPr>
            <w:r w:rsidRPr="00265FDA">
              <w:t>7,955</w:t>
            </w:r>
          </w:p>
        </w:tc>
      </w:tr>
      <w:tr w:rsidR="00265FDA" w:rsidRPr="00265FDA" w14:paraId="4CDB96D7" w14:textId="77777777" w:rsidTr="00BE2621">
        <w:trPr>
          <w:trHeight w:val="300"/>
        </w:trPr>
        <w:tc>
          <w:tcPr>
            <w:tcW w:w="976" w:type="dxa"/>
            <w:noWrap/>
            <w:hideMark/>
          </w:tcPr>
          <w:p w14:paraId="12A7B420" w14:textId="77777777" w:rsidR="00265FDA" w:rsidRPr="00265FDA" w:rsidRDefault="00265FDA" w:rsidP="00265FDA">
            <w:pPr>
              <w:jc w:val="left"/>
            </w:pPr>
            <w:r w:rsidRPr="00265FDA">
              <w:t>14,869</w:t>
            </w:r>
          </w:p>
        </w:tc>
        <w:tc>
          <w:tcPr>
            <w:tcW w:w="976" w:type="dxa"/>
            <w:noWrap/>
            <w:hideMark/>
          </w:tcPr>
          <w:p w14:paraId="46B5F096" w14:textId="77777777" w:rsidR="00265FDA" w:rsidRPr="00265FDA" w:rsidRDefault="00265FDA" w:rsidP="00265FDA">
            <w:pPr>
              <w:jc w:val="left"/>
            </w:pPr>
            <w:r w:rsidRPr="00265FDA">
              <w:t>7,955</w:t>
            </w:r>
          </w:p>
        </w:tc>
      </w:tr>
      <w:tr w:rsidR="00265FDA" w:rsidRPr="00265FDA" w14:paraId="12899B59" w14:textId="77777777" w:rsidTr="00BE2621">
        <w:trPr>
          <w:trHeight w:val="300"/>
        </w:trPr>
        <w:tc>
          <w:tcPr>
            <w:tcW w:w="976" w:type="dxa"/>
            <w:noWrap/>
            <w:hideMark/>
          </w:tcPr>
          <w:p w14:paraId="1F36829C" w14:textId="77777777" w:rsidR="00265FDA" w:rsidRPr="00265FDA" w:rsidRDefault="00265FDA" w:rsidP="00265FDA">
            <w:pPr>
              <w:jc w:val="left"/>
            </w:pPr>
            <w:r w:rsidRPr="00265FDA">
              <w:t>14,985</w:t>
            </w:r>
          </w:p>
        </w:tc>
        <w:tc>
          <w:tcPr>
            <w:tcW w:w="976" w:type="dxa"/>
            <w:noWrap/>
            <w:hideMark/>
          </w:tcPr>
          <w:p w14:paraId="093D5F9C" w14:textId="77777777" w:rsidR="00265FDA" w:rsidRPr="00265FDA" w:rsidRDefault="00265FDA" w:rsidP="00265FDA">
            <w:pPr>
              <w:jc w:val="left"/>
            </w:pPr>
            <w:r w:rsidRPr="00265FDA">
              <w:t>8,755</w:t>
            </w:r>
          </w:p>
        </w:tc>
      </w:tr>
      <w:tr w:rsidR="00265FDA" w:rsidRPr="00265FDA" w14:paraId="45F66AB2" w14:textId="77777777" w:rsidTr="00BE2621">
        <w:trPr>
          <w:trHeight w:val="300"/>
        </w:trPr>
        <w:tc>
          <w:tcPr>
            <w:tcW w:w="976" w:type="dxa"/>
            <w:noWrap/>
            <w:hideMark/>
          </w:tcPr>
          <w:p w14:paraId="4419573C" w14:textId="77777777" w:rsidR="00265FDA" w:rsidRPr="00265FDA" w:rsidRDefault="00265FDA" w:rsidP="00265FDA">
            <w:pPr>
              <w:jc w:val="left"/>
            </w:pPr>
            <w:r w:rsidRPr="00265FDA">
              <w:t>15,101</w:t>
            </w:r>
          </w:p>
        </w:tc>
        <w:tc>
          <w:tcPr>
            <w:tcW w:w="976" w:type="dxa"/>
            <w:noWrap/>
            <w:hideMark/>
          </w:tcPr>
          <w:p w14:paraId="1B347197" w14:textId="77777777" w:rsidR="00265FDA" w:rsidRPr="00265FDA" w:rsidRDefault="00265FDA" w:rsidP="00265FDA">
            <w:pPr>
              <w:jc w:val="left"/>
            </w:pPr>
            <w:r w:rsidRPr="00265FDA">
              <w:t>8,755</w:t>
            </w:r>
          </w:p>
        </w:tc>
      </w:tr>
      <w:tr w:rsidR="00265FDA" w:rsidRPr="00265FDA" w14:paraId="0159B39C" w14:textId="77777777" w:rsidTr="00BE2621">
        <w:trPr>
          <w:trHeight w:val="300"/>
        </w:trPr>
        <w:tc>
          <w:tcPr>
            <w:tcW w:w="976" w:type="dxa"/>
            <w:noWrap/>
            <w:hideMark/>
          </w:tcPr>
          <w:p w14:paraId="19681B63" w14:textId="77777777" w:rsidR="00265FDA" w:rsidRPr="00265FDA" w:rsidRDefault="00265FDA" w:rsidP="00265FDA">
            <w:pPr>
              <w:jc w:val="left"/>
            </w:pPr>
            <w:r w:rsidRPr="00265FDA">
              <w:t>15,218</w:t>
            </w:r>
          </w:p>
        </w:tc>
        <w:tc>
          <w:tcPr>
            <w:tcW w:w="976" w:type="dxa"/>
            <w:noWrap/>
            <w:hideMark/>
          </w:tcPr>
          <w:p w14:paraId="49EF6DF2" w14:textId="77777777" w:rsidR="00265FDA" w:rsidRPr="00265FDA" w:rsidRDefault="00265FDA" w:rsidP="00265FDA">
            <w:pPr>
              <w:jc w:val="left"/>
            </w:pPr>
            <w:r w:rsidRPr="00265FDA">
              <w:t>8,755</w:t>
            </w:r>
          </w:p>
        </w:tc>
      </w:tr>
      <w:tr w:rsidR="00265FDA" w:rsidRPr="00265FDA" w14:paraId="16427852" w14:textId="77777777" w:rsidTr="00BE2621">
        <w:trPr>
          <w:trHeight w:val="300"/>
        </w:trPr>
        <w:tc>
          <w:tcPr>
            <w:tcW w:w="976" w:type="dxa"/>
            <w:noWrap/>
            <w:hideMark/>
          </w:tcPr>
          <w:p w14:paraId="694C2137" w14:textId="77777777" w:rsidR="00265FDA" w:rsidRPr="00265FDA" w:rsidRDefault="00265FDA" w:rsidP="00265FDA">
            <w:pPr>
              <w:jc w:val="left"/>
            </w:pPr>
            <w:r w:rsidRPr="00265FDA">
              <w:t>15,334</w:t>
            </w:r>
          </w:p>
        </w:tc>
        <w:tc>
          <w:tcPr>
            <w:tcW w:w="976" w:type="dxa"/>
            <w:noWrap/>
            <w:hideMark/>
          </w:tcPr>
          <w:p w14:paraId="28A32801" w14:textId="77777777" w:rsidR="00265FDA" w:rsidRPr="00265FDA" w:rsidRDefault="00265FDA" w:rsidP="00265FDA">
            <w:pPr>
              <w:jc w:val="left"/>
            </w:pPr>
            <w:r w:rsidRPr="00265FDA">
              <w:t>8,755</w:t>
            </w:r>
          </w:p>
        </w:tc>
      </w:tr>
      <w:tr w:rsidR="00265FDA" w:rsidRPr="00265FDA" w14:paraId="378C19A1" w14:textId="77777777" w:rsidTr="00BE2621">
        <w:trPr>
          <w:trHeight w:val="300"/>
        </w:trPr>
        <w:tc>
          <w:tcPr>
            <w:tcW w:w="976" w:type="dxa"/>
            <w:noWrap/>
            <w:hideMark/>
          </w:tcPr>
          <w:p w14:paraId="0F0E9FFC" w14:textId="77777777" w:rsidR="00265FDA" w:rsidRPr="00265FDA" w:rsidRDefault="00265FDA" w:rsidP="00265FDA">
            <w:pPr>
              <w:jc w:val="left"/>
            </w:pPr>
            <w:r w:rsidRPr="00265FDA">
              <w:t>15,547</w:t>
            </w:r>
          </w:p>
        </w:tc>
        <w:tc>
          <w:tcPr>
            <w:tcW w:w="976" w:type="dxa"/>
            <w:noWrap/>
            <w:hideMark/>
          </w:tcPr>
          <w:p w14:paraId="3F1C30E2" w14:textId="77777777" w:rsidR="00265FDA" w:rsidRPr="00265FDA" w:rsidRDefault="00265FDA" w:rsidP="00265FDA">
            <w:pPr>
              <w:jc w:val="left"/>
            </w:pPr>
            <w:r w:rsidRPr="00265FDA">
              <w:t>10,325</w:t>
            </w:r>
          </w:p>
        </w:tc>
      </w:tr>
      <w:tr w:rsidR="00265FDA" w:rsidRPr="00265FDA" w14:paraId="2CD17495" w14:textId="77777777" w:rsidTr="00BE2621">
        <w:trPr>
          <w:trHeight w:val="300"/>
        </w:trPr>
        <w:tc>
          <w:tcPr>
            <w:tcW w:w="976" w:type="dxa"/>
            <w:noWrap/>
            <w:hideMark/>
          </w:tcPr>
          <w:p w14:paraId="14C012ED" w14:textId="77777777" w:rsidR="00265FDA" w:rsidRPr="00265FDA" w:rsidRDefault="00265FDA" w:rsidP="00265FDA">
            <w:pPr>
              <w:jc w:val="left"/>
            </w:pPr>
            <w:r w:rsidRPr="00265FDA">
              <w:t>16,659</w:t>
            </w:r>
          </w:p>
        </w:tc>
        <w:tc>
          <w:tcPr>
            <w:tcW w:w="976" w:type="dxa"/>
            <w:noWrap/>
            <w:hideMark/>
          </w:tcPr>
          <w:p w14:paraId="27A2D4FB" w14:textId="77777777" w:rsidR="00265FDA" w:rsidRPr="00265FDA" w:rsidRDefault="00265FDA" w:rsidP="00265FDA">
            <w:pPr>
              <w:jc w:val="left"/>
            </w:pPr>
            <w:r w:rsidRPr="00265FDA">
              <w:t>13,895</w:t>
            </w:r>
          </w:p>
        </w:tc>
      </w:tr>
    </w:tbl>
    <w:p w14:paraId="10071E22" w14:textId="77777777" w:rsidR="00265FDA" w:rsidRDefault="00265FDA" w:rsidP="00485A90">
      <w:pPr>
        <w:jc w:val="left"/>
        <w:rPr>
          <w:lang w:val="en-US"/>
        </w:rPr>
      </w:pPr>
    </w:p>
    <w:p w14:paraId="0D781E83" w14:textId="54374BC6" w:rsidR="00BE2621" w:rsidRDefault="00BE2621" w:rsidP="00485A90">
      <w:pPr>
        <w:jc w:val="left"/>
        <w:rPr>
          <w:lang w:val="en-US"/>
        </w:rPr>
      </w:pPr>
    </w:p>
    <w:p w14:paraId="62FE3FD0" w14:textId="77777777" w:rsidR="00BE2621" w:rsidRDefault="00BE2621" w:rsidP="00485A90">
      <w:pPr>
        <w:jc w:val="left"/>
        <w:rPr>
          <w:lang w:val="en-US"/>
        </w:rPr>
        <w:sectPr w:rsidR="00BE2621" w:rsidSect="007552D5">
          <w:type w:val="continuous"/>
          <w:pgSz w:w="11906" w:h="16838"/>
          <w:pgMar w:top="1417" w:right="1417" w:bottom="1134" w:left="1417" w:header="708" w:footer="708" w:gutter="0"/>
          <w:cols w:num="4" w:space="709"/>
          <w:docGrid w:linePitch="360"/>
        </w:sectPr>
      </w:pPr>
    </w:p>
    <w:p w14:paraId="6862DB82" w14:textId="24BF892D" w:rsidR="00BE2621" w:rsidRDefault="00BE2621" w:rsidP="00485A90">
      <w:pPr>
        <w:jc w:val="left"/>
        <w:rPr>
          <w:lang w:val="en-US"/>
        </w:rPr>
      </w:pPr>
    </w:p>
    <w:p w14:paraId="368DB704" w14:textId="5FC1D85F" w:rsidR="00265FDA" w:rsidRDefault="00265FDA" w:rsidP="00485A90">
      <w:pPr>
        <w:jc w:val="left"/>
        <w:rPr>
          <w:lang w:val="en-US"/>
        </w:rPr>
      </w:pPr>
      <w:r>
        <w:rPr>
          <w:lang w:val="en-US"/>
        </w:rPr>
        <w:t>Ohne</w:t>
      </w:r>
      <w:r w:rsidR="00155D2A">
        <w:rPr>
          <w:lang w:val="en-US"/>
        </w:rPr>
        <w:t xml:space="preserve"> ausgefahrene Klappen</w:t>
      </w:r>
    </w:p>
    <w:p w14:paraId="348DC542" w14:textId="77777777" w:rsidR="00BE2621" w:rsidRDefault="00BE2621" w:rsidP="00485A90">
      <w:pPr>
        <w:jc w:val="left"/>
        <w:rPr>
          <w:lang w:val="en-US"/>
        </w:rPr>
        <w:sectPr w:rsidR="00BE2621" w:rsidSect="00BE2621">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7E11F0" w:rsidRPr="007E11F0" w14:paraId="54D587E4" w14:textId="77777777" w:rsidTr="00BE2621">
        <w:trPr>
          <w:trHeight w:val="300"/>
        </w:trPr>
        <w:tc>
          <w:tcPr>
            <w:tcW w:w="976" w:type="dxa"/>
            <w:noWrap/>
            <w:hideMark/>
          </w:tcPr>
          <w:p w14:paraId="01B8A7E9" w14:textId="77777777" w:rsidR="007E11F0" w:rsidRPr="007E11F0" w:rsidRDefault="007E11F0" w:rsidP="007E11F0">
            <w:pPr>
              <w:jc w:val="left"/>
            </w:pPr>
            <w:r w:rsidRPr="007E11F0">
              <w:t>0</w:t>
            </w:r>
          </w:p>
        </w:tc>
        <w:tc>
          <w:tcPr>
            <w:tcW w:w="976" w:type="dxa"/>
            <w:noWrap/>
            <w:hideMark/>
          </w:tcPr>
          <w:p w14:paraId="240E54BC" w14:textId="77777777" w:rsidR="007E11F0" w:rsidRPr="007E11F0" w:rsidRDefault="007E11F0" w:rsidP="007E11F0">
            <w:pPr>
              <w:jc w:val="left"/>
            </w:pPr>
            <w:r w:rsidRPr="007E11F0">
              <w:t>13,93</w:t>
            </w:r>
          </w:p>
        </w:tc>
      </w:tr>
      <w:tr w:rsidR="007E11F0" w:rsidRPr="007E11F0" w14:paraId="2C9CDCA3" w14:textId="77777777" w:rsidTr="00BE2621">
        <w:trPr>
          <w:trHeight w:val="300"/>
        </w:trPr>
        <w:tc>
          <w:tcPr>
            <w:tcW w:w="976" w:type="dxa"/>
            <w:noWrap/>
            <w:hideMark/>
          </w:tcPr>
          <w:p w14:paraId="1ECB0D46" w14:textId="77777777" w:rsidR="007E11F0" w:rsidRPr="007E11F0" w:rsidRDefault="007E11F0" w:rsidP="007E11F0">
            <w:pPr>
              <w:jc w:val="left"/>
            </w:pPr>
            <w:r w:rsidRPr="007E11F0">
              <w:t>1,016</w:t>
            </w:r>
          </w:p>
        </w:tc>
        <w:tc>
          <w:tcPr>
            <w:tcW w:w="976" w:type="dxa"/>
            <w:noWrap/>
            <w:hideMark/>
          </w:tcPr>
          <w:p w14:paraId="6EC8E8EE" w14:textId="77777777" w:rsidR="007E11F0" w:rsidRPr="007E11F0" w:rsidRDefault="007E11F0" w:rsidP="007E11F0">
            <w:pPr>
              <w:jc w:val="left"/>
            </w:pPr>
            <w:r w:rsidRPr="007E11F0">
              <w:t>9,855</w:t>
            </w:r>
          </w:p>
        </w:tc>
      </w:tr>
      <w:tr w:rsidR="007E11F0" w:rsidRPr="007E11F0" w14:paraId="71931732" w14:textId="77777777" w:rsidTr="00BE2621">
        <w:trPr>
          <w:trHeight w:val="300"/>
        </w:trPr>
        <w:tc>
          <w:tcPr>
            <w:tcW w:w="976" w:type="dxa"/>
            <w:noWrap/>
            <w:hideMark/>
          </w:tcPr>
          <w:p w14:paraId="18C91B87" w14:textId="77777777" w:rsidR="007E11F0" w:rsidRPr="007E11F0" w:rsidRDefault="007E11F0" w:rsidP="007E11F0">
            <w:pPr>
              <w:jc w:val="left"/>
            </w:pPr>
            <w:r w:rsidRPr="007E11F0">
              <w:t>1,133</w:t>
            </w:r>
          </w:p>
        </w:tc>
        <w:tc>
          <w:tcPr>
            <w:tcW w:w="976" w:type="dxa"/>
            <w:noWrap/>
            <w:hideMark/>
          </w:tcPr>
          <w:p w14:paraId="7631DA5D" w14:textId="77777777" w:rsidR="007E11F0" w:rsidRPr="007E11F0" w:rsidRDefault="007E11F0" w:rsidP="007E11F0">
            <w:pPr>
              <w:jc w:val="left"/>
            </w:pPr>
            <w:r w:rsidRPr="007E11F0">
              <w:t>9,855</w:t>
            </w:r>
          </w:p>
        </w:tc>
      </w:tr>
      <w:tr w:rsidR="007E11F0" w:rsidRPr="007E11F0" w14:paraId="737DBA1A" w14:textId="77777777" w:rsidTr="00BE2621">
        <w:trPr>
          <w:trHeight w:val="300"/>
        </w:trPr>
        <w:tc>
          <w:tcPr>
            <w:tcW w:w="976" w:type="dxa"/>
            <w:noWrap/>
            <w:hideMark/>
          </w:tcPr>
          <w:p w14:paraId="32EDCB48" w14:textId="77777777" w:rsidR="007E11F0" w:rsidRPr="007E11F0" w:rsidRDefault="007E11F0" w:rsidP="007E11F0">
            <w:pPr>
              <w:jc w:val="left"/>
            </w:pPr>
            <w:r w:rsidRPr="007E11F0">
              <w:t>1,25</w:t>
            </w:r>
          </w:p>
        </w:tc>
        <w:tc>
          <w:tcPr>
            <w:tcW w:w="976" w:type="dxa"/>
            <w:noWrap/>
            <w:hideMark/>
          </w:tcPr>
          <w:p w14:paraId="679C5535" w14:textId="77777777" w:rsidR="007E11F0" w:rsidRPr="007E11F0" w:rsidRDefault="007E11F0" w:rsidP="007E11F0">
            <w:pPr>
              <w:jc w:val="left"/>
            </w:pPr>
            <w:r w:rsidRPr="007E11F0">
              <w:t>9,435</w:t>
            </w:r>
          </w:p>
        </w:tc>
      </w:tr>
      <w:tr w:rsidR="007E11F0" w:rsidRPr="007E11F0" w14:paraId="269DCDDC" w14:textId="77777777" w:rsidTr="00BE2621">
        <w:trPr>
          <w:trHeight w:val="300"/>
        </w:trPr>
        <w:tc>
          <w:tcPr>
            <w:tcW w:w="976" w:type="dxa"/>
            <w:noWrap/>
            <w:hideMark/>
          </w:tcPr>
          <w:p w14:paraId="39596E35" w14:textId="77777777" w:rsidR="007E11F0" w:rsidRPr="007E11F0" w:rsidRDefault="007E11F0" w:rsidP="007E11F0">
            <w:pPr>
              <w:jc w:val="left"/>
            </w:pPr>
            <w:r w:rsidRPr="007E11F0">
              <w:t>1,366</w:t>
            </w:r>
          </w:p>
        </w:tc>
        <w:tc>
          <w:tcPr>
            <w:tcW w:w="976" w:type="dxa"/>
            <w:noWrap/>
            <w:hideMark/>
          </w:tcPr>
          <w:p w14:paraId="36E5BD59" w14:textId="77777777" w:rsidR="007E11F0" w:rsidRPr="007E11F0" w:rsidRDefault="007E11F0" w:rsidP="007E11F0">
            <w:pPr>
              <w:jc w:val="left"/>
            </w:pPr>
            <w:r w:rsidRPr="007E11F0">
              <w:t>9,435</w:t>
            </w:r>
          </w:p>
        </w:tc>
      </w:tr>
      <w:tr w:rsidR="007E11F0" w:rsidRPr="007E11F0" w14:paraId="062D8AD8" w14:textId="77777777" w:rsidTr="00BE2621">
        <w:trPr>
          <w:trHeight w:val="300"/>
        </w:trPr>
        <w:tc>
          <w:tcPr>
            <w:tcW w:w="976" w:type="dxa"/>
            <w:noWrap/>
            <w:hideMark/>
          </w:tcPr>
          <w:p w14:paraId="0EEF3230" w14:textId="77777777" w:rsidR="007E11F0" w:rsidRPr="007E11F0" w:rsidRDefault="007E11F0" w:rsidP="007E11F0">
            <w:pPr>
              <w:jc w:val="left"/>
            </w:pPr>
            <w:r w:rsidRPr="007E11F0">
              <w:t>1,482</w:t>
            </w:r>
          </w:p>
        </w:tc>
        <w:tc>
          <w:tcPr>
            <w:tcW w:w="976" w:type="dxa"/>
            <w:noWrap/>
            <w:hideMark/>
          </w:tcPr>
          <w:p w14:paraId="096516EF" w14:textId="77777777" w:rsidR="007E11F0" w:rsidRPr="007E11F0" w:rsidRDefault="007E11F0" w:rsidP="007E11F0">
            <w:pPr>
              <w:jc w:val="left"/>
            </w:pPr>
            <w:r w:rsidRPr="007E11F0">
              <w:t>9,435</w:t>
            </w:r>
          </w:p>
        </w:tc>
      </w:tr>
      <w:tr w:rsidR="007E11F0" w:rsidRPr="007E11F0" w14:paraId="7C4FA637" w14:textId="77777777" w:rsidTr="00BE2621">
        <w:trPr>
          <w:trHeight w:val="300"/>
        </w:trPr>
        <w:tc>
          <w:tcPr>
            <w:tcW w:w="976" w:type="dxa"/>
            <w:noWrap/>
            <w:hideMark/>
          </w:tcPr>
          <w:p w14:paraId="1C3446E7" w14:textId="77777777" w:rsidR="007E11F0" w:rsidRPr="007E11F0" w:rsidRDefault="007E11F0" w:rsidP="007E11F0">
            <w:pPr>
              <w:jc w:val="left"/>
            </w:pPr>
            <w:r w:rsidRPr="007E11F0">
              <w:t>1,599</w:t>
            </w:r>
          </w:p>
        </w:tc>
        <w:tc>
          <w:tcPr>
            <w:tcW w:w="976" w:type="dxa"/>
            <w:noWrap/>
            <w:hideMark/>
          </w:tcPr>
          <w:p w14:paraId="1C90DBDE" w14:textId="77777777" w:rsidR="007E11F0" w:rsidRPr="007E11F0" w:rsidRDefault="007E11F0" w:rsidP="007E11F0">
            <w:pPr>
              <w:jc w:val="left"/>
            </w:pPr>
            <w:r w:rsidRPr="007E11F0">
              <w:t>9,435</w:t>
            </w:r>
          </w:p>
        </w:tc>
      </w:tr>
      <w:tr w:rsidR="007E11F0" w:rsidRPr="007E11F0" w14:paraId="1D64C33F" w14:textId="77777777" w:rsidTr="00BE2621">
        <w:trPr>
          <w:trHeight w:val="300"/>
        </w:trPr>
        <w:tc>
          <w:tcPr>
            <w:tcW w:w="976" w:type="dxa"/>
            <w:noWrap/>
            <w:hideMark/>
          </w:tcPr>
          <w:p w14:paraId="16A892A1" w14:textId="77777777" w:rsidR="007E11F0" w:rsidRPr="007E11F0" w:rsidRDefault="007E11F0" w:rsidP="007E11F0">
            <w:pPr>
              <w:jc w:val="left"/>
            </w:pPr>
            <w:r w:rsidRPr="007E11F0">
              <w:t>1,723</w:t>
            </w:r>
          </w:p>
        </w:tc>
        <w:tc>
          <w:tcPr>
            <w:tcW w:w="976" w:type="dxa"/>
            <w:noWrap/>
            <w:hideMark/>
          </w:tcPr>
          <w:p w14:paraId="5C0DEDB3" w14:textId="77777777" w:rsidR="007E11F0" w:rsidRPr="007E11F0" w:rsidRDefault="007E11F0" w:rsidP="007E11F0">
            <w:pPr>
              <w:jc w:val="left"/>
            </w:pPr>
            <w:r w:rsidRPr="007E11F0">
              <w:t>8,455</w:t>
            </w:r>
          </w:p>
        </w:tc>
      </w:tr>
      <w:tr w:rsidR="007E11F0" w:rsidRPr="007E11F0" w14:paraId="2E4591D7" w14:textId="77777777" w:rsidTr="00BE2621">
        <w:trPr>
          <w:trHeight w:val="300"/>
        </w:trPr>
        <w:tc>
          <w:tcPr>
            <w:tcW w:w="976" w:type="dxa"/>
            <w:noWrap/>
            <w:hideMark/>
          </w:tcPr>
          <w:p w14:paraId="3DA30BD9" w14:textId="77777777" w:rsidR="007E11F0" w:rsidRPr="007E11F0" w:rsidRDefault="007E11F0" w:rsidP="007E11F0">
            <w:pPr>
              <w:jc w:val="left"/>
            </w:pPr>
            <w:r w:rsidRPr="007E11F0">
              <w:t>1,937</w:t>
            </w:r>
          </w:p>
        </w:tc>
        <w:tc>
          <w:tcPr>
            <w:tcW w:w="976" w:type="dxa"/>
            <w:noWrap/>
            <w:hideMark/>
          </w:tcPr>
          <w:p w14:paraId="330A5402" w14:textId="77777777" w:rsidR="007E11F0" w:rsidRPr="007E11F0" w:rsidRDefault="007E11F0" w:rsidP="007E11F0">
            <w:pPr>
              <w:jc w:val="left"/>
            </w:pPr>
            <w:r w:rsidRPr="007E11F0">
              <w:t>8,455</w:t>
            </w:r>
          </w:p>
        </w:tc>
      </w:tr>
      <w:tr w:rsidR="007E11F0" w:rsidRPr="007E11F0" w14:paraId="4BEE7585" w14:textId="77777777" w:rsidTr="00BE2621">
        <w:trPr>
          <w:trHeight w:val="300"/>
        </w:trPr>
        <w:tc>
          <w:tcPr>
            <w:tcW w:w="976" w:type="dxa"/>
            <w:noWrap/>
            <w:hideMark/>
          </w:tcPr>
          <w:p w14:paraId="3DF8B907" w14:textId="77777777" w:rsidR="007E11F0" w:rsidRPr="007E11F0" w:rsidRDefault="007E11F0" w:rsidP="007E11F0">
            <w:pPr>
              <w:jc w:val="left"/>
            </w:pPr>
            <w:r w:rsidRPr="007E11F0">
              <w:t>2,054</w:t>
            </w:r>
          </w:p>
        </w:tc>
        <w:tc>
          <w:tcPr>
            <w:tcW w:w="976" w:type="dxa"/>
            <w:noWrap/>
            <w:hideMark/>
          </w:tcPr>
          <w:p w14:paraId="09DF05CE" w14:textId="77777777" w:rsidR="007E11F0" w:rsidRPr="007E11F0" w:rsidRDefault="007E11F0" w:rsidP="007E11F0">
            <w:pPr>
              <w:jc w:val="left"/>
            </w:pPr>
            <w:r w:rsidRPr="007E11F0">
              <w:t>7,575</w:t>
            </w:r>
          </w:p>
        </w:tc>
      </w:tr>
      <w:tr w:rsidR="007E11F0" w:rsidRPr="007E11F0" w14:paraId="4BCBCD6F" w14:textId="77777777" w:rsidTr="00BE2621">
        <w:trPr>
          <w:trHeight w:val="300"/>
        </w:trPr>
        <w:tc>
          <w:tcPr>
            <w:tcW w:w="976" w:type="dxa"/>
            <w:noWrap/>
            <w:hideMark/>
          </w:tcPr>
          <w:p w14:paraId="161F4650" w14:textId="77777777" w:rsidR="007E11F0" w:rsidRPr="007E11F0" w:rsidRDefault="007E11F0" w:rsidP="007E11F0">
            <w:pPr>
              <w:jc w:val="left"/>
            </w:pPr>
            <w:r w:rsidRPr="007E11F0">
              <w:t>2,169</w:t>
            </w:r>
          </w:p>
        </w:tc>
        <w:tc>
          <w:tcPr>
            <w:tcW w:w="976" w:type="dxa"/>
            <w:noWrap/>
            <w:hideMark/>
          </w:tcPr>
          <w:p w14:paraId="48D91A1E" w14:textId="77777777" w:rsidR="007E11F0" w:rsidRPr="007E11F0" w:rsidRDefault="007E11F0" w:rsidP="007E11F0">
            <w:pPr>
              <w:jc w:val="left"/>
            </w:pPr>
            <w:r w:rsidRPr="007E11F0">
              <w:t>7,575</w:t>
            </w:r>
          </w:p>
        </w:tc>
      </w:tr>
      <w:tr w:rsidR="007E11F0" w:rsidRPr="007E11F0" w14:paraId="740E2097" w14:textId="77777777" w:rsidTr="00BE2621">
        <w:trPr>
          <w:trHeight w:val="300"/>
        </w:trPr>
        <w:tc>
          <w:tcPr>
            <w:tcW w:w="976" w:type="dxa"/>
            <w:noWrap/>
            <w:hideMark/>
          </w:tcPr>
          <w:p w14:paraId="649501AD" w14:textId="77777777" w:rsidR="007E11F0" w:rsidRPr="007E11F0" w:rsidRDefault="007E11F0" w:rsidP="007E11F0">
            <w:pPr>
              <w:jc w:val="left"/>
            </w:pPr>
            <w:r w:rsidRPr="007E11F0">
              <w:t>2,286</w:t>
            </w:r>
          </w:p>
        </w:tc>
        <w:tc>
          <w:tcPr>
            <w:tcW w:w="976" w:type="dxa"/>
            <w:noWrap/>
            <w:hideMark/>
          </w:tcPr>
          <w:p w14:paraId="436E2855" w14:textId="77777777" w:rsidR="007E11F0" w:rsidRPr="007E11F0" w:rsidRDefault="007E11F0" w:rsidP="007E11F0">
            <w:pPr>
              <w:jc w:val="left"/>
            </w:pPr>
            <w:r w:rsidRPr="007E11F0">
              <w:t>7,165</w:t>
            </w:r>
          </w:p>
        </w:tc>
      </w:tr>
      <w:tr w:rsidR="007E11F0" w:rsidRPr="007E11F0" w14:paraId="66924A22" w14:textId="77777777" w:rsidTr="00BE2621">
        <w:trPr>
          <w:trHeight w:val="300"/>
        </w:trPr>
        <w:tc>
          <w:tcPr>
            <w:tcW w:w="976" w:type="dxa"/>
            <w:noWrap/>
            <w:hideMark/>
          </w:tcPr>
          <w:p w14:paraId="5D052748" w14:textId="77777777" w:rsidR="007E11F0" w:rsidRPr="007E11F0" w:rsidRDefault="007E11F0" w:rsidP="007E11F0">
            <w:pPr>
              <w:jc w:val="left"/>
            </w:pPr>
            <w:r w:rsidRPr="007E11F0">
              <w:t>2,403</w:t>
            </w:r>
          </w:p>
        </w:tc>
        <w:tc>
          <w:tcPr>
            <w:tcW w:w="976" w:type="dxa"/>
            <w:noWrap/>
            <w:hideMark/>
          </w:tcPr>
          <w:p w14:paraId="29C0DAB0" w14:textId="77777777" w:rsidR="007E11F0" w:rsidRPr="007E11F0" w:rsidRDefault="007E11F0" w:rsidP="007E11F0">
            <w:pPr>
              <w:jc w:val="left"/>
            </w:pPr>
            <w:r w:rsidRPr="007E11F0">
              <w:t>7,165</w:t>
            </w:r>
          </w:p>
        </w:tc>
      </w:tr>
      <w:tr w:rsidR="007E11F0" w:rsidRPr="007E11F0" w14:paraId="1B692373" w14:textId="77777777" w:rsidTr="00BE2621">
        <w:trPr>
          <w:trHeight w:val="300"/>
        </w:trPr>
        <w:tc>
          <w:tcPr>
            <w:tcW w:w="976" w:type="dxa"/>
            <w:noWrap/>
            <w:hideMark/>
          </w:tcPr>
          <w:p w14:paraId="1532DD09" w14:textId="77777777" w:rsidR="007E11F0" w:rsidRPr="007E11F0" w:rsidRDefault="007E11F0" w:rsidP="007E11F0">
            <w:pPr>
              <w:jc w:val="left"/>
            </w:pPr>
            <w:r w:rsidRPr="007E11F0">
              <w:t>2,518</w:t>
            </w:r>
          </w:p>
        </w:tc>
        <w:tc>
          <w:tcPr>
            <w:tcW w:w="976" w:type="dxa"/>
            <w:noWrap/>
            <w:hideMark/>
          </w:tcPr>
          <w:p w14:paraId="5B565E36" w14:textId="77777777" w:rsidR="007E11F0" w:rsidRPr="007E11F0" w:rsidRDefault="007E11F0" w:rsidP="007E11F0">
            <w:pPr>
              <w:jc w:val="left"/>
            </w:pPr>
            <w:r w:rsidRPr="007E11F0">
              <w:t>6,85</w:t>
            </w:r>
          </w:p>
        </w:tc>
      </w:tr>
      <w:tr w:rsidR="007E11F0" w:rsidRPr="007E11F0" w14:paraId="5AAF3954" w14:textId="77777777" w:rsidTr="00BE2621">
        <w:trPr>
          <w:trHeight w:val="300"/>
        </w:trPr>
        <w:tc>
          <w:tcPr>
            <w:tcW w:w="976" w:type="dxa"/>
            <w:noWrap/>
            <w:hideMark/>
          </w:tcPr>
          <w:p w14:paraId="2B81A07C" w14:textId="77777777" w:rsidR="007E11F0" w:rsidRPr="007E11F0" w:rsidRDefault="007E11F0" w:rsidP="007E11F0">
            <w:pPr>
              <w:jc w:val="left"/>
            </w:pPr>
            <w:r w:rsidRPr="007E11F0">
              <w:t>2,635</w:t>
            </w:r>
          </w:p>
        </w:tc>
        <w:tc>
          <w:tcPr>
            <w:tcW w:w="976" w:type="dxa"/>
            <w:noWrap/>
            <w:hideMark/>
          </w:tcPr>
          <w:p w14:paraId="26F6873F" w14:textId="77777777" w:rsidR="007E11F0" w:rsidRPr="007E11F0" w:rsidRDefault="007E11F0" w:rsidP="007E11F0">
            <w:pPr>
              <w:jc w:val="left"/>
            </w:pPr>
            <w:r w:rsidRPr="007E11F0">
              <w:t>6,85</w:t>
            </w:r>
          </w:p>
        </w:tc>
      </w:tr>
      <w:tr w:rsidR="007E11F0" w:rsidRPr="007E11F0" w14:paraId="14E67B63" w14:textId="77777777" w:rsidTr="00BE2621">
        <w:trPr>
          <w:trHeight w:val="300"/>
        </w:trPr>
        <w:tc>
          <w:tcPr>
            <w:tcW w:w="976" w:type="dxa"/>
            <w:noWrap/>
            <w:hideMark/>
          </w:tcPr>
          <w:p w14:paraId="0F372343" w14:textId="77777777" w:rsidR="007E11F0" w:rsidRPr="007E11F0" w:rsidRDefault="007E11F0" w:rsidP="007E11F0">
            <w:pPr>
              <w:jc w:val="left"/>
            </w:pPr>
            <w:r w:rsidRPr="007E11F0">
              <w:t>2,752</w:t>
            </w:r>
          </w:p>
        </w:tc>
        <w:tc>
          <w:tcPr>
            <w:tcW w:w="976" w:type="dxa"/>
            <w:noWrap/>
            <w:hideMark/>
          </w:tcPr>
          <w:p w14:paraId="5150695A" w14:textId="77777777" w:rsidR="007E11F0" w:rsidRPr="007E11F0" w:rsidRDefault="007E11F0" w:rsidP="007E11F0">
            <w:pPr>
              <w:jc w:val="left"/>
            </w:pPr>
            <w:r w:rsidRPr="007E11F0">
              <w:t>6,545</w:t>
            </w:r>
          </w:p>
        </w:tc>
      </w:tr>
      <w:tr w:rsidR="007E11F0" w:rsidRPr="007E11F0" w14:paraId="06830CE0" w14:textId="77777777" w:rsidTr="00BE2621">
        <w:trPr>
          <w:trHeight w:val="300"/>
        </w:trPr>
        <w:tc>
          <w:tcPr>
            <w:tcW w:w="976" w:type="dxa"/>
            <w:noWrap/>
            <w:hideMark/>
          </w:tcPr>
          <w:p w14:paraId="691848B3" w14:textId="77777777" w:rsidR="007E11F0" w:rsidRPr="007E11F0" w:rsidRDefault="007E11F0" w:rsidP="007E11F0">
            <w:pPr>
              <w:jc w:val="left"/>
            </w:pPr>
            <w:r w:rsidRPr="007E11F0">
              <w:t>2,868</w:t>
            </w:r>
          </w:p>
        </w:tc>
        <w:tc>
          <w:tcPr>
            <w:tcW w:w="976" w:type="dxa"/>
            <w:noWrap/>
            <w:hideMark/>
          </w:tcPr>
          <w:p w14:paraId="63A9DCA8" w14:textId="77777777" w:rsidR="007E11F0" w:rsidRPr="007E11F0" w:rsidRDefault="007E11F0" w:rsidP="007E11F0">
            <w:pPr>
              <w:jc w:val="left"/>
            </w:pPr>
            <w:r w:rsidRPr="007E11F0">
              <w:t>6,545</w:t>
            </w:r>
          </w:p>
        </w:tc>
      </w:tr>
      <w:tr w:rsidR="007E11F0" w:rsidRPr="007E11F0" w14:paraId="5EB7E850" w14:textId="77777777" w:rsidTr="00BE2621">
        <w:trPr>
          <w:trHeight w:val="300"/>
        </w:trPr>
        <w:tc>
          <w:tcPr>
            <w:tcW w:w="976" w:type="dxa"/>
            <w:noWrap/>
            <w:hideMark/>
          </w:tcPr>
          <w:p w14:paraId="6C9199CE" w14:textId="77777777" w:rsidR="007E11F0" w:rsidRPr="007E11F0" w:rsidRDefault="007E11F0" w:rsidP="007E11F0">
            <w:pPr>
              <w:jc w:val="left"/>
            </w:pPr>
            <w:r w:rsidRPr="007E11F0">
              <w:t>2,984</w:t>
            </w:r>
          </w:p>
        </w:tc>
        <w:tc>
          <w:tcPr>
            <w:tcW w:w="976" w:type="dxa"/>
            <w:noWrap/>
            <w:hideMark/>
          </w:tcPr>
          <w:p w14:paraId="28C66907" w14:textId="77777777" w:rsidR="007E11F0" w:rsidRPr="007E11F0" w:rsidRDefault="007E11F0" w:rsidP="007E11F0">
            <w:pPr>
              <w:jc w:val="left"/>
            </w:pPr>
            <w:r w:rsidRPr="007E11F0">
              <w:t>6,3</w:t>
            </w:r>
          </w:p>
        </w:tc>
      </w:tr>
      <w:tr w:rsidR="007E11F0" w:rsidRPr="007E11F0" w14:paraId="6AED659E" w14:textId="77777777" w:rsidTr="00BE2621">
        <w:trPr>
          <w:trHeight w:val="300"/>
        </w:trPr>
        <w:tc>
          <w:tcPr>
            <w:tcW w:w="976" w:type="dxa"/>
            <w:noWrap/>
            <w:hideMark/>
          </w:tcPr>
          <w:p w14:paraId="50583CCC" w14:textId="77777777" w:rsidR="007E11F0" w:rsidRPr="007E11F0" w:rsidRDefault="007E11F0" w:rsidP="007E11F0">
            <w:pPr>
              <w:jc w:val="left"/>
            </w:pPr>
            <w:r w:rsidRPr="007E11F0">
              <w:t>3,185</w:t>
            </w:r>
          </w:p>
        </w:tc>
        <w:tc>
          <w:tcPr>
            <w:tcW w:w="976" w:type="dxa"/>
            <w:noWrap/>
            <w:hideMark/>
          </w:tcPr>
          <w:p w14:paraId="642141FD" w14:textId="77777777" w:rsidR="007E11F0" w:rsidRPr="007E11F0" w:rsidRDefault="007E11F0" w:rsidP="007E11F0">
            <w:pPr>
              <w:jc w:val="left"/>
            </w:pPr>
            <w:r w:rsidRPr="007E11F0">
              <w:t>6,025</w:t>
            </w:r>
          </w:p>
        </w:tc>
      </w:tr>
      <w:tr w:rsidR="007E11F0" w:rsidRPr="007E11F0" w14:paraId="75095C66" w14:textId="77777777" w:rsidTr="00BE2621">
        <w:trPr>
          <w:trHeight w:val="300"/>
        </w:trPr>
        <w:tc>
          <w:tcPr>
            <w:tcW w:w="976" w:type="dxa"/>
            <w:noWrap/>
            <w:hideMark/>
          </w:tcPr>
          <w:p w14:paraId="30604F04" w14:textId="77777777" w:rsidR="007E11F0" w:rsidRPr="007E11F0" w:rsidRDefault="007E11F0" w:rsidP="007E11F0">
            <w:pPr>
              <w:jc w:val="left"/>
            </w:pPr>
            <w:r w:rsidRPr="007E11F0">
              <w:t>3,302</w:t>
            </w:r>
          </w:p>
        </w:tc>
        <w:tc>
          <w:tcPr>
            <w:tcW w:w="976" w:type="dxa"/>
            <w:noWrap/>
            <w:hideMark/>
          </w:tcPr>
          <w:p w14:paraId="79C42697" w14:textId="77777777" w:rsidR="007E11F0" w:rsidRPr="007E11F0" w:rsidRDefault="007E11F0" w:rsidP="007E11F0">
            <w:pPr>
              <w:jc w:val="left"/>
            </w:pPr>
            <w:r w:rsidRPr="007E11F0">
              <w:t>5,745</w:t>
            </w:r>
          </w:p>
        </w:tc>
      </w:tr>
      <w:tr w:rsidR="007E11F0" w:rsidRPr="007E11F0" w14:paraId="62D2D00F" w14:textId="77777777" w:rsidTr="00BE2621">
        <w:trPr>
          <w:trHeight w:val="300"/>
        </w:trPr>
        <w:tc>
          <w:tcPr>
            <w:tcW w:w="976" w:type="dxa"/>
            <w:noWrap/>
            <w:hideMark/>
          </w:tcPr>
          <w:p w14:paraId="032AA47A" w14:textId="77777777" w:rsidR="007E11F0" w:rsidRPr="007E11F0" w:rsidRDefault="007E11F0" w:rsidP="007E11F0">
            <w:pPr>
              <w:jc w:val="left"/>
            </w:pPr>
            <w:r w:rsidRPr="007E11F0">
              <w:t>3,418</w:t>
            </w:r>
          </w:p>
        </w:tc>
        <w:tc>
          <w:tcPr>
            <w:tcW w:w="976" w:type="dxa"/>
            <w:noWrap/>
            <w:hideMark/>
          </w:tcPr>
          <w:p w14:paraId="15F493B2" w14:textId="77777777" w:rsidR="007E11F0" w:rsidRPr="007E11F0" w:rsidRDefault="007E11F0" w:rsidP="007E11F0">
            <w:pPr>
              <w:jc w:val="left"/>
            </w:pPr>
            <w:r w:rsidRPr="007E11F0">
              <w:t>5,64</w:t>
            </w:r>
          </w:p>
        </w:tc>
      </w:tr>
      <w:tr w:rsidR="007E11F0" w:rsidRPr="007E11F0" w14:paraId="097583DF" w14:textId="77777777" w:rsidTr="00BE2621">
        <w:trPr>
          <w:trHeight w:val="300"/>
        </w:trPr>
        <w:tc>
          <w:tcPr>
            <w:tcW w:w="976" w:type="dxa"/>
            <w:noWrap/>
            <w:hideMark/>
          </w:tcPr>
          <w:p w14:paraId="4C84A95D" w14:textId="77777777" w:rsidR="007E11F0" w:rsidRPr="007E11F0" w:rsidRDefault="007E11F0" w:rsidP="007E11F0">
            <w:pPr>
              <w:jc w:val="left"/>
            </w:pPr>
            <w:r w:rsidRPr="007E11F0">
              <w:t>3,534</w:t>
            </w:r>
          </w:p>
        </w:tc>
        <w:tc>
          <w:tcPr>
            <w:tcW w:w="976" w:type="dxa"/>
            <w:noWrap/>
            <w:hideMark/>
          </w:tcPr>
          <w:p w14:paraId="18622D6E" w14:textId="77777777" w:rsidR="007E11F0" w:rsidRPr="007E11F0" w:rsidRDefault="007E11F0" w:rsidP="007E11F0">
            <w:pPr>
              <w:jc w:val="left"/>
            </w:pPr>
            <w:r w:rsidRPr="007E11F0">
              <w:t>5,51</w:t>
            </w:r>
          </w:p>
        </w:tc>
      </w:tr>
      <w:tr w:rsidR="007E11F0" w:rsidRPr="007E11F0" w14:paraId="4331496B" w14:textId="77777777" w:rsidTr="00BE2621">
        <w:trPr>
          <w:trHeight w:val="300"/>
        </w:trPr>
        <w:tc>
          <w:tcPr>
            <w:tcW w:w="976" w:type="dxa"/>
            <w:noWrap/>
            <w:hideMark/>
          </w:tcPr>
          <w:p w14:paraId="7C50AA3F" w14:textId="77777777" w:rsidR="007E11F0" w:rsidRPr="007E11F0" w:rsidRDefault="007E11F0" w:rsidP="007E11F0">
            <w:pPr>
              <w:jc w:val="left"/>
            </w:pPr>
            <w:r w:rsidRPr="007E11F0">
              <w:t>3,651</w:t>
            </w:r>
          </w:p>
        </w:tc>
        <w:tc>
          <w:tcPr>
            <w:tcW w:w="976" w:type="dxa"/>
            <w:noWrap/>
            <w:hideMark/>
          </w:tcPr>
          <w:p w14:paraId="3DA0217B" w14:textId="77777777" w:rsidR="007E11F0" w:rsidRPr="007E11F0" w:rsidRDefault="007E11F0" w:rsidP="007E11F0">
            <w:pPr>
              <w:jc w:val="left"/>
            </w:pPr>
            <w:r w:rsidRPr="007E11F0">
              <w:t>5,52</w:t>
            </w:r>
          </w:p>
        </w:tc>
      </w:tr>
      <w:tr w:rsidR="007E11F0" w:rsidRPr="007E11F0" w14:paraId="656691C2" w14:textId="77777777" w:rsidTr="00BE2621">
        <w:trPr>
          <w:trHeight w:val="300"/>
        </w:trPr>
        <w:tc>
          <w:tcPr>
            <w:tcW w:w="976" w:type="dxa"/>
            <w:noWrap/>
            <w:hideMark/>
          </w:tcPr>
          <w:p w14:paraId="54DA70A0" w14:textId="77777777" w:rsidR="007E11F0" w:rsidRPr="007E11F0" w:rsidRDefault="007E11F0" w:rsidP="007E11F0">
            <w:pPr>
              <w:jc w:val="left"/>
            </w:pPr>
            <w:r w:rsidRPr="007E11F0">
              <w:t>3,767</w:t>
            </w:r>
          </w:p>
        </w:tc>
        <w:tc>
          <w:tcPr>
            <w:tcW w:w="976" w:type="dxa"/>
            <w:noWrap/>
            <w:hideMark/>
          </w:tcPr>
          <w:p w14:paraId="5B1F9366" w14:textId="77777777" w:rsidR="007E11F0" w:rsidRPr="007E11F0" w:rsidRDefault="007E11F0" w:rsidP="007E11F0">
            <w:pPr>
              <w:jc w:val="left"/>
            </w:pPr>
            <w:r w:rsidRPr="007E11F0">
              <w:t>5,57</w:t>
            </w:r>
          </w:p>
        </w:tc>
      </w:tr>
      <w:tr w:rsidR="007E11F0" w:rsidRPr="007E11F0" w14:paraId="2AF4BA5D" w14:textId="77777777" w:rsidTr="00BE2621">
        <w:trPr>
          <w:trHeight w:val="300"/>
        </w:trPr>
        <w:tc>
          <w:tcPr>
            <w:tcW w:w="976" w:type="dxa"/>
            <w:noWrap/>
            <w:hideMark/>
          </w:tcPr>
          <w:p w14:paraId="2AF2BA49" w14:textId="77777777" w:rsidR="007E11F0" w:rsidRPr="007E11F0" w:rsidRDefault="007E11F0" w:rsidP="007E11F0">
            <w:pPr>
              <w:jc w:val="left"/>
            </w:pPr>
            <w:r w:rsidRPr="007E11F0">
              <w:t>3,883</w:t>
            </w:r>
          </w:p>
        </w:tc>
        <w:tc>
          <w:tcPr>
            <w:tcW w:w="976" w:type="dxa"/>
            <w:noWrap/>
            <w:hideMark/>
          </w:tcPr>
          <w:p w14:paraId="3CE15132" w14:textId="77777777" w:rsidR="007E11F0" w:rsidRPr="007E11F0" w:rsidRDefault="007E11F0" w:rsidP="007E11F0">
            <w:pPr>
              <w:jc w:val="left"/>
            </w:pPr>
            <w:r w:rsidRPr="007E11F0">
              <w:t>5,65</w:t>
            </w:r>
          </w:p>
        </w:tc>
      </w:tr>
      <w:tr w:rsidR="007E11F0" w:rsidRPr="007E11F0" w14:paraId="7E5C5FD3" w14:textId="77777777" w:rsidTr="00BE2621">
        <w:trPr>
          <w:trHeight w:val="300"/>
        </w:trPr>
        <w:tc>
          <w:tcPr>
            <w:tcW w:w="976" w:type="dxa"/>
            <w:noWrap/>
            <w:hideMark/>
          </w:tcPr>
          <w:p w14:paraId="099E5B67" w14:textId="77777777" w:rsidR="007E11F0" w:rsidRPr="007E11F0" w:rsidRDefault="007E11F0" w:rsidP="007E11F0">
            <w:pPr>
              <w:jc w:val="left"/>
            </w:pPr>
            <w:r w:rsidRPr="007E11F0">
              <w:t>4,011</w:t>
            </w:r>
          </w:p>
        </w:tc>
        <w:tc>
          <w:tcPr>
            <w:tcW w:w="976" w:type="dxa"/>
            <w:noWrap/>
            <w:hideMark/>
          </w:tcPr>
          <w:p w14:paraId="1B253B30" w14:textId="77777777" w:rsidR="007E11F0" w:rsidRPr="007E11F0" w:rsidRDefault="007E11F0" w:rsidP="007E11F0">
            <w:pPr>
              <w:jc w:val="left"/>
            </w:pPr>
            <w:r w:rsidRPr="007E11F0">
              <w:t>5,88</w:t>
            </w:r>
          </w:p>
        </w:tc>
      </w:tr>
      <w:tr w:rsidR="007E11F0" w:rsidRPr="007E11F0" w14:paraId="1DD05F49" w14:textId="77777777" w:rsidTr="00BE2621">
        <w:trPr>
          <w:trHeight w:val="300"/>
        </w:trPr>
        <w:tc>
          <w:tcPr>
            <w:tcW w:w="976" w:type="dxa"/>
            <w:noWrap/>
            <w:hideMark/>
          </w:tcPr>
          <w:p w14:paraId="38D5151E" w14:textId="77777777" w:rsidR="007E11F0" w:rsidRPr="007E11F0" w:rsidRDefault="007E11F0" w:rsidP="007E11F0">
            <w:pPr>
              <w:jc w:val="left"/>
            </w:pPr>
            <w:r w:rsidRPr="007E11F0">
              <w:t>4,127</w:t>
            </w:r>
          </w:p>
        </w:tc>
        <w:tc>
          <w:tcPr>
            <w:tcW w:w="976" w:type="dxa"/>
            <w:noWrap/>
            <w:hideMark/>
          </w:tcPr>
          <w:p w14:paraId="6197F64A" w14:textId="77777777" w:rsidR="007E11F0" w:rsidRPr="007E11F0" w:rsidRDefault="007E11F0" w:rsidP="007E11F0">
            <w:pPr>
              <w:jc w:val="left"/>
            </w:pPr>
            <w:r w:rsidRPr="007E11F0">
              <w:t>6,015</w:t>
            </w:r>
          </w:p>
        </w:tc>
      </w:tr>
      <w:tr w:rsidR="007E11F0" w:rsidRPr="007E11F0" w14:paraId="101B8A07" w14:textId="77777777" w:rsidTr="00BE2621">
        <w:trPr>
          <w:trHeight w:val="300"/>
        </w:trPr>
        <w:tc>
          <w:tcPr>
            <w:tcW w:w="976" w:type="dxa"/>
            <w:noWrap/>
            <w:hideMark/>
          </w:tcPr>
          <w:p w14:paraId="5DE4244C" w14:textId="77777777" w:rsidR="007E11F0" w:rsidRPr="007E11F0" w:rsidRDefault="007E11F0" w:rsidP="007E11F0">
            <w:pPr>
              <w:jc w:val="left"/>
            </w:pPr>
            <w:r w:rsidRPr="007E11F0">
              <w:t>4,244</w:t>
            </w:r>
          </w:p>
        </w:tc>
        <w:tc>
          <w:tcPr>
            <w:tcW w:w="976" w:type="dxa"/>
            <w:noWrap/>
            <w:hideMark/>
          </w:tcPr>
          <w:p w14:paraId="14515AF8" w14:textId="77777777" w:rsidR="007E11F0" w:rsidRPr="007E11F0" w:rsidRDefault="007E11F0" w:rsidP="007E11F0">
            <w:pPr>
              <w:jc w:val="left"/>
            </w:pPr>
            <w:r w:rsidRPr="007E11F0">
              <w:t>6,155</w:t>
            </w:r>
          </w:p>
        </w:tc>
      </w:tr>
      <w:tr w:rsidR="007E11F0" w:rsidRPr="007E11F0" w14:paraId="6827EA72" w14:textId="77777777" w:rsidTr="00BE2621">
        <w:trPr>
          <w:trHeight w:val="300"/>
        </w:trPr>
        <w:tc>
          <w:tcPr>
            <w:tcW w:w="976" w:type="dxa"/>
            <w:noWrap/>
            <w:hideMark/>
          </w:tcPr>
          <w:p w14:paraId="0B8AEF49" w14:textId="77777777" w:rsidR="007E11F0" w:rsidRPr="007E11F0" w:rsidRDefault="007E11F0" w:rsidP="007E11F0">
            <w:pPr>
              <w:jc w:val="left"/>
            </w:pPr>
            <w:r w:rsidRPr="007E11F0">
              <w:t>4,455</w:t>
            </w:r>
          </w:p>
        </w:tc>
        <w:tc>
          <w:tcPr>
            <w:tcW w:w="976" w:type="dxa"/>
            <w:noWrap/>
            <w:hideMark/>
          </w:tcPr>
          <w:p w14:paraId="6C0A7498" w14:textId="77777777" w:rsidR="007E11F0" w:rsidRPr="007E11F0" w:rsidRDefault="007E11F0" w:rsidP="007E11F0">
            <w:pPr>
              <w:jc w:val="left"/>
            </w:pPr>
            <w:r w:rsidRPr="007E11F0">
              <w:t>6,46</w:t>
            </w:r>
          </w:p>
        </w:tc>
      </w:tr>
      <w:tr w:rsidR="007E11F0" w:rsidRPr="007E11F0" w14:paraId="5A91F5DB" w14:textId="77777777" w:rsidTr="00BE2621">
        <w:trPr>
          <w:trHeight w:val="300"/>
        </w:trPr>
        <w:tc>
          <w:tcPr>
            <w:tcW w:w="976" w:type="dxa"/>
            <w:noWrap/>
            <w:hideMark/>
          </w:tcPr>
          <w:p w14:paraId="5E5A01BC" w14:textId="77777777" w:rsidR="007E11F0" w:rsidRPr="007E11F0" w:rsidRDefault="007E11F0" w:rsidP="007E11F0">
            <w:pPr>
              <w:jc w:val="left"/>
            </w:pPr>
            <w:r w:rsidRPr="007E11F0">
              <w:t>4,572</w:t>
            </w:r>
          </w:p>
        </w:tc>
        <w:tc>
          <w:tcPr>
            <w:tcW w:w="976" w:type="dxa"/>
            <w:noWrap/>
            <w:hideMark/>
          </w:tcPr>
          <w:p w14:paraId="3E017FD5" w14:textId="77777777" w:rsidR="007E11F0" w:rsidRPr="007E11F0" w:rsidRDefault="007E11F0" w:rsidP="007E11F0">
            <w:pPr>
              <w:jc w:val="left"/>
            </w:pPr>
            <w:r w:rsidRPr="007E11F0">
              <w:t>6,6</w:t>
            </w:r>
          </w:p>
        </w:tc>
      </w:tr>
      <w:tr w:rsidR="007E11F0" w:rsidRPr="007E11F0" w14:paraId="76DB8998" w14:textId="77777777" w:rsidTr="00BE2621">
        <w:trPr>
          <w:trHeight w:val="300"/>
        </w:trPr>
        <w:tc>
          <w:tcPr>
            <w:tcW w:w="976" w:type="dxa"/>
            <w:noWrap/>
            <w:hideMark/>
          </w:tcPr>
          <w:p w14:paraId="2C91A67B" w14:textId="77777777" w:rsidR="007E11F0" w:rsidRPr="007E11F0" w:rsidRDefault="007E11F0" w:rsidP="007E11F0">
            <w:pPr>
              <w:jc w:val="left"/>
            </w:pPr>
            <w:r w:rsidRPr="007E11F0">
              <w:t>4,687</w:t>
            </w:r>
          </w:p>
        </w:tc>
        <w:tc>
          <w:tcPr>
            <w:tcW w:w="976" w:type="dxa"/>
            <w:noWrap/>
            <w:hideMark/>
          </w:tcPr>
          <w:p w14:paraId="6AAC80F1" w14:textId="77777777" w:rsidR="007E11F0" w:rsidRPr="007E11F0" w:rsidRDefault="007E11F0" w:rsidP="007E11F0">
            <w:pPr>
              <w:jc w:val="left"/>
            </w:pPr>
            <w:r w:rsidRPr="007E11F0">
              <w:t>6,6</w:t>
            </w:r>
          </w:p>
        </w:tc>
      </w:tr>
      <w:tr w:rsidR="007E11F0" w:rsidRPr="007E11F0" w14:paraId="569BB1B2" w14:textId="77777777" w:rsidTr="00BE2621">
        <w:trPr>
          <w:trHeight w:val="300"/>
        </w:trPr>
        <w:tc>
          <w:tcPr>
            <w:tcW w:w="976" w:type="dxa"/>
            <w:noWrap/>
            <w:hideMark/>
          </w:tcPr>
          <w:p w14:paraId="5F3A8992" w14:textId="77777777" w:rsidR="007E11F0" w:rsidRPr="007E11F0" w:rsidRDefault="007E11F0" w:rsidP="007E11F0">
            <w:pPr>
              <w:jc w:val="left"/>
            </w:pPr>
            <w:r w:rsidRPr="007E11F0">
              <w:t>4,804</w:t>
            </w:r>
          </w:p>
        </w:tc>
        <w:tc>
          <w:tcPr>
            <w:tcW w:w="976" w:type="dxa"/>
            <w:noWrap/>
            <w:hideMark/>
          </w:tcPr>
          <w:p w14:paraId="63BCA1E5" w14:textId="77777777" w:rsidR="007E11F0" w:rsidRPr="007E11F0" w:rsidRDefault="007E11F0" w:rsidP="007E11F0">
            <w:pPr>
              <w:jc w:val="left"/>
            </w:pPr>
            <w:r w:rsidRPr="007E11F0">
              <w:t>6,68</w:t>
            </w:r>
          </w:p>
        </w:tc>
      </w:tr>
      <w:tr w:rsidR="007E11F0" w:rsidRPr="007E11F0" w14:paraId="2A8A2DEA" w14:textId="77777777" w:rsidTr="00BE2621">
        <w:trPr>
          <w:trHeight w:val="300"/>
        </w:trPr>
        <w:tc>
          <w:tcPr>
            <w:tcW w:w="976" w:type="dxa"/>
            <w:noWrap/>
            <w:hideMark/>
          </w:tcPr>
          <w:p w14:paraId="2DFCDBE5" w14:textId="77777777" w:rsidR="007E11F0" w:rsidRPr="007E11F0" w:rsidRDefault="007E11F0" w:rsidP="007E11F0">
            <w:pPr>
              <w:jc w:val="left"/>
            </w:pPr>
            <w:r w:rsidRPr="007E11F0">
              <w:t>4,92</w:t>
            </w:r>
          </w:p>
        </w:tc>
        <w:tc>
          <w:tcPr>
            <w:tcW w:w="976" w:type="dxa"/>
            <w:noWrap/>
            <w:hideMark/>
          </w:tcPr>
          <w:p w14:paraId="588CBF0D" w14:textId="77777777" w:rsidR="007E11F0" w:rsidRPr="007E11F0" w:rsidRDefault="007E11F0" w:rsidP="007E11F0">
            <w:pPr>
              <w:jc w:val="left"/>
            </w:pPr>
            <w:r w:rsidRPr="007E11F0">
              <w:t>6,68</w:t>
            </w:r>
          </w:p>
        </w:tc>
      </w:tr>
      <w:tr w:rsidR="007E11F0" w:rsidRPr="007E11F0" w14:paraId="4B29C4F4" w14:textId="77777777" w:rsidTr="00BE2621">
        <w:trPr>
          <w:trHeight w:val="300"/>
        </w:trPr>
        <w:tc>
          <w:tcPr>
            <w:tcW w:w="976" w:type="dxa"/>
            <w:noWrap/>
            <w:hideMark/>
          </w:tcPr>
          <w:p w14:paraId="12103BD5" w14:textId="77777777" w:rsidR="007E11F0" w:rsidRPr="007E11F0" w:rsidRDefault="007E11F0" w:rsidP="007E11F0">
            <w:pPr>
              <w:jc w:val="left"/>
            </w:pPr>
            <w:r w:rsidRPr="007E11F0">
              <w:t>5,036</w:t>
            </w:r>
          </w:p>
        </w:tc>
        <w:tc>
          <w:tcPr>
            <w:tcW w:w="976" w:type="dxa"/>
            <w:noWrap/>
            <w:hideMark/>
          </w:tcPr>
          <w:p w14:paraId="13D41B58" w14:textId="77777777" w:rsidR="007E11F0" w:rsidRPr="007E11F0" w:rsidRDefault="007E11F0" w:rsidP="007E11F0">
            <w:pPr>
              <w:jc w:val="left"/>
            </w:pPr>
            <w:r w:rsidRPr="007E11F0">
              <w:t>6,655</w:t>
            </w:r>
          </w:p>
        </w:tc>
      </w:tr>
      <w:tr w:rsidR="007E11F0" w:rsidRPr="007E11F0" w14:paraId="7BFE29E8" w14:textId="77777777" w:rsidTr="00BE2621">
        <w:trPr>
          <w:trHeight w:val="300"/>
        </w:trPr>
        <w:tc>
          <w:tcPr>
            <w:tcW w:w="976" w:type="dxa"/>
            <w:noWrap/>
            <w:hideMark/>
          </w:tcPr>
          <w:p w14:paraId="1C759125" w14:textId="77777777" w:rsidR="007E11F0" w:rsidRPr="007E11F0" w:rsidRDefault="007E11F0" w:rsidP="007E11F0">
            <w:pPr>
              <w:jc w:val="left"/>
            </w:pPr>
            <w:r w:rsidRPr="007E11F0">
              <w:t>5,153</w:t>
            </w:r>
          </w:p>
        </w:tc>
        <w:tc>
          <w:tcPr>
            <w:tcW w:w="976" w:type="dxa"/>
            <w:noWrap/>
            <w:hideMark/>
          </w:tcPr>
          <w:p w14:paraId="654DFD60" w14:textId="77777777" w:rsidR="007E11F0" w:rsidRPr="007E11F0" w:rsidRDefault="007E11F0" w:rsidP="007E11F0">
            <w:pPr>
              <w:jc w:val="left"/>
            </w:pPr>
            <w:r w:rsidRPr="007E11F0">
              <w:t>6,655</w:t>
            </w:r>
          </w:p>
        </w:tc>
      </w:tr>
      <w:tr w:rsidR="007E11F0" w:rsidRPr="007E11F0" w14:paraId="32273B46" w14:textId="77777777" w:rsidTr="00BE2621">
        <w:trPr>
          <w:trHeight w:val="300"/>
        </w:trPr>
        <w:tc>
          <w:tcPr>
            <w:tcW w:w="976" w:type="dxa"/>
            <w:noWrap/>
            <w:hideMark/>
          </w:tcPr>
          <w:p w14:paraId="609AA7E9" w14:textId="77777777" w:rsidR="007E11F0" w:rsidRPr="007E11F0" w:rsidRDefault="007E11F0" w:rsidP="007E11F0">
            <w:pPr>
              <w:jc w:val="left"/>
            </w:pPr>
            <w:r w:rsidRPr="007E11F0">
              <w:t>5,269</w:t>
            </w:r>
          </w:p>
        </w:tc>
        <w:tc>
          <w:tcPr>
            <w:tcW w:w="976" w:type="dxa"/>
            <w:noWrap/>
            <w:hideMark/>
          </w:tcPr>
          <w:p w14:paraId="28286E96" w14:textId="77777777" w:rsidR="007E11F0" w:rsidRPr="007E11F0" w:rsidRDefault="007E11F0" w:rsidP="007E11F0">
            <w:pPr>
              <w:jc w:val="left"/>
            </w:pPr>
            <w:r w:rsidRPr="007E11F0">
              <w:t>6,575</w:t>
            </w:r>
          </w:p>
        </w:tc>
      </w:tr>
      <w:tr w:rsidR="007E11F0" w:rsidRPr="007E11F0" w14:paraId="2C281E81" w14:textId="77777777" w:rsidTr="00BE2621">
        <w:trPr>
          <w:trHeight w:val="300"/>
        </w:trPr>
        <w:tc>
          <w:tcPr>
            <w:tcW w:w="976" w:type="dxa"/>
            <w:noWrap/>
            <w:hideMark/>
          </w:tcPr>
          <w:p w14:paraId="2619AA8C" w14:textId="77777777" w:rsidR="007E11F0" w:rsidRPr="007E11F0" w:rsidRDefault="007E11F0" w:rsidP="007E11F0">
            <w:pPr>
              <w:jc w:val="left"/>
            </w:pPr>
            <w:r w:rsidRPr="007E11F0">
              <w:t>5,399</w:t>
            </w:r>
          </w:p>
        </w:tc>
        <w:tc>
          <w:tcPr>
            <w:tcW w:w="976" w:type="dxa"/>
            <w:noWrap/>
            <w:hideMark/>
          </w:tcPr>
          <w:p w14:paraId="41B08697" w14:textId="77777777" w:rsidR="007E11F0" w:rsidRPr="007E11F0" w:rsidRDefault="007E11F0" w:rsidP="007E11F0">
            <w:pPr>
              <w:jc w:val="left"/>
            </w:pPr>
            <w:r w:rsidRPr="007E11F0">
              <w:t>6,575</w:t>
            </w:r>
          </w:p>
        </w:tc>
      </w:tr>
      <w:tr w:rsidR="007E11F0" w:rsidRPr="007E11F0" w14:paraId="34EC7B80" w14:textId="77777777" w:rsidTr="00BE2621">
        <w:trPr>
          <w:trHeight w:val="300"/>
        </w:trPr>
        <w:tc>
          <w:tcPr>
            <w:tcW w:w="976" w:type="dxa"/>
            <w:noWrap/>
            <w:hideMark/>
          </w:tcPr>
          <w:p w14:paraId="1A2717ED" w14:textId="77777777" w:rsidR="007E11F0" w:rsidRPr="007E11F0" w:rsidRDefault="007E11F0" w:rsidP="007E11F0">
            <w:pPr>
              <w:jc w:val="left"/>
            </w:pPr>
            <w:r w:rsidRPr="007E11F0">
              <w:t>5,515</w:t>
            </w:r>
          </w:p>
        </w:tc>
        <w:tc>
          <w:tcPr>
            <w:tcW w:w="976" w:type="dxa"/>
            <w:noWrap/>
            <w:hideMark/>
          </w:tcPr>
          <w:p w14:paraId="68CDA980" w14:textId="77777777" w:rsidR="007E11F0" w:rsidRPr="007E11F0" w:rsidRDefault="007E11F0" w:rsidP="007E11F0">
            <w:pPr>
              <w:jc w:val="left"/>
            </w:pPr>
            <w:r w:rsidRPr="007E11F0">
              <w:t>6,5</w:t>
            </w:r>
          </w:p>
        </w:tc>
      </w:tr>
      <w:tr w:rsidR="007E11F0" w:rsidRPr="007E11F0" w14:paraId="36438CC6" w14:textId="77777777" w:rsidTr="00BE2621">
        <w:trPr>
          <w:trHeight w:val="300"/>
        </w:trPr>
        <w:tc>
          <w:tcPr>
            <w:tcW w:w="976" w:type="dxa"/>
            <w:noWrap/>
            <w:hideMark/>
          </w:tcPr>
          <w:p w14:paraId="6F4ABBD5" w14:textId="77777777" w:rsidR="007E11F0" w:rsidRPr="007E11F0" w:rsidRDefault="007E11F0" w:rsidP="007E11F0">
            <w:pPr>
              <w:jc w:val="left"/>
            </w:pPr>
            <w:r w:rsidRPr="007E11F0">
              <w:t>5,715</w:t>
            </w:r>
          </w:p>
        </w:tc>
        <w:tc>
          <w:tcPr>
            <w:tcW w:w="976" w:type="dxa"/>
            <w:noWrap/>
            <w:hideMark/>
          </w:tcPr>
          <w:p w14:paraId="2114CE85" w14:textId="77777777" w:rsidR="007E11F0" w:rsidRPr="007E11F0" w:rsidRDefault="007E11F0" w:rsidP="007E11F0">
            <w:pPr>
              <w:jc w:val="left"/>
            </w:pPr>
            <w:r w:rsidRPr="007E11F0">
              <w:t>6,28</w:t>
            </w:r>
          </w:p>
        </w:tc>
      </w:tr>
      <w:tr w:rsidR="007E11F0" w:rsidRPr="007E11F0" w14:paraId="76DDE356" w14:textId="77777777" w:rsidTr="00BE2621">
        <w:trPr>
          <w:trHeight w:val="300"/>
        </w:trPr>
        <w:tc>
          <w:tcPr>
            <w:tcW w:w="976" w:type="dxa"/>
            <w:noWrap/>
            <w:hideMark/>
          </w:tcPr>
          <w:p w14:paraId="587C5435" w14:textId="77777777" w:rsidR="007E11F0" w:rsidRPr="007E11F0" w:rsidRDefault="007E11F0" w:rsidP="007E11F0">
            <w:pPr>
              <w:jc w:val="left"/>
            </w:pPr>
            <w:r w:rsidRPr="007E11F0">
              <w:t>5,832</w:t>
            </w:r>
          </w:p>
        </w:tc>
        <w:tc>
          <w:tcPr>
            <w:tcW w:w="976" w:type="dxa"/>
            <w:noWrap/>
            <w:hideMark/>
          </w:tcPr>
          <w:p w14:paraId="34B74BA6" w14:textId="77777777" w:rsidR="007E11F0" w:rsidRPr="007E11F0" w:rsidRDefault="007E11F0" w:rsidP="007E11F0">
            <w:pPr>
              <w:jc w:val="left"/>
            </w:pPr>
            <w:r w:rsidRPr="007E11F0">
              <w:t>6,015</w:t>
            </w:r>
          </w:p>
        </w:tc>
      </w:tr>
      <w:tr w:rsidR="007E11F0" w:rsidRPr="007E11F0" w14:paraId="68EAB630" w14:textId="77777777" w:rsidTr="00BE2621">
        <w:trPr>
          <w:trHeight w:val="300"/>
        </w:trPr>
        <w:tc>
          <w:tcPr>
            <w:tcW w:w="976" w:type="dxa"/>
            <w:noWrap/>
            <w:hideMark/>
          </w:tcPr>
          <w:p w14:paraId="396757BF" w14:textId="77777777" w:rsidR="007E11F0" w:rsidRPr="007E11F0" w:rsidRDefault="007E11F0" w:rsidP="007E11F0">
            <w:pPr>
              <w:jc w:val="left"/>
            </w:pPr>
            <w:r w:rsidRPr="007E11F0">
              <w:t>5,948</w:t>
            </w:r>
          </w:p>
        </w:tc>
        <w:tc>
          <w:tcPr>
            <w:tcW w:w="976" w:type="dxa"/>
            <w:noWrap/>
            <w:hideMark/>
          </w:tcPr>
          <w:p w14:paraId="4C9E1DD1" w14:textId="77777777" w:rsidR="007E11F0" w:rsidRPr="007E11F0" w:rsidRDefault="007E11F0" w:rsidP="007E11F0">
            <w:pPr>
              <w:jc w:val="left"/>
            </w:pPr>
            <w:r w:rsidRPr="007E11F0">
              <w:t>5,93</w:t>
            </w:r>
          </w:p>
        </w:tc>
      </w:tr>
      <w:tr w:rsidR="007E11F0" w:rsidRPr="007E11F0" w14:paraId="2C31D748" w14:textId="77777777" w:rsidTr="00BE2621">
        <w:trPr>
          <w:trHeight w:val="300"/>
        </w:trPr>
        <w:tc>
          <w:tcPr>
            <w:tcW w:w="976" w:type="dxa"/>
            <w:noWrap/>
            <w:hideMark/>
          </w:tcPr>
          <w:p w14:paraId="0F5C326C" w14:textId="77777777" w:rsidR="007E11F0" w:rsidRPr="007E11F0" w:rsidRDefault="007E11F0" w:rsidP="007E11F0">
            <w:pPr>
              <w:jc w:val="left"/>
            </w:pPr>
            <w:r w:rsidRPr="007E11F0">
              <w:t>6,065</w:t>
            </w:r>
          </w:p>
        </w:tc>
        <w:tc>
          <w:tcPr>
            <w:tcW w:w="976" w:type="dxa"/>
            <w:noWrap/>
            <w:hideMark/>
          </w:tcPr>
          <w:p w14:paraId="5F070AAF" w14:textId="77777777" w:rsidR="007E11F0" w:rsidRPr="007E11F0" w:rsidRDefault="007E11F0" w:rsidP="007E11F0">
            <w:pPr>
              <w:jc w:val="left"/>
            </w:pPr>
            <w:r w:rsidRPr="007E11F0">
              <w:t>5,87</w:t>
            </w:r>
          </w:p>
        </w:tc>
      </w:tr>
      <w:tr w:rsidR="007E11F0" w:rsidRPr="007E11F0" w14:paraId="59FC3252" w14:textId="77777777" w:rsidTr="00BE2621">
        <w:trPr>
          <w:trHeight w:val="300"/>
        </w:trPr>
        <w:tc>
          <w:tcPr>
            <w:tcW w:w="976" w:type="dxa"/>
            <w:noWrap/>
            <w:hideMark/>
          </w:tcPr>
          <w:p w14:paraId="0F1CBABA" w14:textId="77777777" w:rsidR="007E11F0" w:rsidRPr="007E11F0" w:rsidRDefault="007E11F0" w:rsidP="007E11F0">
            <w:pPr>
              <w:jc w:val="left"/>
            </w:pPr>
            <w:r w:rsidRPr="007E11F0">
              <w:t>6,188</w:t>
            </w:r>
          </w:p>
        </w:tc>
        <w:tc>
          <w:tcPr>
            <w:tcW w:w="976" w:type="dxa"/>
            <w:noWrap/>
            <w:hideMark/>
          </w:tcPr>
          <w:p w14:paraId="5C3435AE" w14:textId="77777777" w:rsidR="007E11F0" w:rsidRPr="007E11F0" w:rsidRDefault="007E11F0" w:rsidP="007E11F0">
            <w:pPr>
              <w:jc w:val="left"/>
            </w:pPr>
            <w:r w:rsidRPr="007E11F0">
              <w:t>5,86</w:t>
            </w:r>
          </w:p>
        </w:tc>
      </w:tr>
      <w:tr w:rsidR="007E11F0" w:rsidRPr="007E11F0" w14:paraId="68C92569" w14:textId="77777777" w:rsidTr="00BE2621">
        <w:trPr>
          <w:trHeight w:val="300"/>
        </w:trPr>
        <w:tc>
          <w:tcPr>
            <w:tcW w:w="976" w:type="dxa"/>
            <w:noWrap/>
            <w:hideMark/>
          </w:tcPr>
          <w:p w14:paraId="3B235306" w14:textId="77777777" w:rsidR="007E11F0" w:rsidRPr="007E11F0" w:rsidRDefault="007E11F0" w:rsidP="007E11F0">
            <w:pPr>
              <w:jc w:val="left"/>
            </w:pPr>
            <w:r w:rsidRPr="007E11F0">
              <w:t>6,305</w:t>
            </w:r>
          </w:p>
        </w:tc>
        <w:tc>
          <w:tcPr>
            <w:tcW w:w="976" w:type="dxa"/>
            <w:noWrap/>
            <w:hideMark/>
          </w:tcPr>
          <w:p w14:paraId="5534E1D9" w14:textId="77777777" w:rsidR="007E11F0" w:rsidRPr="007E11F0" w:rsidRDefault="007E11F0" w:rsidP="007E11F0">
            <w:pPr>
              <w:jc w:val="left"/>
            </w:pPr>
            <w:r w:rsidRPr="007E11F0">
              <w:t>5,895</w:t>
            </w:r>
          </w:p>
        </w:tc>
      </w:tr>
      <w:tr w:rsidR="007E11F0" w:rsidRPr="007E11F0" w14:paraId="0B3DE053" w14:textId="77777777" w:rsidTr="00BE2621">
        <w:trPr>
          <w:trHeight w:val="300"/>
        </w:trPr>
        <w:tc>
          <w:tcPr>
            <w:tcW w:w="976" w:type="dxa"/>
            <w:noWrap/>
            <w:hideMark/>
          </w:tcPr>
          <w:p w14:paraId="07AD1659" w14:textId="77777777" w:rsidR="007E11F0" w:rsidRPr="007E11F0" w:rsidRDefault="007E11F0" w:rsidP="007E11F0">
            <w:pPr>
              <w:jc w:val="left"/>
            </w:pPr>
            <w:r w:rsidRPr="007E11F0">
              <w:t>6,422</w:t>
            </w:r>
          </w:p>
        </w:tc>
        <w:tc>
          <w:tcPr>
            <w:tcW w:w="976" w:type="dxa"/>
            <w:noWrap/>
            <w:hideMark/>
          </w:tcPr>
          <w:p w14:paraId="163F08B6" w14:textId="77777777" w:rsidR="007E11F0" w:rsidRPr="007E11F0" w:rsidRDefault="007E11F0" w:rsidP="007E11F0">
            <w:pPr>
              <w:jc w:val="left"/>
            </w:pPr>
            <w:r w:rsidRPr="007E11F0">
              <w:t>5,96</w:t>
            </w:r>
          </w:p>
        </w:tc>
      </w:tr>
      <w:tr w:rsidR="007E11F0" w:rsidRPr="007E11F0" w14:paraId="3ED8101F" w14:textId="77777777" w:rsidTr="00BE2621">
        <w:trPr>
          <w:trHeight w:val="300"/>
        </w:trPr>
        <w:tc>
          <w:tcPr>
            <w:tcW w:w="976" w:type="dxa"/>
            <w:noWrap/>
            <w:hideMark/>
          </w:tcPr>
          <w:p w14:paraId="5FD37816" w14:textId="77777777" w:rsidR="007E11F0" w:rsidRPr="007E11F0" w:rsidRDefault="007E11F0" w:rsidP="007E11F0">
            <w:pPr>
              <w:jc w:val="left"/>
            </w:pPr>
            <w:r w:rsidRPr="007E11F0">
              <w:t>6,539</w:t>
            </w:r>
          </w:p>
        </w:tc>
        <w:tc>
          <w:tcPr>
            <w:tcW w:w="976" w:type="dxa"/>
            <w:noWrap/>
            <w:hideMark/>
          </w:tcPr>
          <w:p w14:paraId="4EB2DD13" w14:textId="77777777" w:rsidR="007E11F0" w:rsidRPr="007E11F0" w:rsidRDefault="007E11F0" w:rsidP="007E11F0">
            <w:pPr>
              <w:jc w:val="left"/>
            </w:pPr>
            <w:r w:rsidRPr="007E11F0">
              <w:t>6,12</w:t>
            </w:r>
          </w:p>
        </w:tc>
      </w:tr>
      <w:tr w:rsidR="007E11F0" w:rsidRPr="007E11F0" w14:paraId="33C0CD78" w14:textId="77777777" w:rsidTr="00BE2621">
        <w:trPr>
          <w:trHeight w:val="300"/>
        </w:trPr>
        <w:tc>
          <w:tcPr>
            <w:tcW w:w="976" w:type="dxa"/>
            <w:noWrap/>
            <w:hideMark/>
          </w:tcPr>
          <w:p w14:paraId="01EF5686" w14:textId="77777777" w:rsidR="007E11F0" w:rsidRPr="007E11F0" w:rsidRDefault="007E11F0" w:rsidP="007E11F0">
            <w:pPr>
              <w:jc w:val="left"/>
            </w:pPr>
            <w:r w:rsidRPr="007E11F0">
              <w:t>6,654</w:t>
            </w:r>
          </w:p>
        </w:tc>
        <w:tc>
          <w:tcPr>
            <w:tcW w:w="976" w:type="dxa"/>
            <w:noWrap/>
            <w:hideMark/>
          </w:tcPr>
          <w:p w14:paraId="55D6FD50" w14:textId="77777777" w:rsidR="007E11F0" w:rsidRPr="007E11F0" w:rsidRDefault="007E11F0" w:rsidP="007E11F0">
            <w:pPr>
              <w:jc w:val="left"/>
            </w:pPr>
            <w:r w:rsidRPr="007E11F0">
              <w:t>6,255</w:t>
            </w:r>
          </w:p>
        </w:tc>
      </w:tr>
      <w:tr w:rsidR="007E11F0" w:rsidRPr="007E11F0" w14:paraId="01A82440" w14:textId="77777777" w:rsidTr="00BE2621">
        <w:trPr>
          <w:trHeight w:val="300"/>
        </w:trPr>
        <w:tc>
          <w:tcPr>
            <w:tcW w:w="976" w:type="dxa"/>
            <w:noWrap/>
            <w:hideMark/>
          </w:tcPr>
          <w:p w14:paraId="06973230" w14:textId="77777777" w:rsidR="007E11F0" w:rsidRPr="007E11F0" w:rsidRDefault="007E11F0" w:rsidP="007E11F0">
            <w:pPr>
              <w:jc w:val="left"/>
            </w:pPr>
            <w:r w:rsidRPr="007E11F0">
              <w:t>6,771</w:t>
            </w:r>
          </w:p>
        </w:tc>
        <w:tc>
          <w:tcPr>
            <w:tcW w:w="976" w:type="dxa"/>
            <w:noWrap/>
            <w:hideMark/>
          </w:tcPr>
          <w:p w14:paraId="716D1AC0" w14:textId="77777777" w:rsidR="007E11F0" w:rsidRPr="007E11F0" w:rsidRDefault="007E11F0" w:rsidP="007E11F0">
            <w:pPr>
              <w:jc w:val="left"/>
            </w:pPr>
            <w:r w:rsidRPr="007E11F0">
              <w:t>6,37</w:t>
            </w:r>
          </w:p>
        </w:tc>
      </w:tr>
      <w:tr w:rsidR="007E11F0" w:rsidRPr="007E11F0" w14:paraId="74E29989" w14:textId="77777777" w:rsidTr="00BE2621">
        <w:trPr>
          <w:trHeight w:val="300"/>
        </w:trPr>
        <w:tc>
          <w:tcPr>
            <w:tcW w:w="976" w:type="dxa"/>
            <w:noWrap/>
            <w:hideMark/>
          </w:tcPr>
          <w:p w14:paraId="2A835F54" w14:textId="77777777" w:rsidR="007E11F0" w:rsidRPr="007E11F0" w:rsidRDefault="007E11F0" w:rsidP="007E11F0">
            <w:pPr>
              <w:jc w:val="left"/>
            </w:pPr>
            <w:r w:rsidRPr="007E11F0">
              <w:t>6,972</w:t>
            </w:r>
          </w:p>
        </w:tc>
        <w:tc>
          <w:tcPr>
            <w:tcW w:w="976" w:type="dxa"/>
            <w:noWrap/>
            <w:hideMark/>
          </w:tcPr>
          <w:p w14:paraId="0CECD636" w14:textId="77777777" w:rsidR="007E11F0" w:rsidRPr="007E11F0" w:rsidRDefault="007E11F0" w:rsidP="007E11F0">
            <w:pPr>
              <w:jc w:val="left"/>
            </w:pPr>
            <w:r w:rsidRPr="007E11F0">
              <w:t>6,72</w:t>
            </w:r>
          </w:p>
        </w:tc>
      </w:tr>
      <w:tr w:rsidR="007E11F0" w:rsidRPr="007E11F0" w14:paraId="4C6CDD83" w14:textId="77777777" w:rsidTr="00BE2621">
        <w:trPr>
          <w:trHeight w:val="300"/>
        </w:trPr>
        <w:tc>
          <w:tcPr>
            <w:tcW w:w="976" w:type="dxa"/>
            <w:noWrap/>
            <w:hideMark/>
          </w:tcPr>
          <w:p w14:paraId="34292301" w14:textId="77777777" w:rsidR="007E11F0" w:rsidRPr="007E11F0" w:rsidRDefault="007E11F0" w:rsidP="007E11F0">
            <w:pPr>
              <w:jc w:val="left"/>
            </w:pPr>
            <w:r w:rsidRPr="007E11F0">
              <w:t>7,088</w:t>
            </w:r>
          </w:p>
        </w:tc>
        <w:tc>
          <w:tcPr>
            <w:tcW w:w="976" w:type="dxa"/>
            <w:noWrap/>
            <w:hideMark/>
          </w:tcPr>
          <w:p w14:paraId="2930B3C2" w14:textId="77777777" w:rsidR="007E11F0" w:rsidRPr="007E11F0" w:rsidRDefault="007E11F0" w:rsidP="007E11F0">
            <w:pPr>
              <w:jc w:val="left"/>
            </w:pPr>
            <w:r w:rsidRPr="007E11F0">
              <w:t>6,72</w:t>
            </w:r>
          </w:p>
        </w:tc>
      </w:tr>
      <w:tr w:rsidR="007E11F0" w:rsidRPr="007E11F0" w14:paraId="0A69192E" w14:textId="77777777" w:rsidTr="00BE2621">
        <w:trPr>
          <w:trHeight w:val="300"/>
        </w:trPr>
        <w:tc>
          <w:tcPr>
            <w:tcW w:w="976" w:type="dxa"/>
            <w:noWrap/>
            <w:hideMark/>
          </w:tcPr>
          <w:p w14:paraId="077AC1BC" w14:textId="77777777" w:rsidR="007E11F0" w:rsidRPr="007E11F0" w:rsidRDefault="007E11F0" w:rsidP="007E11F0">
            <w:pPr>
              <w:jc w:val="left"/>
            </w:pPr>
            <w:r w:rsidRPr="007E11F0">
              <w:t>7,204</w:t>
            </w:r>
          </w:p>
        </w:tc>
        <w:tc>
          <w:tcPr>
            <w:tcW w:w="976" w:type="dxa"/>
            <w:noWrap/>
            <w:hideMark/>
          </w:tcPr>
          <w:p w14:paraId="0B67064B" w14:textId="77777777" w:rsidR="007E11F0" w:rsidRPr="007E11F0" w:rsidRDefault="007E11F0" w:rsidP="007E11F0">
            <w:pPr>
              <w:jc w:val="left"/>
            </w:pPr>
            <w:r w:rsidRPr="007E11F0">
              <w:t>7,085</w:t>
            </w:r>
          </w:p>
        </w:tc>
      </w:tr>
      <w:tr w:rsidR="007E11F0" w:rsidRPr="007E11F0" w14:paraId="34A72E49" w14:textId="77777777" w:rsidTr="00BE2621">
        <w:trPr>
          <w:trHeight w:val="300"/>
        </w:trPr>
        <w:tc>
          <w:tcPr>
            <w:tcW w:w="976" w:type="dxa"/>
            <w:noWrap/>
            <w:hideMark/>
          </w:tcPr>
          <w:p w14:paraId="7CF7BA72" w14:textId="77777777" w:rsidR="007E11F0" w:rsidRPr="007E11F0" w:rsidRDefault="007E11F0" w:rsidP="007E11F0">
            <w:pPr>
              <w:jc w:val="left"/>
            </w:pPr>
            <w:r w:rsidRPr="007E11F0">
              <w:t>7,321</w:t>
            </w:r>
          </w:p>
        </w:tc>
        <w:tc>
          <w:tcPr>
            <w:tcW w:w="976" w:type="dxa"/>
            <w:noWrap/>
            <w:hideMark/>
          </w:tcPr>
          <w:p w14:paraId="46B8A538" w14:textId="77777777" w:rsidR="007E11F0" w:rsidRPr="007E11F0" w:rsidRDefault="007E11F0" w:rsidP="007E11F0">
            <w:pPr>
              <w:jc w:val="left"/>
            </w:pPr>
            <w:r w:rsidRPr="007E11F0">
              <w:t>7,47</w:t>
            </w:r>
          </w:p>
        </w:tc>
      </w:tr>
      <w:tr w:rsidR="007E11F0" w:rsidRPr="007E11F0" w14:paraId="6A771D15" w14:textId="77777777" w:rsidTr="00BE2621">
        <w:trPr>
          <w:trHeight w:val="300"/>
        </w:trPr>
        <w:tc>
          <w:tcPr>
            <w:tcW w:w="976" w:type="dxa"/>
            <w:noWrap/>
            <w:hideMark/>
          </w:tcPr>
          <w:p w14:paraId="0CA7714D" w14:textId="77777777" w:rsidR="007E11F0" w:rsidRPr="007E11F0" w:rsidRDefault="007E11F0" w:rsidP="007E11F0">
            <w:pPr>
              <w:jc w:val="left"/>
            </w:pPr>
            <w:r w:rsidRPr="007E11F0">
              <w:t>7,438</w:t>
            </w:r>
          </w:p>
        </w:tc>
        <w:tc>
          <w:tcPr>
            <w:tcW w:w="976" w:type="dxa"/>
            <w:noWrap/>
            <w:hideMark/>
          </w:tcPr>
          <w:p w14:paraId="0EB25517" w14:textId="77777777" w:rsidR="007E11F0" w:rsidRPr="007E11F0" w:rsidRDefault="007E11F0" w:rsidP="007E11F0">
            <w:pPr>
              <w:jc w:val="left"/>
            </w:pPr>
            <w:r w:rsidRPr="007E11F0">
              <w:t>7,47</w:t>
            </w:r>
          </w:p>
        </w:tc>
      </w:tr>
      <w:tr w:rsidR="007E11F0" w:rsidRPr="007E11F0" w14:paraId="58EED221" w14:textId="77777777" w:rsidTr="00BE2621">
        <w:trPr>
          <w:trHeight w:val="300"/>
        </w:trPr>
        <w:tc>
          <w:tcPr>
            <w:tcW w:w="976" w:type="dxa"/>
            <w:noWrap/>
            <w:hideMark/>
          </w:tcPr>
          <w:p w14:paraId="76A3A4A3" w14:textId="77777777" w:rsidR="007E11F0" w:rsidRPr="007E11F0" w:rsidRDefault="007E11F0" w:rsidP="007E11F0">
            <w:pPr>
              <w:jc w:val="left"/>
            </w:pPr>
            <w:r w:rsidRPr="007E11F0">
              <w:t>7,553</w:t>
            </w:r>
          </w:p>
        </w:tc>
        <w:tc>
          <w:tcPr>
            <w:tcW w:w="976" w:type="dxa"/>
            <w:noWrap/>
            <w:hideMark/>
          </w:tcPr>
          <w:p w14:paraId="7EF004A3" w14:textId="77777777" w:rsidR="007E11F0" w:rsidRPr="007E11F0" w:rsidRDefault="007E11F0" w:rsidP="007E11F0">
            <w:pPr>
              <w:jc w:val="left"/>
            </w:pPr>
            <w:r w:rsidRPr="007E11F0">
              <w:t>7,94</w:t>
            </w:r>
          </w:p>
        </w:tc>
      </w:tr>
      <w:tr w:rsidR="007E11F0" w:rsidRPr="007E11F0" w14:paraId="4F9ABB37" w14:textId="77777777" w:rsidTr="00BE2621">
        <w:trPr>
          <w:trHeight w:val="300"/>
        </w:trPr>
        <w:tc>
          <w:tcPr>
            <w:tcW w:w="976" w:type="dxa"/>
            <w:noWrap/>
            <w:hideMark/>
          </w:tcPr>
          <w:p w14:paraId="5D003200" w14:textId="77777777" w:rsidR="007E11F0" w:rsidRPr="007E11F0" w:rsidRDefault="007E11F0" w:rsidP="007E11F0">
            <w:pPr>
              <w:jc w:val="left"/>
            </w:pPr>
            <w:r w:rsidRPr="007E11F0">
              <w:t>7,67</w:t>
            </w:r>
          </w:p>
        </w:tc>
        <w:tc>
          <w:tcPr>
            <w:tcW w:w="976" w:type="dxa"/>
            <w:noWrap/>
            <w:hideMark/>
          </w:tcPr>
          <w:p w14:paraId="6B8B070F" w14:textId="77777777" w:rsidR="007E11F0" w:rsidRPr="007E11F0" w:rsidRDefault="007E11F0" w:rsidP="007E11F0">
            <w:pPr>
              <w:jc w:val="left"/>
            </w:pPr>
            <w:r w:rsidRPr="007E11F0">
              <w:t>7,94</w:t>
            </w:r>
          </w:p>
        </w:tc>
      </w:tr>
      <w:tr w:rsidR="007E11F0" w:rsidRPr="007E11F0" w14:paraId="750888FB" w14:textId="77777777" w:rsidTr="00BE2621">
        <w:trPr>
          <w:trHeight w:val="300"/>
        </w:trPr>
        <w:tc>
          <w:tcPr>
            <w:tcW w:w="976" w:type="dxa"/>
            <w:noWrap/>
            <w:hideMark/>
          </w:tcPr>
          <w:p w14:paraId="7E0D150D" w14:textId="77777777" w:rsidR="007E11F0" w:rsidRPr="007E11F0" w:rsidRDefault="007E11F0" w:rsidP="007E11F0">
            <w:pPr>
              <w:jc w:val="left"/>
            </w:pPr>
            <w:r w:rsidRPr="007E11F0">
              <w:t>7,787</w:t>
            </w:r>
          </w:p>
        </w:tc>
        <w:tc>
          <w:tcPr>
            <w:tcW w:w="976" w:type="dxa"/>
            <w:noWrap/>
            <w:hideMark/>
          </w:tcPr>
          <w:p w14:paraId="56ED9F63" w14:textId="77777777" w:rsidR="007E11F0" w:rsidRPr="007E11F0" w:rsidRDefault="007E11F0" w:rsidP="007E11F0">
            <w:pPr>
              <w:jc w:val="left"/>
            </w:pPr>
            <w:r w:rsidRPr="007E11F0">
              <w:t>7,94</w:t>
            </w:r>
          </w:p>
        </w:tc>
      </w:tr>
      <w:tr w:rsidR="007E11F0" w:rsidRPr="007E11F0" w14:paraId="5114E562" w14:textId="77777777" w:rsidTr="00BE2621">
        <w:trPr>
          <w:trHeight w:val="300"/>
        </w:trPr>
        <w:tc>
          <w:tcPr>
            <w:tcW w:w="976" w:type="dxa"/>
            <w:noWrap/>
            <w:hideMark/>
          </w:tcPr>
          <w:p w14:paraId="637BF43A" w14:textId="77777777" w:rsidR="007E11F0" w:rsidRPr="007E11F0" w:rsidRDefault="007E11F0" w:rsidP="007E11F0">
            <w:pPr>
              <w:jc w:val="left"/>
            </w:pPr>
            <w:r w:rsidRPr="007E11F0">
              <w:t>7,903</w:t>
            </w:r>
          </w:p>
        </w:tc>
        <w:tc>
          <w:tcPr>
            <w:tcW w:w="976" w:type="dxa"/>
            <w:noWrap/>
            <w:hideMark/>
          </w:tcPr>
          <w:p w14:paraId="25553667" w14:textId="77777777" w:rsidR="007E11F0" w:rsidRPr="007E11F0" w:rsidRDefault="007E11F0" w:rsidP="007E11F0">
            <w:pPr>
              <w:jc w:val="left"/>
            </w:pPr>
            <w:r w:rsidRPr="007E11F0">
              <w:t>8,46</w:t>
            </w:r>
          </w:p>
        </w:tc>
      </w:tr>
      <w:tr w:rsidR="007E11F0" w:rsidRPr="007E11F0" w14:paraId="21337AD2" w14:textId="77777777" w:rsidTr="00BE2621">
        <w:trPr>
          <w:trHeight w:val="300"/>
        </w:trPr>
        <w:tc>
          <w:tcPr>
            <w:tcW w:w="976" w:type="dxa"/>
            <w:noWrap/>
            <w:hideMark/>
          </w:tcPr>
          <w:p w14:paraId="29B0C3E2" w14:textId="77777777" w:rsidR="007E11F0" w:rsidRPr="007E11F0" w:rsidRDefault="007E11F0" w:rsidP="007E11F0">
            <w:pPr>
              <w:jc w:val="left"/>
            </w:pPr>
            <w:r w:rsidRPr="007E11F0">
              <w:t>8,019</w:t>
            </w:r>
          </w:p>
        </w:tc>
        <w:tc>
          <w:tcPr>
            <w:tcW w:w="976" w:type="dxa"/>
            <w:noWrap/>
            <w:hideMark/>
          </w:tcPr>
          <w:p w14:paraId="7D57826D" w14:textId="77777777" w:rsidR="007E11F0" w:rsidRPr="007E11F0" w:rsidRDefault="007E11F0" w:rsidP="007E11F0">
            <w:pPr>
              <w:jc w:val="left"/>
            </w:pPr>
            <w:r w:rsidRPr="007E11F0">
              <w:t>8,46</w:t>
            </w:r>
          </w:p>
        </w:tc>
      </w:tr>
      <w:tr w:rsidR="007E11F0" w:rsidRPr="007E11F0" w14:paraId="394CE3B9" w14:textId="77777777" w:rsidTr="00BE2621">
        <w:trPr>
          <w:trHeight w:val="300"/>
        </w:trPr>
        <w:tc>
          <w:tcPr>
            <w:tcW w:w="976" w:type="dxa"/>
            <w:noWrap/>
            <w:hideMark/>
          </w:tcPr>
          <w:p w14:paraId="4EFBA16E" w14:textId="77777777" w:rsidR="007E11F0" w:rsidRPr="007E11F0" w:rsidRDefault="007E11F0" w:rsidP="007E11F0">
            <w:pPr>
              <w:jc w:val="left"/>
            </w:pPr>
            <w:r w:rsidRPr="007E11F0">
              <w:t>8,22</w:t>
            </w:r>
          </w:p>
        </w:tc>
        <w:tc>
          <w:tcPr>
            <w:tcW w:w="976" w:type="dxa"/>
            <w:noWrap/>
            <w:hideMark/>
          </w:tcPr>
          <w:p w14:paraId="266CDC51" w14:textId="77777777" w:rsidR="007E11F0" w:rsidRPr="007E11F0" w:rsidRDefault="007E11F0" w:rsidP="007E11F0">
            <w:pPr>
              <w:jc w:val="left"/>
            </w:pPr>
            <w:r w:rsidRPr="007E11F0">
              <w:t>8,46</w:t>
            </w:r>
          </w:p>
        </w:tc>
      </w:tr>
      <w:tr w:rsidR="007E11F0" w:rsidRPr="007E11F0" w14:paraId="09E7BAED" w14:textId="77777777" w:rsidTr="00BE2621">
        <w:trPr>
          <w:trHeight w:val="300"/>
        </w:trPr>
        <w:tc>
          <w:tcPr>
            <w:tcW w:w="976" w:type="dxa"/>
            <w:noWrap/>
            <w:hideMark/>
          </w:tcPr>
          <w:p w14:paraId="55C8F0F2" w14:textId="77777777" w:rsidR="007E11F0" w:rsidRPr="007E11F0" w:rsidRDefault="007E11F0" w:rsidP="007E11F0">
            <w:pPr>
              <w:jc w:val="left"/>
            </w:pPr>
            <w:r w:rsidRPr="007E11F0">
              <w:t>8,336</w:t>
            </w:r>
          </w:p>
        </w:tc>
        <w:tc>
          <w:tcPr>
            <w:tcW w:w="976" w:type="dxa"/>
            <w:noWrap/>
            <w:hideMark/>
          </w:tcPr>
          <w:p w14:paraId="18D04B5C" w14:textId="77777777" w:rsidR="007E11F0" w:rsidRPr="007E11F0" w:rsidRDefault="007E11F0" w:rsidP="007E11F0">
            <w:pPr>
              <w:jc w:val="left"/>
            </w:pPr>
            <w:r w:rsidRPr="007E11F0">
              <w:t>9,73</w:t>
            </w:r>
          </w:p>
        </w:tc>
      </w:tr>
      <w:tr w:rsidR="007E11F0" w:rsidRPr="007E11F0" w14:paraId="0E318476" w14:textId="77777777" w:rsidTr="00BE2621">
        <w:trPr>
          <w:trHeight w:val="300"/>
        </w:trPr>
        <w:tc>
          <w:tcPr>
            <w:tcW w:w="976" w:type="dxa"/>
            <w:noWrap/>
            <w:hideMark/>
          </w:tcPr>
          <w:p w14:paraId="19FAD9E9" w14:textId="77777777" w:rsidR="007E11F0" w:rsidRPr="007E11F0" w:rsidRDefault="007E11F0" w:rsidP="007E11F0">
            <w:pPr>
              <w:jc w:val="left"/>
            </w:pPr>
            <w:r w:rsidRPr="007E11F0">
              <w:t>8,461</w:t>
            </w:r>
          </w:p>
        </w:tc>
        <w:tc>
          <w:tcPr>
            <w:tcW w:w="976" w:type="dxa"/>
            <w:noWrap/>
            <w:hideMark/>
          </w:tcPr>
          <w:p w14:paraId="478681E2" w14:textId="77777777" w:rsidR="007E11F0" w:rsidRPr="007E11F0" w:rsidRDefault="007E11F0" w:rsidP="007E11F0">
            <w:pPr>
              <w:jc w:val="left"/>
            </w:pPr>
            <w:r w:rsidRPr="007E11F0">
              <w:t>9,73</w:t>
            </w:r>
          </w:p>
        </w:tc>
      </w:tr>
      <w:tr w:rsidR="007E11F0" w:rsidRPr="007E11F0" w14:paraId="128F7FB4" w14:textId="77777777" w:rsidTr="00BE2621">
        <w:trPr>
          <w:trHeight w:val="300"/>
        </w:trPr>
        <w:tc>
          <w:tcPr>
            <w:tcW w:w="976" w:type="dxa"/>
            <w:noWrap/>
            <w:hideMark/>
          </w:tcPr>
          <w:p w14:paraId="1CB34FAD" w14:textId="77777777" w:rsidR="007E11F0" w:rsidRPr="007E11F0" w:rsidRDefault="007E11F0" w:rsidP="007E11F0">
            <w:pPr>
              <w:jc w:val="left"/>
            </w:pPr>
            <w:r w:rsidRPr="007E11F0">
              <w:t>8,596</w:t>
            </w:r>
          </w:p>
        </w:tc>
        <w:tc>
          <w:tcPr>
            <w:tcW w:w="976" w:type="dxa"/>
            <w:noWrap/>
            <w:hideMark/>
          </w:tcPr>
          <w:p w14:paraId="26046B27" w14:textId="77777777" w:rsidR="007E11F0" w:rsidRPr="007E11F0" w:rsidRDefault="007E11F0" w:rsidP="007E11F0">
            <w:pPr>
              <w:jc w:val="left"/>
            </w:pPr>
            <w:r w:rsidRPr="007E11F0">
              <w:t>9,73</w:t>
            </w:r>
          </w:p>
        </w:tc>
      </w:tr>
      <w:tr w:rsidR="007E11F0" w:rsidRPr="007E11F0" w14:paraId="7F0E41CC" w14:textId="77777777" w:rsidTr="00BE2621">
        <w:trPr>
          <w:trHeight w:val="300"/>
        </w:trPr>
        <w:tc>
          <w:tcPr>
            <w:tcW w:w="976" w:type="dxa"/>
            <w:noWrap/>
            <w:hideMark/>
          </w:tcPr>
          <w:p w14:paraId="2622C946" w14:textId="77777777" w:rsidR="007E11F0" w:rsidRPr="007E11F0" w:rsidRDefault="007E11F0" w:rsidP="007E11F0">
            <w:pPr>
              <w:jc w:val="left"/>
            </w:pPr>
            <w:r w:rsidRPr="007E11F0">
              <w:t>8,717</w:t>
            </w:r>
          </w:p>
        </w:tc>
        <w:tc>
          <w:tcPr>
            <w:tcW w:w="976" w:type="dxa"/>
            <w:noWrap/>
            <w:hideMark/>
          </w:tcPr>
          <w:p w14:paraId="1F9054B4" w14:textId="77777777" w:rsidR="007E11F0" w:rsidRPr="007E11F0" w:rsidRDefault="007E11F0" w:rsidP="007E11F0">
            <w:pPr>
              <w:jc w:val="left"/>
            </w:pPr>
            <w:r w:rsidRPr="007E11F0">
              <w:t>9,73</w:t>
            </w:r>
          </w:p>
        </w:tc>
      </w:tr>
      <w:tr w:rsidR="007E11F0" w:rsidRPr="007E11F0" w14:paraId="7FFA6DC2" w14:textId="77777777" w:rsidTr="00BE2621">
        <w:trPr>
          <w:trHeight w:val="300"/>
        </w:trPr>
        <w:tc>
          <w:tcPr>
            <w:tcW w:w="976" w:type="dxa"/>
            <w:noWrap/>
            <w:hideMark/>
          </w:tcPr>
          <w:p w14:paraId="60FF2917" w14:textId="77777777" w:rsidR="007E11F0" w:rsidRPr="007E11F0" w:rsidRDefault="007E11F0" w:rsidP="007E11F0">
            <w:pPr>
              <w:jc w:val="left"/>
            </w:pPr>
            <w:r w:rsidRPr="007E11F0">
              <w:t>8,929</w:t>
            </w:r>
          </w:p>
        </w:tc>
        <w:tc>
          <w:tcPr>
            <w:tcW w:w="976" w:type="dxa"/>
            <w:noWrap/>
            <w:hideMark/>
          </w:tcPr>
          <w:p w14:paraId="37D84C78" w14:textId="77777777" w:rsidR="007E11F0" w:rsidRPr="007E11F0" w:rsidRDefault="007E11F0" w:rsidP="007E11F0">
            <w:pPr>
              <w:jc w:val="left"/>
            </w:pPr>
            <w:r w:rsidRPr="007E11F0">
              <w:t>10,615</w:t>
            </w:r>
          </w:p>
        </w:tc>
      </w:tr>
      <w:tr w:rsidR="007E11F0" w:rsidRPr="007E11F0" w14:paraId="0F94B0B5" w14:textId="77777777" w:rsidTr="00BE2621">
        <w:trPr>
          <w:trHeight w:val="300"/>
        </w:trPr>
        <w:tc>
          <w:tcPr>
            <w:tcW w:w="976" w:type="dxa"/>
            <w:noWrap/>
            <w:hideMark/>
          </w:tcPr>
          <w:p w14:paraId="4551A755" w14:textId="77777777" w:rsidR="007E11F0" w:rsidRPr="007E11F0" w:rsidRDefault="007E11F0" w:rsidP="007E11F0">
            <w:pPr>
              <w:jc w:val="left"/>
            </w:pPr>
            <w:r w:rsidRPr="007E11F0">
              <w:t>10,054</w:t>
            </w:r>
          </w:p>
        </w:tc>
        <w:tc>
          <w:tcPr>
            <w:tcW w:w="976" w:type="dxa"/>
            <w:noWrap/>
            <w:hideMark/>
          </w:tcPr>
          <w:p w14:paraId="688D4B75" w14:textId="77777777" w:rsidR="007E11F0" w:rsidRPr="007E11F0" w:rsidRDefault="007E11F0" w:rsidP="007E11F0">
            <w:pPr>
              <w:jc w:val="left"/>
            </w:pPr>
            <w:r w:rsidRPr="007E11F0">
              <w:t>12,895</w:t>
            </w:r>
          </w:p>
        </w:tc>
      </w:tr>
    </w:tbl>
    <w:p w14:paraId="4E3B84B9" w14:textId="6C9A8B31" w:rsidR="00265FDA" w:rsidRDefault="00265FDA" w:rsidP="00485A90">
      <w:pPr>
        <w:jc w:val="left"/>
        <w:rPr>
          <w:lang w:val="en-US"/>
        </w:rPr>
      </w:pPr>
    </w:p>
    <w:p w14:paraId="37740616" w14:textId="77777777" w:rsidR="00155D2A" w:rsidRDefault="00155D2A" w:rsidP="00485A90">
      <w:pPr>
        <w:jc w:val="left"/>
        <w:rPr>
          <w:lang w:val="en-US"/>
        </w:rPr>
        <w:sectPr w:rsidR="00155D2A" w:rsidSect="007552D5">
          <w:type w:val="continuous"/>
          <w:pgSz w:w="11906" w:h="16838"/>
          <w:pgMar w:top="1417" w:right="1417" w:bottom="1134" w:left="1417" w:header="708" w:footer="708" w:gutter="0"/>
          <w:cols w:num="4" w:space="709"/>
          <w:docGrid w:linePitch="360"/>
        </w:sectPr>
      </w:pPr>
    </w:p>
    <w:p w14:paraId="7FDAB4FB" w14:textId="24324454" w:rsidR="00155D2A" w:rsidRDefault="00155D2A" w:rsidP="00485A90">
      <w:pPr>
        <w:jc w:val="left"/>
        <w:rPr>
          <w:lang w:val="en-US"/>
        </w:rPr>
      </w:pPr>
    </w:p>
    <w:p w14:paraId="30EF8CC5" w14:textId="64500190" w:rsidR="007E11F0" w:rsidRPr="00A575A5" w:rsidRDefault="00A575A5" w:rsidP="00A575A5">
      <w:pPr>
        <w:pStyle w:val="Listenabsatz"/>
        <w:numPr>
          <w:ilvl w:val="0"/>
          <w:numId w:val="36"/>
        </w:numPr>
        <w:jc w:val="left"/>
      </w:pPr>
      <w:r w:rsidRPr="00A575A5">
        <w:t xml:space="preserve">Messwerte zur Analyse des Einflusses des </w:t>
      </w:r>
      <w:r w:rsidR="00825C29" w:rsidRPr="00A575A5">
        <w:t>Untergrund</w:t>
      </w:r>
      <w:r w:rsidRPr="00A575A5">
        <w:t>s</w:t>
      </w:r>
    </w:p>
    <w:p w14:paraId="587844F2" w14:textId="791A3CFA" w:rsidR="00825C29" w:rsidRDefault="00825C29" w:rsidP="00485A90">
      <w:pPr>
        <w:jc w:val="left"/>
        <w:rPr>
          <w:lang w:val="en-US"/>
        </w:rPr>
      </w:pPr>
      <w:r>
        <w:rPr>
          <w:lang w:val="en-US"/>
        </w:rPr>
        <w:t>Asphalt</w:t>
      </w:r>
    </w:p>
    <w:p w14:paraId="6938DBF5" w14:textId="77777777" w:rsidR="00155D2A" w:rsidRDefault="00155D2A" w:rsidP="00485A90">
      <w:pPr>
        <w:jc w:val="left"/>
        <w:rPr>
          <w:lang w:val="en-US"/>
        </w:rPr>
        <w:sectPr w:rsidR="00155D2A" w:rsidSect="00155D2A">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825C29" w:rsidRPr="00825C29" w14:paraId="6F2909F1" w14:textId="77777777" w:rsidTr="00155D2A">
        <w:trPr>
          <w:trHeight w:val="300"/>
        </w:trPr>
        <w:tc>
          <w:tcPr>
            <w:tcW w:w="976" w:type="dxa"/>
            <w:noWrap/>
            <w:hideMark/>
          </w:tcPr>
          <w:p w14:paraId="340F2CA5" w14:textId="77777777" w:rsidR="00825C29" w:rsidRPr="00825C29" w:rsidRDefault="00825C29" w:rsidP="00825C29">
            <w:pPr>
              <w:jc w:val="left"/>
            </w:pPr>
            <w:r w:rsidRPr="00825C29">
              <w:t>0</w:t>
            </w:r>
          </w:p>
        </w:tc>
        <w:tc>
          <w:tcPr>
            <w:tcW w:w="976" w:type="dxa"/>
            <w:noWrap/>
            <w:hideMark/>
          </w:tcPr>
          <w:p w14:paraId="453075EE" w14:textId="77777777" w:rsidR="00825C29" w:rsidRPr="00825C29" w:rsidRDefault="00825C29" w:rsidP="00825C29">
            <w:pPr>
              <w:jc w:val="left"/>
            </w:pPr>
            <w:r w:rsidRPr="00825C29">
              <w:t>54,121</w:t>
            </w:r>
          </w:p>
        </w:tc>
      </w:tr>
      <w:tr w:rsidR="00825C29" w:rsidRPr="00825C29" w14:paraId="5510EAAD" w14:textId="77777777" w:rsidTr="00155D2A">
        <w:trPr>
          <w:trHeight w:val="300"/>
        </w:trPr>
        <w:tc>
          <w:tcPr>
            <w:tcW w:w="976" w:type="dxa"/>
            <w:noWrap/>
            <w:hideMark/>
          </w:tcPr>
          <w:p w14:paraId="146F64A1" w14:textId="77777777" w:rsidR="00825C29" w:rsidRPr="00825C29" w:rsidRDefault="00825C29" w:rsidP="00825C29">
            <w:pPr>
              <w:jc w:val="left"/>
            </w:pPr>
            <w:r w:rsidRPr="00825C29">
              <w:t>1,119</w:t>
            </w:r>
          </w:p>
        </w:tc>
        <w:tc>
          <w:tcPr>
            <w:tcW w:w="976" w:type="dxa"/>
            <w:noWrap/>
            <w:hideMark/>
          </w:tcPr>
          <w:p w14:paraId="1074348E" w14:textId="77777777" w:rsidR="00825C29" w:rsidRPr="00825C29" w:rsidRDefault="00825C29" w:rsidP="00825C29">
            <w:pPr>
              <w:jc w:val="left"/>
            </w:pPr>
            <w:r w:rsidRPr="00825C29">
              <w:t>51,121</w:t>
            </w:r>
          </w:p>
        </w:tc>
      </w:tr>
      <w:tr w:rsidR="00825C29" w:rsidRPr="00825C29" w14:paraId="472AA657" w14:textId="77777777" w:rsidTr="00155D2A">
        <w:trPr>
          <w:trHeight w:val="300"/>
        </w:trPr>
        <w:tc>
          <w:tcPr>
            <w:tcW w:w="976" w:type="dxa"/>
            <w:noWrap/>
            <w:hideMark/>
          </w:tcPr>
          <w:p w14:paraId="0507C671" w14:textId="77777777" w:rsidR="00825C29" w:rsidRPr="00825C29" w:rsidRDefault="00825C29" w:rsidP="00825C29">
            <w:pPr>
              <w:jc w:val="left"/>
            </w:pPr>
            <w:r w:rsidRPr="00825C29">
              <w:t>2,236</w:t>
            </w:r>
          </w:p>
        </w:tc>
        <w:tc>
          <w:tcPr>
            <w:tcW w:w="976" w:type="dxa"/>
            <w:noWrap/>
            <w:hideMark/>
          </w:tcPr>
          <w:p w14:paraId="16549D7E" w14:textId="77777777" w:rsidR="00825C29" w:rsidRPr="00825C29" w:rsidRDefault="00825C29" w:rsidP="00825C29">
            <w:pPr>
              <w:jc w:val="left"/>
            </w:pPr>
            <w:r w:rsidRPr="00825C29">
              <w:t>47,951</w:t>
            </w:r>
          </w:p>
        </w:tc>
      </w:tr>
      <w:tr w:rsidR="00825C29" w:rsidRPr="00825C29" w14:paraId="589628BF" w14:textId="77777777" w:rsidTr="00155D2A">
        <w:trPr>
          <w:trHeight w:val="300"/>
        </w:trPr>
        <w:tc>
          <w:tcPr>
            <w:tcW w:w="976" w:type="dxa"/>
            <w:noWrap/>
            <w:hideMark/>
          </w:tcPr>
          <w:p w14:paraId="4A3C40F4" w14:textId="77777777" w:rsidR="00825C29" w:rsidRPr="00825C29" w:rsidRDefault="00825C29" w:rsidP="00825C29">
            <w:pPr>
              <w:jc w:val="left"/>
            </w:pPr>
            <w:r w:rsidRPr="00825C29">
              <w:t>3,354</w:t>
            </w:r>
          </w:p>
        </w:tc>
        <w:tc>
          <w:tcPr>
            <w:tcW w:w="976" w:type="dxa"/>
            <w:noWrap/>
            <w:hideMark/>
          </w:tcPr>
          <w:p w14:paraId="0494B952" w14:textId="77777777" w:rsidR="00825C29" w:rsidRPr="00825C29" w:rsidRDefault="00825C29" w:rsidP="00825C29">
            <w:pPr>
              <w:jc w:val="left"/>
            </w:pPr>
            <w:r w:rsidRPr="00825C29">
              <w:t>45,831</w:t>
            </w:r>
          </w:p>
        </w:tc>
      </w:tr>
      <w:tr w:rsidR="00825C29" w:rsidRPr="00825C29" w14:paraId="63918D2D" w14:textId="77777777" w:rsidTr="00155D2A">
        <w:trPr>
          <w:trHeight w:val="300"/>
        </w:trPr>
        <w:tc>
          <w:tcPr>
            <w:tcW w:w="976" w:type="dxa"/>
            <w:noWrap/>
            <w:hideMark/>
          </w:tcPr>
          <w:p w14:paraId="13A61CCD" w14:textId="77777777" w:rsidR="00825C29" w:rsidRPr="00825C29" w:rsidRDefault="00825C29" w:rsidP="00825C29">
            <w:pPr>
              <w:jc w:val="left"/>
            </w:pPr>
            <w:r w:rsidRPr="00825C29">
              <w:t>4,472</w:t>
            </w:r>
          </w:p>
        </w:tc>
        <w:tc>
          <w:tcPr>
            <w:tcW w:w="976" w:type="dxa"/>
            <w:noWrap/>
            <w:hideMark/>
          </w:tcPr>
          <w:p w14:paraId="66ABB026" w14:textId="77777777" w:rsidR="00825C29" w:rsidRPr="00825C29" w:rsidRDefault="00825C29" w:rsidP="00825C29">
            <w:pPr>
              <w:jc w:val="left"/>
            </w:pPr>
            <w:r w:rsidRPr="00825C29">
              <w:t>42,241</w:t>
            </w:r>
          </w:p>
        </w:tc>
      </w:tr>
      <w:tr w:rsidR="00825C29" w:rsidRPr="00825C29" w14:paraId="195DDD46" w14:textId="77777777" w:rsidTr="00155D2A">
        <w:trPr>
          <w:trHeight w:val="300"/>
        </w:trPr>
        <w:tc>
          <w:tcPr>
            <w:tcW w:w="976" w:type="dxa"/>
            <w:noWrap/>
            <w:hideMark/>
          </w:tcPr>
          <w:p w14:paraId="61E1DC59" w14:textId="77777777" w:rsidR="00825C29" w:rsidRPr="00825C29" w:rsidRDefault="00825C29" w:rsidP="00825C29">
            <w:pPr>
              <w:jc w:val="left"/>
            </w:pPr>
            <w:r w:rsidRPr="00825C29">
              <w:t>5,589</w:t>
            </w:r>
          </w:p>
        </w:tc>
        <w:tc>
          <w:tcPr>
            <w:tcW w:w="976" w:type="dxa"/>
            <w:noWrap/>
            <w:hideMark/>
          </w:tcPr>
          <w:p w14:paraId="30CF3CD7" w14:textId="77777777" w:rsidR="00825C29" w:rsidRPr="00825C29" w:rsidRDefault="00825C29" w:rsidP="00825C29">
            <w:pPr>
              <w:jc w:val="left"/>
            </w:pPr>
            <w:r w:rsidRPr="00825C29">
              <w:t>38,281</w:t>
            </w:r>
          </w:p>
        </w:tc>
      </w:tr>
      <w:tr w:rsidR="00825C29" w:rsidRPr="00825C29" w14:paraId="532ECF80" w14:textId="77777777" w:rsidTr="00155D2A">
        <w:trPr>
          <w:trHeight w:val="300"/>
        </w:trPr>
        <w:tc>
          <w:tcPr>
            <w:tcW w:w="976" w:type="dxa"/>
            <w:noWrap/>
            <w:hideMark/>
          </w:tcPr>
          <w:p w14:paraId="40FE7FC0" w14:textId="77777777" w:rsidR="00825C29" w:rsidRPr="00825C29" w:rsidRDefault="00825C29" w:rsidP="00825C29">
            <w:pPr>
              <w:jc w:val="left"/>
            </w:pPr>
            <w:r w:rsidRPr="00825C29">
              <w:t>6,708</w:t>
            </w:r>
          </w:p>
        </w:tc>
        <w:tc>
          <w:tcPr>
            <w:tcW w:w="976" w:type="dxa"/>
            <w:noWrap/>
            <w:hideMark/>
          </w:tcPr>
          <w:p w14:paraId="7E77C0DD" w14:textId="77777777" w:rsidR="00825C29" w:rsidRPr="00825C29" w:rsidRDefault="00825C29" w:rsidP="00825C29">
            <w:pPr>
              <w:jc w:val="left"/>
            </w:pPr>
            <w:r w:rsidRPr="00825C29">
              <w:t>34,951</w:t>
            </w:r>
          </w:p>
        </w:tc>
      </w:tr>
      <w:tr w:rsidR="00825C29" w:rsidRPr="00825C29" w14:paraId="2B97FD61" w14:textId="77777777" w:rsidTr="00155D2A">
        <w:trPr>
          <w:trHeight w:val="300"/>
        </w:trPr>
        <w:tc>
          <w:tcPr>
            <w:tcW w:w="976" w:type="dxa"/>
            <w:noWrap/>
            <w:hideMark/>
          </w:tcPr>
          <w:p w14:paraId="45DB4D06" w14:textId="77777777" w:rsidR="00825C29" w:rsidRPr="00825C29" w:rsidRDefault="00825C29" w:rsidP="00825C29">
            <w:pPr>
              <w:jc w:val="left"/>
            </w:pPr>
            <w:r w:rsidRPr="00825C29">
              <w:t>7,825</w:t>
            </w:r>
          </w:p>
        </w:tc>
        <w:tc>
          <w:tcPr>
            <w:tcW w:w="976" w:type="dxa"/>
            <w:noWrap/>
            <w:hideMark/>
          </w:tcPr>
          <w:p w14:paraId="0926ABC3" w14:textId="77777777" w:rsidR="00825C29" w:rsidRPr="00825C29" w:rsidRDefault="00825C29" w:rsidP="00825C29">
            <w:pPr>
              <w:jc w:val="left"/>
            </w:pPr>
            <w:r w:rsidRPr="00825C29">
              <w:t>32,431</w:t>
            </w:r>
          </w:p>
        </w:tc>
      </w:tr>
      <w:tr w:rsidR="00825C29" w:rsidRPr="00825C29" w14:paraId="334D7678" w14:textId="77777777" w:rsidTr="00155D2A">
        <w:trPr>
          <w:trHeight w:val="300"/>
        </w:trPr>
        <w:tc>
          <w:tcPr>
            <w:tcW w:w="976" w:type="dxa"/>
            <w:noWrap/>
            <w:hideMark/>
          </w:tcPr>
          <w:p w14:paraId="00E04C28" w14:textId="77777777" w:rsidR="00825C29" w:rsidRPr="00825C29" w:rsidRDefault="00825C29" w:rsidP="00825C29">
            <w:pPr>
              <w:jc w:val="left"/>
            </w:pPr>
            <w:r w:rsidRPr="00825C29">
              <w:t>8,847</w:t>
            </w:r>
          </w:p>
        </w:tc>
        <w:tc>
          <w:tcPr>
            <w:tcW w:w="976" w:type="dxa"/>
            <w:noWrap/>
            <w:hideMark/>
          </w:tcPr>
          <w:p w14:paraId="37D64CCF" w14:textId="77777777" w:rsidR="00825C29" w:rsidRPr="00825C29" w:rsidRDefault="00825C29" w:rsidP="00825C29">
            <w:pPr>
              <w:jc w:val="left"/>
            </w:pPr>
            <w:r w:rsidRPr="00825C29">
              <w:t>28,92</w:t>
            </w:r>
          </w:p>
        </w:tc>
      </w:tr>
      <w:tr w:rsidR="00825C29" w:rsidRPr="00825C29" w14:paraId="5EF49FB2" w14:textId="77777777" w:rsidTr="00155D2A">
        <w:trPr>
          <w:trHeight w:val="300"/>
        </w:trPr>
        <w:tc>
          <w:tcPr>
            <w:tcW w:w="976" w:type="dxa"/>
            <w:noWrap/>
            <w:hideMark/>
          </w:tcPr>
          <w:p w14:paraId="3DC6B3A8" w14:textId="77777777" w:rsidR="00825C29" w:rsidRPr="00825C29" w:rsidRDefault="00825C29" w:rsidP="00825C29">
            <w:pPr>
              <w:jc w:val="left"/>
            </w:pPr>
            <w:r w:rsidRPr="00825C29">
              <w:t>8,969</w:t>
            </w:r>
          </w:p>
        </w:tc>
        <w:tc>
          <w:tcPr>
            <w:tcW w:w="976" w:type="dxa"/>
            <w:noWrap/>
            <w:hideMark/>
          </w:tcPr>
          <w:p w14:paraId="0AE71A9D" w14:textId="77777777" w:rsidR="00825C29" w:rsidRPr="00825C29" w:rsidRDefault="00825C29" w:rsidP="00825C29">
            <w:pPr>
              <w:jc w:val="left"/>
            </w:pPr>
            <w:r w:rsidRPr="00825C29">
              <w:t>28,005</w:t>
            </w:r>
          </w:p>
        </w:tc>
      </w:tr>
      <w:tr w:rsidR="00825C29" w:rsidRPr="00825C29" w14:paraId="77BA5F7C" w14:textId="77777777" w:rsidTr="00155D2A">
        <w:trPr>
          <w:trHeight w:val="300"/>
        </w:trPr>
        <w:tc>
          <w:tcPr>
            <w:tcW w:w="976" w:type="dxa"/>
            <w:noWrap/>
            <w:hideMark/>
          </w:tcPr>
          <w:p w14:paraId="699F6560" w14:textId="77777777" w:rsidR="00825C29" w:rsidRPr="00825C29" w:rsidRDefault="00825C29" w:rsidP="00825C29">
            <w:pPr>
              <w:jc w:val="left"/>
            </w:pPr>
            <w:r w:rsidRPr="00825C29">
              <w:t>9,109</w:t>
            </w:r>
          </w:p>
        </w:tc>
        <w:tc>
          <w:tcPr>
            <w:tcW w:w="976" w:type="dxa"/>
            <w:noWrap/>
            <w:hideMark/>
          </w:tcPr>
          <w:p w14:paraId="2300FB6E" w14:textId="77777777" w:rsidR="00825C29" w:rsidRPr="00825C29" w:rsidRDefault="00825C29" w:rsidP="00825C29">
            <w:pPr>
              <w:jc w:val="left"/>
            </w:pPr>
            <w:r w:rsidRPr="00825C29">
              <w:t>27,53</w:t>
            </w:r>
          </w:p>
        </w:tc>
      </w:tr>
      <w:tr w:rsidR="00825C29" w:rsidRPr="00825C29" w14:paraId="0B14F6A1" w14:textId="77777777" w:rsidTr="00155D2A">
        <w:trPr>
          <w:trHeight w:val="300"/>
        </w:trPr>
        <w:tc>
          <w:tcPr>
            <w:tcW w:w="976" w:type="dxa"/>
            <w:noWrap/>
            <w:hideMark/>
          </w:tcPr>
          <w:p w14:paraId="43EDFE8D" w14:textId="77777777" w:rsidR="00825C29" w:rsidRPr="00825C29" w:rsidRDefault="00825C29" w:rsidP="00825C29">
            <w:pPr>
              <w:jc w:val="left"/>
            </w:pPr>
            <w:r w:rsidRPr="00825C29">
              <w:t>9,23</w:t>
            </w:r>
          </w:p>
        </w:tc>
        <w:tc>
          <w:tcPr>
            <w:tcW w:w="976" w:type="dxa"/>
            <w:noWrap/>
            <w:hideMark/>
          </w:tcPr>
          <w:p w14:paraId="1C4B2D48" w14:textId="77777777" w:rsidR="00825C29" w:rsidRPr="00825C29" w:rsidRDefault="00825C29" w:rsidP="00825C29">
            <w:pPr>
              <w:jc w:val="left"/>
            </w:pPr>
            <w:r w:rsidRPr="00825C29">
              <w:t>26,985</w:t>
            </w:r>
          </w:p>
        </w:tc>
      </w:tr>
      <w:tr w:rsidR="00825C29" w:rsidRPr="00825C29" w14:paraId="5513C358" w14:textId="77777777" w:rsidTr="00155D2A">
        <w:trPr>
          <w:trHeight w:val="300"/>
        </w:trPr>
        <w:tc>
          <w:tcPr>
            <w:tcW w:w="976" w:type="dxa"/>
            <w:noWrap/>
            <w:hideMark/>
          </w:tcPr>
          <w:p w14:paraId="3E463F4D" w14:textId="77777777" w:rsidR="00825C29" w:rsidRPr="00825C29" w:rsidRDefault="00825C29" w:rsidP="00825C29">
            <w:pPr>
              <w:jc w:val="left"/>
            </w:pPr>
            <w:r w:rsidRPr="00825C29">
              <w:t>9,352</w:t>
            </w:r>
          </w:p>
        </w:tc>
        <w:tc>
          <w:tcPr>
            <w:tcW w:w="976" w:type="dxa"/>
            <w:noWrap/>
            <w:hideMark/>
          </w:tcPr>
          <w:p w14:paraId="27F74B62" w14:textId="77777777" w:rsidR="00825C29" w:rsidRPr="00825C29" w:rsidRDefault="00825C29" w:rsidP="00825C29">
            <w:pPr>
              <w:jc w:val="left"/>
            </w:pPr>
            <w:r w:rsidRPr="00825C29">
              <w:t>26,715</w:t>
            </w:r>
          </w:p>
        </w:tc>
      </w:tr>
      <w:tr w:rsidR="00825C29" w:rsidRPr="00825C29" w14:paraId="15062019" w14:textId="77777777" w:rsidTr="00155D2A">
        <w:trPr>
          <w:trHeight w:val="300"/>
        </w:trPr>
        <w:tc>
          <w:tcPr>
            <w:tcW w:w="976" w:type="dxa"/>
            <w:noWrap/>
            <w:hideMark/>
          </w:tcPr>
          <w:p w14:paraId="7239F184" w14:textId="77777777" w:rsidR="00825C29" w:rsidRPr="00825C29" w:rsidRDefault="00825C29" w:rsidP="00825C29">
            <w:pPr>
              <w:jc w:val="left"/>
            </w:pPr>
            <w:r w:rsidRPr="00825C29">
              <w:t>9,484</w:t>
            </w:r>
          </w:p>
        </w:tc>
        <w:tc>
          <w:tcPr>
            <w:tcW w:w="976" w:type="dxa"/>
            <w:noWrap/>
            <w:hideMark/>
          </w:tcPr>
          <w:p w14:paraId="33F33A08" w14:textId="77777777" w:rsidR="00825C29" w:rsidRPr="00825C29" w:rsidRDefault="00825C29" w:rsidP="00825C29">
            <w:pPr>
              <w:jc w:val="left"/>
            </w:pPr>
            <w:r w:rsidRPr="00825C29">
              <w:t>26,425</w:t>
            </w:r>
          </w:p>
        </w:tc>
      </w:tr>
      <w:tr w:rsidR="00825C29" w:rsidRPr="00825C29" w14:paraId="0E1BB0FC" w14:textId="77777777" w:rsidTr="00155D2A">
        <w:trPr>
          <w:trHeight w:val="300"/>
        </w:trPr>
        <w:tc>
          <w:tcPr>
            <w:tcW w:w="976" w:type="dxa"/>
            <w:noWrap/>
            <w:hideMark/>
          </w:tcPr>
          <w:p w14:paraId="270A14BC" w14:textId="77777777" w:rsidR="00825C29" w:rsidRPr="00825C29" w:rsidRDefault="00825C29" w:rsidP="00825C29">
            <w:pPr>
              <w:jc w:val="left"/>
            </w:pPr>
            <w:r w:rsidRPr="00825C29">
              <w:t>9,606</w:t>
            </w:r>
          </w:p>
        </w:tc>
        <w:tc>
          <w:tcPr>
            <w:tcW w:w="976" w:type="dxa"/>
            <w:noWrap/>
            <w:hideMark/>
          </w:tcPr>
          <w:p w14:paraId="48CA25DF" w14:textId="77777777" w:rsidR="00825C29" w:rsidRPr="00825C29" w:rsidRDefault="00825C29" w:rsidP="00825C29">
            <w:pPr>
              <w:jc w:val="left"/>
            </w:pPr>
            <w:r w:rsidRPr="00825C29">
              <w:t>26,18</w:t>
            </w:r>
          </w:p>
        </w:tc>
      </w:tr>
      <w:tr w:rsidR="00825C29" w:rsidRPr="00825C29" w14:paraId="0717BBAF" w14:textId="77777777" w:rsidTr="00155D2A">
        <w:trPr>
          <w:trHeight w:val="300"/>
        </w:trPr>
        <w:tc>
          <w:tcPr>
            <w:tcW w:w="976" w:type="dxa"/>
            <w:noWrap/>
            <w:hideMark/>
          </w:tcPr>
          <w:p w14:paraId="57616646" w14:textId="77777777" w:rsidR="00825C29" w:rsidRPr="00825C29" w:rsidRDefault="00825C29" w:rsidP="00825C29">
            <w:pPr>
              <w:jc w:val="left"/>
            </w:pPr>
            <w:r w:rsidRPr="00825C29">
              <w:t>9,727</w:t>
            </w:r>
          </w:p>
        </w:tc>
        <w:tc>
          <w:tcPr>
            <w:tcW w:w="976" w:type="dxa"/>
            <w:noWrap/>
            <w:hideMark/>
          </w:tcPr>
          <w:p w14:paraId="4E9D6425" w14:textId="77777777" w:rsidR="00825C29" w:rsidRPr="00825C29" w:rsidRDefault="00825C29" w:rsidP="00825C29">
            <w:pPr>
              <w:jc w:val="left"/>
            </w:pPr>
            <w:r w:rsidRPr="00825C29">
              <w:t>25,98</w:t>
            </w:r>
          </w:p>
        </w:tc>
      </w:tr>
      <w:tr w:rsidR="00825C29" w:rsidRPr="00825C29" w14:paraId="02462080" w14:textId="77777777" w:rsidTr="00155D2A">
        <w:trPr>
          <w:trHeight w:val="300"/>
        </w:trPr>
        <w:tc>
          <w:tcPr>
            <w:tcW w:w="976" w:type="dxa"/>
            <w:noWrap/>
            <w:hideMark/>
          </w:tcPr>
          <w:p w14:paraId="3487CCB1" w14:textId="77777777" w:rsidR="00825C29" w:rsidRPr="00825C29" w:rsidRDefault="00825C29" w:rsidP="00825C29">
            <w:pPr>
              <w:jc w:val="left"/>
            </w:pPr>
            <w:r w:rsidRPr="00825C29">
              <w:t>9,848</w:t>
            </w:r>
          </w:p>
        </w:tc>
        <w:tc>
          <w:tcPr>
            <w:tcW w:w="976" w:type="dxa"/>
            <w:noWrap/>
            <w:hideMark/>
          </w:tcPr>
          <w:p w14:paraId="58C46AE8" w14:textId="77777777" w:rsidR="00825C29" w:rsidRPr="00825C29" w:rsidRDefault="00825C29" w:rsidP="00825C29">
            <w:pPr>
              <w:jc w:val="left"/>
            </w:pPr>
            <w:r w:rsidRPr="00825C29">
              <w:t>25,68</w:t>
            </w:r>
          </w:p>
        </w:tc>
      </w:tr>
      <w:tr w:rsidR="00825C29" w:rsidRPr="00825C29" w14:paraId="28AEBC39" w14:textId="77777777" w:rsidTr="00155D2A">
        <w:trPr>
          <w:trHeight w:val="300"/>
        </w:trPr>
        <w:tc>
          <w:tcPr>
            <w:tcW w:w="976" w:type="dxa"/>
            <w:noWrap/>
            <w:hideMark/>
          </w:tcPr>
          <w:p w14:paraId="57597649" w14:textId="77777777" w:rsidR="00825C29" w:rsidRPr="00825C29" w:rsidRDefault="00825C29" w:rsidP="00825C29">
            <w:pPr>
              <w:jc w:val="left"/>
            </w:pPr>
            <w:r w:rsidRPr="00825C29">
              <w:t>10,074</w:t>
            </w:r>
          </w:p>
        </w:tc>
        <w:tc>
          <w:tcPr>
            <w:tcW w:w="976" w:type="dxa"/>
            <w:noWrap/>
            <w:hideMark/>
          </w:tcPr>
          <w:p w14:paraId="1E1BB9AC" w14:textId="77777777" w:rsidR="00825C29" w:rsidRPr="00825C29" w:rsidRDefault="00825C29" w:rsidP="00825C29">
            <w:pPr>
              <w:jc w:val="left"/>
            </w:pPr>
            <w:r w:rsidRPr="00825C29">
              <w:t>25,06</w:t>
            </w:r>
          </w:p>
        </w:tc>
      </w:tr>
      <w:tr w:rsidR="00825C29" w:rsidRPr="00825C29" w14:paraId="1ECC4A4C" w14:textId="77777777" w:rsidTr="00155D2A">
        <w:trPr>
          <w:trHeight w:val="300"/>
        </w:trPr>
        <w:tc>
          <w:tcPr>
            <w:tcW w:w="976" w:type="dxa"/>
            <w:noWrap/>
            <w:hideMark/>
          </w:tcPr>
          <w:p w14:paraId="5277AE26" w14:textId="77777777" w:rsidR="00825C29" w:rsidRPr="00825C29" w:rsidRDefault="00825C29" w:rsidP="00825C29">
            <w:pPr>
              <w:jc w:val="left"/>
            </w:pPr>
            <w:r w:rsidRPr="00825C29">
              <w:t>10,195</w:t>
            </w:r>
          </w:p>
        </w:tc>
        <w:tc>
          <w:tcPr>
            <w:tcW w:w="976" w:type="dxa"/>
            <w:noWrap/>
            <w:hideMark/>
          </w:tcPr>
          <w:p w14:paraId="5460C0AB" w14:textId="77777777" w:rsidR="00825C29" w:rsidRPr="00825C29" w:rsidRDefault="00825C29" w:rsidP="00825C29">
            <w:pPr>
              <w:jc w:val="left"/>
            </w:pPr>
            <w:r w:rsidRPr="00825C29">
              <w:t>24,905</w:t>
            </w:r>
          </w:p>
        </w:tc>
      </w:tr>
      <w:tr w:rsidR="00825C29" w:rsidRPr="00825C29" w14:paraId="1A30D99C" w14:textId="77777777" w:rsidTr="00155D2A">
        <w:trPr>
          <w:trHeight w:val="300"/>
        </w:trPr>
        <w:tc>
          <w:tcPr>
            <w:tcW w:w="976" w:type="dxa"/>
            <w:noWrap/>
            <w:hideMark/>
          </w:tcPr>
          <w:p w14:paraId="1E4B07D9" w14:textId="77777777" w:rsidR="00825C29" w:rsidRPr="00825C29" w:rsidRDefault="00825C29" w:rsidP="00825C29">
            <w:pPr>
              <w:jc w:val="left"/>
            </w:pPr>
            <w:r w:rsidRPr="00825C29">
              <w:t>10,317</w:t>
            </w:r>
          </w:p>
        </w:tc>
        <w:tc>
          <w:tcPr>
            <w:tcW w:w="976" w:type="dxa"/>
            <w:noWrap/>
            <w:hideMark/>
          </w:tcPr>
          <w:p w14:paraId="3F78D930" w14:textId="77777777" w:rsidR="00825C29" w:rsidRPr="00825C29" w:rsidRDefault="00825C29" w:rsidP="00825C29">
            <w:pPr>
              <w:jc w:val="left"/>
            </w:pPr>
            <w:r w:rsidRPr="00825C29">
              <w:t>24,455</w:t>
            </w:r>
          </w:p>
        </w:tc>
      </w:tr>
      <w:tr w:rsidR="00825C29" w:rsidRPr="00825C29" w14:paraId="115632F2" w14:textId="77777777" w:rsidTr="00155D2A">
        <w:trPr>
          <w:trHeight w:val="300"/>
        </w:trPr>
        <w:tc>
          <w:tcPr>
            <w:tcW w:w="976" w:type="dxa"/>
            <w:noWrap/>
            <w:hideMark/>
          </w:tcPr>
          <w:p w14:paraId="5F1900F9" w14:textId="77777777" w:rsidR="00825C29" w:rsidRPr="00825C29" w:rsidRDefault="00825C29" w:rsidP="00825C29">
            <w:pPr>
              <w:jc w:val="left"/>
            </w:pPr>
            <w:r w:rsidRPr="00825C29">
              <w:t>10,438</w:t>
            </w:r>
          </w:p>
        </w:tc>
        <w:tc>
          <w:tcPr>
            <w:tcW w:w="976" w:type="dxa"/>
            <w:noWrap/>
            <w:hideMark/>
          </w:tcPr>
          <w:p w14:paraId="5D473F59" w14:textId="77777777" w:rsidR="00825C29" w:rsidRPr="00825C29" w:rsidRDefault="00825C29" w:rsidP="00825C29">
            <w:pPr>
              <w:jc w:val="left"/>
            </w:pPr>
            <w:r w:rsidRPr="00825C29">
              <w:t>24,375</w:t>
            </w:r>
          </w:p>
        </w:tc>
      </w:tr>
      <w:tr w:rsidR="00825C29" w:rsidRPr="00825C29" w14:paraId="3F7ED16F" w14:textId="77777777" w:rsidTr="00155D2A">
        <w:trPr>
          <w:trHeight w:val="300"/>
        </w:trPr>
        <w:tc>
          <w:tcPr>
            <w:tcW w:w="976" w:type="dxa"/>
            <w:noWrap/>
            <w:hideMark/>
          </w:tcPr>
          <w:p w14:paraId="32ED19D3" w14:textId="77777777" w:rsidR="00825C29" w:rsidRPr="00825C29" w:rsidRDefault="00825C29" w:rsidP="00825C29">
            <w:pPr>
              <w:jc w:val="left"/>
            </w:pPr>
            <w:r w:rsidRPr="00825C29">
              <w:t>10,557</w:t>
            </w:r>
          </w:p>
        </w:tc>
        <w:tc>
          <w:tcPr>
            <w:tcW w:w="976" w:type="dxa"/>
            <w:noWrap/>
            <w:hideMark/>
          </w:tcPr>
          <w:p w14:paraId="4D047810" w14:textId="77777777" w:rsidR="00825C29" w:rsidRPr="00825C29" w:rsidRDefault="00825C29" w:rsidP="00825C29">
            <w:pPr>
              <w:jc w:val="left"/>
            </w:pPr>
            <w:r w:rsidRPr="00825C29">
              <w:t>24,005</w:t>
            </w:r>
          </w:p>
        </w:tc>
      </w:tr>
      <w:tr w:rsidR="00825C29" w:rsidRPr="00825C29" w14:paraId="2D08E92F" w14:textId="77777777" w:rsidTr="00155D2A">
        <w:trPr>
          <w:trHeight w:val="300"/>
        </w:trPr>
        <w:tc>
          <w:tcPr>
            <w:tcW w:w="976" w:type="dxa"/>
            <w:noWrap/>
            <w:hideMark/>
          </w:tcPr>
          <w:p w14:paraId="7F355E12" w14:textId="77777777" w:rsidR="00825C29" w:rsidRPr="00825C29" w:rsidRDefault="00825C29" w:rsidP="00825C29">
            <w:pPr>
              <w:jc w:val="left"/>
            </w:pPr>
            <w:r w:rsidRPr="00825C29">
              <w:t>10,679</w:t>
            </w:r>
          </w:p>
        </w:tc>
        <w:tc>
          <w:tcPr>
            <w:tcW w:w="976" w:type="dxa"/>
            <w:noWrap/>
            <w:hideMark/>
          </w:tcPr>
          <w:p w14:paraId="3D66D512" w14:textId="77777777" w:rsidR="00825C29" w:rsidRPr="00825C29" w:rsidRDefault="00825C29" w:rsidP="00825C29">
            <w:pPr>
              <w:jc w:val="left"/>
            </w:pPr>
            <w:r w:rsidRPr="00825C29">
              <w:t>24,145</w:t>
            </w:r>
          </w:p>
        </w:tc>
      </w:tr>
      <w:tr w:rsidR="00825C29" w:rsidRPr="00825C29" w14:paraId="2B0F1B24" w14:textId="77777777" w:rsidTr="00155D2A">
        <w:trPr>
          <w:trHeight w:val="300"/>
        </w:trPr>
        <w:tc>
          <w:tcPr>
            <w:tcW w:w="976" w:type="dxa"/>
            <w:noWrap/>
            <w:hideMark/>
          </w:tcPr>
          <w:p w14:paraId="49E67B27" w14:textId="77777777" w:rsidR="00825C29" w:rsidRPr="00825C29" w:rsidRDefault="00825C29" w:rsidP="00825C29">
            <w:pPr>
              <w:jc w:val="left"/>
            </w:pPr>
            <w:r w:rsidRPr="00825C29">
              <w:t>10,801</w:t>
            </w:r>
          </w:p>
        </w:tc>
        <w:tc>
          <w:tcPr>
            <w:tcW w:w="976" w:type="dxa"/>
            <w:noWrap/>
            <w:hideMark/>
          </w:tcPr>
          <w:p w14:paraId="2A0F6129" w14:textId="77777777" w:rsidR="00825C29" w:rsidRPr="00825C29" w:rsidRDefault="00825C29" w:rsidP="00825C29">
            <w:pPr>
              <w:jc w:val="left"/>
            </w:pPr>
            <w:r w:rsidRPr="00825C29">
              <w:t>25,175</w:t>
            </w:r>
          </w:p>
        </w:tc>
      </w:tr>
      <w:tr w:rsidR="00825C29" w:rsidRPr="00825C29" w14:paraId="056BFE39" w14:textId="77777777" w:rsidTr="00155D2A">
        <w:trPr>
          <w:trHeight w:val="300"/>
        </w:trPr>
        <w:tc>
          <w:tcPr>
            <w:tcW w:w="976" w:type="dxa"/>
            <w:noWrap/>
            <w:hideMark/>
          </w:tcPr>
          <w:p w14:paraId="7D910539" w14:textId="77777777" w:rsidR="00825C29" w:rsidRPr="00825C29" w:rsidRDefault="00825C29" w:rsidP="00825C29">
            <w:pPr>
              <w:jc w:val="left"/>
            </w:pPr>
            <w:r w:rsidRPr="00825C29">
              <w:t>10,921</w:t>
            </w:r>
          </w:p>
        </w:tc>
        <w:tc>
          <w:tcPr>
            <w:tcW w:w="976" w:type="dxa"/>
            <w:noWrap/>
            <w:hideMark/>
          </w:tcPr>
          <w:p w14:paraId="3F82510C" w14:textId="77777777" w:rsidR="00825C29" w:rsidRPr="00825C29" w:rsidRDefault="00825C29" w:rsidP="00825C29">
            <w:pPr>
              <w:jc w:val="left"/>
            </w:pPr>
            <w:r w:rsidRPr="00825C29">
              <w:t>25,005</w:t>
            </w:r>
          </w:p>
        </w:tc>
      </w:tr>
      <w:tr w:rsidR="00825C29" w:rsidRPr="00825C29" w14:paraId="7BDABAD1" w14:textId="77777777" w:rsidTr="00155D2A">
        <w:trPr>
          <w:trHeight w:val="300"/>
        </w:trPr>
        <w:tc>
          <w:tcPr>
            <w:tcW w:w="976" w:type="dxa"/>
            <w:noWrap/>
            <w:hideMark/>
          </w:tcPr>
          <w:p w14:paraId="1B04816A" w14:textId="77777777" w:rsidR="00825C29" w:rsidRPr="00825C29" w:rsidRDefault="00825C29" w:rsidP="00825C29">
            <w:pPr>
              <w:jc w:val="left"/>
            </w:pPr>
            <w:r w:rsidRPr="00825C29">
              <w:t>11,043</w:t>
            </w:r>
          </w:p>
        </w:tc>
        <w:tc>
          <w:tcPr>
            <w:tcW w:w="976" w:type="dxa"/>
            <w:noWrap/>
            <w:hideMark/>
          </w:tcPr>
          <w:p w14:paraId="16E57589" w14:textId="77777777" w:rsidR="00825C29" w:rsidRPr="00825C29" w:rsidRDefault="00825C29" w:rsidP="00825C29">
            <w:pPr>
              <w:jc w:val="left"/>
            </w:pPr>
            <w:r w:rsidRPr="00825C29">
              <w:t>24,775</w:t>
            </w:r>
          </w:p>
        </w:tc>
      </w:tr>
      <w:tr w:rsidR="00825C29" w:rsidRPr="00825C29" w14:paraId="01CA0CDA" w14:textId="77777777" w:rsidTr="00155D2A">
        <w:trPr>
          <w:trHeight w:val="300"/>
        </w:trPr>
        <w:tc>
          <w:tcPr>
            <w:tcW w:w="976" w:type="dxa"/>
            <w:noWrap/>
            <w:hideMark/>
          </w:tcPr>
          <w:p w14:paraId="113DF105" w14:textId="77777777" w:rsidR="00825C29" w:rsidRPr="00825C29" w:rsidRDefault="00825C29" w:rsidP="00825C29">
            <w:pPr>
              <w:jc w:val="left"/>
            </w:pPr>
            <w:r w:rsidRPr="00825C29">
              <w:t>11,164</w:t>
            </w:r>
          </w:p>
        </w:tc>
        <w:tc>
          <w:tcPr>
            <w:tcW w:w="976" w:type="dxa"/>
            <w:noWrap/>
            <w:hideMark/>
          </w:tcPr>
          <w:p w14:paraId="1054017F" w14:textId="77777777" w:rsidR="00825C29" w:rsidRPr="00825C29" w:rsidRDefault="00825C29" w:rsidP="00825C29">
            <w:pPr>
              <w:jc w:val="left"/>
            </w:pPr>
            <w:r w:rsidRPr="00825C29">
              <w:t>24,66</w:t>
            </w:r>
          </w:p>
        </w:tc>
      </w:tr>
      <w:tr w:rsidR="00825C29" w:rsidRPr="00825C29" w14:paraId="61F445D5" w14:textId="77777777" w:rsidTr="00155D2A">
        <w:trPr>
          <w:trHeight w:val="300"/>
        </w:trPr>
        <w:tc>
          <w:tcPr>
            <w:tcW w:w="976" w:type="dxa"/>
            <w:noWrap/>
            <w:hideMark/>
          </w:tcPr>
          <w:p w14:paraId="3F5BC503" w14:textId="77777777" w:rsidR="00825C29" w:rsidRPr="00825C29" w:rsidRDefault="00825C29" w:rsidP="00825C29">
            <w:pPr>
              <w:jc w:val="left"/>
            </w:pPr>
            <w:r w:rsidRPr="00825C29">
              <w:t>11,381</w:t>
            </w:r>
          </w:p>
        </w:tc>
        <w:tc>
          <w:tcPr>
            <w:tcW w:w="976" w:type="dxa"/>
            <w:noWrap/>
            <w:hideMark/>
          </w:tcPr>
          <w:p w14:paraId="3EA1D850" w14:textId="77777777" w:rsidR="00825C29" w:rsidRPr="00825C29" w:rsidRDefault="00825C29" w:rsidP="00825C29">
            <w:pPr>
              <w:jc w:val="left"/>
            </w:pPr>
            <w:r w:rsidRPr="00825C29">
              <w:t>24,09</w:t>
            </w:r>
          </w:p>
        </w:tc>
      </w:tr>
      <w:tr w:rsidR="00825C29" w:rsidRPr="00825C29" w14:paraId="6AEA5593" w14:textId="77777777" w:rsidTr="00155D2A">
        <w:trPr>
          <w:trHeight w:val="300"/>
        </w:trPr>
        <w:tc>
          <w:tcPr>
            <w:tcW w:w="976" w:type="dxa"/>
            <w:noWrap/>
            <w:hideMark/>
          </w:tcPr>
          <w:p w14:paraId="7327F53C" w14:textId="77777777" w:rsidR="00825C29" w:rsidRPr="00825C29" w:rsidRDefault="00825C29" w:rsidP="00825C29">
            <w:pPr>
              <w:jc w:val="left"/>
            </w:pPr>
            <w:r w:rsidRPr="00825C29">
              <w:lastRenderedPageBreak/>
              <w:t>11,503</w:t>
            </w:r>
          </w:p>
        </w:tc>
        <w:tc>
          <w:tcPr>
            <w:tcW w:w="976" w:type="dxa"/>
            <w:noWrap/>
            <w:hideMark/>
          </w:tcPr>
          <w:p w14:paraId="5EF7FE79" w14:textId="77777777" w:rsidR="00825C29" w:rsidRPr="00825C29" w:rsidRDefault="00825C29" w:rsidP="00825C29">
            <w:pPr>
              <w:jc w:val="left"/>
            </w:pPr>
            <w:r w:rsidRPr="00825C29">
              <w:t>23,89</w:t>
            </w:r>
          </w:p>
        </w:tc>
      </w:tr>
      <w:tr w:rsidR="00825C29" w:rsidRPr="00825C29" w14:paraId="220459DC" w14:textId="77777777" w:rsidTr="00155D2A">
        <w:trPr>
          <w:trHeight w:val="300"/>
        </w:trPr>
        <w:tc>
          <w:tcPr>
            <w:tcW w:w="976" w:type="dxa"/>
            <w:noWrap/>
            <w:hideMark/>
          </w:tcPr>
          <w:p w14:paraId="3AE1DEA4" w14:textId="77777777" w:rsidR="00825C29" w:rsidRPr="00825C29" w:rsidRDefault="00825C29" w:rsidP="00825C29">
            <w:pPr>
              <w:jc w:val="left"/>
            </w:pPr>
            <w:r w:rsidRPr="00825C29">
              <w:t>11,624</w:t>
            </w:r>
          </w:p>
        </w:tc>
        <w:tc>
          <w:tcPr>
            <w:tcW w:w="976" w:type="dxa"/>
            <w:noWrap/>
            <w:hideMark/>
          </w:tcPr>
          <w:p w14:paraId="06270556" w14:textId="77777777" w:rsidR="00825C29" w:rsidRPr="00825C29" w:rsidRDefault="00825C29" w:rsidP="00825C29">
            <w:pPr>
              <w:jc w:val="left"/>
            </w:pPr>
            <w:r w:rsidRPr="00825C29">
              <w:t>23,655</w:t>
            </w:r>
          </w:p>
        </w:tc>
      </w:tr>
      <w:tr w:rsidR="00825C29" w:rsidRPr="00825C29" w14:paraId="2BCD0CAF" w14:textId="77777777" w:rsidTr="00155D2A">
        <w:trPr>
          <w:trHeight w:val="300"/>
        </w:trPr>
        <w:tc>
          <w:tcPr>
            <w:tcW w:w="976" w:type="dxa"/>
            <w:noWrap/>
            <w:hideMark/>
          </w:tcPr>
          <w:p w14:paraId="1BF80772" w14:textId="77777777" w:rsidR="00825C29" w:rsidRPr="00825C29" w:rsidRDefault="00825C29" w:rsidP="00825C29">
            <w:pPr>
              <w:jc w:val="left"/>
            </w:pPr>
            <w:r w:rsidRPr="00825C29">
              <w:t>11,746</w:t>
            </w:r>
          </w:p>
        </w:tc>
        <w:tc>
          <w:tcPr>
            <w:tcW w:w="976" w:type="dxa"/>
            <w:noWrap/>
            <w:hideMark/>
          </w:tcPr>
          <w:p w14:paraId="15424E93" w14:textId="77777777" w:rsidR="00825C29" w:rsidRPr="00825C29" w:rsidRDefault="00825C29" w:rsidP="00825C29">
            <w:pPr>
              <w:jc w:val="left"/>
            </w:pPr>
            <w:r w:rsidRPr="00825C29">
              <w:t>23,435</w:t>
            </w:r>
          </w:p>
        </w:tc>
      </w:tr>
      <w:tr w:rsidR="00825C29" w:rsidRPr="00825C29" w14:paraId="231FCCB7" w14:textId="77777777" w:rsidTr="00155D2A">
        <w:trPr>
          <w:trHeight w:val="300"/>
        </w:trPr>
        <w:tc>
          <w:tcPr>
            <w:tcW w:w="976" w:type="dxa"/>
            <w:noWrap/>
            <w:hideMark/>
          </w:tcPr>
          <w:p w14:paraId="746C60A6" w14:textId="77777777" w:rsidR="00825C29" w:rsidRPr="00825C29" w:rsidRDefault="00825C29" w:rsidP="00825C29">
            <w:pPr>
              <w:jc w:val="left"/>
            </w:pPr>
            <w:r w:rsidRPr="00825C29">
              <w:t>11,867</w:t>
            </w:r>
          </w:p>
        </w:tc>
        <w:tc>
          <w:tcPr>
            <w:tcW w:w="976" w:type="dxa"/>
            <w:noWrap/>
            <w:hideMark/>
          </w:tcPr>
          <w:p w14:paraId="7CC4C0A7" w14:textId="77777777" w:rsidR="00825C29" w:rsidRPr="00825C29" w:rsidRDefault="00825C29" w:rsidP="00825C29">
            <w:pPr>
              <w:jc w:val="left"/>
            </w:pPr>
            <w:r w:rsidRPr="00825C29">
              <w:t>23,13</w:t>
            </w:r>
          </w:p>
        </w:tc>
      </w:tr>
      <w:tr w:rsidR="00825C29" w:rsidRPr="00825C29" w14:paraId="267E2FAA" w14:textId="77777777" w:rsidTr="00155D2A">
        <w:trPr>
          <w:trHeight w:val="300"/>
        </w:trPr>
        <w:tc>
          <w:tcPr>
            <w:tcW w:w="976" w:type="dxa"/>
            <w:noWrap/>
            <w:hideMark/>
          </w:tcPr>
          <w:p w14:paraId="15FD60AD" w14:textId="77777777" w:rsidR="00825C29" w:rsidRPr="00825C29" w:rsidRDefault="00825C29" w:rsidP="00825C29">
            <w:pPr>
              <w:jc w:val="left"/>
            </w:pPr>
            <w:r w:rsidRPr="00825C29">
              <w:t>11,988</w:t>
            </w:r>
          </w:p>
        </w:tc>
        <w:tc>
          <w:tcPr>
            <w:tcW w:w="976" w:type="dxa"/>
            <w:noWrap/>
            <w:hideMark/>
          </w:tcPr>
          <w:p w14:paraId="3472784F" w14:textId="77777777" w:rsidR="00825C29" w:rsidRPr="00825C29" w:rsidRDefault="00825C29" w:rsidP="00825C29">
            <w:pPr>
              <w:jc w:val="left"/>
            </w:pPr>
            <w:r w:rsidRPr="00825C29">
              <w:t>22,945</w:t>
            </w:r>
          </w:p>
        </w:tc>
      </w:tr>
      <w:tr w:rsidR="00825C29" w:rsidRPr="00825C29" w14:paraId="3A1672FA" w14:textId="77777777" w:rsidTr="00155D2A">
        <w:trPr>
          <w:trHeight w:val="300"/>
        </w:trPr>
        <w:tc>
          <w:tcPr>
            <w:tcW w:w="976" w:type="dxa"/>
            <w:noWrap/>
            <w:hideMark/>
          </w:tcPr>
          <w:p w14:paraId="51F752BD" w14:textId="77777777" w:rsidR="00825C29" w:rsidRPr="00825C29" w:rsidRDefault="00825C29" w:rsidP="00825C29">
            <w:pPr>
              <w:jc w:val="left"/>
            </w:pPr>
            <w:r w:rsidRPr="00825C29">
              <w:t>12,109</w:t>
            </w:r>
          </w:p>
        </w:tc>
        <w:tc>
          <w:tcPr>
            <w:tcW w:w="976" w:type="dxa"/>
            <w:noWrap/>
            <w:hideMark/>
          </w:tcPr>
          <w:p w14:paraId="182E0F87" w14:textId="77777777" w:rsidR="00825C29" w:rsidRPr="00825C29" w:rsidRDefault="00825C29" w:rsidP="00825C29">
            <w:pPr>
              <w:jc w:val="left"/>
            </w:pPr>
            <w:r w:rsidRPr="00825C29">
              <w:t>22,755</w:t>
            </w:r>
          </w:p>
        </w:tc>
      </w:tr>
      <w:tr w:rsidR="00825C29" w:rsidRPr="00825C29" w14:paraId="11E10A72" w14:textId="77777777" w:rsidTr="00155D2A">
        <w:trPr>
          <w:trHeight w:val="300"/>
        </w:trPr>
        <w:tc>
          <w:tcPr>
            <w:tcW w:w="976" w:type="dxa"/>
            <w:noWrap/>
            <w:hideMark/>
          </w:tcPr>
          <w:p w14:paraId="0A45BEDC" w14:textId="77777777" w:rsidR="00825C29" w:rsidRPr="00825C29" w:rsidRDefault="00825C29" w:rsidP="00825C29">
            <w:pPr>
              <w:jc w:val="left"/>
            </w:pPr>
            <w:r w:rsidRPr="00825C29">
              <w:t>12,231</w:t>
            </w:r>
          </w:p>
        </w:tc>
        <w:tc>
          <w:tcPr>
            <w:tcW w:w="976" w:type="dxa"/>
            <w:noWrap/>
            <w:hideMark/>
          </w:tcPr>
          <w:p w14:paraId="30B7AFD3" w14:textId="77777777" w:rsidR="00825C29" w:rsidRPr="00825C29" w:rsidRDefault="00825C29" w:rsidP="00825C29">
            <w:pPr>
              <w:jc w:val="left"/>
            </w:pPr>
            <w:r w:rsidRPr="00825C29">
              <w:t>22,49</w:t>
            </w:r>
          </w:p>
        </w:tc>
      </w:tr>
      <w:tr w:rsidR="00825C29" w:rsidRPr="00825C29" w14:paraId="333A823A" w14:textId="77777777" w:rsidTr="00155D2A">
        <w:trPr>
          <w:trHeight w:val="300"/>
        </w:trPr>
        <w:tc>
          <w:tcPr>
            <w:tcW w:w="976" w:type="dxa"/>
            <w:noWrap/>
            <w:hideMark/>
          </w:tcPr>
          <w:p w14:paraId="015A7443" w14:textId="77777777" w:rsidR="00825C29" w:rsidRPr="00825C29" w:rsidRDefault="00825C29" w:rsidP="00825C29">
            <w:pPr>
              <w:jc w:val="left"/>
            </w:pPr>
            <w:r w:rsidRPr="00825C29">
              <w:t>12,359</w:t>
            </w:r>
          </w:p>
        </w:tc>
        <w:tc>
          <w:tcPr>
            <w:tcW w:w="976" w:type="dxa"/>
            <w:noWrap/>
            <w:hideMark/>
          </w:tcPr>
          <w:p w14:paraId="062ACE57" w14:textId="77777777" w:rsidR="00825C29" w:rsidRPr="00825C29" w:rsidRDefault="00825C29" w:rsidP="00825C29">
            <w:pPr>
              <w:jc w:val="left"/>
            </w:pPr>
            <w:r w:rsidRPr="00825C29">
              <w:t>22,28</w:t>
            </w:r>
          </w:p>
        </w:tc>
      </w:tr>
      <w:tr w:rsidR="00825C29" w:rsidRPr="00825C29" w14:paraId="01CA92FA" w14:textId="77777777" w:rsidTr="00155D2A">
        <w:trPr>
          <w:trHeight w:val="300"/>
        </w:trPr>
        <w:tc>
          <w:tcPr>
            <w:tcW w:w="976" w:type="dxa"/>
            <w:noWrap/>
            <w:hideMark/>
          </w:tcPr>
          <w:p w14:paraId="66A2A6E5" w14:textId="77777777" w:rsidR="00825C29" w:rsidRPr="00825C29" w:rsidRDefault="00825C29" w:rsidP="00825C29">
            <w:pPr>
              <w:jc w:val="left"/>
            </w:pPr>
            <w:r w:rsidRPr="00825C29">
              <w:t>12,481</w:t>
            </w:r>
          </w:p>
        </w:tc>
        <w:tc>
          <w:tcPr>
            <w:tcW w:w="976" w:type="dxa"/>
            <w:noWrap/>
            <w:hideMark/>
          </w:tcPr>
          <w:p w14:paraId="08E9861C" w14:textId="77777777" w:rsidR="00825C29" w:rsidRPr="00825C29" w:rsidRDefault="00825C29" w:rsidP="00825C29">
            <w:pPr>
              <w:jc w:val="left"/>
            </w:pPr>
            <w:r w:rsidRPr="00825C29">
              <w:t>22,005</w:t>
            </w:r>
          </w:p>
        </w:tc>
      </w:tr>
      <w:tr w:rsidR="00825C29" w:rsidRPr="00825C29" w14:paraId="7E9F1304" w14:textId="77777777" w:rsidTr="00155D2A">
        <w:trPr>
          <w:trHeight w:val="300"/>
        </w:trPr>
        <w:tc>
          <w:tcPr>
            <w:tcW w:w="976" w:type="dxa"/>
            <w:noWrap/>
            <w:hideMark/>
          </w:tcPr>
          <w:p w14:paraId="53753A24" w14:textId="77777777" w:rsidR="00825C29" w:rsidRPr="00825C29" w:rsidRDefault="00825C29" w:rsidP="00825C29">
            <w:pPr>
              <w:jc w:val="left"/>
            </w:pPr>
            <w:r w:rsidRPr="00825C29">
              <w:t>12,698</w:t>
            </w:r>
          </w:p>
        </w:tc>
        <w:tc>
          <w:tcPr>
            <w:tcW w:w="976" w:type="dxa"/>
            <w:noWrap/>
            <w:hideMark/>
          </w:tcPr>
          <w:p w14:paraId="53444F32" w14:textId="77777777" w:rsidR="00825C29" w:rsidRPr="00825C29" w:rsidRDefault="00825C29" w:rsidP="00825C29">
            <w:pPr>
              <w:jc w:val="left"/>
            </w:pPr>
            <w:r w:rsidRPr="00825C29">
              <w:t>21,58</w:t>
            </w:r>
          </w:p>
        </w:tc>
      </w:tr>
      <w:tr w:rsidR="00825C29" w:rsidRPr="00825C29" w14:paraId="0E9CA031" w14:textId="77777777" w:rsidTr="00155D2A">
        <w:trPr>
          <w:trHeight w:val="300"/>
        </w:trPr>
        <w:tc>
          <w:tcPr>
            <w:tcW w:w="976" w:type="dxa"/>
            <w:noWrap/>
            <w:hideMark/>
          </w:tcPr>
          <w:p w14:paraId="37A98933" w14:textId="77777777" w:rsidR="00825C29" w:rsidRPr="00825C29" w:rsidRDefault="00825C29" w:rsidP="00825C29">
            <w:pPr>
              <w:jc w:val="left"/>
            </w:pPr>
            <w:r w:rsidRPr="00825C29">
              <w:t>12,819</w:t>
            </w:r>
          </w:p>
        </w:tc>
        <w:tc>
          <w:tcPr>
            <w:tcW w:w="976" w:type="dxa"/>
            <w:noWrap/>
            <w:hideMark/>
          </w:tcPr>
          <w:p w14:paraId="7E013008" w14:textId="77777777" w:rsidR="00825C29" w:rsidRPr="00825C29" w:rsidRDefault="00825C29" w:rsidP="00825C29">
            <w:pPr>
              <w:jc w:val="left"/>
            </w:pPr>
            <w:r w:rsidRPr="00825C29">
              <w:t>21,405</w:t>
            </w:r>
          </w:p>
        </w:tc>
      </w:tr>
      <w:tr w:rsidR="00825C29" w:rsidRPr="00825C29" w14:paraId="3E1E133D" w14:textId="77777777" w:rsidTr="00155D2A">
        <w:trPr>
          <w:trHeight w:val="300"/>
        </w:trPr>
        <w:tc>
          <w:tcPr>
            <w:tcW w:w="976" w:type="dxa"/>
            <w:noWrap/>
            <w:hideMark/>
          </w:tcPr>
          <w:p w14:paraId="29BA1FE4" w14:textId="77777777" w:rsidR="00825C29" w:rsidRPr="00825C29" w:rsidRDefault="00825C29" w:rsidP="00825C29">
            <w:pPr>
              <w:jc w:val="left"/>
            </w:pPr>
            <w:r w:rsidRPr="00825C29">
              <w:t>12,941</w:t>
            </w:r>
          </w:p>
        </w:tc>
        <w:tc>
          <w:tcPr>
            <w:tcW w:w="976" w:type="dxa"/>
            <w:noWrap/>
            <w:hideMark/>
          </w:tcPr>
          <w:p w14:paraId="6466281F" w14:textId="77777777" w:rsidR="00825C29" w:rsidRPr="00825C29" w:rsidRDefault="00825C29" w:rsidP="00825C29">
            <w:pPr>
              <w:jc w:val="left"/>
            </w:pPr>
            <w:r w:rsidRPr="00825C29">
              <w:t>21,25</w:t>
            </w:r>
          </w:p>
        </w:tc>
      </w:tr>
      <w:tr w:rsidR="00825C29" w:rsidRPr="00825C29" w14:paraId="2B086FF5" w14:textId="77777777" w:rsidTr="00155D2A">
        <w:trPr>
          <w:trHeight w:val="300"/>
        </w:trPr>
        <w:tc>
          <w:tcPr>
            <w:tcW w:w="976" w:type="dxa"/>
            <w:noWrap/>
            <w:hideMark/>
          </w:tcPr>
          <w:p w14:paraId="22D4ED2B" w14:textId="77777777" w:rsidR="00825C29" w:rsidRPr="00825C29" w:rsidRDefault="00825C29" w:rsidP="00825C29">
            <w:pPr>
              <w:jc w:val="left"/>
            </w:pPr>
            <w:r w:rsidRPr="00825C29">
              <w:t>13,062</w:t>
            </w:r>
          </w:p>
        </w:tc>
        <w:tc>
          <w:tcPr>
            <w:tcW w:w="976" w:type="dxa"/>
            <w:noWrap/>
            <w:hideMark/>
          </w:tcPr>
          <w:p w14:paraId="5D9B5493" w14:textId="77777777" w:rsidR="00825C29" w:rsidRPr="00825C29" w:rsidRDefault="00825C29" w:rsidP="00825C29">
            <w:pPr>
              <w:jc w:val="left"/>
            </w:pPr>
            <w:r w:rsidRPr="00825C29">
              <w:t>20,98</w:t>
            </w:r>
          </w:p>
        </w:tc>
      </w:tr>
      <w:tr w:rsidR="00825C29" w:rsidRPr="00825C29" w14:paraId="6E2A72CE" w14:textId="77777777" w:rsidTr="00155D2A">
        <w:trPr>
          <w:trHeight w:val="300"/>
        </w:trPr>
        <w:tc>
          <w:tcPr>
            <w:tcW w:w="976" w:type="dxa"/>
            <w:noWrap/>
            <w:hideMark/>
          </w:tcPr>
          <w:p w14:paraId="7DBBDAB3" w14:textId="77777777" w:rsidR="00825C29" w:rsidRPr="00825C29" w:rsidRDefault="00825C29" w:rsidP="00825C29">
            <w:pPr>
              <w:jc w:val="left"/>
            </w:pPr>
            <w:r w:rsidRPr="00825C29">
              <w:t>13,183</w:t>
            </w:r>
          </w:p>
        </w:tc>
        <w:tc>
          <w:tcPr>
            <w:tcW w:w="976" w:type="dxa"/>
            <w:noWrap/>
            <w:hideMark/>
          </w:tcPr>
          <w:p w14:paraId="2AC1F6EC" w14:textId="77777777" w:rsidR="00825C29" w:rsidRPr="00825C29" w:rsidRDefault="00825C29" w:rsidP="00825C29">
            <w:pPr>
              <w:jc w:val="left"/>
            </w:pPr>
            <w:r w:rsidRPr="00825C29">
              <w:t>20,895</w:t>
            </w:r>
          </w:p>
        </w:tc>
      </w:tr>
      <w:tr w:rsidR="00825C29" w:rsidRPr="00825C29" w14:paraId="73BA6133" w14:textId="77777777" w:rsidTr="00155D2A">
        <w:trPr>
          <w:trHeight w:val="300"/>
        </w:trPr>
        <w:tc>
          <w:tcPr>
            <w:tcW w:w="976" w:type="dxa"/>
            <w:noWrap/>
            <w:hideMark/>
          </w:tcPr>
          <w:p w14:paraId="6D833614" w14:textId="77777777" w:rsidR="00825C29" w:rsidRPr="00825C29" w:rsidRDefault="00825C29" w:rsidP="00825C29">
            <w:pPr>
              <w:jc w:val="left"/>
            </w:pPr>
            <w:r w:rsidRPr="00825C29">
              <w:t>13,304</w:t>
            </w:r>
          </w:p>
        </w:tc>
        <w:tc>
          <w:tcPr>
            <w:tcW w:w="976" w:type="dxa"/>
            <w:noWrap/>
            <w:hideMark/>
          </w:tcPr>
          <w:p w14:paraId="5DBE972C" w14:textId="77777777" w:rsidR="00825C29" w:rsidRPr="00825C29" w:rsidRDefault="00825C29" w:rsidP="00825C29">
            <w:pPr>
              <w:jc w:val="left"/>
            </w:pPr>
            <w:r w:rsidRPr="00825C29">
              <w:t>20,705</w:t>
            </w:r>
          </w:p>
        </w:tc>
      </w:tr>
      <w:tr w:rsidR="00825C29" w:rsidRPr="00825C29" w14:paraId="5BD98A9D" w14:textId="77777777" w:rsidTr="00155D2A">
        <w:trPr>
          <w:trHeight w:val="300"/>
        </w:trPr>
        <w:tc>
          <w:tcPr>
            <w:tcW w:w="976" w:type="dxa"/>
            <w:noWrap/>
            <w:hideMark/>
          </w:tcPr>
          <w:p w14:paraId="502FE926" w14:textId="77777777" w:rsidR="00825C29" w:rsidRPr="00825C29" w:rsidRDefault="00825C29" w:rsidP="00825C29">
            <w:pPr>
              <w:jc w:val="left"/>
            </w:pPr>
            <w:r w:rsidRPr="00825C29">
              <w:t>13,436</w:t>
            </w:r>
          </w:p>
        </w:tc>
        <w:tc>
          <w:tcPr>
            <w:tcW w:w="976" w:type="dxa"/>
            <w:noWrap/>
            <w:hideMark/>
          </w:tcPr>
          <w:p w14:paraId="591027F3" w14:textId="77777777" w:rsidR="00825C29" w:rsidRPr="00825C29" w:rsidRDefault="00825C29" w:rsidP="00825C29">
            <w:pPr>
              <w:jc w:val="left"/>
            </w:pPr>
            <w:r w:rsidRPr="00825C29">
              <w:t>20,605</w:t>
            </w:r>
          </w:p>
        </w:tc>
      </w:tr>
      <w:tr w:rsidR="00825C29" w:rsidRPr="00825C29" w14:paraId="385CD19A" w14:textId="77777777" w:rsidTr="00155D2A">
        <w:trPr>
          <w:trHeight w:val="300"/>
        </w:trPr>
        <w:tc>
          <w:tcPr>
            <w:tcW w:w="976" w:type="dxa"/>
            <w:noWrap/>
            <w:hideMark/>
          </w:tcPr>
          <w:p w14:paraId="43A7941C" w14:textId="77777777" w:rsidR="00825C29" w:rsidRPr="00825C29" w:rsidRDefault="00825C29" w:rsidP="00825C29">
            <w:pPr>
              <w:jc w:val="left"/>
            </w:pPr>
            <w:r w:rsidRPr="00825C29">
              <w:t>13,557</w:t>
            </w:r>
          </w:p>
        </w:tc>
        <w:tc>
          <w:tcPr>
            <w:tcW w:w="976" w:type="dxa"/>
            <w:noWrap/>
            <w:hideMark/>
          </w:tcPr>
          <w:p w14:paraId="0EE9BF4E" w14:textId="77777777" w:rsidR="00825C29" w:rsidRPr="00825C29" w:rsidRDefault="00825C29" w:rsidP="00825C29">
            <w:pPr>
              <w:jc w:val="left"/>
            </w:pPr>
            <w:r w:rsidRPr="00825C29">
              <w:t>20,365</w:t>
            </w:r>
          </w:p>
        </w:tc>
      </w:tr>
      <w:tr w:rsidR="00825C29" w:rsidRPr="00825C29" w14:paraId="63ACBADC" w14:textId="77777777" w:rsidTr="00155D2A">
        <w:trPr>
          <w:trHeight w:val="300"/>
        </w:trPr>
        <w:tc>
          <w:tcPr>
            <w:tcW w:w="976" w:type="dxa"/>
            <w:noWrap/>
            <w:hideMark/>
          </w:tcPr>
          <w:p w14:paraId="5BE1D89C" w14:textId="77777777" w:rsidR="00825C29" w:rsidRPr="00825C29" w:rsidRDefault="00825C29" w:rsidP="00825C29">
            <w:pPr>
              <w:jc w:val="left"/>
            </w:pPr>
            <w:r w:rsidRPr="00825C29">
              <w:t>13,678</w:t>
            </w:r>
          </w:p>
        </w:tc>
        <w:tc>
          <w:tcPr>
            <w:tcW w:w="976" w:type="dxa"/>
            <w:noWrap/>
            <w:hideMark/>
          </w:tcPr>
          <w:p w14:paraId="023FC672" w14:textId="77777777" w:rsidR="00825C29" w:rsidRPr="00825C29" w:rsidRDefault="00825C29" w:rsidP="00825C29">
            <w:pPr>
              <w:jc w:val="left"/>
            </w:pPr>
            <w:r w:rsidRPr="00825C29">
              <w:t>20,245</w:t>
            </w:r>
          </w:p>
        </w:tc>
      </w:tr>
      <w:tr w:rsidR="00825C29" w:rsidRPr="00825C29" w14:paraId="579A012C" w14:textId="77777777" w:rsidTr="00155D2A">
        <w:trPr>
          <w:trHeight w:val="300"/>
        </w:trPr>
        <w:tc>
          <w:tcPr>
            <w:tcW w:w="976" w:type="dxa"/>
            <w:noWrap/>
            <w:hideMark/>
          </w:tcPr>
          <w:p w14:paraId="748973A5" w14:textId="77777777" w:rsidR="00825C29" w:rsidRPr="00825C29" w:rsidRDefault="00825C29" w:rsidP="00825C29">
            <w:pPr>
              <w:jc w:val="left"/>
            </w:pPr>
            <w:r w:rsidRPr="00825C29">
              <w:t>13,809</w:t>
            </w:r>
          </w:p>
        </w:tc>
        <w:tc>
          <w:tcPr>
            <w:tcW w:w="976" w:type="dxa"/>
            <w:noWrap/>
            <w:hideMark/>
          </w:tcPr>
          <w:p w14:paraId="58267D19" w14:textId="77777777" w:rsidR="00825C29" w:rsidRPr="00825C29" w:rsidRDefault="00825C29" w:rsidP="00825C29">
            <w:pPr>
              <w:jc w:val="left"/>
            </w:pPr>
            <w:r w:rsidRPr="00825C29">
              <w:t>20,085</w:t>
            </w:r>
          </w:p>
        </w:tc>
      </w:tr>
      <w:tr w:rsidR="00825C29" w:rsidRPr="00825C29" w14:paraId="6238832E" w14:textId="77777777" w:rsidTr="00155D2A">
        <w:trPr>
          <w:trHeight w:val="300"/>
        </w:trPr>
        <w:tc>
          <w:tcPr>
            <w:tcW w:w="976" w:type="dxa"/>
            <w:noWrap/>
            <w:hideMark/>
          </w:tcPr>
          <w:p w14:paraId="4A2BCDB3" w14:textId="77777777" w:rsidR="00825C29" w:rsidRPr="00825C29" w:rsidRDefault="00825C29" w:rsidP="00825C29">
            <w:pPr>
              <w:jc w:val="left"/>
            </w:pPr>
            <w:r w:rsidRPr="00825C29">
              <w:t>14,026</w:t>
            </w:r>
          </w:p>
        </w:tc>
        <w:tc>
          <w:tcPr>
            <w:tcW w:w="976" w:type="dxa"/>
            <w:noWrap/>
            <w:hideMark/>
          </w:tcPr>
          <w:p w14:paraId="0D7F2844" w14:textId="77777777" w:rsidR="00825C29" w:rsidRPr="00825C29" w:rsidRDefault="00825C29" w:rsidP="00825C29">
            <w:pPr>
              <w:jc w:val="left"/>
            </w:pPr>
            <w:r w:rsidRPr="00825C29">
              <w:t>19,93</w:t>
            </w:r>
          </w:p>
        </w:tc>
      </w:tr>
      <w:tr w:rsidR="00825C29" w:rsidRPr="00825C29" w14:paraId="1C3976C0" w14:textId="77777777" w:rsidTr="00155D2A">
        <w:trPr>
          <w:trHeight w:val="300"/>
        </w:trPr>
        <w:tc>
          <w:tcPr>
            <w:tcW w:w="976" w:type="dxa"/>
            <w:noWrap/>
            <w:hideMark/>
          </w:tcPr>
          <w:p w14:paraId="2D0D6AAE" w14:textId="77777777" w:rsidR="00825C29" w:rsidRPr="00825C29" w:rsidRDefault="00825C29" w:rsidP="00825C29">
            <w:pPr>
              <w:jc w:val="left"/>
            </w:pPr>
            <w:r w:rsidRPr="00825C29">
              <w:t>14,148</w:t>
            </w:r>
          </w:p>
        </w:tc>
        <w:tc>
          <w:tcPr>
            <w:tcW w:w="976" w:type="dxa"/>
            <w:noWrap/>
            <w:hideMark/>
          </w:tcPr>
          <w:p w14:paraId="76C26F6C" w14:textId="77777777" w:rsidR="00825C29" w:rsidRPr="00825C29" w:rsidRDefault="00825C29" w:rsidP="00825C29">
            <w:pPr>
              <w:jc w:val="left"/>
            </w:pPr>
            <w:r w:rsidRPr="00825C29">
              <w:t>19,805</w:t>
            </w:r>
          </w:p>
        </w:tc>
      </w:tr>
      <w:tr w:rsidR="00825C29" w:rsidRPr="00825C29" w14:paraId="7F49D20B" w14:textId="77777777" w:rsidTr="00155D2A">
        <w:trPr>
          <w:trHeight w:val="300"/>
        </w:trPr>
        <w:tc>
          <w:tcPr>
            <w:tcW w:w="976" w:type="dxa"/>
            <w:noWrap/>
            <w:hideMark/>
          </w:tcPr>
          <w:p w14:paraId="638D689B" w14:textId="77777777" w:rsidR="00825C29" w:rsidRPr="00825C29" w:rsidRDefault="00825C29" w:rsidP="00825C29">
            <w:pPr>
              <w:jc w:val="left"/>
            </w:pPr>
            <w:r w:rsidRPr="00825C29">
              <w:t>14,269</w:t>
            </w:r>
          </w:p>
        </w:tc>
        <w:tc>
          <w:tcPr>
            <w:tcW w:w="976" w:type="dxa"/>
            <w:noWrap/>
            <w:hideMark/>
          </w:tcPr>
          <w:p w14:paraId="42F2FFBD" w14:textId="77777777" w:rsidR="00825C29" w:rsidRPr="00825C29" w:rsidRDefault="00825C29" w:rsidP="00825C29">
            <w:pPr>
              <w:jc w:val="left"/>
            </w:pPr>
            <w:r w:rsidRPr="00825C29">
              <w:t>19,66</w:t>
            </w:r>
          </w:p>
        </w:tc>
      </w:tr>
      <w:tr w:rsidR="00825C29" w:rsidRPr="00825C29" w14:paraId="735CEFFE" w14:textId="77777777" w:rsidTr="00155D2A">
        <w:trPr>
          <w:trHeight w:val="300"/>
        </w:trPr>
        <w:tc>
          <w:tcPr>
            <w:tcW w:w="976" w:type="dxa"/>
            <w:noWrap/>
            <w:hideMark/>
          </w:tcPr>
          <w:p w14:paraId="4E0BEEC6" w14:textId="77777777" w:rsidR="00825C29" w:rsidRPr="00825C29" w:rsidRDefault="00825C29" w:rsidP="00825C29">
            <w:pPr>
              <w:jc w:val="left"/>
            </w:pPr>
            <w:r w:rsidRPr="00825C29">
              <w:t>14,391</w:t>
            </w:r>
          </w:p>
        </w:tc>
        <w:tc>
          <w:tcPr>
            <w:tcW w:w="976" w:type="dxa"/>
            <w:noWrap/>
            <w:hideMark/>
          </w:tcPr>
          <w:p w14:paraId="3AD408A8" w14:textId="77777777" w:rsidR="00825C29" w:rsidRPr="00825C29" w:rsidRDefault="00825C29" w:rsidP="00825C29">
            <w:pPr>
              <w:jc w:val="left"/>
            </w:pPr>
            <w:r w:rsidRPr="00825C29">
              <w:t>19,55</w:t>
            </w:r>
          </w:p>
        </w:tc>
      </w:tr>
      <w:tr w:rsidR="00825C29" w:rsidRPr="00825C29" w14:paraId="38E4B0DE" w14:textId="77777777" w:rsidTr="00155D2A">
        <w:trPr>
          <w:trHeight w:val="300"/>
        </w:trPr>
        <w:tc>
          <w:tcPr>
            <w:tcW w:w="976" w:type="dxa"/>
            <w:noWrap/>
            <w:hideMark/>
          </w:tcPr>
          <w:p w14:paraId="4F6FD0BE" w14:textId="77777777" w:rsidR="00825C29" w:rsidRPr="00825C29" w:rsidRDefault="00825C29" w:rsidP="00825C29">
            <w:pPr>
              <w:jc w:val="left"/>
            </w:pPr>
            <w:r w:rsidRPr="00825C29">
              <w:t>14,512</w:t>
            </w:r>
          </w:p>
        </w:tc>
        <w:tc>
          <w:tcPr>
            <w:tcW w:w="976" w:type="dxa"/>
            <w:noWrap/>
            <w:hideMark/>
          </w:tcPr>
          <w:p w14:paraId="0FA7F167" w14:textId="77777777" w:rsidR="00825C29" w:rsidRPr="00825C29" w:rsidRDefault="00825C29" w:rsidP="00825C29">
            <w:pPr>
              <w:jc w:val="left"/>
            </w:pPr>
            <w:r w:rsidRPr="00825C29">
              <w:t>19,44</w:t>
            </w:r>
          </w:p>
        </w:tc>
      </w:tr>
      <w:tr w:rsidR="00825C29" w:rsidRPr="00825C29" w14:paraId="7CAEA5B5" w14:textId="77777777" w:rsidTr="00155D2A">
        <w:trPr>
          <w:trHeight w:val="300"/>
        </w:trPr>
        <w:tc>
          <w:tcPr>
            <w:tcW w:w="976" w:type="dxa"/>
            <w:noWrap/>
            <w:hideMark/>
          </w:tcPr>
          <w:p w14:paraId="3862142F" w14:textId="77777777" w:rsidR="00825C29" w:rsidRPr="00825C29" w:rsidRDefault="00825C29" w:rsidP="00825C29">
            <w:pPr>
              <w:jc w:val="left"/>
            </w:pPr>
            <w:r w:rsidRPr="00825C29">
              <w:t>14,633</w:t>
            </w:r>
          </w:p>
        </w:tc>
        <w:tc>
          <w:tcPr>
            <w:tcW w:w="976" w:type="dxa"/>
            <w:noWrap/>
            <w:hideMark/>
          </w:tcPr>
          <w:p w14:paraId="25AD1941" w14:textId="77777777" w:rsidR="00825C29" w:rsidRPr="00825C29" w:rsidRDefault="00825C29" w:rsidP="00825C29">
            <w:pPr>
              <w:jc w:val="left"/>
            </w:pPr>
            <w:r w:rsidRPr="00825C29">
              <w:t>19,34</w:t>
            </w:r>
          </w:p>
        </w:tc>
      </w:tr>
      <w:tr w:rsidR="00825C29" w:rsidRPr="00825C29" w14:paraId="2719079E" w14:textId="77777777" w:rsidTr="00155D2A">
        <w:trPr>
          <w:trHeight w:val="300"/>
        </w:trPr>
        <w:tc>
          <w:tcPr>
            <w:tcW w:w="976" w:type="dxa"/>
            <w:noWrap/>
            <w:hideMark/>
          </w:tcPr>
          <w:p w14:paraId="5317FB73" w14:textId="77777777" w:rsidR="00825C29" w:rsidRPr="00825C29" w:rsidRDefault="00825C29" w:rsidP="00825C29">
            <w:pPr>
              <w:jc w:val="left"/>
            </w:pPr>
            <w:r w:rsidRPr="00825C29">
              <w:t>14,761</w:t>
            </w:r>
          </w:p>
        </w:tc>
        <w:tc>
          <w:tcPr>
            <w:tcW w:w="976" w:type="dxa"/>
            <w:noWrap/>
            <w:hideMark/>
          </w:tcPr>
          <w:p w14:paraId="5A165DCA" w14:textId="77777777" w:rsidR="00825C29" w:rsidRPr="00825C29" w:rsidRDefault="00825C29" w:rsidP="00825C29">
            <w:pPr>
              <w:jc w:val="left"/>
            </w:pPr>
            <w:r w:rsidRPr="00825C29">
              <w:t>19,305</w:t>
            </w:r>
          </w:p>
        </w:tc>
      </w:tr>
      <w:tr w:rsidR="00825C29" w:rsidRPr="00825C29" w14:paraId="07F891AD" w14:textId="77777777" w:rsidTr="00155D2A">
        <w:trPr>
          <w:trHeight w:val="300"/>
        </w:trPr>
        <w:tc>
          <w:tcPr>
            <w:tcW w:w="976" w:type="dxa"/>
            <w:noWrap/>
            <w:hideMark/>
          </w:tcPr>
          <w:p w14:paraId="06460E32" w14:textId="77777777" w:rsidR="00825C29" w:rsidRPr="00825C29" w:rsidRDefault="00825C29" w:rsidP="00825C29">
            <w:pPr>
              <w:jc w:val="left"/>
            </w:pPr>
            <w:r w:rsidRPr="00825C29">
              <w:t>14,882</w:t>
            </w:r>
          </w:p>
        </w:tc>
        <w:tc>
          <w:tcPr>
            <w:tcW w:w="976" w:type="dxa"/>
            <w:noWrap/>
            <w:hideMark/>
          </w:tcPr>
          <w:p w14:paraId="489B46D1" w14:textId="77777777" w:rsidR="00825C29" w:rsidRPr="00825C29" w:rsidRDefault="00825C29" w:rsidP="00825C29">
            <w:pPr>
              <w:jc w:val="left"/>
            </w:pPr>
            <w:r w:rsidRPr="00825C29">
              <w:t>19,17</w:t>
            </w:r>
          </w:p>
        </w:tc>
      </w:tr>
      <w:tr w:rsidR="00825C29" w:rsidRPr="00825C29" w14:paraId="3E838688" w14:textId="77777777" w:rsidTr="00155D2A">
        <w:trPr>
          <w:trHeight w:val="300"/>
        </w:trPr>
        <w:tc>
          <w:tcPr>
            <w:tcW w:w="976" w:type="dxa"/>
            <w:noWrap/>
            <w:hideMark/>
          </w:tcPr>
          <w:p w14:paraId="65F953D7" w14:textId="77777777" w:rsidR="00825C29" w:rsidRPr="00825C29" w:rsidRDefault="00825C29" w:rsidP="00825C29">
            <w:pPr>
              <w:jc w:val="left"/>
            </w:pPr>
            <w:r w:rsidRPr="00825C29">
              <w:t>15,004</w:t>
            </w:r>
          </w:p>
        </w:tc>
        <w:tc>
          <w:tcPr>
            <w:tcW w:w="976" w:type="dxa"/>
            <w:noWrap/>
            <w:hideMark/>
          </w:tcPr>
          <w:p w14:paraId="29124F93" w14:textId="77777777" w:rsidR="00825C29" w:rsidRPr="00825C29" w:rsidRDefault="00825C29" w:rsidP="00825C29">
            <w:pPr>
              <w:jc w:val="left"/>
            </w:pPr>
            <w:r w:rsidRPr="00825C29">
              <w:t>19,005</w:t>
            </w:r>
          </w:p>
        </w:tc>
      </w:tr>
      <w:tr w:rsidR="00825C29" w:rsidRPr="00825C29" w14:paraId="161C3BB5" w14:textId="77777777" w:rsidTr="00155D2A">
        <w:trPr>
          <w:trHeight w:val="300"/>
        </w:trPr>
        <w:tc>
          <w:tcPr>
            <w:tcW w:w="976" w:type="dxa"/>
            <w:noWrap/>
            <w:hideMark/>
          </w:tcPr>
          <w:p w14:paraId="56CCD7DC" w14:textId="77777777" w:rsidR="00825C29" w:rsidRPr="00825C29" w:rsidRDefault="00825C29" w:rsidP="00825C29">
            <w:pPr>
              <w:jc w:val="left"/>
            </w:pPr>
            <w:r w:rsidRPr="00825C29">
              <w:t>15,125</w:t>
            </w:r>
          </w:p>
        </w:tc>
        <w:tc>
          <w:tcPr>
            <w:tcW w:w="976" w:type="dxa"/>
            <w:noWrap/>
            <w:hideMark/>
          </w:tcPr>
          <w:p w14:paraId="0B820591" w14:textId="77777777" w:rsidR="00825C29" w:rsidRPr="00825C29" w:rsidRDefault="00825C29" w:rsidP="00825C29">
            <w:pPr>
              <w:jc w:val="left"/>
            </w:pPr>
            <w:r w:rsidRPr="00825C29">
              <w:t>18,94</w:t>
            </w:r>
          </w:p>
        </w:tc>
      </w:tr>
      <w:tr w:rsidR="00825C29" w:rsidRPr="00825C29" w14:paraId="1F7F8609" w14:textId="77777777" w:rsidTr="00155D2A">
        <w:trPr>
          <w:trHeight w:val="300"/>
        </w:trPr>
        <w:tc>
          <w:tcPr>
            <w:tcW w:w="976" w:type="dxa"/>
            <w:noWrap/>
            <w:hideMark/>
          </w:tcPr>
          <w:p w14:paraId="542B52CA" w14:textId="77777777" w:rsidR="00825C29" w:rsidRPr="00825C29" w:rsidRDefault="00825C29" w:rsidP="00825C29">
            <w:pPr>
              <w:jc w:val="left"/>
            </w:pPr>
            <w:r w:rsidRPr="00825C29">
              <w:t>15,346</w:t>
            </w:r>
          </w:p>
        </w:tc>
        <w:tc>
          <w:tcPr>
            <w:tcW w:w="976" w:type="dxa"/>
            <w:noWrap/>
            <w:hideMark/>
          </w:tcPr>
          <w:p w14:paraId="1D13E687" w14:textId="77777777" w:rsidR="00825C29" w:rsidRPr="00825C29" w:rsidRDefault="00825C29" w:rsidP="00825C29">
            <w:pPr>
              <w:jc w:val="left"/>
            </w:pPr>
            <w:r w:rsidRPr="00825C29">
              <w:t>18,77</w:t>
            </w:r>
          </w:p>
        </w:tc>
      </w:tr>
      <w:tr w:rsidR="00825C29" w:rsidRPr="00825C29" w14:paraId="0D6D5BF4" w14:textId="77777777" w:rsidTr="00155D2A">
        <w:trPr>
          <w:trHeight w:val="300"/>
        </w:trPr>
        <w:tc>
          <w:tcPr>
            <w:tcW w:w="976" w:type="dxa"/>
            <w:noWrap/>
            <w:hideMark/>
          </w:tcPr>
          <w:p w14:paraId="7A45DB90" w14:textId="77777777" w:rsidR="00825C29" w:rsidRPr="00825C29" w:rsidRDefault="00825C29" w:rsidP="00825C29">
            <w:pPr>
              <w:jc w:val="left"/>
            </w:pPr>
            <w:r w:rsidRPr="00825C29">
              <w:t>15,468</w:t>
            </w:r>
          </w:p>
        </w:tc>
        <w:tc>
          <w:tcPr>
            <w:tcW w:w="976" w:type="dxa"/>
            <w:noWrap/>
            <w:hideMark/>
          </w:tcPr>
          <w:p w14:paraId="65050A69" w14:textId="77777777" w:rsidR="00825C29" w:rsidRPr="00825C29" w:rsidRDefault="00825C29" w:rsidP="00825C29">
            <w:pPr>
              <w:jc w:val="left"/>
            </w:pPr>
            <w:r w:rsidRPr="00825C29">
              <w:t>18,575</w:t>
            </w:r>
          </w:p>
        </w:tc>
      </w:tr>
      <w:tr w:rsidR="00825C29" w:rsidRPr="00825C29" w14:paraId="10D694DA" w14:textId="77777777" w:rsidTr="00155D2A">
        <w:trPr>
          <w:trHeight w:val="300"/>
        </w:trPr>
        <w:tc>
          <w:tcPr>
            <w:tcW w:w="976" w:type="dxa"/>
            <w:noWrap/>
            <w:hideMark/>
          </w:tcPr>
          <w:p w14:paraId="376D5225" w14:textId="77777777" w:rsidR="00825C29" w:rsidRPr="00825C29" w:rsidRDefault="00825C29" w:rsidP="00825C29">
            <w:pPr>
              <w:jc w:val="left"/>
            </w:pPr>
            <w:r w:rsidRPr="00825C29">
              <w:t>15,589</w:t>
            </w:r>
          </w:p>
        </w:tc>
        <w:tc>
          <w:tcPr>
            <w:tcW w:w="976" w:type="dxa"/>
            <w:noWrap/>
            <w:hideMark/>
          </w:tcPr>
          <w:p w14:paraId="77F51940" w14:textId="77777777" w:rsidR="00825C29" w:rsidRPr="00825C29" w:rsidRDefault="00825C29" w:rsidP="00825C29">
            <w:pPr>
              <w:jc w:val="left"/>
            </w:pPr>
            <w:r w:rsidRPr="00825C29">
              <w:t>18,495</w:t>
            </w:r>
          </w:p>
        </w:tc>
      </w:tr>
      <w:tr w:rsidR="00825C29" w:rsidRPr="00825C29" w14:paraId="65CE89FE" w14:textId="77777777" w:rsidTr="00155D2A">
        <w:trPr>
          <w:trHeight w:val="300"/>
        </w:trPr>
        <w:tc>
          <w:tcPr>
            <w:tcW w:w="976" w:type="dxa"/>
            <w:noWrap/>
            <w:hideMark/>
          </w:tcPr>
          <w:p w14:paraId="1319388E" w14:textId="77777777" w:rsidR="00825C29" w:rsidRPr="00825C29" w:rsidRDefault="00825C29" w:rsidP="00825C29">
            <w:pPr>
              <w:jc w:val="left"/>
            </w:pPr>
            <w:r w:rsidRPr="00825C29">
              <w:t>15,711</w:t>
            </w:r>
          </w:p>
        </w:tc>
        <w:tc>
          <w:tcPr>
            <w:tcW w:w="976" w:type="dxa"/>
            <w:noWrap/>
            <w:hideMark/>
          </w:tcPr>
          <w:p w14:paraId="499B4C65" w14:textId="77777777" w:rsidR="00825C29" w:rsidRPr="00825C29" w:rsidRDefault="00825C29" w:rsidP="00825C29">
            <w:pPr>
              <w:jc w:val="left"/>
            </w:pPr>
            <w:r w:rsidRPr="00825C29">
              <w:t>18,39</w:t>
            </w:r>
          </w:p>
        </w:tc>
      </w:tr>
      <w:tr w:rsidR="00825C29" w:rsidRPr="00825C29" w14:paraId="52A3AEEB" w14:textId="77777777" w:rsidTr="00155D2A">
        <w:trPr>
          <w:trHeight w:val="300"/>
        </w:trPr>
        <w:tc>
          <w:tcPr>
            <w:tcW w:w="976" w:type="dxa"/>
            <w:noWrap/>
            <w:hideMark/>
          </w:tcPr>
          <w:p w14:paraId="3F90C42B" w14:textId="77777777" w:rsidR="00825C29" w:rsidRPr="00825C29" w:rsidRDefault="00825C29" w:rsidP="00825C29">
            <w:pPr>
              <w:jc w:val="left"/>
            </w:pPr>
            <w:r w:rsidRPr="00825C29">
              <w:t>15,831</w:t>
            </w:r>
          </w:p>
        </w:tc>
        <w:tc>
          <w:tcPr>
            <w:tcW w:w="976" w:type="dxa"/>
            <w:noWrap/>
            <w:hideMark/>
          </w:tcPr>
          <w:p w14:paraId="2FC278DE" w14:textId="77777777" w:rsidR="00825C29" w:rsidRPr="00825C29" w:rsidRDefault="00825C29" w:rsidP="00825C29">
            <w:pPr>
              <w:jc w:val="left"/>
            </w:pPr>
            <w:r w:rsidRPr="00825C29">
              <w:t>18,29</w:t>
            </w:r>
          </w:p>
        </w:tc>
      </w:tr>
      <w:tr w:rsidR="00825C29" w:rsidRPr="00825C29" w14:paraId="51DCCF90" w14:textId="77777777" w:rsidTr="00155D2A">
        <w:trPr>
          <w:trHeight w:val="300"/>
        </w:trPr>
        <w:tc>
          <w:tcPr>
            <w:tcW w:w="976" w:type="dxa"/>
            <w:noWrap/>
            <w:hideMark/>
          </w:tcPr>
          <w:p w14:paraId="6C7A5824" w14:textId="77777777" w:rsidR="00825C29" w:rsidRPr="00825C29" w:rsidRDefault="00825C29" w:rsidP="00825C29">
            <w:pPr>
              <w:jc w:val="left"/>
            </w:pPr>
            <w:r w:rsidRPr="00825C29">
              <w:t>15,952</w:t>
            </w:r>
          </w:p>
        </w:tc>
        <w:tc>
          <w:tcPr>
            <w:tcW w:w="976" w:type="dxa"/>
            <w:noWrap/>
            <w:hideMark/>
          </w:tcPr>
          <w:p w14:paraId="2C945710" w14:textId="77777777" w:rsidR="00825C29" w:rsidRPr="00825C29" w:rsidRDefault="00825C29" w:rsidP="00825C29">
            <w:pPr>
              <w:jc w:val="left"/>
            </w:pPr>
            <w:r w:rsidRPr="00825C29">
              <w:t>18,205</w:t>
            </w:r>
          </w:p>
        </w:tc>
      </w:tr>
      <w:tr w:rsidR="00825C29" w:rsidRPr="00825C29" w14:paraId="1DD69ADB" w14:textId="77777777" w:rsidTr="00155D2A">
        <w:trPr>
          <w:trHeight w:val="300"/>
        </w:trPr>
        <w:tc>
          <w:tcPr>
            <w:tcW w:w="976" w:type="dxa"/>
            <w:noWrap/>
            <w:hideMark/>
          </w:tcPr>
          <w:p w14:paraId="1F139D7B" w14:textId="77777777" w:rsidR="00825C29" w:rsidRPr="00825C29" w:rsidRDefault="00825C29" w:rsidP="00825C29">
            <w:pPr>
              <w:jc w:val="left"/>
            </w:pPr>
            <w:r w:rsidRPr="00825C29">
              <w:t>16,074</w:t>
            </w:r>
          </w:p>
        </w:tc>
        <w:tc>
          <w:tcPr>
            <w:tcW w:w="976" w:type="dxa"/>
            <w:noWrap/>
            <w:hideMark/>
          </w:tcPr>
          <w:p w14:paraId="4E8D4D2D" w14:textId="77777777" w:rsidR="00825C29" w:rsidRPr="00825C29" w:rsidRDefault="00825C29" w:rsidP="00825C29">
            <w:pPr>
              <w:jc w:val="left"/>
            </w:pPr>
            <w:r w:rsidRPr="00825C29">
              <w:t>18,095</w:t>
            </w:r>
          </w:p>
        </w:tc>
      </w:tr>
      <w:tr w:rsidR="00825C29" w:rsidRPr="00825C29" w14:paraId="20CFFBB2" w14:textId="77777777" w:rsidTr="00155D2A">
        <w:trPr>
          <w:trHeight w:val="300"/>
        </w:trPr>
        <w:tc>
          <w:tcPr>
            <w:tcW w:w="976" w:type="dxa"/>
            <w:noWrap/>
            <w:hideMark/>
          </w:tcPr>
          <w:p w14:paraId="4CFF7F6D" w14:textId="77777777" w:rsidR="00825C29" w:rsidRPr="00825C29" w:rsidRDefault="00825C29" w:rsidP="00825C29">
            <w:pPr>
              <w:jc w:val="left"/>
            </w:pPr>
            <w:r w:rsidRPr="00825C29">
              <w:t>16,195</w:t>
            </w:r>
          </w:p>
        </w:tc>
        <w:tc>
          <w:tcPr>
            <w:tcW w:w="976" w:type="dxa"/>
            <w:noWrap/>
            <w:hideMark/>
          </w:tcPr>
          <w:p w14:paraId="00C85776" w14:textId="77777777" w:rsidR="00825C29" w:rsidRPr="00825C29" w:rsidRDefault="00825C29" w:rsidP="00825C29">
            <w:pPr>
              <w:jc w:val="left"/>
            </w:pPr>
            <w:r w:rsidRPr="00825C29">
              <w:t>18,005</w:t>
            </w:r>
          </w:p>
        </w:tc>
      </w:tr>
      <w:tr w:rsidR="00825C29" w:rsidRPr="00825C29" w14:paraId="20DC460C" w14:textId="77777777" w:rsidTr="00155D2A">
        <w:trPr>
          <w:trHeight w:val="300"/>
        </w:trPr>
        <w:tc>
          <w:tcPr>
            <w:tcW w:w="976" w:type="dxa"/>
            <w:noWrap/>
            <w:hideMark/>
          </w:tcPr>
          <w:p w14:paraId="65F7AD7C" w14:textId="77777777" w:rsidR="00825C29" w:rsidRPr="00825C29" w:rsidRDefault="00825C29" w:rsidP="00825C29">
            <w:pPr>
              <w:jc w:val="left"/>
            </w:pPr>
            <w:r w:rsidRPr="00825C29">
              <w:t>16,317</w:t>
            </w:r>
          </w:p>
        </w:tc>
        <w:tc>
          <w:tcPr>
            <w:tcW w:w="976" w:type="dxa"/>
            <w:noWrap/>
            <w:hideMark/>
          </w:tcPr>
          <w:p w14:paraId="69C760DF" w14:textId="77777777" w:rsidR="00825C29" w:rsidRPr="00825C29" w:rsidRDefault="00825C29" w:rsidP="00825C29">
            <w:pPr>
              <w:jc w:val="left"/>
            </w:pPr>
            <w:r w:rsidRPr="00825C29">
              <w:t>17,865</w:t>
            </w:r>
          </w:p>
        </w:tc>
      </w:tr>
      <w:tr w:rsidR="00825C29" w:rsidRPr="00825C29" w14:paraId="44010DAF" w14:textId="77777777" w:rsidTr="00155D2A">
        <w:trPr>
          <w:trHeight w:val="300"/>
        </w:trPr>
        <w:tc>
          <w:tcPr>
            <w:tcW w:w="976" w:type="dxa"/>
            <w:noWrap/>
            <w:hideMark/>
          </w:tcPr>
          <w:p w14:paraId="3D77F794" w14:textId="77777777" w:rsidR="00825C29" w:rsidRPr="00825C29" w:rsidRDefault="00825C29" w:rsidP="00825C29">
            <w:pPr>
              <w:jc w:val="left"/>
            </w:pPr>
            <w:r w:rsidRPr="00825C29">
              <w:t>16,438</w:t>
            </w:r>
          </w:p>
        </w:tc>
        <w:tc>
          <w:tcPr>
            <w:tcW w:w="976" w:type="dxa"/>
            <w:noWrap/>
            <w:hideMark/>
          </w:tcPr>
          <w:p w14:paraId="3E61AB9A" w14:textId="77777777" w:rsidR="00825C29" w:rsidRPr="00825C29" w:rsidRDefault="00825C29" w:rsidP="00825C29">
            <w:pPr>
              <w:jc w:val="left"/>
            </w:pPr>
            <w:r w:rsidRPr="00825C29">
              <w:t>17,76</w:t>
            </w:r>
          </w:p>
        </w:tc>
      </w:tr>
      <w:tr w:rsidR="00825C29" w:rsidRPr="00825C29" w14:paraId="196E4609" w14:textId="77777777" w:rsidTr="00155D2A">
        <w:trPr>
          <w:trHeight w:val="300"/>
        </w:trPr>
        <w:tc>
          <w:tcPr>
            <w:tcW w:w="976" w:type="dxa"/>
            <w:noWrap/>
            <w:hideMark/>
          </w:tcPr>
          <w:p w14:paraId="7776CB23" w14:textId="77777777" w:rsidR="00825C29" w:rsidRPr="00825C29" w:rsidRDefault="00825C29" w:rsidP="00825C29">
            <w:pPr>
              <w:jc w:val="left"/>
            </w:pPr>
            <w:r w:rsidRPr="00825C29">
              <w:t>16,655</w:t>
            </w:r>
          </w:p>
        </w:tc>
        <w:tc>
          <w:tcPr>
            <w:tcW w:w="976" w:type="dxa"/>
            <w:noWrap/>
            <w:hideMark/>
          </w:tcPr>
          <w:p w14:paraId="235BF261" w14:textId="77777777" w:rsidR="00825C29" w:rsidRPr="00825C29" w:rsidRDefault="00825C29" w:rsidP="00825C29">
            <w:pPr>
              <w:jc w:val="left"/>
            </w:pPr>
            <w:r w:rsidRPr="00825C29">
              <w:t>17,635</w:t>
            </w:r>
          </w:p>
        </w:tc>
      </w:tr>
      <w:tr w:rsidR="00825C29" w:rsidRPr="00825C29" w14:paraId="4302E9EE" w14:textId="77777777" w:rsidTr="00155D2A">
        <w:trPr>
          <w:trHeight w:val="300"/>
        </w:trPr>
        <w:tc>
          <w:tcPr>
            <w:tcW w:w="976" w:type="dxa"/>
            <w:noWrap/>
            <w:hideMark/>
          </w:tcPr>
          <w:p w14:paraId="36819618" w14:textId="77777777" w:rsidR="00825C29" w:rsidRPr="00825C29" w:rsidRDefault="00825C29" w:rsidP="00825C29">
            <w:pPr>
              <w:jc w:val="left"/>
            </w:pPr>
            <w:r w:rsidRPr="00825C29">
              <w:t>16,777</w:t>
            </w:r>
          </w:p>
        </w:tc>
        <w:tc>
          <w:tcPr>
            <w:tcW w:w="976" w:type="dxa"/>
            <w:noWrap/>
            <w:hideMark/>
          </w:tcPr>
          <w:p w14:paraId="2467F3DB" w14:textId="77777777" w:rsidR="00825C29" w:rsidRPr="00825C29" w:rsidRDefault="00825C29" w:rsidP="00825C29">
            <w:pPr>
              <w:jc w:val="left"/>
            </w:pPr>
            <w:r w:rsidRPr="00825C29">
              <w:t>17,51</w:t>
            </w:r>
          </w:p>
        </w:tc>
      </w:tr>
      <w:tr w:rsidR="00825C29" w:rsidRPr="00825C29" w14:paraId="0FFE40AF" w14:textId="77777777" w:rsidTr="00155D2A">
        <w:trPr>
          <w:trHeight w:val="300"/>
        </w:trPr>
        <w:tc>
          <w:tcPr>
            <w:tcW w:w="976" w:type="dxa"/>
            <w:noWrap/>
            <w:hideMark/>
          </w:tcPr>
          <w:p w14:paraId="61D53357" w14:textId="77777777" w:rsidR="00825C29" w:rsidRPr="00825C29" w:rsidRDefault="00825C29" w:rsidP="00825C29">
            <w:pPr>
              <w:jc w:val="left"/>
            </w:pPr>
            <w:r w:rsidRPr="00825C29">
              <w:t>16,897</w:t>
            </w:r>
          </w:p>
        </w:tc>
        <w:tc>
          <w:tcPr>
            <w:tcW w:w="976" w:type="dxa"/>
            <w:noWrap/>
            <w:hideMark/>
          </w:tcPr>
          <w:p w14:paraId="4B1F6F51" w14:textId="77777777" w:rsidR="00825C29" w:rsidRPr="00825C29" w:rsidRDefault="00825C29" w:rsidP="00825C29">
            <w:pPr>
              <w:jc w:val="left"/>
            </w:pPr>
            <w:r w:rsidRPr="00825C29">
              <w:t>17,31</w:t>
            </w:r>
          </w:p>
        </w:tc>
      </w:tr>
      <w:tr w:rsidR="00825C29" w:rsidRPr="00825C29" w14:paraId="7EE4C2C0" w14:textId="77777777" w:rsidTr="00155D2A">
        <w:trPr>
          <w:trHeight w:val="300"/>
        </w:trPr>
        <w:tc>
          <w:tcPr>
            <w:tcW w:w="976" w:type="dxa"/>
            <w:noWrap/>
            <w:hideMark/>
          </w:tcPr>
          <w:p w14:paraId="28042D47" w14:textId="77777777" w:rsidR="00825C29" w:rsidRPr="00825C29" w:rsidRDefault="00825C29" w:rsidP="00825C29">
            <w:pPr>
              <w:jc w:val="left"/>
            </w:pPr>
            <w:r w:rsidRPr="00825C29">
              <w:t>17,019</w:t>
            </w:r>
          </w:p>
        </w:tc>
        <w:tc>
          <w:tcPr>
            <w:tcW w:w="976" w:type="dxa"/>
            <w:noWrap/>
            <w:hideMark/>
          </w:tcPr>
          <w:p w14:paraId="4349BD02" w14:textId="77777777" w:rsidR="00825C29" w:rsidRPr="00825C29" w:rsidRDefault="00825C29" w:rsidP="00825C29">
            <w:pPr>
              <w:jc w:val="left"/>
            </w:pPr>
            <w:r w:rsidRPr="00825C29">
              <w:t>17,295</w:t>
            </w:r>
          </w:p>
        </w:tc>
      </w:tr>
      <w:tr w:rsidR="00825C29" w:rsidRPr="00825C29" w14:paraId="3F5ADEA1" w14:textId="77777777" w:rsidTr="00155D2A">
        <w:trPr>
          <w:trHeight w:val="300"/>
        </w:trPr>
        <w:tc>
          <w:tcPr>
            <w:tcW w:w="976" w:type="dxa"/>
            <w:noWrap/>
            <w:hideMark/>
          </w:tcPr>
          <w:p w14:paraId="29103577" w14:textId="77777777" w:rsidR="00825C29" w:rsidRPr="00825C29" w:rsidRDefault="00825C29" w:rsidP="00825C29">
            <w:pPr>
              <w:jc w:val="left"/>
            </w:pPr>
            <w:r w:rsidRPr="00825C29">
              <w:t>17,147</w:t>
            </w:r>
          </w:p>
        </w:tc>
        <w:tc>
          <w:tcPr>
            <w:tcW w:w="976" w:type="dxa"/>
            <w:noWrap/>
            <w:hideMark/>
          </w:tcPr>
          <w:p w14:paraId="6DDFD77E" w14:textId="77777777" w:rsidR="00825C29" w:rsidRPr="00825C29" w:rsidRDefault="00825C29" w:rsidP="00825C29">
            <w:pPr>
              <w:jc w:val="left"/>
            </w:pPr>
            <w:r w:rsidRPr="00825C29">
              <w:t>17,19</w:t>
            </w:r>
          </w:p>
        </w:tc>
      </w:tr>
      <w:tr w:rsidR="00825C29" w:rsidRPr="00825C29" w14:paraId="07776E26" w14:textId="77777777" w:rsidTr="00155D2A">
        <w:trPr>
          <w:trHeight w:val="300"/>
        </w:trPr>
        <w:tc>
          <w:tcPr>
            <w:tcW w:w="976" w:type="dxa"/>
            <w:noWrap/>
            <w:hideMark/>
          </w:tcPr>
          <w:p w14:paraId="1C1BA906" w14:textId="77777777" w:rsidR="00825C29" w:rsidRPr="00825C29" w:rsidRDefault="00825C29" w:rsidP="00825C29">
            <w:pPr>
              <w:jc w:val="left"/>
            </w:pPr>
            <w:r w:rsidRPr="00825C29">
              <w:t>17,269</w:t>
            </w:r>
          </w:p>
        </w:tc>
        <w:tc>
          <w:tcPr>
            <w:tcW w:w="976" w:type="dxa"/>
            <w:noWrap/>
            <w:hideMark/>
          </w:tcPr>
          <w:p w14:paraId="6C2FF92F" w14:textId="77777777" w:rsidR="00825C29" w:rsidRPr="00825C29" w:rsidRDefault="00825C29" w:rsidP="00825C29">
            <w:pPr>
              <w:jc w:val="left"/>
            </w:pPr>
            <w:r w:rsidRPr="00825C29">
              <w:t>17,05</w:t>
            </w:r>
          </w:p>
        </w:tc>
      </w:tr>
      <w:tr w:rsidR="00825C29" w:rsidRPr="00825C29" w14:paraId="3661CDCF" w14:textId="77777777" w:rsidTr="00155D2A">
        <w:trPr>
          <w:trHeight w:val="300"/>
        </w:trPr>
        <w:tc>
          <w:tcPr>
            <w:tcW w:w="976" w:type="dxa"/>
            <w:noWrap/>
            <w:hideMark/>
          </w:tcPr>
          <w:p w14:paraId="0BC954D7" w14:textId="77777777" w:rsidR="00825C29" w:rsidRPr="00825C29" w:rsidRDefault="00825C29" w:rsidP="00825C29">
            <w:pPr>
              <w:jc w:val="left"/>
            </w:pPr>
            <w:r w:rsidRPr="00825C29">
              <w:t>17,39</w:t>
            </w:r>
          </w:p>
        </w:tc>
        <w:tc>
          <w:tcPr>
            <w:tcW w:w="976" w:type="dxa"/>
            <w:noWrap/>
            <w:hideMark/>
          </w:tcPr>
          <w:p w14:paraId="45C875F3" w14:textId="77777777" w:rsidR="00825C29" w:rsidRPr="00825C29" w:rsidRDefault="00825C29" w:rsidP="00825C29">
            <w:pPr>
              <w:jc w:val="left"/>
            </w:pPr>
            <w:r w:rsidRPr="00825C29">
              <w:t>16,99</w:t>
            </w:r>
          </w:p>
        </w:tc>
      </w:tr>
      <w:tr w:rsidR="00825C29" w:rsidRPr="00825C29" w14:paraId="2663DCB5" w14:textId="77777777" w:rsidTr="00155D2A">
        <w:trPr>
          <w:trHeight w:val="300"/>
        </w:trPr>
        <w:tc>
          <w:tcPr>
            <w:tcW w:w="976" w:type="dxa"/>
            <w:noWrap/>
            <w:hideMark/>
          </w:tcPr>
          <w:p w14:paraId="61215291" w14:textId="77777777" w:rsidR="00825C29" w:rsidRPr="00825C29" w:rsidRDefault="00825C29" w:rsidP="00825C29">
            <w:pPr>
              <w:jc w:val="left"/>
            </w:pPr>
            <w:r w:rsidRPr="00825C29">
              <w:t>17,512</w:t>
            </w:r>
          </w:p>
        </w:tc>
        <w:tc>
          <w:tcPr>
            <w:tcW w:w="976" w:type="dxa"/>
            <w:noWrap/>
            <w:hideMark/>
          </w:tcPr>
          <w:p w14:paraId="566972BF" w14:textId="77777777" w:rsidR="00825C29" w:rsidRPr="00825C29" w:rsidRDefault="00825C29" w:rsidP="00825C29">
            <w:pPr>
              <w:jc w:val="left"/>
            </w:pPr>
            <w:r w:rsidRPr="00825C29">
              <w:t>16,88</w:t>
            </w:r>
          </w:p>
        </w:tc>
      </w:tr>
      <w:tr w:rsidR="00825C29" w:rsidRPr="00825C29" w14:paraId="0184BA19" w14:textId="77777777" w:rsidTr="00155D2A">
        <w:trPr>
          <w:trHeight w:val="300"/>
        </w:trPr>
        <w:tc>
          <w:tcPr>
            <w:tcW w:w="976" w:type="dxa"/>
            <w:noWrap/>
            <w:hideMark/>
          </w:tcPr>
          <w:p w14:paraId="6016E4FE" w14:textId="77777777" w:rsidR="00825C29" w:rsidRPr="00825C29" w:rsidRDefault="00825C29" w:rsidP="00825C29">
            <w:pPr>
              <w:jc w:val="left"/>
            </w:pPr>
            <w:r w:rsidRPr="00825C29">
              <w:t>17,644</w:t>
            </w:r>
          </w:p>
        </w:tc>
        <w:tc>
          <w:tcPr>
            <w:tcW w:w="976" w:type="dxa"/>
            <w:noWrap/>
            <w:hideMark/>
          </w:tcPr>
          <w:p w14:paraId="695BCAEC" w14:textId="77777777" w:rsidR="00825C29" w:rsidRPr="00825C29" w:rsidRDefault="00825C29" w:rsidP="00825C29">
            <w:pPr>
              <w:jc w:val="left"/>
            </w:pPr>
            <w:r w:rsidRPr="00825C29">
              <w:t>16,76</w:t>
            </w:r>
          </w:p>
        </w:tc>
      </w:tr>
      <w:tr w:rsidR="00825C29" w:rsidRPr="00825C29" w14:paraId="054816F1" w14:textId="77777777" w:rsidTr="00155D2A">
        <w:trPr>
          <w:trHeight w:val="300"/>
        </w:trPr>
        <w:tc>
          <w:tcPr>
            <w:tcW w:w="976" w:type="dxa"/>
            <w:noWrap/>
            <w:hideMark/>
          </w:tcPr>
          <w:p w14:paraId="5BE3F5F2" w14:textId="77777777" w:rsidR="00825C29" w:rsidRPr="00825C29" w:rsidRDefault="00825C29" w:rsidP="00825C29">
            <w:pPr>
              <w:jc w:val="left"/>
            </w:pPr>
            <w:r w:rsidRPr="00825C29">
              <w:t>17,765</w:t>
            </w:r>
          </w:p>
        </w:tc>
        <w:tc>
          <w:tcPr>
            <w:tcW w:w="976" w:type="dxa"/>
            <w:noWrap/>
            <w:hideMark/>
          </w:tcPr>
          <w:p w14:paraId="535F2CD7" w14:textId="77777777" w:rsidR="00825C29" w:rsidRPr="00825C29" w:rsidRDefault="00825C29" w:rsidP="00825C29">
            <w:pPr>
              <w:jc w:val="left"/>
            </w:pPr>
            <w:r w:rsidRPr="00825C29">
              <w:t>16,695</w:t>
            </w:r>
          </w:p>
        </w:tc>
      </w:tr>
      <w:tr w:rsidR="00825C29" w:rsidRPr="00825C29" w14:paraId="1DB629A9" w14:textId="77777777" w:rsidTr="00155D2A">
        <w:trPr>
          <w:trHeight w:val="300"/>
        </w:trPr>
        <w:tc>
          <w:tcPr>
            <w:tcW w:w="976" w:type="dxa"/>
            <w:noWrap/>
            <w:hideMark/>
          </w:tcPr>
          <w:p w14:paraId="39A4BF11" w14:textId="77777777" w:rsidR="00825C29" w:rsidRPr="00825C29" w:rsidRDefault="00825C29" w:rsidP="00825C29">
            <w:pPr>
              <w:jc w:val="left"/>
            </w:pPr>
            <w:r w:rsidRPr="00825C29">
              <w:t>17,983</w:t>
            </w:r>
          </w:p>
        </w:tc>
        <w:tc>
          <w:tcPr>
            <w:tcW w:w="976" w:type="dxa"/>
            <w:noWrap/>
            <w:hideMark/>
          </w:tcPr>
          <w:p w14:paraId="0042CCC4" w14:textId="77777777" w:rsidR="00825C29" w:rsidRPr="00825C29" w:rsidRDefault="00825C29" w:rsidP="00825C29">
            <w:pPr>
              <w:jc w:val="left"/>
            </w:pPr>
            <w:r w:rsidRPr="00825C29">
              <w:t>16,335</w:t>
            </w:r>
          </w:p>
        </w:tc>
      </w:tr>
      <w:tr w:rsidR="00825C29" w:rsidRPr="00825C29" w14:paraId="05CCFEBD" w14:textId="77777777" w:rsidTr="00155D2A">
        <w:trPr>
          <w:trHeight w:val="300"/>
        </w:trPr>
        <w:tc>
          <w:tcPr>
            <w:tcW w:w="976" w:type="dxa"/>
            <w:noWrap/>
            <w:hideMark/>
          </w:tcPr>
          <w:p w14:paraId="7069038C" w14:textId="77777777" w:rsidR="00825C29" w:rsidRPr="00825C29" w:rsidRDefault="00825C29" w:rsidP="00825C29">
            <w:pPr>
              <w:jc w:val="left"/>
            </w:pPr>
            <w:r w:rsidRPr="00825C29">
              <w:t>18,104</w:t>
            </w:r>
          </w:p>
        </w:tc>
        <w:tc>
          <w:tcPr>
            <w:tcW w:w="976" w:type="dxa"/>
            <w:noWrap/>
            <w:hideMark/>
          </w:tcPr>
          <w:p w14:paraId="07BA0135" w14:textId="77777777" w:rsidR="00825C29" w:rsidRPr="00825C29" w:rsidRDefault="00825C29" w:rsidP="00825C29">
            <w:pPr>
              <w:jc w:val="left"/>
            </w:pPr>
            <w:r w:rsidRPr="00825C29">
              <w:t>16,245</w:t>
            </w:r>
          </w:p>
        </w:tc>
      </w:tr>
      <w:tr w:rsidR="00825C29" w:rsidRPr="00825C29" w14:paraId="49BCD424" w14:textId="77777777" w:rsidTr="00155D2A">
        <w:trPr>
          <w:trHeight w:val="300"/>
        </w:trPr>
        <w:tc>
          <w:tcPr>
            <w:tcW w:w="976" w:type="dxa"/>
            <w:noWrap/>
            <w:hideMark/>
          </w:tcPr>
          <w:p w14:paraId="245539C8" w14:textId="77777777" w:rsidR="00825C29" w:rsidRPr="00825C29" w:rsidRDefault="00825C29" w:rsidP="00825C29">
            <w:pPr>
              <w:jc w:val="left"/>
            </w:pPr>
            <w:r w:rsidRPr="00825C29">
              <w:t>18,235</w:t>
            </w:r>
          </w:p>
        </w:tc>
        <w:tc>
          <w:tcPr>
            <w:tcW w:w="976" w:type="dxa"/>
            <w:noWrap/>
            <w:hideMark/>
          </w:tcPr>
          <w:p w14:paraId="74966C12" w14:textId="77777777" w:rsidR="00825C29" w:rsidRPr="00825C29" w:rsidRDefault="00825C29" w:rsidP="00825C29">
            <w:pPr>
              <w:jc w:val="left"/>
            </w:pPr>
            <w:r w:rsidRPr="00825C29">
              <w:t>16,095</w:t>
            </w:r>
          </w:p>
        </w:tc>
      </w:tr>
      <w:tr w:rsidR="00825C29" w:rsidRPr="00825C29" w14:paraId="7D291D7A" w14:textId="77777777" w:rsidTr="00155D2A">
        <w:trPr>
          <w:trHeight w:val="300"/>
        </w:trPr>
        <w:tc>
          <w:tcPr>
            <w:tcW w:w="976" w:type="dxa"/>
            <w:noWrap/>
            <w:hideMark/>
          </w:tcPr>
          <w:p w14:paraId="6C234E9B" w14:textId="77777777" w:rsidR="00825C29" w:rsidRPr="00825C29" w:rsidRDefault="00825C29" w:rsidP="00825C29">
            <w:pPr>
              <w:jc w:val="left"/>
            </w:pPr>
            <w:r w:rsidRPr="00825C29">
              <w:t>18,356</w:t>
            </w:r>
          </w:p>
        </w:tc>
        <w:tc>
          <w:tcPr>
            <w:tcW w:w="976" w:type="dxa"/>
            <w:noWrap/>
            <w:hideMark/>
          </w:tcPr>
          <w:p w14:paraId="218B6EDF" w14:textId="77777777" w:rsidR="00825C29" w:rsidRPr="00825C29" w:rsidRDefault="00825C29" w:rsidP="00825C29">
            <w:pPr>
              <w:jc w:val="left"/>
            </w:pPr>
            <w:r w:rsidRPr="00825C29">
              <w:t>15,96</w:t>
            </w:r>
          </w:p>
        </w:tc>
      </w:tr>
      <w:tr w:rsidR="00825C29" w:rsidRPr="00825C29" w14:paraId="2ACEA21E" w14:textId="77777777" w:rsidTr="00155D2A">
        <w:trPr>
          <w:trHeight w:val="300"/>
        </w:trPr>
        <w:tc>
          <w:tcPr>
            <w:tcW w:w="976" w:type="dxa"/>
            <w:noWrap/>
            <w:hideMark/>
          </w:tcPr>
          <w:p w14:paraId="2D5CC190" w14:textId="77777777" w:rsidR="00825C29" w:rsidRPr="00825C29" w:rsidRDefault="00825C29" w:rsidP="00825C29">
            <w:pPr>
              <w:jc w:val="left"/>
            </w:pPr>
            <w:r w:rsidRPr="00825C29">
              <w:t>18,477</w:t>
            </w:r>
          </w:p>
        </w:tc>
        <w:tc>
          <w:tcPr>
            <w:tcW w:w="976" w:type="dxa"/>
            <w:noWrap/>
            <w:hideMark/>
          </w:tcPr>
          <w:p w14:paraId="5A7A8F0C" w14:textId="77777777" w:rsidR="00825C29" w:rsidRPr="00825C29" w:rsidRDefault="00825C29" w:rsidP="00825C29">
            <w:pPr>
              <w:jc w:val="left"/>
            </w:pPr>
            <w:r w:rsidRPr="00825C29">
              <w:t>15,835</w:t>
            </w:r>
          </w:p>
        </w:tc>
      </w:tr>
      <w:tr w:rsidR="00825C29" w:rsidRPr="00825C29" w14:paraId="456859BA" w14:textId="77777777" w:rsidTr="00155D2A">
        <w:trPr>
          <w:trHeight w:val="300"/>
        </w:trPr>
        <w:tc>
          <w:tcPr>
            <w:tcW w:w="976" w:type="dxa"/>
            <w:noWrap/>
            <w:hideMark/>
          </w:tcPr>
          <w:p w14:paraId="542E1BCF" w14:textId="77777777" w:rsidR="00825C29" w:rsidRPr="00825C29" w:rsidRDefault="00825C29" w:rsidP="00825C29">
            <w:pPr>
              <w:jc w:val="left"/>
            </w:pPr>
            <w:r w:rsidRPr="00825C29">
              <w:t>18,598</w:t>
            </w:r>
          </w:p>
        </w:tc>
        <w:tc>
          <w:tcPr>
            <w:tcW w:w="976" w:type="dxa"/>
            <w:noWrap/>
            <w:hideMark/>
          </w:tcPr>
          <w:p w14:paraId="07EDB5E9" w14:textId="77777777" w:rsidR="00825C29" w:rsidRPr="00825C29" w:rsidRDefault="00825C29" w:rsidP="00825C29">
            <w:pPr>
              <w:jc w:val="left"/>
            </w:pPr>
            <w:r w:rsidRPr="00825C29">
              <w:t>15,65</w:t>
            </w:r>
          </w:p>
        </w:tc>
      </w:tr>
      <w:tr w:rsidR="00825C29" w:rsidRPr="00825C29" w14:paraId="289DC09C" w14:textId="77777777" w:rsidTr="00155D2A">
        <w:trPr>
          <w:trHeight w:val="300"/>
        </w:trPr>
        <w:tc>
          <w:tcPr>
            <w:tcW w:w="976" w:type="dxa"/>
            <w:noWrap/>
            <w:hideMark/>
          </w:tcPr>
          <w:p w14:paraId="4F47033F" w14:textId="77777777" w:rsidR="00825C29" w:rsidRPr="00825C29" w:rsidRDefault="00825C29" w:rsidP="00825C29">
            <w:pPr>
              <w:jc w:val="left"/>
            </w:pPr>
            <w:r w:rsidRPr="00825C29">
              <w:t>18,72</w:t>
            </w:r>
          </w:p>
        </w:tc>
        <w:tc>
          <w:tcPr>
            <w:tcW w:w="976" w:type="dxa"/>
            <w:noWrap/>
            <w:hideMark/>
          </w:tcPr>
          <w:p w14:paraId="72545715" w14:textId="77777777" w:rsidR="00825C29" w:rsidRPr="00825C29" w:rsidRDefault="00825C29" w:rsidP="00825C29">
            <w:pPr>
              <w:jc w:val="left"/>
            </w:pPr>
            <w:r w:rsidRPr="00825C29">
              <w:t>15,455</w:t>
            </w:r>
          </w:p>
        </w:tc>
      </w:tr>
      <w:tr w:rsidR="00825C29" w:rsidRPr="00825C29" w14:paraId="41927727" w14:textId="77777777" w:rsidTr="00155D2A">
        <w:trPr>
          <w:trHeight w:val="300"/>
        </w:trPr>
        <w:tc>
          <w:tcPr>
            <w:tcW w:w="976" w:type="dxa"/>
            <w:noWrap/>
            <w:hideMark/>
          </w:tcPr>
          <w:p w14:paraId="46F2DD70" w14:textId="77777777" w:rsidR="00825C29" w:rsidRPr="00825C29" w:rsidRDefault="00825C29" w:rsidP="00825C29">
            <w:pPr>
              <w:jc w:val="left"/>
            </w:pPr>
            <w:r w:rsidRPr="00825C29">
              <w:t>18,841</w:t>
            </w:r>
          </w:p>
        </w:tc>
        <w:tc>
          <w:tcPr>
            <w:tcW w:w="976" w:type="dxa"/>
            <w:noWrap/>
            <w:hideMark/>
          </w:tcPr>
          <w:p w14:paraId="6E25F770" w14:textId="77777777" w:rsidR="00825C29" w:rsidRPr="00825C29" w:rsidRDefault="00825C29" w:rsidP="00825C29">
            <w:pPr>
              <w:jc w:val="left"/>
            </w:pPr>
            <w:r w:rsidRPr="00825C29">
              <w:t>15,36</w:t>
            </w:r>
          </w:p>
        </w:tc>
      </w:tr>
      <w:tr w:rsidR="00825C29" w:rsidRPr="00825C29" w14:paraId="37991679" w14:textId="77777777" w:rsidTr="00155D2A">
        <w:trPr>
          <w:trHeight w:val="300"/>
        </w:trPr>
        <w:tc>
          <w:tcPr>
            <w:tcW w:w="976" w:type="dxa"/>
            <w:noWrap/>
            <w:hideMark/>
          </w:tcPr>
          <w:p w14:paraId="2AF1E990" w14:textId="77777777" w:rsidR="00825C29" w:rsidRPr="00825C29" w:rsidRDefault="00825C29" w:rsidP="00825C29">
            <w:pPr>
              <w:jc w:val="left"/>
            </w:pPr>
            <w:r w:rsidRPr="00825C29">
              <w:t>18,963</w:t>
            </w:r>
          </w:p>
        </w:tc>
        <w:tc>
          <w:tcPr>
            <w:tcW w:w="976" w:type="dxa"/>
            <w:noWrap/>
            <w:hideMark/>
          </w:tcPr>
          <w:p w14:paraId="1D99FD5A" w14:textId="77777777" w:rsidR="00825C29" w:rsidRPr="00825C29" w:rsidRDefault="00825C29" w:rsidP="00825C29">
            <w:pPr>
              <w:jc w:val="left"/>
            </w:pPr>
            <w:r w:rsidRPr="00825C29">
              <w:t>15,17</w:t>
            </w:r>
          </w:p>
        </w:tc>
      </w:tr>
      <w:tr w:rsidR="00825C29" w:rsidRPr="00825C29" w14:paraId="605DD229" w14:textId="77777777" w:rsidTr="00155D2A">
        <w:trPr>
          <w:trHeight w:val="300"/>
        </w:trPr>
        <w:tc>
          <w:tcPr>
            <w:tcW w:w="976" w:type="dxa"/>
            <w:noWrap/>
            <w:hideMark/>
          </w:tcPr>
          <w:p w14:paraId="07000351" w14:textId="77777777" w:rsidR="00825C29" w:rsidRPr="00825C29" w:rsidRDefault="00825C29" w:rsidP="00825C29">
            <w:pPr>
              <w:jc w:val="left"/>
            </w:pPr>
            <w:r w:rsidRPr="00825C29">
              <w:t>19,084</w:t>
            </w:r>
          </w:p>
        </w:tc>
        <w:tc>
          <w:tcPr>
            <w:tcW w:w="976" w:type="dxa"/>
            <w:noWrap/>
            <w:hideMark/>
          </w:tcPr>
          <w:p w14:paraId="268BE85C" w14:textId="77777777" w:rsidR="00825C29" w:rsidRPr="00825C29" w:rsidRDefault="00825C29" w:rsidP="00825C29">
            <w:pPr>
              <w:jc w:val="left"/>
            </w:pPr>
            <w:r w:rsidRPr="00825C29">
              <w:t>15,055</w:t>
            </w:r>
          </w:p>
        </w:tc>
      </w:tr>
      <w:tr w:rsidR="00825C29" w:rsidRPr="00825C29" w14:paraId="532B37FB" w14:textId="77777777" w:rsidTr="00155D2A">
        <w:trPr>
          <w:trHeight w:val="300"/>
        </w:trPr>
        <w:tc>
          <w:tcPr>
            <w:tcW w:w="976" w:type="dxa"/>
            <w:noWrap/>
            <w:hideMark/>
          </w:tcPr>
          <w:p w14:paraId="0A544657" w14:textId="77777777" w:rsidR="00825C29" w:rsidRPr="00825C29" w:rsidRDefault="00825C29" w:rsidP="00825C29">
            <w:pPr>
              <w:jc w:val="left"/>
            </w:pPr>
            <w:r w:rsidRPr="00825C29">
              <w:t>19,302</w:t>
            </w:r>
          </w:p>
        </w:tc>
        <w:tc>
          <w:tcPr>
            <w:tcW w:w="976" w:type="dxa"/>
            <w:noWrap/>
            <w:hideMark/>
          </w:tcPr>
          <w:p w14:paraId="5E1B2A1B" w14:textId="77777777" w:rsidR="00825C29" w:rsidRPr="00825C29" w:rsidRDefault="00825C29" w:rsidP="00825C29">
            <w:pPr>
              <w:jc w:val="left"/>
            </w:pPr>
            <w:r w:rsidRPr="00825C29">
              <w:t>14,85</w:t>
            </w:r>
          </w:p>
        </w:tc>
      </w:tr>
      <w:tr w:rsidR="00825C29" w:rsidRPr="00825C29" w14:paraId="71CCFE0B" w14:textId="77777777" w:rsidTr="00155D2A">
        <w:trPr>
          <w:trHeight w:val="300"/>
        </w:trPr>
        <w:tc>
          <w:tcPr>
            <w:tcW w:w="976" w:type="dxa"/>
            <w:noWrap/>
            <w:hideMark/>
          </w:tcPr>
          <w:p w14:paraId="3C0F80C9" w14:textId="77777777" w:rsidR="00825C29" w:rsidRPr="00825C29" w:rsidRDefault="00825C29" w:rsidP="00825C29">
            <w:pPr>
              <w:jc w:val="left"/>
            </w:pPr>
            <w:r w:rsidRPr="00825C29">
              <w:t>19,43</w:t>
            </w:r>
          </w:p>
        </w:tc>
        <w:tc>
          <w:tcPr>
            <w:tcW w:w="976" w:type="dxa"/>
            <w:noWrap/>
            <w:hideMark/>
          </w:tcPr>
          <w:p w14:paraId="39CC6860" w14:textId="77777777" w:rsidR="00825C29" w:rsidRPr="00825C29" w:rsidRDefault="00825C29" w:rsidP="00825C29">
            <w:pPr>
              <w:jc w:val="left"/>
            </w:pPr>
            <w:r w:rsidRPr="00825C29">
              <w:t>14,77</w:t>
            </w:r>
          </w:p>
        </w:tc>
      </w:tr>
      <w:tr w:rsidR="00825C29" w:rsidRPr="00825C29" w14:paraId="0C2D4901" w14:textId="77777777" w:rsidTr="00155D2A">
        <w:trPr>
          <w:trHeight w:val="300"/>
        </w:trPr>
        <w:tc>
          <w:tcPr>
            <w:tcW w:w="976" w:type="dxa"/>
            <w:noWrap/>
            <w:hideMark/>
          </w:tcPr>
          <w:p w14:paraId="603ADDA9" w14:textId="77777777" w:rsidR="00825C29" w:rsidRPr="00825C29" w:rsidRDefault="00825C29" w:rsidP="00825C29">
            <w:pPr>
              <w:jc w:val="left"/>
            </w:pPr>
            <w:r w:rsidRPr="00825C29">
              <w:t>19,551</w:t>
            </w:r>
          </w:p>
        </w:tc>
        <w:tc>
          <w:tcPr>
            <w:tcW w:w="976" w:type="dxa"/>
            <w:noWrap/>
            <w:hideMark/>
          </w:tcPr>
          <w:p w14:paraId="4D568B5D" w14:textId="77777777" w:rsidR="00825C29" w:rsidRPr="00825C29" w:rsidRDefault="00825C29" w:rsidP="00825C29">
            <w:pPr>
              <w:jc w:val="left"/>
            </w:pPr>
            <w:r w:rsidRPr="00825C29">
              <w:t>14,67</w:t>
            </w:r>
          </w:p>
        </w:tc>
      </w:tr>
      <w:tr w:rsidR="00825C29" w:rsidRPr="00825C29" w14:paraId="602A37BD" w14:textId="77777777" w:rsidTr="00155D2A">
        <w:trPr>
          <w:trHeight w:val="300"/>
        </w:trPr>
        <w:tc>
          <w:tcPr>
            <w:tcW w:w="976" w:type="dxa"/>
            <w:noWrap/>
            <w:hideMark/>
          </w:tcPr>
          <w:p w14:paraId="40565327" w14:textId="77777777" w:rsidR="00825C29" w:rsidRPr="00825C29" w:rsidRDefault="00825C29" w:rsidP="00825C29">
            <w:pPr>
              <w:jc w:val="left"/>
            </w:pPr>
            <w:r w:rsidRPr="00825C29">
              <w:t>19,673</w:t>
            </w:r>
          </w:p>
        </w:tc>
        <w:tc>
          <w:tcPr>
            <w:tcW w:w="976" w:type="dxa"/>
            <w:noWrap/>
            <w:hideMark/>
          </w:tcPr>
          <w:p w14:paraId="4AC0C3F4" w14:textId="77777777" w:rsidR="00825C29" w:rsidRPr="00825C29" w:rsidRDefault="00825C29" w:rsidP="00825C29">
            <w:pPr>
              <w:jc w:val="left"/>
            </w:pPr>
            <w:r w:rsidRPr="00825C29">
              <w:t>14,52</w:t>
            </w:r>
          </w:p>
        </w:tc>
      </w:tr>
      <w:tr w:rsidR="00825C29" w:rsidRPr="00825C29" w14:paraId="49C8E0A4" w14:textId="77777777" w:rsidTr="00155D2A">
        <w:trPr>
          <w:trHeight w:val="300"/>
        </w:trPr>
        <w:tc>
          <w:tcPr>
            <w:tcW w:w="976" w:type="dxa"/>
            <w:noWrap/>
            <w:hideMark/>
          </w:tcPr>
          <w:p w14:paraId="4EA92E2B" w14:textId="77777777" w:rsidR="00825C29" w:rsidRPr="00825C29" w:rsidRDefault="00825C29" w:rsidP="00825C29">
            <w:pPr>
              <w:jc w:val="left"/>
            </w:pPr>
            <w:r w:rsidRPr="00825C29">
              <w:t>19,793</w:t>
            </w:r>
          </w:p>
        </w:tc>
        <w:tc>
          <w:tcPr>
            <w:tcW w:w="976" w:type="dxa"/>
            <w:noWrap/>
            <w:hideMark/>
          </w:tcPr>
          <w:p w14:paraId="4B5CFFA9" w14:textId="77777777" w:rsidR="00825C29" w:rsidRPr="00825C29" w:rsidRDefault="00825C29" w:rsidP="00825C29">
            <w:pPr>
              <w:jc w:val="left"/>
            </w:pPr>
            <w:r w:rsidRPr="00825C29">
              <w:t>14,385</w:t>
            </w:r>
          </w:p>
        </w:tc>
      </w:tr>
      <w:tr w:rsidR="00825C29" w:rsidRPr="00825C29" w14:paraId="6D84C92D" w14:textId="77777777" w:rsidTr="00155D2A">
        <w:trPr>
          <w:trHeight w:val="300"/>
        </w:trPr>
        <w:tc>
          <w:tcPr>
            <w:tcW w:w="976" w:type="dxa"/>
            <w:noWrap/>
            <w:hideMark/>
          </w:tcPr>
          <w:p w14:paraId="3A5EE326" w14:textId="77777777" w:rsidR="00825C29" w:rsidRPr="00825C29" w:rsidRDefault="00825C29" w:rsidP="00825C29">
            <w:pPr>
              <w:jc w:val="left"/>
            </w:pPr>
            <w:r w:rsidRPr="00825C29">
              <w:t>19,915</w:t>
            </w:r>
          </w:p>
        </w:tc>
        <w:tc>
          <w:tcPr>
            <w:tcW w:w="976" w:type="dxa"/>
            <w:noWrap/>
            <w:hideMark/>
          </w:tcPr>
          <w:p w14:paraId="653CEE09" w14:textId="77777777" w:rsidR="00825C29" w:rsidRPr="00825C29" w:rsidRDefault="00825C29" w:rsidP="00825C29">
            <w:pPr>
              <w:jc w:val="left"/>
            </w:pPr>
            <w:r w:rsidRPr="00825C29">
              <w:t>14,24</w:t>
            </w:r>
          </w:p>
        </w:tc>
      </w:tr>
      <w:tr w:rsidR="00825C29" w:rsidRPr="00825C29" w14:paraId="53923FAC" w14:textId="77777777" w:rsidTr="00155D2A">
        <w:trPr>
          <w:trHeight w:val="300"/>
        </w:trPr>
        <w:tc>
          <w:tcPr>
            <w:tcW w:w="976" w:type="dxa"/>
            <w:noWrap/>
            <w:hideMark/>
          </w:tcPr>
          <w:p w14:paraId="1A26B17F" w14:textId="77777777" w:rsidR="00825C29" w:rsidRPr="00825C29" w:rsidRDefault="00825C29" w:rsidP="00825C29">
            <w:pPr>
              <w:jc w:val="left"/>
            </w:pPr>
            <w:r w:rsidRPr="00825C29">
              <w:t>20,036</w:t>
            </w:r>
          </w:p>
        </w:tc>
        <w:tc>
          <w:tcPr>
            <w:tcW w:w="976" w:type="dxa"/>
            <w:noWrap/>
            <w:hideMark/>
          </w:tcPr>
          <w:p w14:paraId="59740936" w14:textId="77777777" w:rsidR="00825C29" w:rsidRPr="00825C29" w:rsidRDefault="00825C29" w:rsidP="00825C29">
            <w:pPr>
              <w:jc w:val="left"/>
            </w:pPr>
            <w:r w:rsidRPr="00825C29">
              <w:t>13,985</w:t>
            </w:r>
          </w:p>
        </w:tc>
      </w:tr>
      <w:tr w:rsidR="00825C29" w:rsidRPr="00825C29" w14:paraId="26AD3CD4" w14:textId="77777777" w:rsidTr="00155D2A">
        <w:trPr>
          <w:trHeight w:val="300"/>
        </w:trPr>
        <w:tc>
          <w:tcPr>
            <w:tcW w:w="976" w:type="dxa"/>
            <w:noWrap/>
            <w:hideMark/>
          </w:tcPr>
          <w:p w14:paraId="2CA18845" w14:textId="77777777" w:rsidR="00825C29" w:rsidRPr="00825C29" w:rsidRDefault="00825C29" w:rsidP="00825C29">
            <w:pPr>
              <w:jc w:val="left"/>
            </w:pPr>
            <w:r w:rsidRPr="00825C29">
              <w:t>20,162</w:t>
            </w:r>
          </w:p>
        </w:tc>
        <w:tc>
          <w:tcPr>
            <w:tcW w:w="976" w:type="dxa"/>
            <w:noWrap/>
            <w:hideMark/>
          </w:tcPr>
          <w:p w14:paraId="4BF5904A" w14:textId="77777777" w:rsidR="00825C29" w:rsidRPr="00825C29" w:rsidRDefault="00825C29" w:rsidP="00825C29">
            <w:pPr>
              <w:jc w:val="left"/>
            </w:pPr>
            <w:r w:rsidRPr="00825C29">
              <w:t>13,785</w:t>
            </w:r>
          </w:p>
        </w:tc>
      </w:tr>
      <w:tr w:rsidR="00825C29" w:rsidRPr="00825C29" w14:paraId="4B1ABCAB" w14:textId="77777777" w:rsidTr="00155D2A">
        <w:trPr>
          <w:trHeight w:val="300"/>
        </w:trPr>
        <w:tc>
          <w:tcPr>
            <w:tcW w:w="976" w:type="dxa"/>
            <w:noWrap/>
            <w:hideMark/>
          </w:tcPr>
          <w:p w14:paraId="5F03519A" w14:textId="77777777" w:rsidR="00825C29" w:rsidRPr="00825C29" w:rsidRDefault="00825C29" w:rsidP="00825C29">
            <w:pPr>
              <w:jc w:val="left"/>
            </w:pPr>
            <w:r w:rsidRPr="00825C29">
              <w:t>20,284</w:t>
            </w:r>
          </w:p>
        </w:tc>
        <w:tc>
          <w:tcPr>
            <w:tcW w:w="976" w:type="dxa"/>
            <w:noWrap/>
            <w:hideMark/>
          </w:tcPr>
          <w:p w14:paraId="1D5E70D1" w14:textId="77777777" w:rsidR="00825C29" w:rsidRPr="00825C29" w:rsidRDefault="00825C29" w:rsidP="00825C29">
            <w:pPr>
              <w:jc w:val="left"/>
            </w:pPr>
            <w:r w:rsidRPr="00825C29">
              <w:t>13,53</w:t>
            </w:r>
          </w:p>
        </w:tc>
      </w:tr>
      <w:tr w:rsidR="00825C29" w:rsidRPr="00825C29" w14:paraId="433AA248" w14:textId="77777777" w:rsidTr="00155D2A">
        <w:trPr>
          <w:trHeight w:val="300"/>
        </w:trPr>
        <w:tc>
          <w:tcPr>
            <w:tcW w:w="976" w:type="dxa"/>
            <w:noWrap/>
            <w:hideMark/>
          </w:tcPr>
          <w:p w14:paraId="5BC4D58B" w14:textId="77777777" w:rsidR="00825C29" w:rsidRPr="00825C29" w:rsidRDefault="00825C29" w:rsidP="00825C29">
            <w:pPr>
              <w:jc w:val="left"/>
            </w:pPr>
            <w:r w:rsidRPr="00825C29">
              <w:t>20,405</w:t>
            </w:r>
          </w:p>
        </w:tc>
        <w:tc>
          <w:tcPr>
            <w:tcW w:w="976" w:type="dxa"/>
            <w:noWrap/>
            <w:hideMark/>
          </w:tcPr>
          <w:p w14:paraId="29412524" w14:textId="77777777" w:rsidR="00825C29" w:rsidRPr="00825C29" w:rsidRDefault="00825C29" w:rsidP="00825C29">
            <w:pPr>
              <w:jc w:val="left"/>
            </w:pPr>
            <w:r w:rsidRPr="00825C29">
              <w:t>13,275</w:t>
            </w:r>
          </w:p>
        </w:tc>
      </w:tr>
      <w:tr w:rsidR="00825C29" w:rsidRPr="00825C29" w14:paraId="2A323E4A" w14:textId="77777777" w:rsidTr="00155D2A">
        <w:trPr>
          <w:trHeight w:val="300"/>
        </w:trPr>
        <w:tc>
          <w:tcPr>
            <w:tcW w:w="976" w:type="dxa"/>
            <w:noWrap/>
            <w:hideMark/>
          </w:tcPr>
          <w:p w14:paraId="3B707395" w14:textId="77777777" w:rsidR="00825C29" w:rsidRPr="00825C29" w:rsidRDefault="00825C29" w:rsidP="00825C29">
            <w:pPr>
              <w:jc w:val="left"/>
            </w:pPr>
            <w:r w:rsidRPr="00825C29">
              <w:t>20,623</w:t>
            </w:r>
          </w:p>
        </w:tc>
        <w:tc>
          <w:tcPr>
            <w:tcW w:w="976" w:type="dxa"/>
            <w:noWrap/>
            <w:hideMark/>
          </w:tcPr>
          <w:p w14:paraId="640EE348" w14:textId="77777777" w:rsidR="00825C29" w:rsidRPr="00825C29" w:rsidRDefault="00825C29" w:rsidP="00825C29">
            <w:pPr>
              <w:jc w:val="left"/>
            </w:pPr>
            <w:r w:rsidRPr="00825C29">
              <w:t>12,66</w:t>
            </w:r>
          </w:p>
        </w:tc>
      </w:tr>
      <w:tr w:rsidR="00825C29" w:rsidRPr="00825C29" w14:paraId="13D38A16" w14:textId="77777777" w:rsidTr="00155D2A">
        <w:trPr>
          <w:trHeight w:val="300"/>
        </w:trPr>
        <w:tc>
          <w:tcPr>
            <w:tcW w:w="976" w:type="dxa"/>
            <w:noWrap/>
            <w:hideMark/>
          </w:tcPr>
          <w:p w14:paraId="648C5D65" w14:textId="77777777" w:rsidR="00825C29" w:rsidRPr="00825C29" w:rsidRDefault="00825C29" w:rsidP="00825C29">
            <w:pPr>
              <w:jc w:val="left"/>
            </w:pPr>
            <w:r w:rsidRPr="00825C29">
              <w:t>20,745</w:t>
            </w:r>
          </w:p>
        </w:tc>
        <w:tc>
          <w:tcPr>
            <w:tcW w:w="976" w:type="dxa"/>
            <w:noWrap/>
            <w:hideMark/>
          </w:tcPr>
          <w:p w14:paraId="77E7D497" w14:textId="77777777" w:rsidR="00825C29" w:rsidRPr="00825C29" w:rsidRDefault="00825C29" w:rsidP="00825C29">
            <w:pPr>
              <w:jc w:val="left"/>
            </w:pPr>
            <w:r w:rsidRPr="00825C29">
              <w:t>12,26</w:t>
            </w:r>
          </w:p>
        </w:tc>
      </w:tr>
      <w:tr w:rsidR="00825C29" w:rsidRPr="00825C29" w14:paraId="1C95CDCA" w14:textId="77777777" w:rsidTr="00155D2A">
        <w:trPr>
          <w:trHeight w:val="300"/>
        </w:trPr>
        <w:tc>
          <w:tcPr>
            <w:tcW w:w="976" w:type="dxa"/>
            <w:noWrap/>
            <w:hideMark/>
          </w:tcPr>
          <w:p w14:paraId="356530C1" w14:textId="77777777" w:rsidR="00825C29" w:rsidRPr="00825C29" w:rsidRDefault="00825C29" w:rsidP="00825C29">
            <w:pPr>
              <w:jc w:val="left"/>
            </w:pPr>
            <w:r w:rsidRPr="00825C29">
              <w:t>20,865</w:t>
            </w:r>
          </w:p>
        </w:tc>
        <w:tc>
          <w:tcPr>
            <w:tcW w:w="976" w:type="dxa"/>
            <w:noWrap/>
            <w:hideMark/>
          </w:tcPr>
          <w:p w14:paraId="060C2FE3" w14:textId="77777777" w:rsidR="00825C29" w:rsidRPr="00825C29" w:rsidRDefault="00825C29" w:rsidP="00825C29">
            <w:pPr>
              <w:jc w:val="left"/>
            </w:pPr>
            <w:r w:rsidRPr="00825C29">
              <w:t>12,03</w:t>
            </w:r>
          </w:p>
        </w:tc>
      </w:tr>
      <w:tr w:rsidR="00825C29" w:rsidRPr="00825C29" w14:paraId="799D6202" w14:textId="77777777" w:rsidTr="00155D2A">
        <w:trPr>
          <w:trHeight w:val="300"/>
        </w:trPr>
        <w:tc>
          <w:tcPr>
            <w:tcW w:w="976" w:type="dxa"/>
            <w:noWrap/>
            <w:hideMark/>
          </w:tcPr>
          <w:p w14:paraId="3A048C4F" w14:textId="77777777" w:rsidR="00825C29" w:rsidRPr="00825C29" w:rsidRDefault="00825C29" w:rsidP="00825C29">
            <w:pPr>
              <w:jc w:val="left"/>
            </w:pPr>
            <w:r w:rsidRPr="00825C29">
              <w:t>20,987</w:t>
            </w:r>
          </w:p>
        </w:tc>
        <w:tc>
          <w:tcPr>
            <w:tcW w:w="976" w:type="dxa"/>
            <w:noWrap/>
            <w:hideMark/>
          </w:tcPr>
          <w:p w14:paraId="5B8788F1" w14:textId="77777777" w:rsidR="00825C29" w:rsidRPr="00825C29" w:rsidRDefault="00825C29" w:rsidP="00825C29">
            <w:pPr>
              <w:jc w:val="left"/>
            </w:pPr>
            <w:r w:rsidRPr="00825C29">
              <w:t>11,82</w:t>
            </w:r>
          </w:p>
        </w:tc>
      </w:tr>
      <w:tr w:rsidR="00825C29" w:rsidRPr="00825C29" w14:paraId="6BA40F85" w14:textId="77777777" w:rsidTr="00155D2A">
        <w:trPr>
          <w:trHeight w:val="300"/>
        </w:trPr>
        <w:tc>
          <w:tcPr>
            <w:tcW w:w="976" w:type="dxa"/>
            <w:noWrap/>
            <w:hideMark/>
          </w:tcPr>
          <w:p w14:paraId="25C5EC7A" w14:textId="77777777" w:rsidR="00825C29" w:rsidRPr="00825C29" w:rsidRDefault="00825C29" w:rsidP="00825C29">
            <w:pPr>
              <w:jc w:val="left"/>
            </w:pPr>
            <w:r w:rsidRPr="00825C29">
              <w:t>21,109</w:t>
            </w:r>
          </w:p>
        </w:tc>
        <w:tc>
          <w:tcPr>
            <w:tcW w:w="976" w:type="dxa"/>
            <w:noWrap/>
            <w:hideMark/>
          </w:tcPr>
          <w:p w14:paraId="350DC0A3" w14:textId="77777777" w:rsidR="00825C29" w:rsidRPr="00825C29" w:rsidRDefault="00825C29" w:rsidP="00825C29">
            <w:pPr>
              <w:jc w:val="left"/>
            </w:pPr>
            <w:r w:rsidRPr="00825C29">
              <w:t>11,65</w:t>
            </w:r>
          </w:p>
        </w:tc>
      </w:tr>
      <w:tr w:rsidR="00825C29" w:rsidRPr="00825C29" w14:paraId="032095A9" w14:textId="77777777" w:rsidTr="00155D2A">
        <w:trPr>
          <w:trHeight w:val="300"/>
        </w:trPr>
        <w:tc>
          <w:tcPr>
            <w:tcW w:w="976" w:type="dxa"/>
            <w:noWrap/>
            <w:hideMark/>
          </w:tcPr>
          <w:p w14:paraId="0FF44726" w14:textId="77777777" w:rsidR="00825C29" w:rsidRPr="00825C29" w:rsidRDefault="00825C29" w:rsidP="00825C29">
            <w:pPr>
              <w:jc w:val="left"/>
            </w:pPr>
            <w:r w:rsidRPr="00825C29">
              <w:t>21,231</w:t>
            </w:r>
          </w:p>
        </w:tc>
        <w:tc>
          <w:tcPr>
            <w:tcW w:w="976" w:type="dxa"/>
            <w:noWrap/>
            <w:hideMark/>
          </w:tcPr>
          <w:p w14:paraId="295A2A96" w14:textId="77777777" w:rsidR="00825C29" w:rsidRPr="00825C29" w:rsidRDefault="00825C29" w:rsidP="00825C29">
            <w:pPr>
              <w:jc w:val="left"/>
            </w:pPr>
            <w:r w:rsidRPr="00825C29">
              <w:t>11,49</w:t>
            </w:r>
          </w:p>
        </w:tc>
      </w:tr>
      <w:tr w:rsidR="00825C29" w:rsidRPr="00825C29" w14:paraId="21A2D871" w14:textId="77777777" w:rsidTr="00155D2A">
        <w:trPr>
          <w:trHeight w:val="300"/>
        </w:trPr>
        <w:tc>
          <w:tcPr>
            <w:tcW w:w="976" w:type="dxa"/>
            <w:noWrap/>
            <w:hideMark/>
          </w:tcPr>
          <w:p w14:paraId="141A2DB8" w14:textId="77777777" w:rsidR="00825C29" w:rsidRPr="00825C29" w:rsidRDefault="00825C29" w:rsidP="00825C29">
            <w:pPr>
              <w:jc w:val="left"/>
            </w:pPr>
            <w:r w:rsidRPr="00825C29">
              <w:t>21,353</w:t>
            </w:r>
          </w:p>
        </w:tc>
        <w:tc>
          <w:tcPr>
            <w:tcW w:w="976" w:type="dxa"/>
            <w:noWrap/>
            <w:hideMark/>
          </w:tcPr>
          <w:p w14:paraId="4B589D99" w14:textId="77777777" w:rsidR="00825C29" w:rsidRPr="00825C29" w:rsidRDefault="00825C29" w:rsidP="00825C29">
            <w:pPr>
              <w:jc w:val="left"/>
            </w:pPr>
            <w:r w:rsidRPr="00825C29">
              <w:t>11,36</w:t>
            </w:r>
          </w:p>
        </w:tc>
      </w:tr>
      <w:tr w:rsidR="00825C29" w:rsidRPr="00825C29" w14:paraId="6B193367" w14:textId="77777777" w:rsidTr="00155D2A">
        <w:trPr>
          <w:trHeight w:val="300"/>
        </w:trPr>
        <w:tc>
          <w:tcPr>
            <w:tcW w:w="976" w:type="dxa"/>
            <w:noWrap/>
            <w:hideMark/>
          </w:tcPr>
          <w:p w14:paraId="7F562311" w14:textId="77777777" w:rsidR="00825C29" w:rsidRPr="00825C29" w:rsidRDefault="00825C29" w:rsidP="00825C29">
            <w:pPr>
              <w:jc w:val="left"/>
            </w:pPr>
            <w:r w:rsidRPr="00825C29">
              <w:t>21,475</w:t>
            </w:r>
          </w:p>
        </w:tc>
        <w:tc>
          <w:tcPr>
            <w:tcW w:w="976" w:type="dxa"/>
            <w:noWrap/>
            <w:hideMark/>
          </w:tcPr>
          <w:p w14:paraId="268C2FF9" w14:textId="77777777" w:rsidR="00825C29" w:rsidRPr="00825C29" w:rsidRDefault="00825C29" w:rsidP="00825C29">
            <w:pPr>
              <w:jc w:val="left"/>
            </w:pPr>
            <w:r w:rsidRPr="00825C29">
              <w:t>11,23</w:t>
            </w:r>
          </w:p>
        </w:tc>
      </w:tr>
      <w:tr w:rsidR="00825C29" w:rsidRPr="00825C29" w14:paraId="07DF3310" w14:textId="77777777" w:rsidTr="00155D2A">
        <w:trPr>
          <w:trHeight w:val="300"/>
        </w:trPr>
        <w:tc>
          <w:tcPr>
            <w:tcW w:w="976" w:type="dxa"/>
            <w:noWrap/>
            <w:hideMark/>
          </w:tcPr>
          <w:p w14:paraId="40D5EF5A" w14:textId="77777777" w:rsidR="00825C29" w:rsidRPr="00825C29" w:rsidRDefault="00825C29" w:rsidP="00825C29">
            <w:pPr>
              <w:jc w:val="left"/>
            </w:pPr>
            <w:r w:rsidRPr="00825C29">
              <w:t>21,596</w:t>
            </w:r>
          </w:p>
        </w:tc>
        <w:tc>
          <w:tcPr>
            <w:tcW w:w="976" w:type="dxa"/>
            <w:noWrap/>
            <w:hideMark/>
          </w:tcPr>
          <w:p w14:paraId="6A4C3020" w14:textId="77777777" w:rsidR="00825C29" w:rsidRPr="00825C29" w:rsidRDefault="00825C29" w:rsidP="00825C29">
            <w:pPr>
              <w:jc w:val="left"/>
            </w:pPr>
            <w:r w:rsidRPr="00825C29">
              <w:t>11,01</w:t>
            </w:r>
          </w:p>
        </w:tc>
      </w:tr>
      <w:tr w:rsidR="00825C29" w:rsidRPr="00825C29" w14:paraId="22225F05" w14:textId="77777777" w:rsidTr="00155D2A">
        <w:trPr>
          <w:trHeight w:val="300"/>
        </w:trPr>
        <w:tc>
          <w:tcPr>
            <w:tcW w:w="976" w:type="dxa"/>
            <w:noWrap/>
            <w:hideMark/>
          </w:tcPr>
          <w:p w14:paraId="18B6B4D2" w14:textId="77777777" w:rsidR="00825C29" w:rsidRPr="00825C29" w:rsidRDefault="00825C29" w:rsidP="00825C29">
            <w:pPr>
              <w:jc w:val="left"/>
            </w:pPr>
            <w:r w:rsidRPr="00825C29">
              <w:t>21,736</w:t>
            </w:r>
          </w:p>
        </w:tc>
        <w:tc>
          <w:tcPr>
            <w:tcW w:w="976" w:type="dxa"/>
            <w:noWrap/>
            <w:hideMark/>
          </w:tcPr>
          <w:p w14:paraId="3443A51F" w14:textId="77777777" w:rsidR="00825C29" w:rsidRPr="00825C29" w:rsidRDefault="00825C29" w:rsidP="00825C29">
            <w:pPr>
              <w:jc w:val="left"/>
            </w:pPr>
            <w:r w:rsidRPr="00825C29">
              <w:t>10,915</w:t>
            </w:r>
          </w:p>
        </w:tc>
      </w:tr>
      <w:tr w:rsidR="00825C29" w:rsidRPr="00825C29" w14:paraId="15E44DE1" w14:textId="77777777" w:rsidTr="00155D2A">
        <w:trPr>
          <w:trHeight w:val="300"/>
        </w:trPr>
        <w:tc>
          <w:tcPr>
            <w:tcW w:w="976" w:type="dxa"/>
            <w:noWrap/>
            <w:hideMark/>
          </w:tcPr>
          <w:p w14:paraId="1BA4049B" w14:textId="77777777" w:rsidR="00825C29" w:rsidRPr="00825C29" w:rsidRDefault="00825C29" w:rsidP="00825C29">
            <w:pPr>
              <w:jc w:val="left"/>
            </w:pPr>
            <w:r w:rsidRPr="00825C29">
              <w:t>21,954</w:t>
            </w:r>
          </w:p>
        </w:tc>
        <w:tc>
          <w:tcPr>
            <w:tcW w:w="976" w:type="dxa"/>
            <w:noWrap/>
            <w:hideMark/>
          </w:tcPr>
          <w:p w14:paraId="7E517437" w14:textId="77777777" w:rsidR="00825C29" w:rsidRPr="00825C29" w:rsidRDefault="00825C29" w:rsidP="00825C29">
            <w:pPr>
              <w:jc w:val="left"/>
            </w:pPr>
            <w:r w:rsidRPr="00825C29">
              <w:t>10,81</w:t>
            </w:r>
          </w:p>
        </w:tc>
      </w:tr>
      <w:tr w:rsidR="00825C29" w:rsidRPr="00825C29" w14:paraId="534BF7B8" w14:textId="77777777" w:rsidTr="00155D2A">
        <w:trPr>
          <w:trHeight w:val="300"/>
        </w:trPr>
        <w:tc>
          <w:tcPr>
            <w:tcW w:w="976" w:type="dxa"/>
            <w:noWrap/>
            <w:hideMark/>
          </w:tcPr>
          <w:p w14:paraId="728C79CA" w14:textId="77777777" w:rsidR="00825C29" w:rsidRPr="00825C29" w:rsidRDefault="00825C29" w:rsidP="00825C29">
            <w:pPr>
              <w:jc w:val="left"/>
            </w:pPr>
            <w:r w:rsidRPr="00825C29">
              <w:t>22,075</w:t>
            </w:r>
          </w:p>
        </w:tc>
        <w:tc>
          <w:tcPr>
            <w:tcW w:w="976" w:type="dxa"/>
            <w:noWrap/>
            <w:hideMark/>
          </w:tcPr>
          <w:p w14:paraId="12293E69" w14:textId="77777777" w:rsidR="00825C29" w:rsidRPr="00825C29" w:rsidRDefault="00825C29" w:rsidP="00825C29">
            <w:pPr>
              <w:jc w:val="left"/>
            </w:pPr>
            <w:r w:rsidRPr="00825C29">
              <w:t>10,795</w:t>
            </w:r>
          </w:p>
        </w:tc>
      </w:tr>
      <w:tr w:rsidR="00825C29" w:rsidRPr="00825C29" w14:paraId="10F30563" w14:textId="77777777" w:rsidTr="00155D2A">
        <w:trPr>
          <w:trHeight w:val="300"/>
        </w:trPr>
        <w:tc>
          <w:tcPr>
            <w:tcW w:w="976" w:type="dxa"/>
            <w:noWrap/>
            <w:hideMark/>
          </w:tcPr>
          <w:p w14:paraId="246B22D0" w14:textId="77777777" w:rsidR="00825C29" w:rsidRPr="00825C29" w:rsidRDefault="00825C29" w:rsidP="00825C29">
            <w:pPr>
              <w:jc w:val="left"/>
            </w:pPr>
            <w:r w:rsidRPr="00825C29">
              <w:t>22,197</w:t>
            </w:r>
          </w:p>
        </w:tc>
        <w:tc>
          <w:tcPr>
            <w:tcW w:w="976" w:type="dxa"/>
            <w:noWrap/>
            <w:hideMark/>
          </w:tcPr>
          <w:p w14:paraId="3D235EA7" w14:textId="77777777" w:rsidR="00825C29" w:rsidRPr="00825C29" w:rsidRDefault="00825C29" w:rsidP="00825C29">
            <w:pPr>
              <w:jc w:val="left"/>
            </w:pPr>
            <w:r w:rsidRPr="00825C29">
              <w:t>10,68</w:t>
            </w:r>
          </w:p>
        </w:tc>
      </w:tr>
      <w:tr w:rsidR="00825C29" w:rsidRPr="00825C29" w14:paraId="4BAF3919" w14:textId="77777777" w:rsidTr="00155D2A">
        <w:trPr>
          <w:trHeight w:val="300"/>
        </w:trPr>
        <w:tc>
          <w:tcPr>
            <w:tcW w:w="976" w:type="dxa"/>
            <w:noWrap/>
            <w:hideMark/>
          </w:tcPr>
          <w:p w14:paraId="56225CD6" w14:textId="77777777" w:rsidR="00825C29" w:rsidRPr="00825C29" w:rsidRDefault="00825C29" w:rsidP="00825C29">
            <w:pPr>
              <w:jc w:val="left"/>
            </w:pPr>
            <w:r w:rsidRPr="00825C29">
              <w:t>22,319</w:t>
            </w:r>
          </w:p>
        </w:tc>
        <w:tc>
          <w:tcPr>
            <w:tcW w:w="976" w:type="dxa"/>
            <w:noWrap/>
            <w:hideMark/>
          </w:tcPr>
          <w:p w14:paraId="7F506E95" w14:textId="77777777" w:rsidR="00825C29" w:rsidRPr="00825C29" w:rsidRDefault="00825C29" w:rsidP="00825C29">
            <w:pPr>
              <w:jc w:val="left"/>
            </w:pPr>
            <w:r w:rsidRPr="00825C29">
              <w:t>10,575</w:t>
            </w:r>
          </w:p>
        </w:tc>
      </w:tr>
      <w:tr w:rsidR="00825C29" w:rsidRPr="00825C29" w14:paraId="7A717283" w14:textId="77777777" w:rsidTr="00155D2A">
        <w:trPr>
          <w:trHeight w:val="300"/>
        </w:trPr>
        <w:tc>
          <w:tcPr>
            <w:tcW w:w="976" w:type="dxa"/>
            <w:noWrap/>
            <w:hideMark/>
          </w:tcPr>
          <w:p w14:paraId="1C2E4E60" w14:textId="77777777" w:rsidR="00825C29" w:rsidRPr="00825C29" w:rsidRDefault="00825C29" w:rsidP="00825C29">
            <w:pPr>
              <w:jc w:val="left"/>
            </w:pPr>
            <w:r w:rsidRPr="00825C29">
              <w:t>22,44</w:t>
            </w:r>
          </w:p>
        </w:tc>
        <w:tc>
          <w:tcPr>
            <w:tcW w:w="976" w:type="dxa"/>
            <w:noWrap/>
            <w:hideMark/>
          </w:tcPr>
          <w:p w14:paraId="378167A2" w14:textId="77777777" w:rsidR="00825C29" w:rsidRPr="00825C29" w:rsidRDefault="00825C29" w:rsidP="00825C29">
            <w:pPr>
              <w:jc w:val="left"/>
            </w:pPr>
            <w:r w:rsidRPr="00825C29">
              <w:t>10,415</w:t>
            </w:r>
          </w:p>
        </w:tc>
      </w:tr>
      <w:tr w:rsidR="00825C29" w:rsidRPr="00825C29" w14:paraId="0A46B9BF" w14:textId="77777777" w:rsidTr="00155D2A">
        <w:trPr>
          <w:trHeight w:val="300"/>
        </w:trPr>
        <w:tc>
          <w:tcPr>
            <w:tcW w:w="976" w:type="dxa"/>
            <w:noWrap/>
            <w:hideMark/>
          </w:tcPr>
          <w:p w14:paraId="6D43026C" w14:textId="77777777" w:rsidR="00825C29" w:rsidRPr="00825C29" w:rsidRDefault="00825C29" w:rsidP="00825C29">
            <w:pPr>
              <w:jc w:val="left"/>
            </w:pPr>
            <w:r w:rsidRPr="00825C29">
              <w:t>22,571</w:t>
            </w:r>
          </w:p>
        </w:tc>
        <w:tc>
          <w:tcPr>
            <w:tcW w:w="976" w:type="dxa"/>
            <w:noWrap/>
            <w:hideMark/>
          </w:tcPr>
          <w:p w14:paraId="3EC0ECBC" w14:textId="77777777" w:rsidR="00825C29" w:rsidRPr="00825C29" w:rsidRDefault="00825C29" w:rsidP="00825C29">
            <w:pPr>
              <w:jc w:val="left"/>
            </w:pPr>
            <w:r w:rsidRPr="00825C29">
              <w:t>10,285</w:t>
            </w:r>
          </w:p>
        </w:tc>
      </w:tr>
      <w:tr w:rsidR="00825C29" w:rsidRPr="00825C29" w14:paraId="06B04794" w14:textId="77777777" w:rsidTr="00155D2A">
        <w:trPr>
          <w:trHeight w:val="300"/>
        </w:trPr>
        <w:tc>
          <w:tcPr>
            <w:tcW w:w="976" w:type="dxa"/>
            <w:noWrap/>
            <w:hideMark/>
          </w:tcPr>
          <w:p w14:paraId="565098DF" w14:textId="77777777" w:rsidR="00825C29" w:rsidRPr="00825C29" w:rsidRDefault="00825C29" w:rsidP="00825C29">
            <w:pPr>
              <w:jc w:val="left"/>
            </w:pPr>
            <w:r w:rsidRPr="00825C29">
              <w:t>22,693</w:t>
            </w:r>
          </w:p>
        </w:tc>
        <w:tc>
          <w:tcPr>
            <w:tcW w:w="976" w:type="dxa"/>
            <w:noWrap/>
            <w:hideMark/>
          </w:tcPr>
          <w:p w14:paraId="6D057D99" w14:textId="77777777" w:rsidR="00825C29" w:rsidRPr="00825C29" w:rsidRDefault="00825C29" w:rsidP="00825C29">
            <w:pPr>
              <w:jc w:val="left"/>
            </w:pPr>
            <w:r w:rsidRPr="00825C29">
              <w:t>10,11</w:t>
            </w:r>
          </w:p>
        </w:tc>
      </w:tr>
      <w:tr w:rsidR="00825C29" w:rsidRPr="00825C29" w14:paraId="11935C5E" w14:textId="77777777" w:rsidTr="00155D2A">
        <w:trPr>
          <w:trHeight w:val="300"/>
        </w:trPr>
        <w:tc>
          <w:tcPr>
            <w:tcW w:w="976" w:type="dxa"/>
            <w:noWrap/>
            <w:hideMark/>
          </w:tcPr>
          <w:p w14:paraId="33B6A8F2" w14:textId="77777777" w:rsidR="00825C29" w:rsidRPr="00825C29" w:rsidRDefault="00825C29" w:rsidP="00825C29">
            <w:pPr>
              <w:jc w:val="left"/>
            </w:pPr>
            <w:r w:rsidRPr="00825C29">
              <w:t>22,815</w:t>
            </w:r>
          </w:p>
        </w:tc>
        <w:tc>
          <w:tcPr>
            <w:tcW w:w="976" w:type="dxa"/>
            <w:noWrap/>
            <w:hideMark/>
          </w:tcPr>
          <w:p w14:paraId="017C1DE4" w14:textId="77777777" w:rsidR="00825C29" w:rsidRPr="00825C29" w:rsidRDefault="00825C29" w:rsidP="00825C29">
            <w:pPr>
              <w:jc w:val="left"/>
            </w:pPr>
            <w:r w:rsidRPr="00825C29">
              <w:t>10,005</w:t>
            </w:r>
          </w:p>
        </w:tc>
      </w:tr>
      <w:tr w:rsidR="00825C29" w:rsidRPr="00825C29" w14:paraId="4440AEB5" w14:textId="77777777" w:rsidTr="00155D2A">
        <w:trPr>
          <w:trHeight w:val="300"/>
        </w:trPr>
        <w:tc>
          <w:tcPr>
            <w:tcW w:w="976" w:type="dxa"/>
            <w:noWrap/>
            <w:hideMark/>
          </w:tcPr>
          <w:p w14:paraId="5D4B3FE4" w14:textId="77777777" w:rsidR="00825C29" w:rsidRPr="00825C29" w:rsidRDefault="00825C29" w:rsidP="00825C29">
            <w:pPr>
              <w:jc w:val="left"/>
            </w:pPr>
            <w:r w:rsidRPr="00825C29">
              <w:t>22,937</w:t>
            </w:r>
          </w:p>
        </w:tc>
        <w:tc>
          <w:tcPr>
            <w:tcW w:w="976" w:type="dxa"/>
            <w:noWrap/>
            <w:hideMark/>
          </w:tcPr>
          <w:p w14:paraId="2ADEE695" w14:textId="77777777" w:rsidR="00825C29" w:rsidRPr="00825C29" w:rsidRDefault="00825C29" w:rsidP="00825C29">
            <w:pPr>
              <w:jc w:val="left"/>
            </w:pPr>
            <w:r w:rsidRPr="00825C29">
              <w:t>9,86</w:t>
            </w:r>
          </w:p>
        </w:tc>
      </w:tr>
      <w:tr w:rsidR="00825C29" w:rsidRPr="00825C29" w14:paraId="03EF338F" w14:textId="77777777" w:rsidTr="00155D2A">
        <w:trPr>
          <w:trHeight w:val="300"/>
        </w:trPr>
        <w:tc>
          <w:tcPr>
            <w:tcW w:w="976" w:type="dxa"/>
            <w:noWrap/>
            <w:hideMark/>
          </w:tcPr>
          <w:p w14:paraId="007B21A9" w14:textId="77777777" w:rsidR="00825C29" w:rsidRPr="00825C29" w:rsidRDefault="00825C29" w:rsidP="00825C29">
            <w:pPr>
              <w:jc w:val="left"/>
            </w:pPr>
            <w:r w:rsidRPr="00825C29">
              <w:t>23,059</w:t>
            </w:r>
          </w:p>
        </w:tc>
        <w:tc>
          <w:tcPr>
            <w:tcW w:w="976" w:type="dxa"/>
            <w:noWrap/>
            <w:hideMark/>
          </w:tcPr>
          <w:p w14:paraId="0EC703F3" w14:textId="77777777" w:rsidR="00825C29" w:rsidRPr="00825C29" w:rsidRDefault="00825C29" w:rsidP="00825C29">
            <w:pPr>
              <w:jc w:val="left"/>
            </w:pPr>
            <w:r w:rsidRPr="00825C29">
              <w:t>9,625</w:t>
            </w:r>
          </w:p>
        </w:tc>
      </w:tr>
      <w:tr w:rsidR="00825C29" w:rsidRPr="00825C29" w14:paraId="3C968658" w14:textId="77777777" w:rsidTr="00155D2A">
        <w:trPr>
          <w:trHeight w:val="300"/>
        </w:trPr>
        <w:tc>
          <w:tcPr>
            <w:tcW w:w="976" w:type="dxa"/>
            <w:noWrap/>
            <w:hideMark/>
          </w:tcPr>
          <w:p w14:paraId="0A99AF5C" w14:textId="77777777" w:rsidR="00825C29" w:rsidRPr="00825C29" w:rsidRDefault="00825C29" w:rsidP="00825C29">
            <w:pPr>
              <w:jc w:val="left"/>
            </w:pPr>
            <w:r w:rsidRPr="00825C29">
              <w:t>23,264</w:t>
            </w:r>
          </w:p>
        </w:tc>
        <w:tc>
          <w:tcPr>
            <w:tcW w:w="976" w:type="dxa"/>
            <w:noWrap/>
            <w:hideMark/>
          </w:tcPr>
          <w:p w14:paraId="44E9134F" w14:textId="77777777" w:rsidR="00825C29" w:rsidRPr="00825C29" w:rsidRDefault="00825C29" w:rsidP="00825C29">
            <w:pPr>
              <w:jc w:val="left"/>
            </w:pPr>
            <w:r w:rsidRPr="00825C29">
              <w:t>9,4</w:t>
            </w:r>
          </w:p>
        </w:tc>
      </w:tr>
      <w:tr w:rsidR="00825C29" w:rsidRPr="00825C29" w14:paraId="1E32E5E4" w14:textId="77777777" w:rsidTr="00155D2A">
        <w:trPr>
          <w:trHeight w:val="300"/>
        </w:trPr>
        <w:tc>
          <w:tcPr>
            <w:tcW w:w="976" w:type="dxa"/>
            <w:noWrap/>
            <w:hideMark/>
          </w:tcPr>
          <w:p w14:paraId="75ACA872" w14:textId="77777777" w:rsidR="00825C29" w:rsidRPr="00825C29" w:rsidRDefault="00825C29" w:rsidP="00825C29">
            <w:pPr>
              <w:jc w:val="left"/>
            </w:pPr>
            <w:r w:rsidRPr="00825C29">
              <w:t>23,386</w:t>
            </w:r>
          </w:p>
        </w:tc>
        <w:tc>
          <w:tcPr>
            <w:tcW w:w="976" w:type="dxa"/>
            <w:noWrap/>
            <w:hideMark/>
          </w:tcPr>
          <w:p w14:paraId="7BC70C61" w14:textId="77777777" w:rsidR="00825C29" w:rsidRPr="00825C29" w:rsidRDefault="00825C29" w:rsidP="00825C29">
            <w:pPr>
              <w:jc w:val="left"/>
            </w:pPr>
            <w:r w:rsidRPr="00825C29">
              <w:t>9,21</w:t>
            </w:r>
          </w:p>
        </w:tc>
      </w:tr>
      <w:tr w:rsidR="00825C29" w:rsidRPr="00825C29" w14:paraId="1A9F49EB" w14:textId="77777777" w:rsidTr="00155D2A">
        <w:trPr>
          <w:trHeight w:val="300"/>
        </w:trPr>
        <w:tc>
          <w:tcPr>
            <w:tcW w:w="976" w:type="dxa"/>
            <w:noWrap/>
            <w:hideMark/>
          </w:tcPr>
          <w:p w14:paraId="21AA3106" w14:textId="77777777" w:rsidR="00825C29" w:rsidRPr="00825C29" w:rsidRDefault="00825C29" w:rsidP="00825C29">
            <w:pPr>
              <w:jc w:val="left"/>
            </w:pPr>
            <w:r w:rsidRPr="00825C29">
              <w:t>23,507</w:t>
            </w:r>
          </w:p>
        </w:tc>
        <w:tc>
          <w:tcPr>
            <w:tcW w:w="976" w:type="dxa"/>
            <w:noWrap/>
            <w:hideMark/>
          </w:tcPr>
          <w:p w14:paraId="19277AD0" w14:textId="77777777" w:rsidR="00825C29" w:rsidRPr="00825C29" w:rsidRDefault="00825C29" w:rsidP="00825C29">
            <w:pPr>
              <w:jc w:val="left"/>
            </w:pPr>
            <w:r w:rsidRPr="00825C29">
              <w:t>9,065</w:t>
            </w:r>
          </w:p>
        </w:tc>
      </w:tr>
      <w:tr w:rsidR="00825C29" w:rsidRPr="00825C29" w14:paraId="63CF0430" w14:textId="77777777" w:rsidTr="00155D2A">
        <w:trPr>
          <w:trHeight w:val="300"/>
        </w:trPr>
        <w:tc>
          <w:tcPr>
            <w:tcW w:w="976" w:type="dxa"/>
            <w:noWrap/>
            <w:hideMark/>
          </w:tcPr>
          <w:p w14:paraId="6BE3735E" w14:textId="77777777" w:rsidR="00825C29" w:rsidRPr="00825C29" w:rsidRDefault="00825C29" w:rsidP="00825C29">
            <w:pPr>
              <w:jc w:val="left"/>
            </w:pPr>
            <w:r w:rsidRPr="00825C29">
              <w:t>23,629</w:t>
            </w:r>
          </w:p>
        </w:tc>
        <w:tc>
          <w:tcPr>
            <w:tcW w:w="976" w:type="dxa"/>
            <w:noWrap/>
            <w:hideMark/>
          </w:tcPr>
          <w:p w14:paraId="0FCDC36E" w14:textId="77777777" w:rsidR="00825C29" w:rsidRPr="00825C29" w:rsidRDefault="00825C29" w:rsidP="00825C29">
            <w:pPr>
              <w:jc w:val="left"/>
            </w:pPr>
            <w:r w:rsidRPr="00825C29">
              <w:t>8,9</w:t>
            </w:r>
          </w:p>
        </w:tc>
      </w:tr>
      <w:tr w:rsidR="00825C29" w:rsidRPr="00825C29" w14:paraId="319E75B5" w14:textId="77777777" w:rsidTr="00155D2A">
        <w:trPr>
          <w:trHeight w:val="300"/>
        </w:trPr>
        <w:tc>
          <w:tcPr>
            <w:tcW w:w="976" w:type="dxa"/>
            <w:noWrap/>
            <w:hideMark/>
          </w:tcPr>
          <w:p w14:paraId="17E08C3E" w14:textId="77777777" w:rsidR="00825C29" w:rsidRPr="00825C29" w:rsidRDefault="00825C29" w:rsidP="00825C29">
            <w:pPr>
              <w:jc w:val="left"/>
            </w:pPr>
            <w:r w:rsidRPr="00825C29">
              <w:t>23,751</w:t>
            </w:r>
          </w:p>
        </w:tc>
        <w:tc>
          <w:tcPr>
            <w:tcW w:w="976" w:type="dxa"/>
            <w:noWrap/>
            <w:hideMark/>
          </w:tcPr>
          <w:p w14:paraId="1C70E218" w14:textId="77777777" w:rsidR="00825C29" w:rsidRPr="00825C29" w:rsidRDefault="00825C29" w:rsidP="00825C29">
            <w:pPr>
              <w:jc w:val="left"/>
            </w:pPr>
            <w:r w:rsidRPr="00825C29">
              <w:t>8,735</w:t>
            </w:r>
          </w:p>
        </w:tc>
      </w:tr>
      <w:tr w:rsidR="00825C29" w:rsidRPr="00825C29" w14:paraId="4C07248D" w14:textId="77777777" w:rsidTr="00155D2A">
        <w:trPr>
          <w:trHeight w:val="300"/>
        </w:trPr>
        <w:tc>
          <w:tcPr>
            <w:tcW w:w="976" w:type="dxa"/>
            <w:noWrap/>
            <w:hideMark/>
          </w:tcPr>
          <w:p w14:paraId="27166311" w14:textId="77777777" w:rsidR="00825C29" w:rsidRPr="00825C29" w:rsidRDefault="00825C29" w:rsidP="00825C29">
            <w:pPr>
              <w:jc w:val="left"/>
            </w:pPr>
            <w:r w:rsidRPr="00825C29">
              <w:t>23,873</w:t>
            </w:r>
          </w:p>
        </w:tc>
        <w:tc>
          <w:tcPr>
            <w:tcW w:w="976" w:type="dxa"/>
            <w:noWrap/>
            <w:hideMark/>
          </w:tcPr>
          <w:p w14:paraId="20E35380" w14:textId="77777777" w:rsidR="00825C29" w:rsidRPr="00825C29" w:rsidRDefault="00825C29" w:rsidP="00825C29">
            <w:pPr>
              <w:jc w:val="left"/>
            </w:pPr>
            <w:r w:rsidRPr="00825C29">
              <w:t>8,555</w:t>
            </w:r>
          </w:p>
        </w:tc>
      </w:tr>
      <w:tr w:rsidR="00825C29" w:rsidRPr="00825C29" w14:paraId="2D15031A" w14:textId="77777777" w:rsidTr="00155D2A">
        <w:trPr>
          <w:trHeight w:val="300"/>
        </w:trPr>
        <w:tc>
          <w:tcPr>
            <w:tcW w:w="976" w:type="dxa"/>
            <w:noWrap/>
            <w:hideMark/>
          </w:tcPr>
          <w:p w14:paraId="491200E6" w14:textId="77777777" w:rsidR="00825C29" w:rsidRPr="00825C29" w:rsidRDefault="00825C29" w:rsidP="00825C29">
            <w:pPr>
              <w:jc w:val="left"/>
            </w:pPr>
            <w:r w:rsidRPr="00825C29">
              <w:t>23,994</w:t>
            </w:r>
          </w:p>
        </w:tc>
        <w:tc>
          <w:tcPr>
            <w:tcW w:w="976" w:type="dxa"/>
            <w:noWrap/>
            <w:hideMark/>
          </w:tcPr>
          <w:p w14:paraId="52B962ED" w14:textId="77777777" w:rsidR="00825C29" w:rsidRPr="00825C29" w:rsidRDefault="00825C29" w:rsidP="00825C29">
            <w:pPr>
              <w:jc w:val="left"/>
            </w:pPr>
            <w:r w:rsidRPr="00825C29">
              <w:t>8,39</w:t>
            </w:r>
          </w:p>
        </w:tc>
      </w:tr>
      <w:tr w:rsidR="00825C29" w:rsidRPr="00825C29" w14:paraId="1F844181" w14:textId="77777777" w:rsidTr="00155D2A">
        <w:trPr>
          <w:trHeight w:val="300"/>
        </w:trPr>
        <w:tc>
          <w:tcPr>
            <w:tcW w:w="976" w:type="dxa"/>
            <w:noWrap/>
            <w:hideMark/>
          </w:tcPr>
          <w:p w14:paraId="1A24D098" w14:textId="77777777" w:rsidR="00825C29" w:rsidRPr="00825C29" w:rsidRDefault="00825C29" w:rsidP="00825C29">
            <w:pPr>
              <w:jc w:val="left"/>
            </w:pPr>
            <w:r w:rsidRPr="00825C29">
              <w:t>24,123</w:t>
            </w:r>
          </w:p>
        </w:tc>
        <w:tc>
          <w:tcPr>
            <w:tcW w:w="976" w:type="dxa"/>
            <w:noWrap/>
            <w:hideMark/>
          </w:tcPr>
          <w:p w14:paraId="11630A06" w14:textId="77777777" w:rsidR="00825C29" w:rsidRPr="00825C29" w:rsidRDefault="00825C29" w:rsidP="00825C29">
            <w:pPr>
              <w:jc w:val="left"/>
            </w:pPr>
            <w:r w:rsidRPr="00825C29">
              <w:t>8,29</w:t>
            </w:r>
          </w:p>
        </w:tc>
      </w:tr>
      <w:tr w:rsidR="00825C29" w:rsidRPr="00825C29" w14:paraId="4F1615B2" w14:textId="77777777" w:rsidTr="00155D2A">
        <w:trPr>
          <w:trHeight w:val="300"/>
        </w:trPr>
        <w:tc>
          <w:tcPr>
            <w:tcW w:w="976" w:type="dxa"/>
            <w:noWrap/>
            <w:hideMark/>
          </w:tcPr>
          <w:p w14:paraId="2FD1A39E" w14:textId="77777777" w:rsidR="00825C29" w:rsidRPr="00825C29" w:rsidRDefault="00825C29" w:rsidP="00825C29">
            <w:pPr>
              <w:jc w:val="left"/>
            </w:pPr>
            <w:r w:rsidRPr="00825C29">
              <w:t>24,245</w:t>
            </w:r>
          </w:p>
        </w:tc>
        <w:tc>
          <w:tcPr>
            <w:tcW w:w="976" w:type="dxa"/>
            <w:noWrap/>
            <w:hideMark/>
          </w:tcPr>
          <w:p w14:paraId="187EAF41" w14:textId="77777777" w:rsidR="00825C29" w:rsidRPr="00825C29" w:rsidRDefault="00825C29" w:rsidP="00825C29">
            <w:pPr>
              <w:jc w:val="left"/>
            </w:pPr>
            <w:r w:rsidRPr="00825C29">
              <w:t>8,14</w:t>
            </w:r>
          </w:p>
        </w:tc>
      </w:tr>
      <w:tr w:rsidR="00825C29" w:rsidRPr="00825C29" w14:paraId="0ECFE7B4" w14:textId="77777777" w:rsidTr="00155D2A">
        <w:trPr>
          <w:trHeight w:val="300"/>
        </w:trPr>
        <w:tc>
          <w:tcPr>
            <w:tcW w:w="976" w:type="dxa"/>
            <w:noWrap/>
            <w:hideMark/>
          </w:tcPr>
          <w:p w14:paraId="1D4B39A3" w14:textId="77777777" w:rsidR="00825C29" w:rsidRPr="00825C29" w:rsidRDefault="00825C29" w:rsidP="00825C29">
            <w:pPr>
              <w:jc w:val="left"/>
            </w:pPr>
            <w:r w:rsidRPr="00825C29">
              <w:t>24,367</w:t>
            </w:r>
          </w:p>
        </w:tc>
        <w:tc>
          <w:tcPr>
            <w:tcW w:w="976" w:type="dxa"/>
            <w:noWrap/>
            <w:hideMark/>
          </w:tcPr>
          <w:p w14:paraId="69EEF23C" w14:textId="77777777" w:rsidR="00825C29" w:rsidRPr="00825C29" w:rsidRDefault="00825C29" w:rsidP="00825C29">
            <w:pPr>
              <w:jc w:val="left"/>
            </w:pPr>
            <w:r w:rsidRPr="00825C29">
              <w:t>8,055</w:t>
            </w:r>
          </w:p>
        </w:tc>
      </w:tr>
      <w:tr w:rsidR="00825C29" w:rsidRPr="00825C29" w14:paraId="384B82CA" w14:textId="77777777" w:rsidTr="00155D2A">
        <w:trPr>
          <w:trHeight w:val="300"/>
        </w:trPr>
        <w:tc>
          <w:tcPr>
            <w:tcW w:w="976" w:type="dxa"/>
            <w:noWrap/>
            <w:hideMark/>
          </w:tcPr>
          <w:p w14:paraId="58F89A30" w14:textId="77777777" w:rsidR="00825C29" w:rsidRPr="00825C29" w:rsidRDefault="00825C29" w:rsidP="00825C29">
            <w:pPr>
              <w:jc w:val="left"/>
            </w:pPr>
            <w:r w:rsidRPr="00825C29">
              <w:t>24,571</w:t>
            </w:r>
          </w:p>
        </w:tc>
        <w:tc>
          <w:tcPr>
            <w:tcW w:w="976" w:type="dxa"/>
            <w:noWrap/>
            <w:hideMark/>
          </w:tcPr>
          <w:p w14:paraId="54400D4F" w14:textId="77777777" w:rsidR="00825C29" w:rsidRPr="00825C29" w:rsidRDefault="00825C29" w:rsidP="00825C29">
            <w:pPr>
              <w:jc w:val="left"/>
            </w:pPr>
            <w:r w:rsidRPr="00825C29">
              <w:t>7,83</w:t>
            </w:r>
          </w:p>
        </w:tc>
      </w:tr>
      <w:tr w:rsidR="00825C29" w:rsidRPr="00825C29" w14:paraId="264DAFA1" w14:textId="77777777" w:rsidTr="00155D2A">
        <w:trPr>
          <w:trHeight w:val="300"/>
        </w:trPr>
        <w:tc>
          <w:tcPr>
            <w:tcW w:w="976" w:type="dxa"/>
            <w:noWrap/>
            <w:hideMark/>
          </w:tcPr>
          <w:p w14:paraId="43E55939" w14:textId="77777777" w:rsidR="00825C29" w:rsidRPr="00825C29" w:rsidRDefault="00825C29" w:rsidP="00825C29">
            <w:pPr>
              <w:jc w:val="left"/>
            </w:pPr>
            <w:r w:rsidRPr="00825C29">
              <w:t>24,693</w:t>
            </w:r>
          </w:p>
        </w:tc>
        <w:tc>
          <w:tcPr>
            <w:tcW w:w="976" w:type="dxa"/>
            <w:noWrap/>
            <w:hideMark/>
          </w:tcPr>
          <w:p w14:paraId="509CB161" w14:textId="77777777" w:rsidR="00825C29" w:rsidRPr="00825C29" w:rsidRDefault="00825C29" w:rsidP="00825C29">
            <w:pPr>
              <w:jc w:val="left"/>
            </w:pPr>
            <w:r w:rsidRPr="00825C29">
              <w:t>7,72</w:t>
            </w:r>
          </w:p>
        </w:tc>
      </w:tr>
      <w:tr w:rsidR="00825C29" w:rsidRPr="00825C29" w14:paraId="43F36AC6" w14:textId="77777777" w:rsidTr="00155D2A">
        <w:trPr>
          <w:trHeight w:val="300"/>
        </w:trPr>
        <w:tc>
          <w:tcPr>
            <w:tcW w:w="976" w:type="dxa"/>
            <w:noWrap/>
            <w:hideMark/>
          </w:tcPr>
          <w:p w14:paraId="0D5781B8" w14:textId="77777777" w:rsidR="00825C29" w:rsidRPr="00825C29" w:rsidRDefault="00825C29" w:rsidP="00825C29">
            <w:pPr>
              <w:jc w:val="left"/>
            </w:pPr>
            <w:r w:rsidRPr="00825C29">
              <w:t>24,815</w:t>
            </w:r>
          </w:p>
        </w:tc>
        <w:tc>
          <w:tcPr>
            <w:tcW w:w="976" w:type="dxa"/>
            <w:noWrap/>
            <w:hideMark/>
          </w:tcPr>
          <w:p w14:paraId="7118153B" w14:textId="77777777" w:rsidR="00825C29" w:rsidRPr="00825C29" w:rsidRDefault="00825C29" w:rsidP="00825C29">
            <w:pPr>
              <w:jc w:val="left"/>
            </w:pPr>
            <w:r w:rsidRPr="00825C29">
              <w:t>7,615</w:t>
            </w:r>
          </w:p>
        </w:tc>
      </w:tr>
      <w:tr w:rsidR="00825C29" w:rsidRPr="00825C29" w14:paraId="6CEDCD33" w14:textId="77777777" w:rsidTr="00155D2A">
        <w:trPr>
          <w:trHeight w:val="300"/>
        </w:trPr>
        <w:tc>
          <w:tcPr>
            <w:tcW w:w="976" w:type="dxa"/>
            <w:noWrap/>
            <w:hideMark/>
          </w:tcPr>
          <w:p w14:paraId="6C540EF6" w14:textId="77777777" w:rsidR="00825C29" w:rsidRPr="00825C29" w:rsidRDefault="00825C29" w:rsidP="00825C29">
            <w:pPr>
              <w:jc w:val="left"/>
            </w:pPr>
            <w:r w:rsidRPr="00825C29">
              <w:t>24,937</w:t>
            </w:r>
          </w:p>
        </w:tc>
        <w:tc>
          <w:tcPr>
            <w:tcW w:w="976" w:type="dxa"/>
            <w:noWrap/>
            <w:hideMark/>
          </w:tcPr>
          <w:p w14:paraId="6FCED5D2" w14:textId="77777777" w:rsidR="00825C29" w:rsidRPr="00825C29" w:rsidRDefault="00825C29" w:rsidP="00825C29">
            <w:pPr>
              <w:jc w:val="left"/>
            </w:pPr>
            <w:r w:rsidRPr="00825C29">
              <w:t>7,545</w:t>
            </w:r>
          </w:p>
        </w:tc>
      </w:tr>
      <w:tr w:rsidR="00825C29" w:rsidRPr="00825C29" w14:paraId="44FCD3A5" w14:textId="77777777" w:rsidTr="00155D2A">
        <w:trPr>
          <w:trHeight w:val="300"/>
        </w:trPr>
        <w:tc>
          <w:tcPr>
            <w:tcW w:w="976" w:type="dxa"/>
            <w:noWrap/>
            <w:hideMark/>
          </w:tcPr>
          <w:p w14:paraId="79E61DBA" w14:textId="77777777" w:rsidR="00825C29" w:rsidRPr="00825C29" w:rsidRDefault="00825C29" w:rsidP="00825C29">
            <w:pPr>
              <w:jc w:val="left"/>
            </w:pPr>
            <w:r w:rsidRPr="00825C29">
              <w:t>25,062</w:t>
            </w:r>
          </w:p>
        </w:tc>
        <w:tc>
          <w:tcPr>
            <w:tcW w:w="976" w:type="dxa"/>
            <w:noWrap/>
            <w:hideMark/>
          </w:tcPr>
          <w:p w14:paraId="0C0F60AF" w14:textId="77777777" w:rsidR="00825C29" w:rsidRPr="00825C29" w:rsidRDefault="00825C29" w:rsidP="00825C29">
            <w:pPr>
              <w:jc w:val="left"/>
            </w:pPr>
            <w:r w:rsidRPr="00825C29">
              <w:t>7,41</w:t>
            </w:r>
          </w:p>
        </w:tc>
      </w:tr>
      <w:tr w:rsidR="00825C29" w:rsidRPr="00825C29" w14:paraId="6F41F6B2" w14:textId="77777777" w:rsidTr="00155D2A">
        <w:trPr>
          <w:trHeight w:val="300"/>
        </w:trPr>
        <w:tc>
          <w:tcPr>
            <w:tcW w:w="976" w:type="dxa"/>
            <w:noWrap/>
            <w:hideMark/>
          </w:tcPr>
          <w:p w14:paraId="32503204" w14:textId="77777777" w:rsidR="00825C29" w:rsidRPr="00825C29" w:rsidRDefault="00825C29" w:rsidP="00825C29">
            <w:pPr>
              <w:jc w:val="left"/>
            </w:pPr>
            <w:r w:rsidRPr="00825C29">
              <w:t>25,184</w:t>
            </w:r>
          </w:p>
        </w:tc>
        <w:tc>
          <w:tcPr>
            <w:tcW w:w="976" w:type="dxa"/>
            <w:noWrap/>
            <w:hideMark/>
          </w:tcPr>
          <w:p w14:paraId="499B8B75" w14:textId="77777777" w:rsidR="00825C29" w:rsidRPr="00825C29" w:rsidRDefault="00825C29" w:rsidP="00825C29">
            <w:pPr>
              <w:jc w:val="left"/>
            </w:pPr>
            <w:r w:rsidRPr="00825C29">
              <w:t>7,275</w:t>
            </w:r>
          </w:p>
        </w:tc>
      </w:tr>
      <w:tr w:rsidR="00825C29" w:rsidRPr="00825C29" w14:paraId="02038BFB" w14:textId="77777777" w:rsidTr="00155D2A">
        <w:trPr>
          <w:trHeight w:val="300"/>
        </w:trPr>
        <w:tc>
          <w:tcPr>
            <w:tcW w:w="976" w:type="dxa"/>
            <w:noWrap/>
            <w:hideMark/>
          </w:tcPr>
          <w:p w14:paraId="50A1F9C8" w14:textId="77777777" w:rsidR="00825C29" w:rsidRPr="00825C29" w:rsidRDefault="00825C29" w:rsidP="00825C29">
            <w:pPr>
              <w:jc w:val="left"/>
            </w:pPr>
            <w:r w:rsidRPr="00825C29">
              <w:t>25,306</w:t>
            </w:r>
          </w:p>
        </w:tc>
        <w:tc>
          <w:tcPr>
            <w:tcW w:w="976" w:type="dxa"/>
            <w:noWrap/>
            <w:hideMark/>
          </w:tcPr>
          <w:p w14:paraId="70F855E1" w14:textId="77777777" w:rsidR="00825C29" w:rsidRPr="00825C29" w:rsidRDefault="00825C29" w:rsidP="00825C29">
            <w:pPr>
              <w:jc w:val="left"/>
            </w:pPr>
            <w:r w:rsidRPr="00825C29">
              <w:t>7,16</w:t>
            </w:r>
          </w:p>
        </w:tc>
      </w:tr>
      <w:tr w:rsidR="00825C29" w:rsidRPr="00825C29" w14:paraId="2C593804" w14:textId="77777777" w:rsidTr="00155D2A">
        <w:trPr>
          <w:trHeight w:val="300"/>
        </w:trPr>
        <w:tc>
          <w:tcPr>
            <w:tcW w:w="976" w:type="dxa"/>
            <w:noWrap/>
            <w:hideMark/>
          </w:tcPr>
          <w:p w14:paraId="5D1DDDBF" w14:textId="77777777" w:rsidR="00825C29" w:rsidRPr="00825C29" w:rsidRDefault="00825C29" w:rsidP="00825C29">
            <w:pPr>
              <w:jc w:val="left"/>
            </w:pPr>
            <w:r w:rsidRPr="00825C29">
              <w:t>25,427</w:t>
            </w:r>
          </w:p>
        </w:tc>
        <w:tc>
          <w:tcPr>
            <w:tcW w:w="976" w:type="dxa"/>
            <w:noWrap/>
            <w:hideMark/>
          </w:tcPr>
          <w:p w14:paraId="5DD0BFC1" w14:textId="77777777" w:rsidR="00825C29" w:rsidRPr="00825C29" w:rsidRDefault="00825C29" w:rsidP="00825C29">
            <w:pPr>
              <w:jc w:val="left"/>
            </w:pPr>
            <w:r w:rsidRPr="00825C29">
              <w:t>7,05</w:t>
            </w:r>
          </w:p>
        </w:tc>
      </w:tr>
      <w:tr w:rsidR="00825C29" w:rsidRPr="00825C29" w14:paraId="23F0A146" w14:textId="77777777" w:rsidTr="00155D2A">
        <w:trPr>
          <w:trHeight w:val="300"/>
        </w:trPr>
        <w:tc>
          <w:tcPr>
            <w:tcW w:w="976" w:type="dxa"/>
            <w:noWrap/>
            <w:hideMark/>
          </w:tcPr>
          <w:p w14:paraId="75C6B051" w14:textId="77777777" w:rsidR="00825C29" w:rsidRPr="00825C29" w:rsidRDefault="00825C29" w:rsidP="00825C29">
            <w:pPr>
              <w:jc w:val="left"/>
            </w:pPr>
            <w:r w:rsidRPr="00825C29">
              <w:t>25,548</w:t>
            </w:r>
          </w:p>
        </w:tc>
        <w:tc>
          <w:tcPr>
            <w:tcW w:w="976" w:type="dxa"/>
            <w:noWrap/>
            <w:hideMark/>
          </w:tcPr>
          <w:p w14:paraId="6266FC79" w14:textId="77777777" w:rsidR="00825C29" w:rsidRPr="00825C29" w:rsidRDefault="00825C29" w:rsidP="00825C29">
            <w:pPr>
              <w:jc w:val="left"/>
            </w:pPr>
            <w:r w:rsidRPr="00825C29">
              <w:t>6,895</w:t>
            </w:r>
          </w:p>
        </w:tc>
      </w:tr>
      <w:tr w:rsidR="00825C29" w:rsidRPr="00825C29" w14:paraId="5275C786" w14:textId="77777777" w:rsidTr="00155D2A">
        <w:trPr>
          <w:trHeight w:val="300"/>
        </w:trPr>
        <w:tc>
          <w:tcPr>
            <w:tcW w:w="976" w:type="dxa"/>
            <w:noWrap/>
            <w:hideMark/>
          </w:tcPr>
          <w:p w14:paraId="6167C2CF" w14:textId="77777777" w:rsidR="00825C29" w:rsidRPr="00825C29" w:rsidRDefault="00825C29" w:rsidP="00825C29">
            <w:pPr>
              <w:jc w:val="left"/>
            </w:pPr>
            <w:r w:rsidRPr="00825C29">
              <w:t>25,67</w:t>
            </w:r>
          </w:p>
        </w:tc>
        <w:tc>
          <w:tcPr>
            <w:tcW w:w="976" w:type="dxa"/>
            <w:noWrap/>
            <w:hideMark/>
          </w:tcPr>
          <w:p w14:paraId="64A96ADF" w14:textId="77777777" w:rsidR="00825C29" w:rsidRPr="00825C29" w:rsidRDefault="00825C29" w:rsidP="00825C29">
            <w:pPr>
              <w:jc w:val="left"/>
            </w:pPr>
            <w:r w:rsidRPr="00825C29">
              <w:t>6,73</w:t>
            </w:r>
          </w:p>
        </w:tc>
      </w:tr>
      <w:tr w:rsidR="00825C29" w:rsidRPr="00825C29" w14:paraId="31313FAF" w14:textId="77777777" w:rsidTr="00155D2A">
        <w:trPr>
          <w:trHeight w:val="300"/>
        </w:trPr>
        <w:tc>
          <w:tcPr>
            <w:tcW w:w="976" w:type="dxa"/>
            <w:noWrap/>
            <w:hideMark/>
          </w:tcPr>
          <w:p w14:paraId="0B7449B5" w14:textId="77777777" w:rsidR="00825C29" w:rsidRPr="00825C29" w:rsidRDefault="00825C29" w:rsidP="00825C29">
            <w:pPr>
              <w:jc w:val="left"/>
            </w:pPr>
            <w:r w:rsidRPr="00825C29">
              <w:t>25,887</w:t>
            </w:r>
          </w:p>
        </w:tc>
        <w:tc>
          <w:tcPr>
            <w:tcW w:w="976" w:type="dxa"/>
            <w:noWrap/>
            <w:hideMark/>
          </w:tcPr>
          <w:p w14:paraId="073C590F" w14:textId="77777777" w:rsidR="00825C29" w:rsidRPr="00825C29" w:rsidRDefault="00825C29" w:rsidP="00825C29">
            <w:pPr>
              <w:jc w:val="left"/>
            </w:pPr>
            <w:r w:rsidRPr="00825C29">
              <w:t>6,435</w:t>
            </w:r>
          </w:p>
        </w:tc>
      </w:tr>
      <w:tr w:rsidR="00825C29" w:rsidRPr="00825C29" w14:paraId="45E154ED" w14:textId="77777777" w:rsidTr="00155D2A">
        <w:trPr>
          <w:trHeight w:val="300"/>
        </w:trPr>
        <w:tc>
          <w:tcPr>
            <w:tcW w:w="976" w:type="dxa"/>
            <w:noWrap/>
            <w:hideMark/>
          </w:tcPr>
          <w:p w14:paraId="4964EEFF" w14:textId="77777777" w:rsidR="00825C29" w:rsidRPr="00825C29" w:rsidRDefault="00825C29" w:rsidP="00825C29">
            <w:pPr>
              <w:jc w:val="left"/>
            </w:pPr>
            <w:r w:rsidRPr="00825C29">
              <w:t>26,008</w:t>
            </w:r>
          </w:p>
        </w:tc>
        <w:tc>
          <w:tcPr>
            <w:tcW w:w="976" w:type="dxa"/>
            <w:noWrap/>
            <w:hideMark/>
          </w:tcPr>
          <w:p w14:paraId="40317EFC" w14:textId="77777777" w:rsidR="00825C29" w:rsidRPr="00825C29" w:rsidRDefault="00825C29" w:rsidP="00825C29">
            <w:pPr>
              <w:jc w:val="left"/>
            </w:pPr>
            <w:r w:rsidRPr="00825C29">
              <w:t>6,255</w:t>
            </w:r>
          </w:p>
        </w:tc>
      </w:tr>
      <w:tr w:rsidR="00825C29" w:rsidRPr="00825C29" w14:paraId="5B4A0D66" w14:textId="77777777" w:rsidTr="00155D2A">
        <w:trPr>
          <w:trHeight w:val="300"/>
        </w:trPr>
        <w:tc>
          <w:tcPr>
            <w:tcW w:w="976" w:type="dxa"/>
            <w:noWrap/>
            <w:hideMark/>
          </w:tcPr>
          <w:p w14:paraId="7083D798" w14:textId="77777777" w:rsidR="00825C29" w:rsidRPr="00825C29" w:rsidRDefault="00825C29" w:rsidP="00825C29">
            <w:pPr>
              <w:jc w:val="left"/>
            </w:pPr>
            <w:r w:rsidRPr="00825C29">
              <w:t>26,13</w:t>
            </w:r>
          </w:p>
        </w:tc>
        <w:tc>
          <w:tcPr>
            <w:tcW w:w="976" w:type="dxa"/>
            <w:noWrap/>
            <w:hideMark/>
          </w:tcPr>
          <w:p w14:paraId="0CF2D7B6" w14:textId="77777777" w:rsidR="00825C29" w:rsidRPr="00825C29" w:rsidRDefault="00825C29" w:rsidP="00825C29">
            <w:pPr>
              <w:jc w:val="left"/>
            </w:pPr>
            <w:r w:rsidRPr="00825C29">
              <w:t>6,02</w:t>
            </w:r>
          </w:p>
        </w:tc>
      </w:tr>
      <w:tr w:rsidR="00825C29" w:rsidRPr="00825C29" w14:paraId="5B604F1A" w14:textId="77777777" w:rsidTr="00155D2A">
        <w:trPr>
          <w:trHeight w:val="300"/>
        </w:trPr>
        <w:tc>
          <w:tcPr>
            <w:tcW w:w="976" w:type="dxa"/>
            <w:noWrap/>
            <w:hideMark/>
          </w:tcPr>
          <w:p w14:paraId="42F0E94E" w14:textId="77777777" w:rsidR="00825C29" w:rsidRPr="00825C29" w:rsidRDefault="00825C29" w:rsidP="00825C29">
            <w:pPr>
              <w:jc w:val="left"/>
            </w:pPr>
            <w:r w:rsidRPr="00825C29">
              <w:t>26,252</w:t>
            </w:r>
          </w:p>
        </w:tc>
        <w:tc>
          <w:tcPr>
            <w:tcW w:w="976" w:type="dxa"/>
            <w:noWrap/>
            <w:hideMark/>
          </w:tcPr>
          <w:p w14:paraId="2F333AB7" w14:textId="77777777" w:rsidR="00825C29" w:rsidRPr="00825C29" w:rsidRDefault="00825C29" w:rsidP="00825C29">
            <w:pPr>
              <w:jc w:val="left"/>
            </w:pPr>
            <w:r w:rsidRPr="00825C29">
              <w:t>5,86</w:t>
            </w:r>
          </w:p>
        </w:tc>
      </w:tr>
      <w:tr w:rsidR="00825C29" w:rsidRPr="00825C29" w14:paraId="71FA7C42" w14:textId="77777777" w:rsidTr="00155D2A">
        <w:trPr>
          <w:trHeight w:val="300"/>
        </w:trPr>
        <w:tc>
          <w:tcPr>
            <w:tcW w:w="976" w:type="dxa"/>
            <w:noWrap/>
            <w:hideMark/>
          </w:tcPr>
          <w:p w14:paraId="18C7835F" w14:textId="77777777" w:rsidR="00825C29" w:rsidRPr="00825C29" w:rsidRDefault="00825C29" w:rsidP="00825C29">
            <w:pPr>
              <w:jc w:val="left"/>
            </w:pPr>
            <w:r w:rsidRPr="00825C29">
              <w:t>26,381</w:t>
            </w:r>
          </w:p>
        </w:tc>
        <w:tc>
          <w:tcPr>
            <w:tcW w:w="976" w:type="dxa"/>
            <w:noWrap/>
            <w:hideMark/>
          </w:tcPr>
          <w:p w14:paraId="39078EB5" w14:textId="77777777" w:rsidR="00825C29" w:rsidRPr="00825C29" w:rsidRDefault="00825C29" w:rsidP="00825C29">
            <w:pPr>
              <w:jc w:val="left"/>
            </w:pPr>
            <w:r w:rsidRPr="00825C29">
              <w:t>5,855</w:t>
            </w:r>
          </w:p>
        </w:tc>
      </w:tr>
      <w:tr w:rsidR="00825C29" w:rsidRPr="00825C29" w14:paraId="779FF541" w14:textId="77777777" w:rsidTr="00155D2A">
        <w:trPr>
          <w:trHeight w:val="300"/>
        </w:trPr>
        <w:tc>
          <w:tcPr>
            <w:tcW w:w="976" w:type="dxa"/>
            <w:noWrap/>
            <w:hideMark/>
          </w:tcPr>
          <w:p w14:paraId="317DED42" w14:textId="77777777" w:rsidR="00825C29" w:rsidRPr="00825C29" w:rsidRDefault="00825C29" w:rsidP="00825C29">
            <w:pPr>
              <w:jc w:val="left"/>
            </w:pPr>
            <w:r w:rsidRPr="00825C29">
              <w:t>26,502</w:t>
            </w:r>
          </w:p>
        </w:tc>
        <w:tc>
          <w:tcPr>
            <w:tcW w:w="976" w:type="dxa"/>
            <w:noWrap/>
            <w:hideMark/>
          </w:tcPr>
          <w:p w14:paraId="4703CB6D" w14:textId="77777777" w:rsidR="00825C29" w:rsidRPr="00825C29" w:rsidRDefault="00825C29" w:rsidP="00825C29">
            <w:pPr>
              <w:jc w:val="left"/>
            </w:pPr>
            <w:r w:rsidRPr="00825C29">
              <w:t>5,69</w:t>
            </w:r>
          </w:p>
        </w:tc>
      </w:tr>
      <w:tr w:rsidR="00825C29" w:rsidRPr="00825C29" w14:paraId="1107C61D" w14:textId="77777777" w:rsidTr="00155D2A">
        <w:trPr>
          <w:trHeight w:val="300"/>
        </w:trPr>
        <w:tc>
          <w:tcPr>
            <w:tcW w:w="976" w:type="dxa"/>
            <w:noWrap/>
            <w:hideMark/>
          </w:tcPr>
          <w:p w14:paraId="4E90A497" w14:textId="77777777" w:rsidR="00825C29" w:rsidRPr="00825C29" w:rsidRDefault="00825C29" w:rsidP="00825C29">
            <w:pPr>
              <w:jc w:val="left"/>
            </w:pPr>
            <w:r w:rsidRPr="00825C29">
              <w:t>26,623</w:t>
            </w:r>
          </w:p>
        </w:tc>
        <w:tc>
          <w:tcPr>
            <w:tcW w:w="976" w:type="dxa"/>
            <w:noWrap/>
            <w:hideMark/>
          </w:tcPr>
          <w:p w14:paraId="1E0716F0" w14:textId="77777777" w:rsidR="00825C29" w:rsidRPr="00825C29" w:rsidRDefault="00825C29" w:rsidP="00825C29">
            <w:pPr>
              <w:jc w:val="left"/>
            </w:pPr>
            <w:r w:rsidRPr="00825C29">
              <w:t>5,55</w:t>
            </w:r>
          </w:p>
        </w:tc>
      </w:tr>
      <w:tr w:rsidR="00825C29" w:rsidRPr="00825C29" w14:paraId="335D76C2" w14:textId="77777777" w:rsidTr="00155D2A">
        <w:trPr>
          <w:trHeight w:val="300"/>
        </w:trPr>
        <w:tc>
          <w:tcPr>
            <w:tcW w:w="976" w:type="dxa"/>
            <w:noWrap/>
            <w:hideMark/>
          </w:tcPr>
          <w:p w14:paraId="7248009A" w14:textId="77777777" w:rsidR="00825C29" w:rsidRPr="00825C29" w:rsidRDefault="00825C29" w:rsidP="00825C29">
            <w:pPr>
              <w:jc w:val="left"/>
            </w:pPr>
            <w:r w:rsidRPr="00825C29">
              <w:t>26,745</w:t>
            </w:r>
          </w:p>
        </w:tc>
        <w:tc>
          <w:tcPr>
            <w:tcW w:w="976" w:type="dxa"/>
            <w:noWrap/>
            <w:hideMark/>
          </w:tcPr>
          <w:p w14:paraId="4F4C0B61" w14:textId="77777777" w:rsidR="00825C29" w:rsidRPr="00825C29" w:rsidRDefault="00825C29" w:rsidP="00825C29">
            <w:pPr>
              <w:jc w:val="left"/>
            </w:pPr>
            <w:r w:rsidRPr="00825C29">
              <w:t>5,595</w:t>
            </w:r>
          </w:p>
        </w:tc>
      </w:tr>
      <w:tr w:rsidR="00825C29" w:rsidRPr="00825C29" w14:paraId="20623DF5" w14:textId="77777777" w:rsidTr="00155D2A">
        <w:trPr>
          <w:trHeight w:val="300"/>
        </w:trPr>
        <w:tc>
          <w:tcPr>
            <w:tcW w:w="976" w:type="dxa"/>
            <w:noWrap/>
            <w:hideMark/>
          </w:tcPr>
          <w:p w14:paraId="23A1C73F" w14:textId="77777777" w:rsidR="00825C29" w:rsidRPr="00825C29" w:rsidRDefault="00825C29" w:rsidP="00825C29">
            <w:pPr>
              <w:jc w:val="left"/>
            </w:pPr>
            <w:r w:rsidRPr="00825C29">
              <w:t>26,877</w:t>
            </w:r>
          </w:p>
        </w:tc>
        <w:tc>
          <w:tcPr>
            <w:tcW w:w="976" w:type="dxa"/>
            <w:noWrap/>
            <w:hideMark/>
          </w:tcPr>
          <w:p w14:paraId="10657C67" w14:textId="77777777" w:rsidR="00825C29" w:rsidRPr="00825C29" w:rsidRDefault="00825C29" w:rsidP="00825C29">
            <w:pPr>
              <w:jc w:val="left"/>
            </w:pPr>
            <w:r w:rsidRPr="00825C29">
              <w:t>5,58</w:t>
            </w:r>
          </w:p>
        </w:tc>
      </w:tr>
      <w:tr w:rsidR="00825C29" w:rsidRPr="00825C29" w14:paraId="266506FB" w14:textId="77777777" w:rsidTr="00155D2A">
        <w:trPr>
          <w:trHeight w:val="300"/>
        </w:trPr>
        <w:tc>
          <w:tcPr>
            <w:tcW w:w="976" w:type="dxa"/>
            <w:noWrap/>
            <w:hideMark/>
          </w:tcPr>
          <w:p w14:paraId="73EF9EDE" w14:textId="77777777" w:rsidR="00825C29" w:rsidRPr="00825C29" w:rsidRDefault="00825C29" w:rsidP="00825C29">
            <w:pPr>
              <w:jc w:val="left"/>
            </w:pPr>
            <w:r w:rsidRPr="00825C29">
              <w:t>26,998</w:t>
            </w:r>
          </w:p>
        </w:tc>
        <w:tc>
          <w:tcPr>
            <w:tcW w:w="976" w:type="dxa"/>
            <w:noWrap/>
            <w:hideMark/>
          </w:tcPr>
          <w:p w14:paraId="4AAE93B3" w14:textId="77777777" w:rsidR="00825C29" w:rsidRPr="00825C29" w:rsidRDefault="00825C29" w:rsidP="00825C29">
            <w:pPr>
              <w:jc w:val="left"/>
            </w:pPr>
            <w:r w:rsidRPr="00825C29">
              <w:t>5,53</w:t>
            </w:r>
          </w:p>
        </w:tc>
      </w:tr>
      <w:tr w:rsidR="00825C29" w:rsidRPr="00825C29" w14:paraId="1E602C10" w14:textId="77777777" w:rsidTr="00155D2A">
        <w:trPr>
          <w:trHeight w:val="300"/>
        </w:trPr>
        <w:tc>
          <w:tcPr>
            <w:tcW w:w="976" w:type="dxa"/>
            <w:noWrap/>
            <w:hideMark/>
          </w:tcPr>
          <w:p w14:paraId="0CC99391" w14:textId="77777777" w:rsidR="00825C29" w:rsidRPr="00825C29" w:rsidRDefault="00825C29" w:rsidP="00825C29">
            <w:pPr>
              <w:jc w:val="left"/>
            </w:pPr>
            <w:r w:rsidRPr="00825C29">
              <w:t>27,204</w:t>
            </w:r>
          </w:p>
        </w:tc>
        <w:tc>
          <w:tcPr>
            <w:tcW w:w="976" w:type="dxa"/>
            <w:noWrap/>
            <w:hideMark/>
          </w:tcPr>
          <w:p w14:paraId="2C2EE6FC" w14:textId="77777777" w:rsidR="00825C29" w:rsidRPr="00825C29" w:rsidRDefault="00825C29" w:rsidP="00825C29">
            <w:pPr>
              <w:jc w:val="left"/>
            </w:pPr>
            <w:r w:rsidRPr="00825C29">
              <w:t>5,3</w:t>
            </w:r>
          </w:p>
        </w:tc>
      </w:tr>
      <w:tr w:rsidR="00825C29" w:rsidRPr="00825C29" w14:paraId="143B3E5D" w14:textId="77777777" w:rsidTr="00155D2A">
        <w:trPr>
          <w:trHeight w:val="300"/>
        </w:trPr>
        <w:tc>
          <w:tcPr>
            <w:tcW w:w="976" w:type="dxa"/>
            <w:noWrap/>
            <w:hideMark/>
          </w:tcPr>
          <w:p w14:paraId="6A872578" w14:textId="77777777" w:rsidR="00825C29" w:rsidRPr="00825C29" w:rsidRDefault="00825C29" w:rsidP="00825C29">
            <w:pPr>
              <w:jc w:val="left"/>
            </w:pPr>
            <w:r w:rsidRPr="00825C29">
              <w:t>27,326</w:t>
            </w:r>
          </w:p>
        </w:tc>
        <w:tc>
          <w:tcPr>
            <w:tcW w:w="976" w:type="dxa"/>
            <w:noWrap/>
            <w:hideMark/>
          </w:tcPr>
          <w:p w14:paraId="5DB56D9E" w14:textId="77777777" w:rsidR="00825C29" w:rsidRPr="00825C29" w:rsidRDefault="00825C29" w:rsidP="00825C29">
            <w:pPr>
              <w:jc w:val="left"/>
            </w:pPr>
            <w:r w:rsidRPr="00825C29">
              <w:t>5,165</w:t>
            </w:r>
          </w:p>
        </w:tc>
      </w:tr>
      <w:tr w:rsidR="00825C29" w:rsidRPr="00825C29" w14:paraId="08A1764F" w14:textId="77777777" w:rsidTr="00155D2A">
        <w:trPr>
          <w:trHeight w:val="300"/>
        </w:trPr>
        <w:tc>
          <w:tcPr>
            <w:tcW w:w="976" w:type="dxa"/>
            <w:noWrap/>
            <w:hideMark/>
          </w:tcPr>
          <w:p w14:paraId="3FD421D8" w14:textId="77777777" w:rsidR="00825C29" w:rsidRPr="00825C29" w:rsidRDefault="00825C29" w:rsidP="00825C29">
            <w:pPr>
              <w:jc w:val="left"/>
            </w:pPr>
            <w:r w:rsidRPr="00825C29">
              <w:t>27,447</w:t>
            </w:r>
          </w:p>
        </w:tc>
        <w:tc>
          <w:tcPr>
            <w:tcW w:w="976" w:type="dxa"/>
            <w:noWrap/>
            <w:hideMark/>
          </w:tcPr>
          <w:p w14:paraId="48232DD1" w14:textId="77777777" w:rsidR="00825C29" w:rsidRPr="00825C29" w:rsidRDefault="00825C29" w:rsidP="00825C29">
            <w:pPr>
              <w:jc w:val="left"/>
            </w:pPr>
            <w:r w:rsidRPr="00825C29">
              <w:t>4,93</w:t>
            </w:r>
          </w:p>
        </w:tc>
      </w:tr>
      <w:tr w:rsidR="00825C29" w:rsidRPr="00825C29" w14:paraId="52117C4B" w14:textId="77777777" w:rsidTr="00155D2A">
        <w:trPr>
          <w:trHeight w:val="300"/>
        </w:trPr>
        <w:tc>
          <w:tcPr>
            <w:tcW w:w="976" w:type="dxa"/>
            <w:noWrap/>
            <w:hideMark/>
          </w:tcPr>
          <w:p w14:paraId="35445DD6" w14:textId="77777777" w:rsidR="00825C29" w:rsidRPr="00825C29" w:rsidRDefault="00825C29" w:rsidP="00825C29">
            <w:pPr>
              <w:jc w:val="left"/>
            </w:pPr>
            <w:r w:rsidRPr="00825C29">
              <w:t>27,569</w:t>
            </w:r>
          </w:p>
        </w:tc>
        <w:tc>
          <w:tcPr>
            <w:tcW w:w="976" w:type="dxa"/>
            <w:noWrap/>
            <w:hideMark/>
          </w:tcPr>
          <w:p w14:paraId="1AD0A9DE" w14:textId="77777777" w:rsidR="00825C29" w:rsidRPr="00825C29" w:rsidRDefault="00825C29" w:rsidP="00825C29">
            <w:pPr>
              <w:jc w:val="left"/>
            </w:pPr>
            <w:r w:rsidRPr="00825C29">
              <w:t>4,75</w:t>
            </w:r>
          </w:p>
        </w:tc>
      </w:tr>
      <w:tr w:rsidR="00825C29" w:rsidRPr="00825C29" w14:paraId="1EA76194" w14:textId="77777777" w:rsidTr="00155D2A">
        <w:trPr>
          <w:trHeight w:val="300"/>
        </w:trPr>
        <w:tc>
          <w:tcPr>
            <w:tcW w:w="976" w:type="dxa"/>
            <w:noWrap/>
            <w:hideMark/>
          </w:tcPr>
          <w:p w14:paraId="03DA3080" w14:textId="77777777" w:rsidR="00825C29" w:rsidRPr="00825C29" w:rsidRDefault="00825C29" w:rsidP="00825C29">
            <w:pPr>
              <w:jc w:val="left"/>
            </w:pPr>
            <w:r w:rsidRPr="00825C29">
              <w:t>27,69</w:t>
            </w:r>
          </w:p>
        </w:tc>
        <w:tc>
          <w:tcPr>
            <w:tcW w:w="976" w:type="dxa"/>
            <w:noWrap/>
            <w:hideMark/>
          </w:tcPr>
          <w:p w14:paraId="64835D83" w14:textId="77777777" w:rsidR="00825C29" w:rsidRPr="00825C29" w:rsidRDefault="00825C29" w:rsidP="00825C29">
            <w:pPr>
              <w:jc w:val="left"/>
            </w:pPr>
            <w:r w:rsidRPr="00825C29">
              <w:t>4,595</w:t>
            </w:r>
          </w:p>
        </w:tc>
      </w:tr>
      <w:tr w:rsidR="00825C29" w:rsidRPr="00825C29" w14:paraId="2E8760A0" w14:textId="77777777" w:rsidTr="00155D2A">
        <w:trPr>
          <w:trHeight w:val="300"/>
        </w:trPr>
        <w:tc>
          <w:tcPr>
            <w:tcW w:w="976" w:type="dxa"/>
            <w:noWrap/>
            <w:hideMark/>
          </w:tcPr>
          <w:p w14:paraId="16572F54" w14:textId="77777777" w:rsidR="00825C29" w:rsidRPr="00825C29" w:rsidRDefault="00825C29" w:rsidP="00825C29">
            <w:pPr>
              <w:jc w:val="left"/>
            </w:pPr>
            <w:r w:rsidRPr="00825C29">
              <w:t>27,811</w:t>
            </w:r>
          </w:p>
        </w:tc>
        <w:tc>
          <w:tcPr>
            <w:tcW w:w="976" w:type="dxa"/>
            <w:noWrap/>
            <w:hideMark/>
          </w:tcPr>
          <w:p w14:paraId="29BF64B6" w14:textId="77777777" w:rsidR="00825C29" w:rsidRPr="00825C29" w:rsidRDefault="00825C29" w:rsidP="00825C29">
            <w:pPr>
              <w:jc w:val="left"/>
            </w:pPr>
            <w:r w:rsidRPr="00825C29">
              <w:t>4,48</w:t>
            </w:r>
          </w:p>
        </w:tc>
      </w:tr>
      <w:tr w:rsidR="00825C29" w:rsidRPr="00825C29" w14:paraId="4D701312" w14:textId="77777777" w:rsidTr="00155D2A">
        <w:trPr>
          <w:trHeight w:val="300"/>
        </w:trPr>
        <w:tc>
          <w:tcPr>
            <w:tcW w:w="976" w:type="dxa"/>
            <w:noWrap/>
            <w:hideMark/>
          </w:tcPr>
          <w:p w14:paraId="1A92B10B" w14:textId="77777777" w:rsidR="00825C29" w:rsidRPr="00825C29" w:rsidRDefault="00825C29" w:rsidP="00825C29">
            <w:pPr>
              <w:jc w:val="left"/>
            </w:pPr>
            <w:r w:rsidRPr="00825C29">
              <w:t>27,933</w:t>
            </w:r>
          </w:p>
        </w:tc>
        <w:tc>
          <w:tcPr>
            <w:tcW w:w="976" w:type="dxa"/>
            <w:noWrap/>
            <w:hideMark/>
          </w:tcPr>
          <w:p w14:paraId="089EC173" w14:textId="77777777" w:rsidR="00825C29" w:rsidRPr="00825C29" w:rsidRDefault="00825C29" w:rsidP="00825C29">
            <w:pPr>
              <w:jc w:val="left"/>
            </w:pPr>
            <w:r w:rsidRPr="00825C29">
              <w:t>4,38</w:t>
            </w:r>
          </w:p>
        </w:tc>
      </w:tr>
      <w:tr w:rsidR="00825C29" w:rsidRPr="00825C29" w14:paraId="34A3C353" w14:textId="77777777" w:rsidTr="00155D2A">
        <w:trPr>
          <w:trHeight w:val="300"/>
        </w:trPr>
        <w:tc>
          <w:tcPr>
            <w:tcW w:w="976" w:type="dxa"/>
            <w:noWrap/>
            <w:hideMark/>
          </w:tcPr>
          <w:p w14:paraId="5F987F84" w14:textId="77777777" w:rsidR="00825C29" w:rsidRPr="00825C29" w:rsidRDefault="00825C29" w:rsidP="00825C29">
            <w:pPr>
              <w:jc w:val="left"/>
            </w:pPr>
            <w:r w:rsidRPr="00825C29">
              <w:t>28,055</w:t>
            </w:r>
          </w:p>
        </w:tc>
        <w:tc>
          <w:tcPr>
            <w:tcW w:w="976" w:type="dxa"/>
            <w:noWrap/>
            <w:hideMark/>
          </w:tcPr>
          <w:p w14:paraId="7860CCF5" w14:textId="77777777" w:rsidR="00825C29" w:rsidRPr="00825C29" w:rsidRDefault="00825C29" w:rsidP="00825C29">
            <w:pPr>
              <w:jc w:val="left"/>
            </w:pPr>
            <w:r w:rsidRPr="00825C29">
              <w:t>4,315</w:t>
            </w:r>
          </w:p>
        </w:tc>
      </w:tr>
      <w:tr w:rsidR="00825C29" w:rsidRPr="00825C29" w14:paraId="1E24C28B" w14:textId="77777777" w:rsidTr="00155D2A">
        <w:trPr>
          <w:trHeight w:val="300"/>
        </w:trPr>
        <w:tc>
          <w:tcPr>
            <w:tcW w:w="976" w:type="dxa"/>
            <w:noWrap/>
            <w:hideMark/>
          </w:tcPr>
          <w:p w14:paraId="0989056C" w14:textId="77777777" w:rsidR="00825C29" w:rsidRPr="00825C29" w:rsidRDefault="00825C29" w:rsidP="00825C29">
            <w:pPr>
              <w:jc w:val="left"/>
            </w:pPr>
            <w:r w:rsidRPr="00825C29">
              <w:t>28,177</w:t>
            </w:r>
          </w:p>
        </w:tc>
        <w:tc>
          <w:tcPr>
            <w:tcW w:w="976" w:type="dxa"/>
            <w:noWrap/>
            <w:hideMark/>
          </w:tcPr>
          <w:p w14:paraId="68A1B189" w14:textId="77777777" w:rsidR="00825C29" w:rsidRPr="00825C29" w:rsidRDefault="00825C29" w:rsidP="00825C29">
            <w:pPr>
              <w:jc w:val="left"/>
            </w:pPr>
            <w:r w:rsidRPr="00825C29">
              <w:t>4,24</w:t>
            </w:r>
          </w:p>
        </w:tc>
      </w:tr>
      <w:tr w:rsidR="00825C29" w:rsidRPr="00825C29" w14:paraId="3D2DDA96" w14:textId="77777777" w:rsidTr="00155D2A">
        <w:trPr>
          <w:trHeight w:val="300"/>
        </w:trPr>
        <w:tc>
          <w:tcPr>
            <w:tcW w:w="976" w:type="dxa"/>
            <w:noWrap/>
            <w:hideMark/>
          </w:tcPr>
          <w:p w14:paraId="034805F2" w14:textId="77777777" w:rsidR="00825C29" w:rsidRPr="00825C29" w:rsidRDefault="00825C29" w:rsidP="00825C29">
            <w:pPr>
              <w:jc w:val="left"/>
            </w:pPr>
            <w:r w:rsidRPr="00825C29">
              <w:t>28,298</w:t>
            </w:r>
          </w:p>
        </w:tc>
        <w:tc>
          <w:tcPr>
            <w:tcW w:w="976" w:type="dxa"/>
            <w:noWrap/>
            <w:hideMark/>
          </w:tcPr>
          <w:p w14:paraId="7D18D845" w14:textId="77777777" w:rsidR="00825C29" w:rsidRPr="00825C29" w:rsidRDefault="00825C29" w:rsidP="00825C29">
            <w:pPr>
              <w:jc w:val="left"/>
            </w:pPr>
            <w:r w:rsidRPr="00825C29">
              <w:t>4,185</w:t>
            </w:r>
          </w:p>
        </w:tc>
      </w:tr>
      <w:tr w:rsidR="00825C29" w:rsidRPr="00825C29" w14:paraId="0299E4E5" w14:textId="77777777" w:rsidTr="00155D2A">
        <w:trPr>
          <w:trHeight w:val="300"/>
        </w:trPr>
        <w:tc>
          <w:tcPr>
            <w:tcW w:w="976" w:type="dxa"/>
            <w:noWrap/>
            <w:hideMark/>
          </w:tcPr>
          <w:p w14:paraId="23277F4A" w14:textId="77777777" w:rsidR="00825C29" w:rsidRPr="00825C29" w:rsidRDefault="00825C29" w:rsidP="00825C29">
            <w:pPr>
              <w:jc w:val="left"/>
            </w:pPr>
            <w:r w:rsidRPr="00825C29">
              <w:t>28,503</w:t>
            </w:r>
          </w:p>
        </w:tc>
        <w:tc>
          <w:tcPr>
            <w:tcW w:w="976" w:type="dxa"/>
            <w:noWrap/>
            <w:hideMark/>
          </w:tcPr>
          <w:p w14:paraId="3D4B08B5" w14:textId="77777777" w:rsidR="00825C29" w:rsidRPr="00825C29" w:rsidRDefault="00825C29" w:rsidP="00825C29">
            <w:pPr>
              <w:jc w:val="left"/>
            </w:pPr>
            <w:r w:rsidRPr="00825C29">
              <w:t>4,075</w:t>
            </w:r>
          </w:p>
        </w:tc>
      </w:tr>
      <w:tr w:rsidR="00825C29" w:rsidRPr="00825C29" w14:paraId="3CD3437E" w14:textId="77777777" w:rsidTr="00155D2A">
        <w:trPr>
          <w:trHeight w:val="300"/>
        </w:trPr>
        <w:tc>
          <w:tcPr>
            <w:tcW w:w="976" w:type="dxa"/>
            <w:noWrap/>
            <w:hideMark/>
          </w:tcPr>
          <w:p w14:paraId="64EED033" w14:textId="77777777" w:rsidR="00825C29" w:rsidRPr="00825C29" w:rsidRDefault="00825C29" w:rsidP="00825C29">
            <w:pPr>
              <w:jc w:val="left"/>
            </w:pPr>
            <w:r w:rsidRPr="00825C29">
              <w:t>28,625</w:t>
            </w:r>
          </w:p>
        </w:tc>
        <w:tc>
          <w:tcPr>
            <w:tcW w:w="976" w:type="dxa"/>
            <w:noWrap/>
            <w:hideMark/>
          </w:tcPr>
          <w:p w14:paraId="38B61869" w14:textId="77777777" w:rsidR="00825C29" w:rsidRPr="00825C29" w:rsidRDefault="00825C29" w:rsidP="00825C29">
            <w:pPr>
              <w:jc w:val="left"/>
            </w:pPr>
            <w:r w:rsidRPr="00825C29">
              <w:t>3,975</w:t>
            </w:r>
          </w:p>
        </w:tc>
      </w:tr>
      <w:tr w:rsidR="00825C29" w:rsidRPr="00825C29" w14:paraId="6432C522" w14:textId="77777777" w:rsidTr="00155D2A">
        <w:trPr>
          <w:trHeight w:val="300"/>
        </w:trPr>
        <w:tc>
          <w:tcPr>
            <w:tcW w:w="976" w:type="dxa"/>
            <w:noWrap/>
            <w:hideMark/>
          </w:tcPr>
          <w:p w14:paraId="0FD12054" w14:textId="77777777" w:rsidR="00825C29" w:rsidRPr="00825C29" w:rsidRDefault="00825C29" w:rsidP="00825C29">
            <w:pPr>
              <w:jc w:val="left"/>
            </w:pPr>
            <w:r w:rsidRPr="00825C29">
              <w:t>28,753</w:t>
            </w:r>
          </w:p>
        </w:tc>
        <w:tc>
          <w:tcPr>
            <w:tcW w:w="976" w:type="dxa"/>
            <w:noWrap/>
            <w:hideMark/>
          </w:tcPr>
          <w:p w14:paraId="64D1EB0A" w14:textId="77777777" w:rsidR="00825C29" w:rsidRPr="00825C29" w:rsidRDefault="00825C29" w:rsidP="00825C29">
            <w:pPr>
              <w:jc w:val="left"/>
            </w:pPr>
            <w:r w:rsidRPr="00825C29">
              <w:t>3,895</w:t>
            </w:r>
          </w:p>
        </w:tc>
      </w:tr>
      <w:tr w:rsidR="00825C29" w:rsidRPr="00825C29" w14:paraId="5065503B" w14:textId="77777777" w:rsidTr="00155D2A">
        <w:trPr>
          <w:trHeight w:val="300"/>
        </w:trPr>
        <w:tc>
          <w:tcPr>
            <w:tcW w:w="976" w:type="dxa"/>
            <w:noWrap/>
            <w:hideMark/>
          </w:tcPr>
          <w:p w14:paraId="0AC195C7" w14:textId="77777777" w:rsidR="00825C29" w:rsidRPr="00825C29" w:rsidRDefault="00825C29" w:rsidP="00825C29">
            <w:pPr>
              <w:jc w:val="left"/>
            </w:pPr>
            <w:r w:rsidRPr="00825C29">
              <w:t>28,875</w:t>
            </w:r>
          </w:p>
        </w:tc>
        <w:tc>
          <w:tcPr>
            <w:tcW w:w="976" w:type="dxa"/>
            <w:noWrap/>
            <w:hideMark/>
          </w:tcPr>
          <w:p w14:paraId="3F9BA066" w14:textId="77777777" w:rsidR="00825C29" w:rsidRPr="00825C29" w:rsidRDefault="00825C29" w:rsidP="00825C29">
            <w:pPr>
              <w:jc w:val="left"/>
            </w:pPr>
            <w:r w:rsidRPr="00825C29">
              <w:t>3,825</w:t>
            </w:r>
          </w:p>
        </w:tc>
      </w:tr>
      <w:tr w:rsidR="00825C29" w:rsidRPr="00825C29" w14:paraId="2E39362B" w14:textId="77777777" w:rsidTr="00155D2A">
        <w:trPr>
          <w:trHeight w:val="300"/>
        </w:trPr>
        <w:tc>
          <w:tcPr>
            <w:tcW w:w="976" w:type="dxa"/>
            <w:noWrap/>
            <w:hideMark/>
          </w:tcPr>
          <w:p w14:paraId="59C3C5D8" w14:textId="77777777" w:rsidR="00825C29" w:rsidRPr="00825C29" w:rsidRDefault="00825C29" w:rsidP="00825C29">
            <w:pPr>
              <w:jc w:val="left"/>
            </w:pPr>
            <w:r w:rsidRPr="00825C29">
              <w:t>28,997</w:t>
            </w:r>
          </w:p>
        </w:tc>
        <w:tc>
          <w:tcPr>
            <w:tcW w:w="976" w:type="dxa"/>
            <w:noWrap/>
            <w:hideMark/>
          </w:tcPr>
          <w:p w14:paraId="4689C436" w14:textId="77777777" w:rsidR="00825C29" w:rsidRPr="00825C29" w:rsidRDefault="00825C29" w:rsidP="00825C29">
            <w:pPr>
              <w:jc w:val="left"/>
            </w:pPr>
            <w:r w:rsidRPr="00825C29">
              <w:t>3,74</w:t>
            </w:r>
          </w:p>
        </w:tc>
      </w:tr>
      <w:tr w:rsidR="00825C29" w:rsidRPr="00825C29" w14:paraId="1D773C1B" w14:textId="77777777" w:rsidTr="00155D2A">
        <w:trPr>
          <w:trHeight w:val="300"/>
        </w:trPr>
        <w:tc>
          <w:tcPr>
            <w:tcW w:w="976" w:type="dxa"/>
            <w:noWrap/>
            <w:hideMark/>
          </w:tcPr>
          <w:p w14:paraId="63DFCE56" w14:textId="77777777" w:rsidR="00825C29" w:rsidRPr="00825C29" w:rsidRDefault="00825C29" w:rsidP="00825C29">
            <w:pPr>
              <w:jc w:val="left"/>
            </w:pPr>
            <w:r w:rsidRPr="00825C29">
              <w:t>29,119</w:t>
            </w:r>
          </w:p>
        </w:tc>
        <w:tc>
          <w:tcPr>
            <w:tcW w:w="976" w:type="dxa"/>
            <w:noWrap/>
            <w:hideMark/>
          </w:tcPr>
          <w:p w14:paraId="1BFB945C" w14:textId="77777777" w:rsidR="00825C29" w:rsidRPr="00825C29" w:rsidRDefault="00825C29" w:rsidP="00825C29">
            <w:pPr>
              <w:jc w:val="left"/>
            </w:pPr>
            <w:r w:rsidRPr="00825C29">
              <w:t>3,69</w:t>
            </w:r>
          </w:p>
        </w:tc>
      </w:tr>
      <w:tr w:rsidR="00825C29" w:rsidRPr="00825C29" w14:paraId="06B3231F" w14:textId="77777777" w:rsidTr="00155D2A">
        <w:trPr>
          <w:trHeight w:val="300"/>
        </w:trPr>
        <w:tc>
          <w:tcPr>
            <w:tcW w:w="976" w:type="dxa"/>
            <w:noWrap/>
            <w:hideMark/>
          </w:tcPr>
          <w:p w14:paraId="02499182" w14:textId="77777777" w:rsidR="00825C29" w:rsidRPr="00825C29" w:rsidRDefault="00825C29" w:rsidP="00825C29">
            <w:pPr>
              <w:jc w:val="left"/>
            </w:pPr>
            <w:r w:rsidRPr="00825C29">
              <w:t>29,24</w:t>
            </w:r>
          </w:p>
        </w:tc>
        <w:tc>
          <w:tcPr>
            <w:tcW w:w="976" w:type="dxa"/>
            <w:noWrap/>
            <w:hideMark/>
          </w:tcPr>
          <w:p w14:paraId="5B5FD675" w14:textId="77777777" w:rsidR="00825C29" w:rsidRPr="00825C29" w:rsidRDefault="00825C29" w:rsidP="00825C29">
            <w:pPr>
              <w:jc w:val="left"/>
            </w:pPr>
            <w:r w:rsidRPr="00825C29">
              <w:t>3,62</w:t>
            </w:r>
          </w:p>
        </w:tc>
      </w:tr>
      <w:tr w:rsidR="00825C29" w:rsidRPr="00825C29" w14:paraId="69F23141" w14:textId="77777777" w:rsidTr="00155D2A">
        <w:trPr>
          <w:trHeight w:val="300"/>
        </w:trPr>
        <w:tc>
          <w:tcPr>
            <w:tcW w:w="976" w:type="dxa"/>
            <w:noWrap/>
            <w:hideMark/>
          </w:tcPr>
          <w:p w14:paraId="215713DC" w14:textId="77777777" w:rsidR="00825C29" w:rsidRPr="00825C29" w:rsidRDefault="00825C29" w:rsidP="00825C29">
            <w:pPr>
              <w:jc w:val="left"/>
            </w:pPr>
            <w:r w:rsidRPr="00825C29">
              <w:t>29,362</w:t>
            </w:r>
          </w:p>
        </w:tc>
        <w:tc>
          <w:tcPr>
            <w:tcW w:w="976" w:type="dxa"/>
            <w:noWrap/>
            <w:hideMark/>
          </w:tcPr>
          <w:p w14:paraId="24A1B039" w14:textId="77777777" w:rsidR="00825C29" w:rsidRPr="00825C29" w:rsidRDefault="00825C29" w:rsidP="00825C29">
            <w:pPr>
              <w:jc w:val="left"/>
            </w:pPr>
            <w:r w:rsidRPr="00825C29">
              <w:t>3,54</w:t>
            </w:r>
          </w:p>
        </w:tc>
      </w:tr>
      <w:tr w:rsidR="00825C29" w:rsidRPr="00825C29" w14:paraId="67F2B2D4" w14:textId="77777777" w:rsidTr="00155D2A">
        <w:trPr>
          <w:trHeight w:val="300"/>
        </w:trPr>
        <w:tc>
          <w:tcPr>
            <w:tcW w:w="976" w:type="dxa"/>
            <w:noWrap/>
            <w:hideMark/>
          </w:tcPr>
          <w:p w14:paraId="0B586D72" w14:textId="77777777" w:rsidR="00825C29" w:rsidRPr="00825C29" w:rsidRDefault="00825C29" w:rsidP="00825C29">
            <w:pPr>
              <w:jc w:val="left"/>
            </w:pPr>
            <w:r w:rsidRPr="00825C29">
              <w:t>29,483</w:t>
            </w:r>
          </w:p>
        </w:tc>
        <w:tc>
          <w:tcPr>
            <w:tcW w:w="976" w:type="dxa"/>
            <w:noWrap/>
            <w:hideMark/>
          </w:tcPr>
          <w:p w14:paraId="5A6B784B" w14:textId="77777777" w:rsidR="00825C29" w:rsidRPr="00825C29" w:rsidRDefault="00825C29" w:rsidP="00825C29">
            <w:pPr>
              <w:jc w:val="left"/>
            </w:pPr>
            <w:r w:rsidRPr="00825C29">
              <w:t>3,465</w:t>
            </w:r>
          </w:p>
        </w:tc>
      </w:tr>
      <w:tr w:rsidR="00825C29" w:rsidRPr="00825C29" w14:paraId="72BD812A" w14:textId="77777777" w:rsidTr="00155D2A">
        <w:trPr>
          <w:trHeight w:val="300"/>
        </w:trPr>
        <w:tc>
          <w:tcPr>
            <w:tcW w:w="976" w:type="dxa"/>
            <w:noWrap/>
            <w:hideMark/>
          </w:tcPr>
          <w:p w14:paraId="64C36A32" w14:textId="77777777" w:rsidR="00825C29" w:rsidRPr="00825C29" w:rsidRDefault="00825C29" w:rsidP="00825C29">
            <w:pPr>
              <w:jc w:val="left"/>
            </w:pPr>
            <w:r w:rsidRPr="00825C29">
              <w:t>29,605</w:t>
            </w:r>
          </w:p>
        </w:tc>
        <w:tc>
          <w:tcPr>
            <w:tcW w:w="976" w:type="dxa"/>
            <w:noWrap/>
            <w:hideMark/>
          </w:tcPr>
          <w:p w14:paraId="37CDF1AE" w14:textId="77777777" w:rsidR="00825C29" w:rsidRPr="00825C29" w:rsidRDefault="00825C29" w:rsidP="00825C29">
            <w:pPr>
              <w:jc w:val="left"/>
            </w:pPr>
            <w:r w:rsidRPr="00825C29">
              <w:t>3,4</w:t>
            </w:r>
          </w:p>
        </w:tc>
      </w:tr>
      <w:tr w:rsidR="00825C29" w:rsidRPr="00825C29" w14:paraId="09466911" w14:textId="77777777" w:rsidTr="00155D2A">
        <w:trPr>
          <w:trHeight w:val="300"/>
        </w:trPr>
        <w:tc>
          <w:tcPr>
            <w:tcW w:w="976" w:type="dxa"/>
            <w:noWrap/>
            <w:hideMark/>
          </w:tcPr>
          <w:p w14:paraId="6B112A1B" w14:textId="77777777" w:rsidR="00825C29" w:rsidRPr="00825C29" w:rsidRDefault="00825C29" w:rsidP="00825C29">
            <w:pPr>
              <w:jc w:val="left"/>
            </w:pPr>
            <w:r w:rsidRPr="00825C29">
              <w:t>29,81</w:t>
            </w:r>
          </w:p>
        </w:tc>
        <w:tc>
          <w:tcPr>
            <w:tcW w:w="976" w:type="dxa"/>
            <w:noWrap/>
            <w:hideMark/>
          </w:tcPr>
          <w:p w14:paraId="0C8945C6" w14:textId="77777777" w:rsidR="00825C29" w:rsidRPr="00825C29" w:rsidRDefault="00825C29" w:rsidP="00825C29">
            <w:pPr>
              <w:jc w:val="left"/>
            </w:pPr>
            <w:r w:rsidRPr="00825C29">
              <w:t>3,285</w:t>
            </w:r>
          </w:p>
        </w:tc>
      </w:tr>
      <w:tr w:rsidR="00825C29" w:rsidRPr="00825C29" w14:paraId="4EDFF9D6" w14:textId="77777777" w:rsidTr="00155D2A">
        <w:trPr>
          <w:trHeight w:val="300"/>
        </w:trPr>
        <w:tc>
          <w:tcPr>
            <w:tcW w:w="976" w:type="dxa"/>
            <w:noWrap/>
            <w:hideMark/>
          </w:tcPr>
          <w:p w14:paraId="6D396420" w14:textId="77777777" w:rsidR="00825C29" w:rsidRPr="00825C29" w:rsidRDefault="00825C29" w:rsidP="00825C29">
            <w:pPr>
              <w:jc w:val="left"/>
            </w:pPr>
            <w:r w:rsidRPr="00825C29">
              <w:t>29,932</w:t>
            </w:r>
          </w:p>
        </w:tc>
        <w:tc>
          <w:tcPr>
            <w:tcW w:w="976" w:type="dxa"/>
            <w:noWrap/>
            <w:hideMark/>
          </w:tcPr>
          <w:p w14:paraId="4DC30D3F" w14:textId="77777777" w:rsidR="00825C29" w:rsidRPr="00825C29" w:rsidRDefault="00825C29" w:rsidP="00825C29">
            <w:pPr>
              <w:jc w:val="left"/>
            </w:pPr>
            <w:r w:rsidRPr="00825C29">
              <w:t>3,25</w:t>
            </w:r>
          </w:p>
        </w:tc>
      </w:tr>
      <w:tr w:rsidR="00825C29" w:rsidRPr="00825C29" w14:paraId="7A6B4377" w14:textId="77777777" w:rsidTr="00155D2A">
        <w:trPr>
          <w:trHeight w:val="300"/>
        </w:trPr>
        <w:tc>
          <w:tcPr>
            <w:tcW w:w="976" w:type="dxa"/>
            <w:noWrap/>
            <w:hideMark/>
          </w:tcPr>
          <w:p w14:paraId="01805951" w14:textId="77777777" w:rsidR="00825C29" w:rsidRPr="00825C29" w:rsidRDefault="00825C29" w:rsidP="00825C29">
            <w:pPr>
              <w:jc w:val="left"/>
            </w:pPr>
            <w:r w:rsidRPr="00825C29">
              <w:t>30,064</w:t>
            </w:r>
          </w:p>
        </w:tc>
        <w:tc>
          <w:tcPr>
            <w:tcW w:w="976" w:type="dxa"/>
            <w:noWrap/>
            <w:hideMark/>
          </w:tcPr>
          <w:p w14:paraId="33EF3259" w14:textId="77777777" w:rsidR="00825C29" w:rsidRPr="00825C29" w:rsidRDefault="00825C29" w:rsidP="00825C29">
            <w:pPr>
              <w:jc w:val="left"/>
            </w:pPr>
            <w:r w:rsidRPr="00825C29">
              <w:t>3,23</w:t>
            </w:r>
          </w:p>
        </w:tc>
      </w:tr>
      <w:tr w:rsidR="00825C29" w:rsidRPr="00825C29" w14:paraId="32E63F0C" w14:textId="77777777" w:rsidTr="00155D2A">
        <w:trPr>
          <w:trHeight w:val="300"/>
        </w:trPr>
        <w:tc>
          <w:tcPr>
            <w:tcW w:w="976" w:type="dxa"/>
            <w:noWrap/>
            <w:hideMark/>
          </w:tcPr>
          <w:p w14:paraId="00082E59" w14:textId="77777777" w:rsidR="00825C29" w:rsidRPr="00825C29" w:rsidRDefault="00825C29" w:rsidP="00825C29">
            <w:pPr>
              <w:jc w:val="left"/>
            </w:pPr>
            <w:r w:rsidRPr="00825C29">
              <w:t>30,186</w:t>
            </w:r>
          </w:p>
        </w:tc>
        <w:tc>
          <w:tcPr>
            <w:tcW w:w="976" w:type="dxa"/>
            <w:noWrap/>
            <w:hideMark/>
          </w:tcPr>
          <w:p w14:paraId="54E6BCCF" w14:textId="77777777" w:rsidR="00825C29" w:rsidRPr="00825C29" w:rsidRDefault="00825C29" w:rsidP="00825C29">
            <w:pPr>
              <w:jc w:val="left"/>
            </w:pPr>
            <w:r w:rsidRPr="00825C29">
              <w:t>3,18</w:t>
            </w:r>
          </w:p>
        </w:tc>
      </w:tr>
      <w:tr w:rsidR="00825C29" w:rsidRPr="00825C29" w14:paraId="6E30D108" w14:textId="77777777" w:rsidTr="00155D2A">
        <w:trPr>
          <w:trHeight w:val="300"/>
        </w:trPr>
        <w:tc>
          <w:tcPr>
            <w:tcW w:w="976" w:type="dxa"/>
            <w:noWrap/>
            <w:hideMark/>
          </w:tcPr>
          <w:p w14:paraId="460D7B69" w14:textId="77777777" w:rsidR="00825C29" w:rsidRPr="00825C29" w:rsidRDefault="00825C29" w:rsidP="00825C29">
            <w:pPr>
              <w:jc w:val="left"/>
            </w:pPr>
            <w:r w:rsidRPr="00825C29">
              <w:t>30,312</w:t>
            </w:r>
          </w:p>
        </w:tc>
        <w:tc>
          <w:tcPr>
            <w:tcW w:w="976" w:type="dxa"/>
            <w:noWrap/>
            <w:hideMark/>
          </w:tcPr>
          <w:p w14:paraId="0E445300" w14:textId="77777777" w:rsidR="00825C29" w:rsidRPr="00825C29" w:rsidRDefault="00825C29" w:rsidP="00825C29">
            <w:pPr>
              <w:jc w:val="left"/>
            </w:pPr>
            <w:r w:rsidRPr="00825C29">
              <w:t>3,165</w:t>
            </w:r>
          </w:p>
        </w:tc>
      </w:tr>
      <w:tr w:rsidR="00825C29" w:rsidRPr="00825C29" w14:paraId="52CF566F" w14:textId="77777777" w:rsidTr="00155D2A">
        <w:trPr>
          <w:trHeight w:val="300"/>
        </w:trPr>
        <w:tc>
          <w:tcPr>
            <w:tcW w:w="976" w:type="dxa"/>
            <w:noWrap/>
            <w:hideMark/>
          </w:tcPr>
          <w:p w14:paraId="61D01C49" w14:textId="77777777" w:rsidR="00825C29" w:rsidRPr="00825C29" w:rsidRDefault="00825C29" w:rsidP="00825C29">
            <w:pPr>
              <w:jc w:val="left"/>
            </w:pPr>
            <w:r w:rsidRPr="00825C29">
              <w:t>30,433</w:t>
            </w:r>
          </w:p>
        </w:tc>
        <w:tc>
          <w:tcPr>
            <w:tcW w:w="976" w:type="dxa"/>
            <w:noWrap/>
            <w:hideMark/>
          </w:tcPr>
          <w:p w14:paraId="07DA0A71" w14:textId="77777777" w:rsidR="00825C29" w:rsidRPr="00825C29" w:rsidRDefault="00825C29" w:rsidP="00825C29">
            <w:pPr>
              <w:jc w:val="left"/>
            </w:pPr>
            <w:r w:rsidRPr="00825C29">
              <w:t>3,125</w:t>
            </w:r>
          </w:p>
        </w:tc>
      </w:tr>
      <w:tr w:rsidR="00825C29" w:rsidRPr="00825C29" w14:paraId="4546EAB3" w14:textId="77777777" w:rsidTr="00155D2A">
        <w:trPr>
          <w:trHeight w:val="300"/>
        </w:trPr>
        <w:tc>
          <w:tcPr>
            <w:tcW w:w="976" w:type="dxa"/>
            <w:noWrap/>
            <w:hideMark/>
          </w:tcPr>
          <w:p w14:paraId="7733C1CE" w14:textId="77777777" w:rsidR="00825C29" w:rsidRPr="00825C29" w:rsidRDefault="00825C29" w:rsidP="00825C29">
            <w:pPr>
              <w:jc w:val="left"/>
            </w:pPr>
            <w:r w:rsidRPr="00825C29">
              <w:t>30,555</w:t>
            </w:r>
          </w:p>
        </w:tc>
        <w:tc>
          <w:tcPr>
            <w:tcW w:w="976" w:type="dxa"/>
            <w:noWrap/>
            <w:hideMark/>
          </w:tcPr>
          <w:p w14:paraId="179EE1BE" w14:textId="77777777" w:rsidR="00825C29" w:rsidRPr="00825C29" w:rsidRDefault="00825C29" w:rsidP="00825C29">
            <w:pPr>
              <w:jc w:val="left"/>
            </w:pPr>
            <w:r w:rsidRPr="00825C29">
              <w:t>3,125</w:t>
            </w:r>
          </w:p>
        </w:tc>
      </w:tr>
      <w:tr w:rsidR="00825C29" w:rsidRPr="00825C29" w14:paraId="4040CE58" w14:textId="77777777" w:rsidTr="00155D2A">
        <w:trPr>
          <w:trHeight w:val="300"/>
        </w:trPr>
        <w:tc>
          <w:tcPr>
            <w:tcW w:w="976" w:type="dxa"/>
            <w:noWrap/>
            <w:hideMark/>
          </w:tcPr>
          <w:p w14:paraId="4CA6A31A" w14:textId="77777777" w:rsidR="00825C29" w:rsidRPr="00825C29" w:rsidRDefault="00825C29" w:rsidP="00825C29">
            <w:pPr>
              <w:jc w:val="left"/>
            </w:pPr>
            <w:r w:rsidRPr="00825C29">
              <w:t>30,676</w:t>
            </w:r>
          </w:p>
        </w:tc>
        <w:tc>
          <w:tcPr>
            <w:tcW w:w="976" w:type="dxa"/>
            <w:noWrap/>
            <w:hideMark/>
          </w:tcPr>
          <w:p w14:paraId="2FCC00A0" w14:textId="77777777" w:rsidR="00825C29" w:rsidRPr="00825C29" w:rsidRDefault="00825C29" w:rsidP="00825C29">
            <w:pPr>
              <w:jc w:val="left"/>
            </w:pPr>
            <w:r w:rsidRPr="00825C29">
              <w:t>3,1</w:t>
            </w:r>
          </w:p>
        </w:tc>
      </w:tr>
      <w:tr w:rsidR="00825C29" w:rsidRPr="00825C29" w14:paraId="0E43D838" w14:textId="77777777" w:rsidTr="00155D2A">
        <w:trPr>
          <w:trHeight w:val="300"/>
        </w:trPr>
        <w:tc>
          <w:tcPr>
            <w:tcW w:w="976" w:type="dxa"/>
            <w:noWrap/>
            <w:hideMark/>
          </w:tcPr>
          <w:p w14:paraId="1138E61B" w14:textId="77777777" w:rsidR="00825C29" w:rsidRPr="00825C29" w:rsidRDefault="00825C29" w:rsidP="00825C29">
            <w:pPr>
              <w:jc w:val="left"/>
            </w:pPr>
            <w:r w:rsidRPr="00825C29">
              <w:t>30,798</w:t>
            </w:r>
          </w:p>
        </w:tc>
        <w:tc>
          <w:tcPr>
            <w:tcW w:w="976" w:type="dxa"/>
            <w:noWrap/>
            <w:hideMark/>
          </w:tcPr>
          <w:p w14:paraId="4EE04F02" w14:textId="77777777" w:rsidR="00825C29" w:rsidRPr="00825C29" w:rsidRDefault="00825C29" w:rsidP="00825C29">
            <w:pPr>
              <w:jc w:val="left"/>
            </w:pPr>
            <w:r w:rsidRPr="00825C29">
              <w:t>3,095</w:t>
            </w:r>
          </w:p>
        </w:tc>
      </w:tr>
      <w:tr w:rsidR="00825C29" w:rsidRPr="00825C29" w14:paraId="029F1FC9" w14:textId="77777777" w:rsidTr="00155D2A">
        <w:trPr>
          <w:trHeight w:val="300"/>
        </w:trPr>
        <w:tc>
          <w:tcPr>
            <w:tcW w:w="976" w:type="dxa"/>
            <w:noWrap/>
            <w:hideMark/>
          </w:tcPr>
          <w:p w14:paraId="5BCAA3AD" w14:textId="77777777" w:rsidR="00825C29" w:rsidRPr="00825C29" w:rsidRDefault="00825C29" w:rsidP="00825C29">
            <w:pPr>
              <w:jc w:val="left"/>
            </w:pPr>
            <w:r w:rsidRPr="00825C29">
              <w:t>30,919</w:t>
            </w:r>
          </w:p>
        </w:tc>
        <w:tc>
          <w:tcPr>
            <w:tcW w:w="976" w:type="dxa"/>
            <w:noWrap/>
            <w:hideMark/>
          </w:tcPr>
          <w:p w14:paraId="07F5FAB1" w14:textId="77777777" w:rsidR="00825C29" w:rsidRPr="00825C29" w:rsidRDefault="00825C29" w:rsidP="00825C29">
            <w:pPr>
              <w:jc w:val="left"/>
            </w:pPr>
            <w:r w:rsidRPr="00825C29">
              <w:t>3,1</w:t>
            </w:r>
          </w:p>
        </w:tc>
      </w:tr>
      <w:tr w:rsidR="00825C29" w:rsidRPr="00825C29" w14:paraId="1E18ABA2" w14:textId="77777777" w:rsidTr="00155D2A">
        <w:trPr>
          <w:trHeight w:val="300"/>
        </w:trPr>
        <w:tc>
          <w:tcPr>
            <w:tcW w:w="976" w:type="dxa"/>
            <w:noWrap/>
            <w:hideMark/>
          </w:tcPr>
          <w:p w14:paraId="2D932070" w14:textId="77777777" w:rsidR="00825C29" w:rsidRPr="00825C29" w:rsidRDefault="00825C29" w:rsidP="00825C29">
            <w:pPr>
              <w:jc w:val="left"/>
            </w:pPr>
            <w:r w:rsidRPr="00825C29">
              <w:t>31,133</w:t>
            </w:r>
          </w:p>
        </w:tc>
        <w:tc>
          <w:tcPr>
            <w:tcW w:w="976" w:type="dxa"/>
            <w:noWrap/>
            <w:hideMark/>
          </w:tcPr>
          <w:p w14:paraId="005027EF" w14:textId="77777777" w:rsidR="00825C29" w:rsidRPr="00825C29" w:rsidRDefault="00825C29" w:rsidP="00825C29">
            <w:pPr>
              <w:jc w:val="left"/>
            </w:pPr>
            <w:r w:rsidRPr="00825C29">
              <w:t>3,115</w:t>
            </w:r>
          </w:p>
        </w:tc>
      </w:tr>
      <w:tr w:rsidR="00825C29" w:rsidRPr="00825C29" w14:paraId="2EA05D57" w14:textId="77777777" w:rsidTr="00155D2A">
        <w:trPr>
          <w:trHeight w:val="300"/>
        </w:trPr>
        <w:tc>
          <w:tcPr>
            <w:tcW w:w="976" w:type="dxa"/>
            <w:noWrap/>
            <w:hideMark/>
          </w:tcPr>
          <w:p w14:paraId="337D14FC" w14:textId="77777777" w:rsidR="00825C29" w:rsidRPr="00825C29" w:rsidRDefault="00825C29" w:rsidP="00825C29">
            <w:pPr>
              <w:jc w:val="left"/>
            </w:pPr>
            <w:r w:rsidRPr="00825C29">
              <w:t>31,264</w:t>
            </w:r>
          </w:p>
        </w:tc>
        <w:tc>
          <w:tcPr>
            <w:tcW w:w="976" w:type="dxa"/>
            <w:noWrap/>
            <w:hideMark/>
          </w:tcPr>
          <w:p w14:paraId="609AD313" w14:textId="77777777" w:rsidR="00825C29" w:rsidRPr="00825C29" w:rsidRDefault="00825C29" w:rsidP="00825C29">
            <w:pPr>
              <w:jc w:val="left"/>
            </w:pPr>
            <w:r w:rsidRPr="00825C29">
              <w:t>3,11</w:t>
            </w:r>
          </w:p>
        </w:tc>
      </w:tr>
      <w:tr w:rsidR="00825C29" w:rsidRPr="00825C29" w14:paraId="0354760C" w14:textId="77777777" w:rsidTr="00155D2A">
        <w:trPr>
          <w:trHeight w:val="300"/>
        </w:trPr>
        <w:tc>
          <w:tcPr>
            <w:tcW w:w="976" w:type="dxa"/>
            <w:noWrap/>
            <w:hideMark/>
          </w:tcPr>
          <w:p w14:paraId="5929997D" w14:textId="77777777" w:rsidR="00825C29" w:rsidRPr="00825C29" w:rsidRDefault="00825C29" w:rsidP="00825C29">
            <w:pPr>
              <w:jc w:val="left"/>
            </w:pPr>
            <w:r w:rsidRPr="00825C29">
              <w:t>31,386</w:t>
            </w:r>
          </w:p>
        </w:tc>
        <w:tc>
          <w:tcPr>
            <w:tcW w:w="976" w:type="dxa"/>
            <w:noWrap/>
            <w:hideMark/>
          </w:tcPr>
          <w:p w14:paraId="2BF223CF" w14:textId="77777777" w:rsidR="00825C29" w:rsidRPr="00825C29" w:rsidRDefault="00825C29" w:rsidP="00825C29">
            <w:pPr>
              <w:jc w:val="left"/>
            </w:pPr>
            <w:r w:rsidRPr="00825C29">
              <w:t>3,11</w:t>
            </w:r>
          </w:p>
        </w:tc>
      </w:tr>
      <w:tr w:rsidR="00825C29" w:rsidRPr="00825C29" w14:paraId="1E004A38" w14:textId="77777777" w:rsidTr="00155D2A">
        <w:trPr>
          <w:trHeight w:val="300"/>
        </w:trPr>
        <w:tc>
          <w:tcPr>
            <w:tcW w:w="976" w:type="dxa"/>
            <w:noWrap/>
            <w:hideMark/>
          </w:tcPr>
          <w:p w14:paraId="5A416687" w14:textId="77777777" w:rsidR="00825C29" w:rsidRPr="00825C29" w:rsidRDefault="00825C29" w:rsidP="00825C29">
            <w:pPr>
              <w:jc w:val="left"/>
            </w:pPr>
            <w:r w:rsidRPr="00825C29">
              <w:t>31,507</w:t>
            </w:r>
          </w:p>
        </w:tc>
        <w:tc>
          <w:tcPr>
            <w:tcW w:w="976" w:type="dxa"/>
            <w:noWrap/>
            <w:hideMark/>
          </w:tcPr>
          <w:p w14:paraId="1A071D6B" w14:textId="77777777" w:rsidR="00825C29" w:rsidRPr="00825C29" w:rsidRDefault="00825C29" w:rsidP="00825C29">
            <w:pPr>
              <w:jc w:val="left"/>
            </w:pPr>
            <w:r w:rsidRPr="00825C29">
              <w:t>3,105</w:t>
            </w:r>
          </w:p>
        </w:tc>
      </w:tr>
      <w:tr w:rsidR="00825C29" w:rsidRPr="00825C29" w14:paraId="4D177B85" w14:textId="77777777" w:rsidTr="00155D2A">
        <w:trPr>
          <w:trHeight w:val="300"/>
        </w:trPr>
        <w:tc>
          <w:tcPr>
            <w:tcW w:w="976" w:type="dxa"/>
            <w:noWrap/>
            <w:hideMark/>
          </w:tcPr>
          <w:p w14:paraId="0C2C109A" w14:textId="77777777" w:rsidR="00825C29" w:rsidRPr="00825C29" w:rsidRDefault="00825C29" w:rsidP="00825C29">
            <w:pPr>
              <w:jc w:val="left"/>
            </w:pPr>
            <w:r w:rsidRPr="00825C29">
              <w:t>31,629</w:t>
            </w:r>
          </w:p>
        </w:tc>
        <w:tc>
          <w:tcPr>
            <w:tcW w:w="976" w:type="dxa"/>
            <w:noWrap/>
            <w:hideMark/>
          </w:tcPr>
          <w:p w14:paraId="118597A6" w14:textId="77777777" w:rsidR="00825C29" w:rsidRPr="00825C29" w:rsidRDefault="00825C29" w:rsidP="00825C29">
            <w:pPr>
              <w:jc w:val="left"/>
            </w:pPr>
            <w:r w:rsidRPr="00825C29">
              <w:t>3,1</w:t>
            </w:r>
          </w:p>
        </w:tc>
      </w:tr>
      <w:tr w:rsidR="00825C29" w:rsidRPr="00825C29" w14:paraId="05B3E7FB" w14:textId="77777777" w:rsidTr="00155D2A">
        <w:trPr>
          <w:trHeight w:val="300"/>
        </w:trPr>
        <w:tc>
          <w:tcPr>
            <w:tcW w:w="976" w:type="dxa"/>
            <w:noWrap/>
            <w:hideMark/>
          </w:tcPr>
          <w:p w14:paraId="18EA6A58" w14:textId="77777777" w:rsidR="00825C29" w:rsidRPr="00825C29" w:rsidRDefault="00825C29" w:rsidP="00825C29">
            <w:pPr>
              <w:jc w:val="left"/>
            </w:pPr>
            <w:r w:rsidRPr="00825C29">
              <w:t>31,751</w:t>
            </w:r>
          </w:p>
        </w:tc>
        <w:tc>
          <w:tcPr>
            <w:tcW w:w="976" w:type="dxa"/>
            <w:noWrap/>
            <w:hideMark/>
          </w:tcPr>
          <w:p w14:paraId="73FE8151" w14:textId="77777777" w:rsidR="00825C29" w:rsidRPr="00825C29" w:rsidRDefault="00825C29" w:rsidP="00825C29">
            <w:pPr>
              <w:jc w:val="left"/>
            </w:pPr>
            <w:r w:rsidRPr="00825C29">
              <w:t>3,11</w:t>
            </w:r>
          </w:p>
        </w:tc>
      </w:tr>
      <w:tr w:rsidR="00825C29" w:rsidRPr="00825C29" w14:paraId="435BC7D1" w14:textId="77777777" w:rsidTr="00155D2A">
        <w:trPr>
          <w:trHeight w:val="300"/>
        </w:trPr>
        <w:tc>
          <w:tcPr>
            <w:tcW w:w="976" w:type="dxa"/>
            <w:noWrap/>
            <w:hideMark/>
          </w:tcPr>
          <w:p w14:paraId="61D73CDB" w14:textId="77777777" w:rsidR="00825C29" w:rsidRPr="00825C29" w:rsidRDefault="00825C29" w:rsidP="00825C29">
            <w:pPr>
              <w:jc w:val="left"/>
            </w:pPr>
            <w:r w:rsidRPr="00825C29">
              <w:t>31,871</w:t>
            </w:r>
          </w:p>
        </w:tc>
        <w:tc>
          <w:tcPr>
            <w:tcW w:w="976" w:type="dxa"/>
            <w:noWrap/>
            <w:hideMark/>
          </w:tcPr>
          <w:p w14:paraId="19469200" w14:textId="77777777" w:rsidR="00825C29" w:rsidRPr="00825C29" w:rsidRDefault="00825C29" w:rsidP="00825C29">
            <w:pPr>
              <w:jc w:val="left"/>
            </w:pPr>
            <w:r w:rsidRPr="00825C29">
              <w:t>3,085</w:t>
            </w:r>
          </w:p>
        </w:tc>
      </w:tr>
      <w:tr w:rsidR="00825C29" w:rsidRPr="00825C29" w14:paraId="7DB07AF6" w14:textId="77777777" w:rsidTr="00155D2A">
        <w:trPr>
          <w:trHeight w:val="300"/>
        </w:trPr>
        <w:tc>
          <w:tcPr>
            <w:tcW w:w="976" w:type="dxa"/>
            <w:noWrap/>
            <w:hideMark/>
          </w:tcPr>
          <w:p w14:paraId="330D7125" w14:textId="77777777" w:rsidR="00825C29" w:rsidRPr="00825C29" w:rsidRDefault="00825C29" w:rsidP="00825C29">
            <w:pPr>
              <w:jc w:val="left"/>
            </w:pPr>
            <w:r w:rsidRPr="00825C29">
              <w:t>31,993</w:t>
            </w:r>
          </w:p>
        </w:tc>
        <w:tc>
          <w:tcPr>
            <w:tcW w:w="976" w:type="dxa"/>
            <w:noWrap/>
            <w:hideMark/>
          </w:tcPr>
          <w:p w14:paraId="25BA7894" w14:textId="77777777" w:rsidR="00825C29" w:rsidRPr="00825C29" w:rsidRDefault="00825C29" w:rsidP="00825C29">
            <w:pPr>
              <w:jc w:val="left"/>
            </w:pPr>
            <w:r w:rsidRPr="00825C29">
              <w:t>3,095</w:t>
            </w:r>
          </w:p>
        </w:tc>
      </w:tr>
      <w:tr w:rsidR="00825C29" w:rsidRPr="00825C29" w14:paraId="4B501E6C" w14:textId="77777777" w:rsidTr="00155D2A">
        <w:trPr>
          <w:trHeight w:val="300"/>
        </w:trPr>
        <w:tc>
          <w:tcPr>
            <w:tcW w:w="976" w:type="dxa"/>
            <w:noWrap/>
            <w:hideMark/>
          </w:tcPr>
          <w:p w14:paraId="766A2E38" w14:textId="77777777" w:rsidR="00825C29" w:rsidRPr="00825C29" w:rsidRDefault="00825C29" w:rsidP="00825C29">
            <w:pPr>
              <w:jc w:val="left"/>
            </w:pPr>
            <w:r w:rsidRPr="00825C29">
              <w:t>32,115</w:t>
            </w:r>
          </w:p>
        </w:tc>
        <w:tc>
          <w:tcPr>
            <w:tcW w:w="976" w:type="dxa"/>
            <w:noWrap/>
            <w:hideMark/>
          </w:tcPr>
          <w:p w14:paraId="627C081D" w14:textId="77777777" w:rsidR="00825C29" w:rsidRPr="00825C29" w:rsidRDefault="00825C29" w:rsidP="00825C29">
            <w:pPr>
              <w:jc w:val="left"/>
            </w:pPr>
            <w:r w:rsidRPr="00825C29">
              <w:t>3,055</w:t>
            </w:r>
          </w:p>
        </w:tc>
      </w:tr>
      <w:tr w:rsidR="00825C29" w:rsidRPr="00825C29" w14:paraId="5291AA6C" w14:textId="77777777" w:rsidTr="00155D2A">
        <w:trPr>
          <w:trHeight w:val="300"/>
        </w:trPr>
        <w:tc>
          <w:tcPr>
            <w:tcW w:w="976" w:type="dxa"/>
            <w:noWrap/>
            <w:hideMark/>
          </w:tcPr>
          <w:p w14:paraId="5BABDF90" w14:textId="77777777" w:rsidR="00825C29" w:rsidRPr="00825C29" w:rsidRDefault="00825C29" w:rsidP="00825C29">
            <w:pPr>
              <w:jc w:val="left"/>
            </w:pPr>
            <w:r w:rsidRPr="00825C29">
              <w:t>32,237</w:t>
            </w:r>
          </w:p>
        </w:tc>
        <w:tc>
          <w:tcPr>
            <w:tcW w:w="976" w:type="dxa"/>
            <w:noWrap/>
            <w:hideMark/>
          </w:tcPr>
          <w:p w14:paraId="6BAC7858" w14:textId="77777777" w:rsidR="00825C29" w:rsidRPr="00825C29" w:rsidRDefault="00825C29" w:rsidP="00825C29">
            <w:pPr>
              <w:jc w:val="left"/>
            </w:pPr>
            <w:r w:rsidRPr="00825C29">
              <w:t>3,05</w:t>
            </w:r>
          </w:p>
        </w:tc>
      </w:tr>
      <w:tr w:rsidR="00825C29" w:rsidRPr="00825C29" w14:paraId="22E0F7BF" w14:textId="77777777" w:rsidTr="00155D2A">
        <w:trPr>
          <w:trHeight w:val="300"/>
        </w:trPr>
        <w:tc>
          <w:tcPr>
            <w:tcW w:w="976" w:type="dxa"/>
            <w:noWrap/>
            <w:hideMark/>
          </w:tcPr>
          <w:p w14:paraId="3943E526" w14:textId="77777777" w:rsidR="00825C29" w:rsidRPr="00825C29" w:rsidRDefault="00825C29" w:rsidP="00825C29">
            <w:pPr>
              <w:jc w:val="left"/>
            </w:pPr>
            <w:r w:rsidRPr="00825C29">
              <w:t>32,442</w:t>
            </w:r>
          </w:p>
        </w:tc>
        <w:tc>
          <w:tcPr>
            <w:tcW w:w="976" w:type="dxa"/>
            <w:noWrap/>
            <w:hideMark/>
          </w:tcPr>
          <w:p w14:paraId="7CBABC91" w14:textId="77777777" w:rsidR="00825C29" w:rsidRPr="00825C29" w:rsidRDefault="00825C29" w:rsidP="00825C29">
            <w:pPr>
              <w:jc w:val="left"/>
            </w:pPr>
            <w:r w:rsidRPr="00825C29">
              <w:t>3,005</w:t>
            </w:r>
          </w:p>
        </w:tc>
      </w:tr>
      <w:tr w:rsidR="00825C29" w:rsidRPr="00825C29" w14:paraId="5D7446ED" w14:textId="77777777" w:rsidTr="00155D2A">
        <w:trPr>
          <w:trHeight w:val="300"/>
        </w:trPr>
        <w:tc>
          <w:tcPr>
            <w:tcW w:w="976" w:type="dxa"/>
            <w:noWrap/>
            <w:hideMark/>
          </w:tcPr>
          <w:p w14:paraId="2B8D119C" w14:textId="77777777" w:rsidR="00825C29" w:rsidRPr="00825C29" w:rsidRDefault="00825C29" w:rsidP="00825C29">
            <w:pPr>
              <w:jc w:val="left"/>
            </w:pPr>
            <w:r w:rsidRPr="00825C29">
              <w:t>32,564</w:t>
            </w:r>
          </w:p>
        </w:tc>
        <w:tc>
          <w:tcPr>
            <w:tcW w:w="976" w:type="dxa"/>
            <w:noWrap/>
            <w:hideMark/>
          </w:tcPr>
          <w:p w14:paraId="5DE9627D" w14:textId="77777777" w:rsidR="00825C29" w:rsidRPr="00825C29" w:rsidRDefault="00825C29" w:rsidP="00825C29">
            <w:pPr>
              <w:jc w:val="left"/>
            </w:pPr>
            <w:r w:rsidRPr="00825C29">
              <w:t>3,01</w:t>
            </w:r>
          </w:p>
        </w:tc>
      </w:tr>
      <w:tr w:rsidR="00825C29" w:rsidRPr="00825C29" w14:paraId="724F27EC" w14:textId="77777777" w:rsidTr="00155D2A">
        <w:trPr>
          <w:trHeight w:val="300"/>
        </w:trPr>
        <w:tc>
          <w:tcPr>
            <w:tcW w:w="976" w:type="dxa"/>
            <w:noWrap/>
            <w:hideMark/>
          </w:tcPr>
          <w:p w14:paraId="50D1D30E" w14:textId="77777777" w:rsidR="00825C29" w:rsidRPr="00825C29" w:rsidRDefault="00825C29" w:rsidP="00825C29">
            <w:pPr>
              <w:jc w:val="left"/>
            </w:pPr>
            <w:r w:rsidRPr="00825C29">
              <w:t>32,685</w:t>
            </w:r>
          </w:p>
        </w:tc>
        <w:tc>
          <w:tcPr>
            <w:tcW w:w="976" w:type="dxa"/>
            <w:noWrap/>
            <w:hideMark/>
          </w:tcPr>
          <w:p w14:paraId="1C9A9B93" w14:textId="77777777" w:rsidR="00825C29" w:rsidRPr="00825C29" w:rsidRDefault="00825C29" w:rsidP="00825C29">
            <w:pPr>
              <w:jc w:val="left"/>
            </w:pPr>
            <w:r w:rsidRPr="00825C29">
              <w:t>2,99</w:t>
            </w:r>
          </w:p>
        </w:tc>
      </w:tr>
      <w:tr w:rsidR="00825C29" w:rsidRPr="00825C29" w14:paraId="2C6FB62D" w14:textId="77777777" w:rsidTr="00155D2A">
        <w:trPr>
          <w:trHeight w:val="300"/>
        </w:trPr>
        <w:tc>
          <w:tcPr>
            <w:tcW w:w="976" w:type="dxa"/>
            <w:noWrap/>
            <w:hideMark/>
          </w:tcPr>
          <w:p w14:paraId="61BB7A8C" w14:textId="77777777" w:rsidR="00825C29" w:rsidRPr="00825C29" w:rsidRDefault="00825C29" w:rsidP="00825C29">
            <w:pPr>
              <w:jc w:val="left"/>
            </w:pPr>
            <w:r w:rsidRPr="00825C29">
              <w:t>32,806</w:t>
            </w:r>
          </w:p>
        </w:tc>
        <w:tc>
          <w:tcPr>
            <w:tcW w:w="976" w:type="dxa"/>
            <w:noWrap/>
            <w:hideMark/>
          </w:tcPr>
          <w:p w14:paraId="705949C3" w14:textId="77777777" w:rsidR="00825C29" w:rsidRPr="00825C29" w:rsidRDefault="00825C29" w:rsidP="00825C29">
            <w:pPr>
              <w:jc w:val="left"/>
            </w:pPr>
            <w:r w:rsidRPr="00825C29">
              <w:t>2,95</w:t>
            </w:r>
          </w:p>
        </w:tc>
      </w:tr>
      <w:tr w:rsidR="00825C29" w:rsidRPr="00825C29" w14:paraId="2A25784F" w14:textId="77777777" w:rsidTr="00155D2A">
        <w:trPr>
          <w:trHeight w:val="300"/>
        </w:trPr>
        <w:tc>
          <w:tcPr>
            <w:tcW w:w="976" w:type="dxa"/>
            <w:noWrap/>
            <w:hideMark/>
          </w:tcPr>
          <w:p w14:paraId="54ACAB65" w14:textId="77777777" w:rsidR="00825C29" w:rsidRPr="00825C29" w:rsidRDefault="00825C29" w:rsidP="00825C29">
            <w:pPr>
              <w:jc w:val="left"/>
            </w:pPr>
            <w:r w:rsidRPr="00825C29">
              <w:t>32,928</w:t>
            </w:r>
          </w:p>
        </w:tc>
        <w:tc>
          <w:tcPr>
            <w:tcW w:w="976" w:type="dxa"/>
            <w:noWrap/>
            <w:hideMark/>
          </w:tcPr>
          <w:p w14:paraId="7F3833BB" w14:textId="77777777" w:rsidR="00825C29" w:rsidRPr="00825C29" w:rsidRDefault="00825C29" w:rsidP="00825C29">
            <w:pPr>
              <w:jc w:val="left"/>
            </w:pPr>
            <w:r w:rsidRPr="00825C29">
              <w:t>2,9</w:t>
            </w:r>
          </w:p>
        </w:tc>
      </w:tr>
      <w:tr w:rsidR="00825C29" w:rsidRPr="00825C29" w14:paraId="506CA6CE" w14:textId="77777777" w:rsidTr="00155D2A">
        <w:trPr>
          <w:trHeight w:val="300"/>
        </w:trPr>
        <w:tc>
          <w:tcPr>
            <w:tcW w:w="976" w:type="dxa"/>
            <w:noWrap/>
            <w:hideMark/>
          </w:tcPr>
          <w:p w14:paraId="7A852D69" w14:textId="77777777" w:rsidR="00825C29" w:rsidRPr="00825C29" w:rsidRDefault="00825C29" w:rsidP="00825C29">
            <w:pPr>
              <w:jc w:val="left"/>
            </w:pPr>
            <w:r w:rsidRPr="00825C29">
              <w:t>33,05</w:t>
            </w:r>
          </w:p>
        </w:tc>
        <w:tc>
          <w:tcPr>
            <w:tcW w:w="976" w:type="dxa"/>
            <w:noWrap/>
            <w:hideMark/>
          </w:tcPr>
          <w:p w14:paraId="622C169E" w14:textId="77777777" w:rsidR="00825C29" w:rsidRPr="00825C29" w:rsidRDefault="00825C29" w:rsidP="00825C29">
            <w:pPr>
              <w:jc w:val="left"/>
            </w:pPr>
            <w:r w:rsidRPr="00825C29">
              <w:t>2,86</w:t>
            </w:r>
          </w:p>
        </w:tc>
      </w:tr>
      <w:tr w:rsidR="00825C29" w:rsidRPr="00825C29" w14:paraId="2336D8B5" w14:textId="77777777" w:rsidTr="00155D2A">
        <w:trPr>
          <w:trHeight w:val="300"/>
        </w:trPr>
        <w:tc>
          <w:tcPr>
            <w:tcW w:w="976" w:type="dxa"/>
            <w:noWrap/>
            <w:hideMark/>
          </w:tcPr>
          <w:p w14:paraId="73480CE4" w14:textId="77777777" w:rsidR="00825C29" w:rsidRPr="00825C29" w:rsidRDefault="00825C29" w:rsidP="00825C29">
            <w:pPr>
              <w:jc w:val="left"/>
            </w:pPr>
            <w:r w:rsidRPr="00825C29">
              <w:t>33,172</w:t>
            </w:r>
          </w:p>
        </w:tc>
        <w:tc>
          <w:tcPr>
            <w:tcW w:w="976" w:type="dxa"/>
            <w:noWrap/>
            <w:hideMark/>
          </w:tcPr>
          <w:p w14:paraId="2E2381C9" w14:textId="77777777" w:rsidR="00825C29" w:rsidRPr="00825C29" w:rsidRDefault="00825C29" w:rsidP="00825C29">
            <w:pPr>
              <w:jc w:val="left"/>
            </w:pPr>
            <w:r w:rsidRPr="00825C29">
              <w:t>2,815</w:t>
            </w:r>
          </w:p>
        </w:tc>
      </w:tr>
      <w:tr w:rsidR="00825C29" w:rsidRPr="00825C29" w14:paraId="6EFB3099" w14:textId="77777777" w:rsidTr="00155D2A">
        <w:trPr>
          <w:trHeight w:val="300"/>
        </w:trPr>
        <w:tc>
          <w:tcPr>
            <w:tcW w:w="976" w:type="dxa"/>
            <w:noWrap/>
            <w:hideMark/>
          </w:tcPr>
          <w:p w14:paraId="0A2465AF" w14:textId="77777777" w:rsidR="00825C29" w:rsidRPr="00825C29" w:rsidRDefault="00825C29" w:rsidP="00825C29">
            <w:pPr>
              <w:jc w:val="left"/>
            </w:pPr>
            <w:r w:rsidRPr="00825C29">
              <w:t>33,293</w:t>
            </w:r>
          </w:p>
        </w:tc>
        <w:tc>
          <w:tcPr>
            <w:tcW w:w="976" w:type="dxa"/>
            <w:noWrap/>
            <w:hideMark/>
          </w:tcPr>
          <w:p w14:paraId="315D9A74" w14:textId="77777777" w:rsidR="00825C29" w:rsidRPr="00825C29" w:rsidRDefault="00825C29" w:rsidP="00825C29">
            <w:pPr>
              <w:jc w:val="left"/>
            </w:pPr>
            <w:r w:rsidRPr="00825C29">
              <w:t>2,79</w:t>
            </w:r>
          </w:p>
        </w:tc>
      </w:tr>
      <w:tr w:rsidR="00825C29" w:rsidRPr="00825C29" w14:paraId="5A541078" w14:textId="77777777" w:rsidTr="00155D2A">
        <w:trPr>
          <w:trHeight w:val="300"/>
        </w:trPr>
        <w:tc>
          <w:tcPr>
            <w:tcW w:w="976" w:type="dxa"/>
            <w:noWrap/>
            <w:hideMark/>
          </w:tcPr>
          <w:p w14:paraId="35846354" w14:textId="77777777" w:rsidR="00825C29" w:rsidRPr="00825C29" w:rsidRDefault="00825C29" w:rsidP="00825C29">
            <w:pPr>
              <w:jc w:val="left"/>
            </w:pPr>
            <w:r w:rsidRPr="00825C29">
              <w:t>33,422</w:t>
            </w:r>
          </w:p>
        </w:tc>
        <w:tc>
          <w:tcPr>
            <w:tcW w:w="976" w:type="dxa"/>
            <w:noWrap/>
            <w:hideMark/>
          </w:tcPr>
          <w:p w14:paraId="32E37033" w14:textId="77777777" w:rsidR="00825C29" w:rsidRPr="00825C29" w:rsidRDefault="00825C29" w:rsidP="00825C29">
            <w:pPr>
              <w:jc w:val="left"/>
            </w:pPr>
            <w:r w:rsidRPr="00825C29">
              <w:t>2,75</w:t>
            </w:r>
          </w:p>
        </w:tc>
      </w:tr>
      <w:tr w:rsidR="00825C29" w:rsidRPr="00825C29" w14:paraId="59949288" w14:textId="77777777" w:rsidTr="00155D2A">
        <w:trPr>
          <w:trHeight w:val="300"/>
        </w:trPr>
        <w:tc>
          <w:tcPr>
            <w:tcW w:w="976" w:type="dxa"/>
            <w:noWrap/>
            <w:hideMark/>
          </w:tcPr>
          <w:p w14:paraId="6608B16B" w14:textId="77777777" w:rsidR="00825C29" w:rsidRPr="00825C29" w:rsidRDefault="00825C29" w:rsidP="00825C29">
            <w:pPr>
              <w:jc w:val="left"/>
            </w:pPr>
            <w:r w:rsidRPr="00825C29">
              <w:t>33,544</w:t>
            </w:r>
          </w:p>
        </w:tc>
        <w:tc>
          <w:tcPr>
            <w:tcW w:w="976" w:type="dxa"/>
            <w:noWrap/>
            <w:hideMark/>
          </w:tcPr>
          <w:p w14:paraId="768B504D" w14:textId="77777777" w:rsidR="00825C29" w:rsidRPr="00825C29" w:rsidRDefault="00825C29" w:rsidP="00825C29">
            <w:pPr>
              <w:jc w:val="left"/>
            </w:pPr>
            <w:r w:rsidRPr="00825C29">
              <w:t>2,68</w:t>
            </w:r>
          </w:p>
        </w:tc>
      </w:tr>
      <w:tr w:rsidR="00825C29" w:rsidRPr="00825C29" w14:paraId="7B7CDBAF" w14:textId="77777777" w:rsidTr="00155D2A">
        <w:trPr>
          <w:trHeight w:val="300"/>
        </w:trPr>
        <w:tc>
          <w:tcPr>
            <w:tcW w:w="976" w:type="dxa"/>
            <w:noWrap/>
            <w:hideMark/>
          </w:tcPr>
          <w:p w14:paraId="33C64F49" w14:textId="77777777" w:rsidR="00825C29" w:rsidRPr="00825C29" w:rsidRDefault="00825C29" w:rsidP="00825C29">
            <w:pPr>
              <w:jc w:val="left"/>
            </w:pPr>
            <w:r w:rsidRPr="00825C29">
              <w:t>33,748</w:t>
            </w:r>
          </w:p>
        </w:tc>
        <w:tc>
          <w:tcPr>
            <w:tcW w:w="976" w:type="dxa"/>
            <w:noWrap/>
            <w:hideMark/>
          </w:tcPr>
          <w:p w14:paraId="59DC823A" w14:textId="77777777" w:rsidR="00825C29" w:rsidRPr="00825C29" w:rsidRDefault="00825C29" w:rsidP="00825C29">
            <w:pPr>
              <w:jc w:val="left"/>
            </w:pPr>
            <w:r w:rsidRPr="00825C29">
              <w:t>2,585</w:t>
            </w:r>
          </w:p>
        </w:tc>
      </w:tr>
      <w:tr w:rsidR="00825C29" w:rsidRPr="00825C29" w14:paraId="5C231989" w14:textId="77777777" w:rsidTr="00155D2A">
        <w:trPr>
          <w:trHeight w:val="300"/>
        </w:trPr>
        <w:tc>
          <w:tcPr>
            <w:tcW w:w="976" w:type="dxa"/>
            <w:noWrap/>
            <w:hideMark/>
          </w:tcPr>
          <w:p w14:paraId="0004C901" w14:textId="77777777" w:rsidR="00825C29" w:rsidRPr="00825C29" w:rsidRDefault="00825C29" w:rsidP="00825C29">
            <w:pPr>
              <w:jc w:val="left"/>
            </w:pPr>
            <w:r w:rsidRPr="00825C29">
              <w:t>33,87</w:t>
            </w:r>
          </w:p>
        </w:tc>
        <w:tc>
          <w:tcPr>
            <w:tcW w:w="976" w:type="dxa"/>
            <w:noWrap/>
            <w:hideMark/>
          </w:tcPr>
          <w:p w14:paraId="529FEBBA" w14:textId="77777777" w:rsidR="00825C29" w:rsidRPr="00825C29" w:rsidRDefault="00825C29" w:rsidP="00825C29">
            <w:pPr>
              <w:jc w:val="left"/>
            </w:pPr>
            <w:r w:rsidRPr="00825C29">
              <w:t>2,5</w:t>
            </w:r>
          </w:p>
        </w:tc>
      </w:tr>
      <w:tr w:rsidR="00825C29" w:rsidRPr="00825C29" w14:paraId="7AD4F676" w14:textId="77777777" w:rsidTr="00155D2A">
        <w:trPr>
          <w:trHeight w:val="300"/>
        </w:trPr>
        <w:tc>
          <w:tcPr>
            <w:tcW w:w="976" w:type="dxa"/>
            <w:noWrap/>
            <w:hideMark/>
          </w:tcPr>
          <w:p w14:paraId="499771BD" w14:textId="77777777" w:rsidR="00825C29" w:rsidRPr="00825C29" w:rsidRDefault="00825C29" w:rsidP="00825C29">
            <w:pPr>
              <w:jc w:val="left"/>
            </w:pPr>
            <w:r w:rsidRPr="00825C29">
              <w:t>33,992</w:t>
            </w:r>
          </w:p>
        </w:tc>
        <w:tc>
          <w:tcPr>
            <w:tcW w:w="976" w:type="dxa"/>
            <w:noWrap/>
            <w:hideMark/>
          </w:tcPr>
          <w:p w14:paraId="51F338C0" w14:textId="77777777" w:rsidR="00825C29" w:rsidRPr="00825C29" w:rsidRDefault="00825C29" w:rsidP="00825C29">
            <w:pPr>
              <w:jc w:val="left"/>
            </w:pPr>
            <w:r w:rsidRPr="00825C29">
              <w:t>2,48</w:t>
            </w:r>
          </w:p>
        </w:tc>
      </w:tr>
      <w:tr w:rsidR="00825C29" w:rsidRPr="00825C29" w14:paraId="11C33662" w14:textId="77777777" w:rsidTr="00155D2A">
        <w:trPr>
          <w:trHeight w:val="300"/>
        </w:trPr>
        <w:tc>
          <w:tcPr>
            <w:tcW w:w="976" w:type="dxa"/>
            <w:noWrap/>
            <w:hideMark/>
          </w:tcPr>
          <w:p w14:paraId="57000F77" w14:textId="77777777" w:rsidR="00825C29" w:rsidRPr="00825C29" w:rsidRDefault="00825C29" w:rsidP="00825C29">
            <w:pPr>
              <w:jc w:val="left"/>
            </w:pPr>
            <w:r w:rsidRPr="00825C29">
              <w:t>34,125</w:t>
            </w:r>
          </w:p>
        </w:tc>
        <w:tc>
          <w:tcPr>
            <w:tcW w:w="976" w:type="dxa"/>
            <w:noWrap/>
            <w:hideMark/>
          </w:tcPr>
          <w:p w14:paraId="385E3926" w14:textId="77777777" w:rsidR="00825C29" w:rsidRPr="00825C29" w:rsidRDefault="00825C29" w:rsidP="00825C29">
            <w:pPr>
              <w:jc w:val="left"/>
            </w:pPr>
            <w:r w:rsidRPr="00825C29">
              <w:t>2,45</w:t>
            </w:r>
          </w:p>
        </w:tc>
      </w:tr>
      <w:tr w:rsidR="00825C29" w:rsidRPr="00825C29" w14:paraId="79A67B0A" w14:textId="77777777" w:rsidTr="00155D2A">
        <w:trPr>
          <w:trHeight w:val="300"/>
        </w:trPr>
        <w:tc>
          <w:tcPr>
            <w:tcW w:w="976" w:type="dxa"/>
            <w:noWrap/>
            <w:hideMark/>
          </w:tcPr>
          <w:p w14:paraId="0909FD56" w14:textId="77777777" w:rsidR="00825C29" w:rsidRPr="00825C29" w:rsidRDefault="00825C29" w:rsidP="00825C29">
            <w:pPr>
              <w:jc w:val="left"/>
            </w:pPr>
            <w:r w:rsidRPr="00825C29">
              <w:t>34,247</w:t>
            </w:r>
          </w:p>
        </w:tc>
        <w:tc>
          <w:tcPr>
            <w:tcW w:w="976" w:type="dxa"/>
            <w:noWrap/>
            <w:hideMark/>
          </w:tcPr>
          <w:p w14:paraId="5F487467" w14:textId="77777777" w:rsidR="00825C29" w:rsidRPr="00825C29" w:rsidRDefault="00825C29" w:rsidP="00825C29">
            <w:pPr>
              <w:jc w:val="left"/>
            </w:pPr>
            <w:r w:rsidRPr="00825C29">
              <w:t>2,425</w:t>
            </w:r>
          </w:p>
        </w:tc>
      </w:tr>
      <w:tr w:rsidR="00825C29" w:rsidRPr="00825C29" w14:paraId="400E52F1" w14:textId="77777777" w:rsidTr="00155D2A">
        <w:trPr>
          <w:trHeight w:val="300"/>
        </w:trPr>
        <w:tc>
          <w:tcPr>
            <w:tcW w:w="976" w:type="dxa"/>
            <w:noWrap/>
            <w:hideMark/>
          </w:tcPr>
          <w:p w14:paraId="02CB36DB" w14:textId="77777777" w:rsidR="00825C29" w:rsidRPr="00825C29" w:rsidRDefault="00825C29" w:rsidP="00825C29">
            <w:pPr>
              <w:jc w:val="left"/>
            </w:pPr>
            <w:r w:rsidRPr="00825C29">
              <w:t>34,368</w:t>
            </w:r>
          </w:p>
        </w:tc>
        <w:tc>
          <w:tcPr>
            <w:tcW w:w="976" w:type="dxa"/>
            <w:noWrap/>
            <w:hideMark/>
          </w:tcPr>
          <w:p w14:paraId="49042BBA" w14:textId="77777777" w:rsidR="00825C29" w:rsidRPr="00825C29" w:rsidRDefault="00825C29" w:rsidP="00825C29">
            <w:pPr>
              <w:jc w:val="left"/>
            </w:pPr>
            <w:r w:rsidRPr="00825C29">
              <w:t>2,43</w:t>
            </w:r>
          </w:p>
        </w:tc>
      </w:tr>
      <w:tr w:rsidR="00825C29" w:rsidRPr="00825C29" w14:paraId="63C01B48" w14:textId="77777777" w:rsidTr="00155D2A">
        <w:trPr>
          <w:trHeight w:val="300"/>
        </w:trPr>
        <w:tc>
          <w:tcPr>
            <w:tcW w:w="976" w:type="dxa"/>
            <w:noWrap/>
            <w:hideMark/>
          </w:tcPr>
          <w:p w14:paraId="0090C644" w14:textId="77777777" w:rsidR="00825C29" w:rsidRPr="00825C29" w:rsidRDefault="00825C29" w:rsidP="00825C29">
            <w:pPr>
              <w:jc w:val="left"/>
            </w:pPr>
            <w:r w:rsidRPr="00825C29">
              <w:t>34,49</w:t>
            </w:r>
          </w:p>
        </w:tc>
        <w:tc>
          <w:tcPr>
            <w:tcW w:w="976" w:type="dxa"/>
            <w:noWrap/>
            <w:hideMark/>
          </w:tcPr>
          <w:p w14:paraId="4D12C298" w14:textId="77777777" w:rsidR="00825C29" w:rsidRPr="00825C29" w:rsidRDefault="00825C29" w:rsidP="00825C29">
            <w:pPr>
              <w:jc w:val="left"/>
            </w:pPr>
            <w:r w:rsidRPr="00825C29">
              <w:t>2,46</w:t>
            </w:r>
          </w:p>
        </w:tc>
      </w:tr>
      <w:tr w:rsidR="00825C29" w:rsidRPr="00825C29" w14:paraId="5168B4C6" w14:textId="77777777" w:rsidTr="00155D2A">
        <w:trPr>
          <w:trHeight w:val="300"/>
        </w:trPr>
        <w:tc>
          <w:tcPr>
            <w:tcW w:w="976" w:type="dxa"/>
            <w:noWrap/>
            <w:hideMark/>
          </w:tcPr>
          <w:p w14:paraId="5BE38B32" w14:textId="77777777" w:rsidR="00825C29" w:rsidRPr="00825C29" w:rsidRDefault="00825C29" w:rsidP="00825C29">
            <w:pPr>
              <w:jc w:val="left"/>
            </w:pPr>
            <w:r w:rsidRPr="00825C29">
              <w:t>34,612</w:t>
            </w:r>
          </w:p>
        </w:tc>
        <w:tc>
          <w:tcPr>
            <w:tcW w:w="976" w:type="dxa"/>
            <w:noWrap/>
            <w:hideMark/>
          </w:tcPr>
          <w:p w14:paraId="435FE889" w14:textId="77777777" w:rsidR="00825C29" w:rsidRPr="00825C29" w:rsidRDefault="00825C29" w:rsidP="00825C29">
            <w:pPr>
              <w:jc w:val="left"/>
            </w:pPr>
            <w:r w:rsidRPr="00825C29">
              <w:t>2,49</w:t>
            </w:r>
          </w:p>
        </w:tc>
      </w:tr>
      <w:tr w:rsidR="00825C29" w:rsidRPr="00825C29" w14:paraId="38B919DC" w14:textId="77777777" w:rsidTr="00155D2A">
        <w:trPr>
          <w:trHeight w:val="300"/>
        </w:trPr>
        <w:tc>
          <w:tcPr>
            <w:tcW w:w="976" w:type="dxa"/>
            <w:noWrap/>
            <w:hideMark/>
          </w:tcPr>
          <w:p w14:paraId="38EBE413" w14:textId="77777777" w:rsidR="00825C29" w:rsidRPr="00825C29" w:rsidRDefault="00825C29" w:rsidP="00825C29">
            <w:pPr>
              <w:jc w:val="left"/>
            </w:pPr>
            <w:r w:rsidRPr="00825C29">
              <w:t>34,733</w:t>
            </w:r>
          </w:p>
        </w:tc>
        <w:tc>
          <w:tcPr>
            <w:tcW w:w="976" w:type="dxa"/>
            <w:noWrap/>
            <w:hideMark/>
          </w:tcPr>
          <w:p w14:paraId="4C998611" w14:textId="77777777" w:rsidR="00825C29" w:rsidRPr="00825C29" w:rsidRDefault="00825C29" w:rsidP="00825C29">
            <w:pPr>
              <w:jc w:val="left"/>
            </w:pPr>
            <w:r w:rsidRPr="00825C29">
              <w:t>2,48</w:t>
            </w:r>
          </w:p>
        </w:tc>
      </w:tr>
      <w:tr w:rsidR="00825C29" w:rsidRPr="00825C29" w14:paraId="39FA2F7F" w14:textId="77777777" w:rsidTr="00155D2A">
        <w:trPr>
          <w:trHeight w:val="300"/>
        </w:trPr>
        <w:tc>
          <w:tcPr>
            <w:tcW w:w="976" w:type="dxa"/>
            <w:noWrap/>
            <w:hideMark/>
          </w:tcPr>
          <w:p w14:paraId="3021E50A" w14:textId="77777777" w:rsidR="00825C29" w:rsidRPr="00825C29" w:rsidRDefault="00825C29" w:rsidP="00825C29">
            <w:pPr>
              <w:jc w:val="left"/>
            </w:pPr>
            <w:r w:rsidRPr="00825C29">
              <w:t>34,854</w:t>
            </w:r>
          </w:p>
        </w:tc>
        <w:tc>
          <w:tcPr>
            <w:tcW w:w="976" w:type="dxa"/>
            <w:noWrap/>
            <w:hideMark/>
          </w:tcPr>
          <w:p w14:paraId="1F5C7B7D" w14:textId="77777777" w:rsidR="00825C29" w:rsidRPr="00825C29" w:rsidRDefault="00825C29" w:rsidP="00825C29">
            <w:pPr>
              <w:jc w:val="left"/>
            </w:pPr>
            <w:r w:rsidRPr="00825C29">
              <w:t>2,515</w:t>
            </w:r>
          </w:p>
        </w:tc>
      </w:tr>
      <w:tr w:rsidR="00825C29" w:rsidRPr="00825C29" w14:paraId="2C8FC8AF" w14:textId="77777777" w:rsidTr="00155D2A">
        <w:trPr>
          <w:trHeight w:val="300"/>
        </w:trPr>
        <w:tc>
          <w:tcPr>
            <w:tcW w:w="976" w:type="dxa"/>
            <w:noWrap/>
            <w:hideMark/>
          </w:tcPr>
          <w:p w14:paraId="4DFCE0BF" w14:textId="77777777" w:rsidR="00825C29" w:rsidRPr="00825C29" w:rsidRDefault="00825C29" w:rsidP="00825C29">
            <w:pPr>
              <w:jc w:val="left"/>
            </w:pPr>
            <w:r w:rsidRPr="00825C29">
              <w:t>35,06</w:t>
            </w:r>
          </w:p>
        </w:tc>
        <w:tc>
          <w:tcPr>
            <w:tcW w:w="976" w:type="dxa"/>
            <w:noWrap/>
            <w:hideMark/>
          </w:tcPr>
          <w:p w14:paraId="7946CF68" w14:textId="77777777" w:rsidR="00825C29" w:rsidRPr="00825C29" w:rsidRDefault="00825C29" w:rsidP="00825C29">
            <w:pPr>
              <w:jc w:val="left"/>
            </w:pPr>
            <w:r w:rsidRPr="00825C29">
              <w:t>2,575</w:t>
            </w:r>
          </w:p>
        </w:tc>
      </w:tr>
      <w:tr w:rsidR="00825C29" w:rsidRPr="00825C29" w14:paraId="62CA319A" w14:textId="77777777" w:rsidTr="00155D2A">
        <w:trPr>
          <w:trHeight w:val="300"/>
        </w:trPr>
        <w:tc>
          <w:tcPr>
            <w:tcW w:w="976" w:type="dxa"/>
            <w:noWrap/>
            <w:hideMark/>
          </w:tcPr>
          <w:p w14:paraId="2312BDD0" w14:textId="77777777" w:rsidR="00825C29" w:rsidRPr="00825C29" w:rsidRDefault="00825C29" w:rsidP="00825C29">
            <w:pPr>
              <w:jc w:val="left"/>
            </w:pPr>
            <w:r w:rsidRPr="00825C29">
              <w:lastRenderedPageBreak/>
              <w:t>35,182</w:t>
            </w:r>
          </w:p>
        </w:tc>
        <w:tc>
          <w:tcPr>
            <w:tcW w:w="976" w:type="dxa"/>
            <w:noWrap/>
            <w:hideMark/>
          </w:tcPr>
          <w:p w14:paraId="21089F0B" w14:textId="77777777" w:rsidR="00825C29" w:rsidRPr="00825C29" w:rsidRDefault="00825C29" w:rsidP="00825C29">
            <w:pPr>
              <w:jc w:val="left"/>
            </w:pPr>
            <w:r w:rsidRPr="00825C29">
              <w:t>2,58</w:t>
            </w:r>
          </w:p>
        </w:tc>
      </w:tr>
      <w:tr w:rsidR="00825C29" w:rsidRPr="00825C29" w14:paraId="7029AB25" w14:textId="77777777" w:rsidTr="00155D2A">
        <w:trPr>
          <w:trHeight w:val="300"/>
        </w:trPr>
        <w:tc>
          <w:tcPr>
            <w:tcW w:w="976" w:type="dxa"/>
            <w:noWrap/>
            <w:hideMark/>
          </w:tcPr>
          <w:p w14:paraId="01DDBB2A" w14:textId="77777777" w:rsidR="00825C29" w:rsidRPr="00825C29" w:rsidRDefault="00825C29" w:rsidP="00825C29">
            <w:pPr>
              <w:jc w:val="left"/>
            </w:pPr>
            <w:r w:rsidRPr="00825C29">
              <w:t>35,304</w:t>
            </w:r>
          </w:p>
        </w:tc>
        <w:tc>
          <w:tcPr>
            <w:tcW w:w="976" w:type="dxa"/>
            <w:noWrap/>
            <w:hideMark/>
          </w:tcPr>
          <w:p w14:paraId="3261E20C" w14:textId="77777777" w:rsidR="00825C29" w:rsidRPr="00825C29" w:rsidRDefault="00825C29" w:rsidP="00825C29">
            <w:pPr>
              <w:jc w:val="left"/>
            </w:pPr>
            <w:r w:rsidRPr="00825C29">
              <w:t>2,56</w:t>
            </w:r>
          </w:p>
        </w:tc>
      </w:tr>
      <w:tr w:rsidR="00825C29" w:rsidRPr="00825C29" w14:paraId="12DBC80E" w14:textId="77777777" w:rsidTr="00155D2A">
        <w:trPr>
          <w:trHeight w:val="300"/>
        </w:trPr>
        <w:tc>
          <w:tcPr>
            <w:tcW w:w="976" w:type="dxa"/>
            <w:noWrap/>
            <w:hideMark/>
          </w:tcPr>
          <w:p w14:paraId="0997918C" w14:textId="77777777" w:rsidR="00825C29" w:rsidRPr="00825C29" w:rsidRDefault="00825C29" w:rsidP="00825C29">
            <w:pPr>
              <w:jc w:val="left"/>
            </w:pPr>
            <w:r w:rsidRPr="00825C29">
              <w:t>35,43</w:t>
            </w:r>
          </w:p>
        </w:tc>
        <w:tc>
          <w:tcPr>
            <w:tcW w:w="976" w:type="dxa"/>
            <w:noWrap/>
            <w:hideMark/>
          </w:tcPr>
          <w:p w14:paraId="16B758F1" w14:textId="77777777" w:rsidR="00825C29" w:rsidRPr="00825C29" w:rsidRDefault="00825C29" w:rsidP="00825C29">
            <w:pPr>
              <w:jc w:val="left"/>
            </w:pPr>
            <w:r w:rsidRPr="00825C29">
              <w:t>2,52</w:t>
            </w:r>
          </w:p>
        </w:tc>
      </w:tr>
      <w:tr w:rsidR="00825C29" w:rsidRPr="00825C29" w14:paraId="436A8E1A" w14:textId="77777777" w:rsidTr="00155D2A">
        <w:trPr>
          <w:trHeight w:val="300"/>
        </w:trPr>
        <w:tc>
          <w:tcPr>
            <w:tcW w:w="976" w:type="dxa"/>
            <w:noWrap/>
            <w:hideMark/>
          </w:tcPr>
          <w:p w14:paraId="149684E6" w14:textId="77777777" w:rsidR="00825C29" w:rsidRPr="00825C29" w:rsidRDefault="00825C29" w:rsidP="00825C29">
            <w:pPr>
              <w:jc w:val="left"/>
            </w:pPr>
            <w:r w:rsidRPr="00825C29">
              <w:t>35,561</w:t>
            </w:r>
          </w:p>
        </w:tc>
        <w:tc>
          <w:tcPr>
            <w:tcW w:w="976" w:type="dxa"/>
            <w:noWrap/>
            <w:hideMark/>
          </w:tcPr>
          <w:p w14:paraId="6D752DCA" w14:textId="77777777" w:rsidR="00825C29" w:rsidRPr="00825C29" w:rsidRDefault="00825C29" w:rsidP="00825C29">
            <w:pPr>
              <w:jc w:val="left"/>
            </w:pPr>
            <w:r w:rsidRPr="00825C29">
              <w:t>2,465</w:t>
            </w:r>
          </w:p>
        </w:tc>
      </w:tr>
      <w:tr w:rsidR="00825C29" w:rsidRPr="00825C29" w14:paraId="497B01D0" w14:textId="77777777" w:rsidTr="00155D2A">
        <w:trPr>
          <w:trHeight w:val="300"/>
        </w:trPr>
        <w:tc>
          <w:tcPr>
            <w:tcW w:w="976" w:type="dxa"/>
            <w:noWrap/>
            <w:hideMark/>
          </w:tcPr>
          <w:p w14:paraId="69DA4EB0" w14:textId="77777777" w:rsidR="00825C29" w:rsidRPr="00825C29" w:rsidRDefault="00825C29" w:rsidP="00825C29">
            <w:pPr>
              <w:jc w:val="left"/>
            </w:pPr>
            <w:r w:rsidRPr="00825C29">
              <w:t>35,69</w:t>
            </w:r>
          </w:p>
        </w:tc>
        <w:tc>
          <w:tcPr>
            <w:tcW w:w="976" w:type="dxa"/>
            <w:noWrap/>
            <w:hideMark/>
          </w:tcPr>
          <w:p w14:paraId="7709AE92" w14:textId="77777777" w:rsidR="00825C29" w:rsidRPr="00825C29" w:rsidRDefault="00825C29" w:rsidP="00825C29">
            <w:pPr>
              <w:jc w:val="left"/>
            </w:pPr>
            <w:r w:rsidRPr="00825C29">
              <w:t>2,465</w:t>
            </w:r>
          </w:p>
        </w:tc>
      </w:tr>
      <w:tr w:rsidR="00825C29" w:rsidRPr="00825C29" w14:paraId="3EDBEFB6" w14:textId="77777777" w:rsidTr="00155D2A">
        <w:trPr>
          <w:trHeight w:val="300"/>
        </w:trPr>
        <w:tc>
          <w:tcPr>
            <w:tcW w:w="976" w:type="dxa"/>
            <w:noWrap/>
            <w:hideMark/>
          </w:tcPr>
          <w:p w14:paraId="0F015C43" w14:textId="77777777" w:rsidR="00825C29" w:rsidRPr="00825C29" w:rsidRDefault="00825C29" w:rsidP="00825C29">
            <w:pPr>
              <w:jc w:val="left"/>
            </w:pPr>
            <w:r w:rsidRPr="00825C29">
              <w:t>35,812</w:t>
            </w:r>
          </w:p>
        </w:tc>
        <w:tc>
          <w:tcPr>
            <w:tcW w:w="976" w:type="dxa"/>
            <w:noWrap/>
            <w:hideMark/>
          </w:tcPr>
          <w:p w14:paraId="423D25B2" w14:textId="77777777" w:rsidR="00825C29" w:rsidRPr="00825C29" w:rsidRDefault="00825C29" w:rsidP="00825C29">
            <w:pPr>
              <w:jc w:val="left"/>
            </w:pPr>
            <w:r w:rsidRPr="00825C29">
              <w:t>2,405</w:t>
            </w:r>
          </w:p>
        </w:tc>
      </w:tr>
      <w:tr w:rsidR="00825C29" w:rsidRPr="00825C29" w14:paraId="1E284409" w14:textId="77777777" w:rsidTr="00155D2A">
        <w:trPr>
          <w:trHeight w:val="300"/>
        </w:trPr>
        <w:tc>
          <w:tcPr>
            <w:tcW w:w="976" w:type="dxa"/>
            <w:noWrap/>
            <w:hideMark/>
          </w:tcPr>
          <w:p w14:paraId="1687EEFD" w14:textId="77777777" w:rsidR="00825C29" w:rsidRPr="00825C29" w:rsidRDefault="00825C29" w:rsidP="00825C29">
            <w:pPr>
              <w:jc w:val="left"/>
            </w:pPr>
            <w:r w:rsidRPr="00825C29">
              <w:t>35,934</w:t>
            </w:r>
          </w:p>
        </w:tc>
        <w:tc>
          <w:tcPr>
            <w:tcW w:w="976" w:type="dxa"/>
            <w:noWrap/>
            <w:hideMark/>
          </w:tcPr>
          <w:p w14:paraId="77E81987" w14:textId="77777777" w:rsidR="00825C29" w:rsidRPr="00825C29" w:rsidRDefault="00825C29" w:rsidP="00825C29">
            <w:pPr>
              <w:jc w:val="left"/>
            </w:pPr>
            <w:r w:rsidRPr="00825C29">
              <w:t>2,38</w:t>
            </w:r>
          </w:p>
        </w:tc>
      </w:tr>
      <w:tr w:rsidR="00825C29" w:rsidRPr="00825C29" w14:paraId="69FDF3C7" w14:textId="77777777" w:rsidTr="00155D2A">
        <w:trPr>
          <w:trHeight w:val="300"/>
        </w:trPr>
        <w:tc>
          <w:tcPr>
            <w:tcW w:w="976" w:type="dxa"/>
            <w:noWrap/>
            <w:hideMark/>
          </w:tcPr>
          <w:p w14:paraId="09C6C7A4" w14:textId="77777777" w:rsidR="00825C29" w:rsidRPr="00825C29" w:rsidRDefault="00825C29" w:rsidP="00825C29">
            <w:pPr>
              <w:jc w:val="left"/>
            </w:pPr>
            <w:r w:rsidRPr="00825C29">
              <w:t>36,055</w:t>
            </w:r>
          </w:p>
        </w:tc>
        <w:tc>
          <w:tcPr>
            <w:tcW w:w="976" w:type="dxa"/>
            <w:noWrap/>
            <w:hideMark/>
          </w:tcPr>
          <w:p w14:paraId="29E5A52A" w14:textId="77777777" w:rsidR="00825C29" w:rsidRPr="00825C29" w:rsidRDefault="00825C29" w:rsidP="00825C29">
            <w:pPr>
              <w:jc w:val="left"/>
            </w:pPr>
            <w:r w:rsidRPr="00825C29">
              <w:t>2,345</w:t>
            </w:r>
          </w:p>
        </w:tc>
      </w:tr>
      <w:tr w:rsidR="00825C29" w:rsidRPr="00825C29" w14:paraId="657AB538" w14:textId="77777777" w:rsidTr="00155D2A">
        <w:trPr>
          <w:trHeight w:val="300"/>
        </w:trPr>
        <w:tc>
          <w:tcPr>
            <w:tcW w:w="976" w:type="dxa"/>
            <w:noWrap/>
            <w:hideMark/>
          </w:tcPr>
          <w:p w14:paraId="4E7E09FC" w14:textId="77777777" w:rsidR="00825C29" w:rsidRPr="00825C29" w:rsidRDefault="00825C29" w:rsidP="00825C29">
            <w:pPr>
              <w:jc w:val="left"/>
            </w:pPr>
            <w:r w:rsidRPr="00825C29">
              <w:t>36,177</w:t>
            </w:r>
          </w:p>
        </w:tc>
        <w:tc>
          <w:tcPr>
            <w:tcW w:w="976" w:type="dxa"/>
            <w:noWrap/>
            <w:hideMark/>
          </w:tcPr>
          <w:p w14:paraId="5451E994" w14:textId="77777777" w:rsidR="00825C29" w:rsidRPr="00825C29" w:rsidRDefault="00825C29" w:rsidP="00825C29">
            <w:pPr>
              <w:jc w:val="left"/>
            </w:pPr>
            <w:r w:rsidRPr="00825C29">
              <w:t>2,325</w:t>
            </w:r>
          </w:p>
        </w:tc>
      </w:tr>
      <w:tr w:rsidR="00825C29" w:rsidRPr="00825C29" w14:paraId="2B74B9F2" w14:textId="77777777" w:rsidTr="00155D2A">
        <w:trPr>
          <w:trHeight w:val="300"/>
        </w:trPr>
        <w:tc>
          <w:tcPr>
            <w:tcW w:w="976" w:type="dxa"/>
            <w:noWrap/>
            <w:hideMark/>
          </w:tcPr>
          <w:p w14:paraId="2F87191C" w14:textId="77777777" w:rsidR="00825C29" w:rsidRPr="00825C29" w:rsidRDefault="00825C29" w:rsidP="00825C29">
            <w:pPr>
              <w:jc w:val="left"/>
            </w:pPr>
            <w:r w:rsidRPr="00825C29">
              <w:t>36,382</w:t>
            </w:r>
          </w:p>
        </w:tc>
        <w:tc>
          <w:tcPr>
            <w:tcW w:w="976" w:type="dxa"/>
            <w:noWrap/>
            <w:hideMark/>
          </w:tcPr>
          <w:p w14:paraId="6CDB12FF" w14:textId="77777777" w:rsidR="00825C29" w:rsidRPr="00825C29" w:rsidRDefault="00825C29" w:rsidP="00825C29">
            <w:pPr>
              <w:jc w:val="left"/>
            </w:pPr>
            <w:r w:rsidRPr="00825C29">
              <w:t>2,28</w:t>
            </w:r>
          </w:p>
        </w:tc>
      </w:tr>
      <w:tr w:rsidR="00825C29" w:rsidRPr="00825C29" w14:paraId="2A2B8F0A" w14:textId="77777777" w:rsidTr="00155D2A">
        <w:trPr>
          <w:trHeight w:val="300"/>
        </w:trPr>
        <w:tc>
          <w:tcPr>
            <w:tcW w:w="976" w:type="dxa"/>
            <w:noWrap/>
            <w:hideMark/>
          </w:tcPr>
          <w:p w14:paraId="380E55C0" w14:textId="77777777" w:rsidR="00825C29" w:rsidRPr="00825C29" w:rsidRDefault="00825C29" w:rsidP="00825C29">
            <w:pPr>
              <w:jc w:val="left"/>
            </w:pPr>
            <w:r w:rsidRPr="00825C29">
              <w:t>36,504</w:t>
            </w:r>
          </w:p>
        </w:tc>
        <w:tc>
          <w:tcPr>
            <w:tcW w:w="976" w:type="dxa"/>
            <w:noWrap/>
            <w:hideMark/>
          </w:tcPr>
          <w:p w14:paraId="18FC829D" w14:textId="77777777" w:rsidR="00825C29" w:rsidRPr="00825C29" w:rsidRDefault="00825C29" w:rsidP="00825C29">
            <w:pPr>
              <w:jc w:val="left"/>
            </w:pPr>
            <w:r w:rsidRPr="00825C29">
              <w:t>2,25</w:t>
            </w:r>
          </w:p>
        </w:tc>
      </w:tr>
      <w:tr w:rsidR="00825C29" w:rsidRPr="00825C29" w14:paraId="578CC1F0" w14:textId="77777777" w:rsidTr="00155D2A">
        <w:trPr>
          <w:trHeight w:val="300"/>
        </w:trPr>
        <w:tc>
          <w:tcPr>
            <w:tcW w:w="976" w:type="dxa"/>
            <w:noWrap/>
            <w:hideMark/>
          </w:tcPr>
          <w:p w14:paraId="641B297A" w14:textId="77777777" w:rsidR="00825C29" w:rsidRPr="00825C29" w:rsidRDefault="00825C29" w:rsidP="00825C29">
            <w:pPr>
              <w:jc w:val="left"/>
            </w:pPr>
            <w:r w:rsidRPr="00825C29">
              <w:t>36,626</w:t>
            </w:r>
          </w:p>
        </w:tc>
        <w:tc>
          <w:tcPr>
            <w:tcW w:w="976" w:type="dxa"/>
            <w:noWrap/>
            <w:hideMark/>
          </w:tcPr>
          <w:p w14:paraId="01132C07" w14:textId="77777777" w:rsidR="00825C29" w:rsidRPr="00825C29" w:rsidRDefault="00825C29" w:rsidP="00825C29">
            <w:pPr>
              <w:jc w:val="left"/>
            </w:pPr>
            <w:r w:rsidRPr="00825C29">
              <w:t>2,195</w:t>
            </w:r>
          </w:p>
        </w:tc>
      </w:tr>
      <w:tr w:rsidR="00825C29" w:rsidRPr="00825C29" w14:paraId="39345BEE" w14:textId="77777777" w:rsidTr="00155D2A">
        <w:trPr>
          <w:trHeight w:val="300"/>
        </w:trPr>
        <w:tc>
          <w:tcPr>
            <w:tcW w:w="976" w:type="dxa"/>
            <w:noWrap/>
            <w:hideMark/>
          </w:tcPr>
          <w:p w14:paraId="4DF8F346" w14:textId="77777777" w:rsidR="00825C29" w:rsidRPr="00825C29" w:rsidRDefault="00825C29" w:rsidP="00825C29">
            <w:pPr>
              <w:jc w:val="left"/>
            </w:pPr>
            <w:r w:rsidRPr="00825C29">
              <w:t>36,748</w:t>
            </w:r>
          </w:p>
        </w:tc>
        <w:tc>
          <w:tcPr>
            <w:tcW w:w="976" w:type="dxa"/>
            <w:noWrap/>
            <w:hideMark/>
          </w:tcPr>
          <w:p w14:paraId="629996A0" w14:textId="77777777" w:rsidR="00825C29" w:rsidRPr="00825C29" w:rsidRDefault="00825C29" w:rsidP="00825C29">
            <w:pPr>
              <w:jc w:val="left"/>
            </w:pPr>
            <w:r w:rsidRPr="00825C29">
              <w:t>2,13</w:t>
            </w:r>
          </w:p>
        </w:tc>
      </w:tr>
      <w:tr w:rsidR="00825C29" w:rsidRPr="00825C29" w14:paraId="2D767865" w14:textId="77777777" w:rsidTr="00155D2A">
        <w:trPr>
          <w:trHeight w:val="300"/>
        </w:trPr>
        <w:tc>
          <w:tcPr>
            <w:tcW w:w="976" w:type="dxa"/>
            <w:noWrap/>
            <w:hideMark/>
          </w:tcPr>
          <w:p w14:paraId="28B79134" w14:textId="77777777" w:rsidR="00825C29" w:rsidRPr="00825C29" w:rsidRDefault="00825C29" w:rsidP="00825C29">
            <w:pPr>
              <w:jc w:val="left"/>
            </w:pPr>
            <w:r w:rsidRPr="00825C29">
              <w:t>36,87</w:t>
            </w:r>
          </w:p>
        </w:tc>
        <w:tc>
          <w:tcPr>
            <w:tcW w:w="976" w:type="dxa"/>
            <w:noWrap/>
            <w:hideMark/>
          </w:tcPr>
          <w:p w14:paraId="254A4644" w14:textId="77777777" w:rsidR="00825C29" w:rsidRPr="00825C29" w:rsidRDefault="00825C29" w:rsidP="00825C29">
            <w:pPr>
              <w:jc w:val="left"/>
            </w:pPr>
            <w:r w:rsidRPr="00825C29">
              <w:t>2,06</w:t>
            </w:r>
          </w:p>
        </w:tc>
      </w:tr>
      <w:tr w:rsidR="00825C29" w:rsidRPr="00825C29" w14:paraId="1FA28DE9" w14:textId="77777777" w:rsidTr="00155D2A">
        <w:trPr>
          <w:trHeight w:val="300"/>
        </w:trPr>
        <w:tc>
          <w:tcPr>
            <w:tcW w:w="976" w:type="dxa"/>
            <w:noWrap/>
            <w:hideMark/>
          </w:tcPr>
          <w:p w14:paraId="34F57E6D" w14:textId="77777777" w:rsidR="00825C29" w:rsidRPr="00825C29" w:rsidRDefault="00825C29" w:rsidP="00825C29">
            <w:pPr>
              <w:jc w:val="left"/>
            </w:pPr>
            <w:r w:rsidRPr="00825C29">
              <w:t>36,99</w:t>
            </w:r>
          </w:p>
        </w:tc>
        <w:tc>
          <w:tcPr>
            <w:tcW w:w="976" w:type="dxa"/>
            <w:noWrap/>
            <w:hideMark/>
          </w:tcPr>
          <w:p w14:paraId="48FFFD3B" w14:textId="77777777" w:rsidR="00825C29" w:rsidRPr="00825C29" w:rsidRDefault="00825C29" w:rsidP="00825C29">
            <w:pPr>
              <w:jc w:val="left"/>
            </w:pPr>
            <w:r w:rsidRPr="00825C29">
              <w:t>1,98</w:t>
            </w:r>
          </w:p>
        </w:tc>
      </w:tr>
      <w:tr w:rsidR="00825C29" w:rsidRPr="00825C29" w14:paraId="4C633D83" w14:textId="77777777" w:rsidTr="00155D2A">
        <w:trPr>
          <w:trHeight w:val="300"/>
        </w:trPr>
        <w:tc>
          <w:tcPr>
            <w:tcW w:w="976" w:type="dxa"/>
            <w:noWrap/>
            <w:hideMark/>
          </w:tcPr>
          <w:p w14:paraId="3A2AF671" w14:textId="77777777" w:rsidR="00825C29" w:rsidRPr="00825C29" w:rsidRDefault="00825C29" w:rsidP="00825C29">
            <w:pPr>
              <w:jc w:val="left"/>
            </w:pPr>
            <w:r w:rsidRPr="00825C29">
              <w:t>37,112</w:t>
            </w:r>
          </w:p>
        </w:tc>
        <w:tc>
          <w:tcPr>
            <w:tcW w:w="976" w:type="dxa"/>
            <w:noWrap/>
            <w:hideMark/>
          </w:tcPr>
          <w:p w14:paraId="1D3D1BE1" w14:textId="77777777" w:rsidR="00825C29" w:rsidRPr="00825C29" w:rsidRDefault="00825C29" w:rsidP="00825C29">
            <w:pPr>
              <w:jc w:val="left"/>
            </w:pPr>
            <w:r w:rsidRPr="00825C29">
              <w:t>1,98</w:t>
            </w:r>
          </w:p>
        </w:tc>
      </w:tr>
      <w:tr w:rsidR="00825C29" w:rsidRPr="00825C29" w14:paraId="7A0B1F98" w14:textId="77777777" w:rsidTr="00155D2A">
        <w:trPr>
          <w:trHeight w:val="300"/>
        </w:trPr>
        <w:tc>
          <w:tcPr>
            <w:tcW w:w="976" w:type="dxa"/>
            <w:noWrap/>
            <w:hideMark/>
          </w:tcPr>
          <w:p w14:paraId="163B9BF7" w14:textId="77777777" w:rsidR="00825C29" w:rsidRPr="00825C29" w:rsidRDefault="00825C29" w:rsidP="00825C29">
            <w:pPr>
              <w:jc w:val="left"/>
            </w:pPr>
            <w:r w:rsidRPr="00825C29">
              <w:t>37,234</w:t>
            </w:r>
          </w:p>
        </w:tc>
        <w:tc>
          <w:tcPr>
            <w:tcW w:w="976" w:type="dxa"/>
            <w:noWrap/>
            <w:hideMark/>
          </w:tcPr>
          <w:p w14:paraId="07DB1040" w14:textId="77777777" w:rsidR="00825C29" w:rsidRPr="00825C29" w:rsidRDefault="00825C29" w:rsidP="00825C29">
            <w:pPr>
              <w:jc w:val="left"/>
            </w:pPr>
            <w:r w:rsidRPr="00825C29">
              <w:t>1,945</w:t>
            </w:r>
          </w:p>
        </w:tc>
      </w:tr>
      <w:tr w:rsidR="00825C29" w:rsidRPr="00825C29" w14:paraId="7AF74E48" w14:textId="77777777" w:rsidTr="00155D2A">
        <w:trPr>
          <w:trHeight w:val="300"/>
        </w:trPr>
        <w:tc>
          <w:tcPr>
            <w:tcW w:w="976" w:type="dxa"/>
            <w:noWrap/>
            <w:hideMark/>
          </w:tcPr>
          <w:p w14:paraId="17C7FAD7" w14:textId="77777777" w:rsidR="00825C29" w:rsidRPr="00825C29" w:rsidRDefault="00825C29" w:rsidP="00825C29">
            <w:pPr>
              <w:jc w:val="left"/>
            </w:pPr>
            <w:r w:rsidRPr="00825C29">
              <w:t>37,356</w:t>
            </w:r>
          </w:p>
        </w:tc>
        <w:tc>
          <w:tcPr>
            <w:tcW w:w="976" w:type="dxa"/>
            <w:noWrap/>
            <w:hideMark/>
          </w:tcPr>
          <w:p w14:paraId="6DEEBDE1" w14:textId="77777777" w:rsidR="00825C29" w:rsidRPr="00825C29" w:rsidRDefault="00825C29" w:rsidP="00825C29">
            <w:pPr>
              <w:jc w:val="left"/>
            </w:pPr>
            <w:r w:rsidRPr="00825C29">
              <w:t>1,905</w:t>
            </w:r>
          </w:p>
        </w:tc>
      </w:tr>
      <w:tr w:rsidR="00825C29" w:rsidRPr="00825C29" w14:paraId="5AB7198B" w14:textId="77777777" w:rsidTr="00155D2A">
        <w:trPr>
          <w:trHeight w:val="300"/>
        </w:trPr>
        <w:tc>
          <w:tcPr>
            <w:tcW w:w="976" w:type="dxa"/>
            <w:noWrap/>
            <w:hideMark/>
          </w:tcPr>
          <w:p w14:paraId="7C830F92" w14:textId="77777777" w:rsidR="00825C29" w:rsidRPr="00825C29" w:rsidRDefault="00825C29" w:rsidP="00825C29">
            <w:pPr>
              <w:jc w:val="left"/>
            </w:pPr>
            <w:r w:rsidRPr="00825C29">
              <w:t>37,478</w:t>
            </w:r>
          </w:p>
        </w:tc>
        <w:tc>
          <w:tcPr>
            <w:tcW w:w="976" w:type="dxa"/>
            <w:noWrap/>
            <w:hideMark/>
          </w:tcPr>
          <w:p w14:paraId="4AF95823" w14:textId="77777777" w:rsidR="00825C29" w:rsidRPr="00825C29" w:rsidRDefault="00825C29" w:rsidP="00825C29">
            <w:pPr>
              <w:jc w:val="left"/>
            </w:pPr>
            <w:r w:rsidRPr="00825C29">
              <w:t>1,89</w:t>
            </w:r>
          </w:p>
        </w:tc>
      </w:tr>
      <w:tr w:rsidR="00825C29" w:rsidRPr="00825C29" w14:paraId="797F16B4" w14:textId="77777777" w:rsidTr="00155D2A">
        <w:trPr>
          <w:trHeight w:val="300"/>
        </w:trPr>
        <w:tc>
          <w:tcPr>
            <w:tcW w:w="976" w:type="dxa"/>
            <w:noWrap/>
            <w:hideMark/>
          </w:tcPr>
          <w:p w14:paraId="3D5BD9BD" w14:textId="77777777" w:rsidR="00825C29" w:rsidRPr="00825C29" w:rsidRDefault="00825C29" w:rsidP="00825C29">
            <w:pPr>
              <w:jc w:val="left"/>
            </w:pPr>
            <w:r w:rsidRPr="00825C29">
              <w:t>37,683</w:t>
            </w:r>
          </w:p>
        </w:tc>
        <w:tc>
          <w:tcPr>
            <w:tcW w:w="976" w:type="dxa"/>
            <w:noWrap/>
            <w:hideMark/>
          </w:tcPr>
          <w:p w14:paraId="07BD0540" w14:textId="77777777" w:rsidR="00825C29" w:rsidRPr="00825C29" w:rsidRDefault="00825C29" w:rsidP="00825C29">
            <w:pPr>
              <w:jc w:val="left"/>
            </w:pPr>
            <w:r w:rsidRPr="00825C29">
              <w:t>1,925</w:t>
            </w:r>
          </w:p>
        </w:tc>
      </w:tr>
      <w:tr w:rsidR="00825C29" w:rsidRPr="00825C29" w14:paraId="38A9F885" w14:textId="77777777" w:rsidTr="00155D2A">
        <w:trPr>
          <w:trHeight w:val="300"/>
        </w:trPr>
        <w:tc>
          <w:tcPr>
            <w:tcW w:w="976" w:type="dxa"/>
            <w:noWrap/>
            <w:hideMark/>
          </w:tcPr>
          <w:p w14:paraId="1B96E8E9" w14:textId="77777777" w:rsidR="00825C29" w:rsidRPr="00825C29" w:rsidRDefault="00825C29" w:rsidP="00825C29">
            <w:pPr>
              <w:jc w:val="left"/>
            </w:pPr>
            <w:r w:rsidRPr="00825C29">
              <w:t>37,804</w:t>
            </w:r>
          </w:p>
        </w:tc>
        <w:tc>
          <w:tcPr>
            <w:tcW w:w="976" w:type="dxa"/>
            <w:noWrap/>
            <w:hideMark/>
          </w:tcPr>
          <w:p w14:paraId="0771ED51" w14:textId="77777777" w:rsidR="00825C29" w:rsidRPr="00825C29" w:rsidRDefault="00825C29" w:rsidP="00825C29">
            <w:pPr>
              <w:jc w:val="left"/>
            </w:pPr>
            <w:r w:rsidRPr="00825C29">
              <w:t>1,935</w:t>
            </w:r>
          </w:p>
        </w:tc>
      </w:tr>
      <w:tr w:rsidR="00825C29" w:rsidRPr="00825C29" w14:paraId="3F986A6E" w14:textId="77777777" w:rsidTr="00155D2A">
        <w:trPr>
          <w:trHeight w:val="300"/>
        </w:trPr>
        <w:tc>
          <w:tcPr>
            <w:tcW w:w="976" w:type="dxa"/>
            <w:noWrap/>
            <w:hideMark/>
          </w:tcPr>
          <w:p w14:paraId="6BAFD3B7" w14:textId="77777777" w:rsidR="00825C29" w:rsidRPr="00825C29" w:rsidRDefault="00825C29" w:rsidP="00825C29">
            <w:pPr>
              <w:jc w:val="left"/>
            </w:pPr>
            <w:r w:rsidRPr="00825C29">
              <w:t>37,926</w:t>
            </w:r>
          </w:p>
        </w:tc>
        <w:tc>
          <w:tcPr>
            <w:tcW w:w="976" w:type="dxa"/>
            <w:noWrap/>
            <w:hideMark/>
          </w:tcPr>
          <w:p w14:paraId="535A05AC" w14:textId="77777777" w:rsidR="00825C29" w:rsidRPr="00825C29" w:rsidRDefault="00825C29" w:rsidP="00825C29">
            <w:pPr>
              <w:jc w:val="left"/>
            </w:pPr>
            <w:r w:rsidRPr="00825C29">
              <w:t>1,955</w:t>
            </w:r>
          </w:p>
        </w:tc>
      </w:tr>
      <w:tr w:rsidR="00825C29" w:rsidRPr="00825C29" w14:paraId="48AC7791" w14:textId="77777777" w:rsidTr="00155D2A">
        <w:trPr>
          <w:trHeight w:val="300"/>
        </w:trPr>
        <w:tc>
          <w:tcPr>
            <w:tcW w:w="976" w:type="dxa"/>
            <w:noWrap/>
            <w:hideMark/>
          </w:tcPr>
          <w:p w14:paraId="5537DAB9" w14:textId="77777777" w:rsidR="00825C29" w:rsidRPr="00825C29" w:rsidRDefault="00825C29" w:rsidP="00825C29">
            <w:pPr>
              <w:jc w:val="left"/>
            </w:pPr>
            <w:r w:rsidRPr="00825C29">
              <w:t>38,055</w:t>
            </w:r>
          </w:p>
        </w:tc>
        <w:tc>
          <w:tcPr>
            <w:tcW w:w="976" w:type="dxa"/>
            <w:noWrap/>
            <w:hideMark/>
          </w:tcPr>
          <w:p w14:paraId="5ACEC019" w14:textId="77777777" w:rsidR="00825C29" w:rsidRPr="00825C29" w:rsidRDefault="00825C29" w:rsidP="00825C29">
            <w:pPr>
              <w:jc w:val="left"/>
            </w:pPr>
            <w:r w:rsidRPr="00825C29">
              <w:t>1,99</w:t>
            </w:r>
          </w:p>
        </w:tc>
      </w:tr>
      <w:tr w:rsidR="00825C29" w:rsidRPr="00825C29" w14:paraId="06737B25" w14:textId="77777777" w:rsidTr="00155D2A">
        <w:trPr>
          <w:trHeight w:val="300"/>
        </w:trPr>
        <w:tc>
          <w:tcPr>
            <w:tcW w:w="976" w:type="dxa"/>
            <w:noWrap/>
            <w:hideMark/>
          </w:tcPr>
          <w:p w14:paraId="1B73D284" w14:textId="77777777" w:rsidR="00825C29" w:rsidRPr="00825C29" w:rsidRDefault="00825C29" w:rsidP="00825C29">
            <w:pPr>
              <w:jc w:val="left"/>
            </w:pPr>
            <w:r w:rsidRPr="00825C29">
              <w:t>38,187</w:t>
            </w:r>
          </w:p>
        </w:tc>
        <w:tc>
          <w:tcPr>
            <w:tcW w:w="976" w:type="dxa"/>
            <w:noWrap/>
            <w:hideMark/>
          </w:tcPr>
          <w:p w14:paraId="455FC774" w14:textId="77777777" w:rsidR="00825C29" w:rsidRPr="00825C29" w:rsidRDefault="00825C29" w:rsidP="00825C29">
            <w:pPr>
              <w:jc w:val="left"/>
            </w:pPr>
            <w:r w:rsidRPr="00825C29">
              <w:t>1,99</w:t>
            </w:r>
          </w:p>
        </w:tc>
      </w:tr>
      <w:tr w:rsidR="00825C29" w:rsidRPr="00825C29" w14:paraId="33AA7677" w14:textId="77777777" w:rsidTr="00155D2A">
        <w:trPr>
          <w:trHeight w:val="300"/>
        </w:trPr>
        <w:tc>
          <w:tcPr>
            <w:tcW w:w="976" w:type="dxa"/>
            <w:noWrap/>
            <w:hideMark/>
          </w:tcPr>
          <w:p w14:paraId="1747F14B" w14:textId="77777777" w:rsidR="00825C29" w:rsidRPr="00825C29" w:rsidRDefault="00825C29" w:rsidP="00825C29">
            <w:pPr>
              <w:jc w:val="left"/>
            </w:pPr>
            <w:r w:rsidRPr="00825C29">
              <w:t>38,309</w:t>
            </w:r>
          </w:p>
        </w:tc>
        <w:tc>
          <w:tcPr>
            <w:tcW w:w="976" w:type="dxa"/>
            <w:noWrap/>
            <w:hideMark/>
          </w:tcPr>
          <w:p w14:paraId="3E007C39" w14:textId="77777777" w:rsidR="00825C29" w:rsidRPr="00825C29" w:rsidRDefault="00825C29" w:rsidP="00825C29">
            <w:pPr>
              <w:jc w:val="left"/>
            </w:pPr>
            <w:r w:rsidRPr="00825C29">
              <w:t>2,01</w:t>
            </w:r>
          </w:p>
        </w:tc>
      </w:tr>
      <w:tr w:rsidR="00825C29" w:rsidRPr="00825C29" w14:paraId="585F8E5A" w14:textId="77777777" w:rsidTr="00155D2A">
        <w:trPr>
          <w:trHeight w:val="300"/>
        </w:trPr>
        <w:tc>
          <w:tcPr>
            <w:tcW w:w="976" w:type="dxa"/>
            <w:noWrap/>
            <w:hideMark/>
          </w:tcPr>
          <w:p w14:paraId="2D8F9251" w14:textId="77777777" w:rsidR="00825C29" w:rsidRPr="00825C29" w:rsidRDefault="00825C29" w:rsidP="00825C29">
            <w:pPr>
              <w:jc w:val="left"/>
            </w:pPr>
            <w:r w:rsidRPr="00825C29">
              <w:t>38,431</w:t>
            </w:r>
          </w:p>
        </w:tc>
        <w:tc>
          <w:tcPr>
            <w:tcW w:w="976" w:type="dxa"/>
            <w:noWrap/>
            <w:hideMark/>
          </w:tcPr>
          <w:p w14:paraId="77ECF428" w14:textId="77777777" w:rsidR="00825C29" w:rsidRPr="00825C29" w:rsidRDefault="00825C29" w:rsidP="00825C29">
            <w:pPr>
              <w:jc w:val="left"/>
            </w:pPr>
            <w:r w:rsidRPr="00825C29">
              <w:t>2,035</w:t>
            </w:r>
          </w:p>
        </w:tc>
      </w:tr>
      <w:tr w:rsidR="00825C29" w:rsidRPr="00825C29" w14:paraId="25537C03" w14:textId="77777777" w:rsidTr="00155D2A">
        <w:trPr>
          <w:trHeight w:val="300"/>
        </w:trPr>
        <w:tc>
          <w:tcPr>
            <w:tcW w:w="976" w:type="dxa"/>
            <w:noWrap/>
            <w:hideMark/>
          </w:tcPr>
          <w:p w14:paraId="64E4FB38" w14:textId="77777777" w:rsidR="00825C29" w:rsidRPr="00825C29" w:rsidRDefault="00825C29" w:rsidP="00825C29">
            <w:pPr>
              <w:jc w:val="left"/>
            </w:pPr>
            <w:r w:rsidRPr="00825C29">
              <w:t>38,552</w:t>
            </w:r>
          </w:p>
        </w:tc>
        <w:tc>
          <w:tcPr>
            <w:tcW w:w="976" w:type="dxa"/>
            <w:noWrap/>
            <w:hideMark/>
          </w:tcPr>
          <w:p w14:paraId="3F867C18" w14:textId="77777777" w:rsidR="00825C29" w:rsidRPr="00825C29" w:rsidRDefault="00825C29" w:rsidP="00825C29">
            <w:pPr>
              <w:jc w:val="left"/>
            </w:pPr>
            <w:r w:rsidRPr="00825C29">
              <w:t>2,04</w:t>
            </w:r>
          </w:p>
        </w:tc>
      </w:tr>
      <w:tr w:rsidR="00825C29" w:rsidRPr="00825C29" w14:paraId="5F68C57F" w14:textId="77777777" w:rsidTr="00155D2A">
        <w:trPr>
          <w:trHeight w:val="300"/>
        </w:trPr>
        <w:tc>
          <w:tcPr>
            <w:tcW w:w="976" w:type="dxa"/>
            <w:noWrap/>
            <w:hideMark/>
          </w:tcPr>
          <w:p w14:paraId="0EC94A05" w14:textId="77777777" w:rsidR="00825C29" w:rsidRPr="00825C29" w:rsidRDefault="00825C29" w:rsidP="00825C29">
            <w:pPr>
              <w:jc w:val="left"/>
            </w:pPr>
            <w:r w:rsidRPr="00825C29">
              <w:t>38,674</w:t>
            </w:r>
          </w:p>
        </w:tc>
        <w:tc>
          <w:tcPr>
            <w:tcW w:w="976" w:type="dxa"/>
            <w:noWrap/>
            <w:hideMark/>
          </w:tcPr>
          <w:p w14:paraId="5B296DDE" w14:textId="77777777" w:rsidR="00825C29" w:rsidRPr="00825C29" w:rsidRDefault="00825C29" w:rsidP="00825C29">
            <w:pPr>
              <w:jc w:val="left"/>
            </w:pPr>
            <w:r w:rsidRPr="00825C29">
              <w:t>2,03</w:t>
            </w:r>
          </w:p>
        </w:tc>
      </w:tr>
      <w:tr w:rsidR="00825C29" w:rsidRPr="00825C29" w14:paraId="03580EF7" w14:textId="77777777" w:rsidTr="00155D2A">
        <w:trPr>
          <w:trHeight w:val="300"/>
        </w:trPr>
        <w:tc>
          <w:tcPr>
            <w:tcW w:w="976" w:type="dxa"/>
            <w:noWrap/>
            <w:hideMark/>
          </w:tcPr>
          <w:p w14:paraId="516D8FE6" w14:textId="77777777" w:rsidR="00825C29" w:rsidRPr="00825C29" w:rsidRDefault="00825C29" w:rsidP="00825C29">
            <w:pPr>
              <w:jc w:val="left"/>
            </w:pPr>
            <w:r w:rsidRPr="00825C29">
              <w:t>38,796</w:t>
            </w:r>
          </w:p>
        </w:tc>
        <w:tc>
          <w:tcPr>
            <w:tcW w:w="976" w:type="dxa"/>
            <w:noWrap/>
            <w:hideMark/>
          </w:tcPr>
          <w:p w14:paraId="73364092" w14:textId="77777777" w:rsidR="00825C29" w:rsidRPr="00825C29" w:rsidRDefault="00825C29" w:rsidP="00825C29">
            <w:pPr>
              <w:jc w:val="left"/>
            </w:pPr>
            <w:r w:rsidRPr="00825C29">
              <w:t>2,02</w:t>
            </w:r>
          </w:p>
        </w:tc>
      </w:tr>
      <w:tr w:rsidR="00825C29" w:rsidRPr="00825C29" w14:paraId="58824A3A" w14:textId="77777777" w:rsidTr="00155D2A">
        <w:trPr>
          <w:trHeight w:val="300"/>
        </w:trPr>
        <w:tc>
          <w:tcPr>
            <w:tcW w:w="976" w:type="dxa"/>
            <w:noWrap/>
            <w:hideMark/>
          </w:tcPr>
          <w:p w14:paraId="6442B8D3" w14:textId="77777777" w:rsidR="00825C29" w:rsidRPr="00825C29" w:rsidRDefault="00825C29" w:rsidP="00825C29">
            <w:pPr>
              <w:jc w:val="left"/>
            </w:pPr>
            <w:r w:rsidRPr="00825C29">
              <w:t>39,002</w:t>
            </w:r>
          </w:p>
        </w:tc>
        <w:tc>
          <w:tcPr>
            <w:tcW w:w="976" w:type="dxa"/>
            <w:noWrap/>
            <w:hideMark/>
          </w:tcPr>
          <w:p w14:paraId="6EB95F1A" w14:textId="77777777" w:rsidR="00825C29" w:rsidRPr="00825C29" w:rsidRDefault="00825C29" w:rsidP="00825C29">
            <w:pPr>
              <w:jc w:val="left"/>
            </w:pPr>
            <w:r w:rsidRPr="00825C29">
              <w:t>1,985</w:t>
            </w:r>
          </w:p>
        </w:tc>
      </w:tr>
      <w:tr w:rsidR="00825C29" w:rsidRPr="00825C29" w14:paraId="2E8C2E69" w14:textId="77777777" w:rsidTr="00155D2A">
        <w:trPr>
          <w:trHeight w:val="300"/>
        </w:trPr>
        <w:tc>
          <w:tcPr>
            <w:tcW w:w="976" w:type="dxa"/>
            <w:noWrap/>
            <w:hideMark/>
          </w:tcPr>
          <w:p w14:paraId="19666E8F" w14:textId="77777777" w:rsidR="00825C29" w:rsidRPr="00825C29" w:rsidRDefault="00825C29" w:rsidP="00825C29">
            <w:pPr>
              <w:jc w:val="left"/>
            </w:pPr>
            <w:r w:rsidRPr="00825C29">
              <w:t>39,122</w:t>
            </w:r>
          </w:p>
        </w:tc>
        <w:tc>
          <w:tcPr>
            <w:tcW w:w="976" w:type="dxa"/>
            <w:noWrap/>
            <w:hideMark/>
          </w:tcPr>
          <w:p w14:paraId="09AC357A" w14:textId="77777777" w:rsidR="00825C29" w:rsidRPr="00825C29" w:rsidRDefault="00825C29" w:rsidP="00825C29">
            <w:pPr>
              <w:jc w:val="left"/>
            </w:pPr>
            <w:r w:rsidRPr="00825C29">
              <w:t>1,985</w:t>
            </w:r>
          </w:p>
        </w:tc>
      </w:tr>
      <w:tr w:rsidR="00825C29" w:rsidRPr="00825C29" w14:paraId="0151A4A8" w14:textId="77777777" w:rsidTr="00155D2A">
        <w:trPr>
          <w:trHeight w:val="300"/>
        </w:trPr>
        <w:tc>
          <w:tcPr>
            <w:tcW w:w="976" w:type="dxa"/>
            <w:noWrap/>
            <w:hideMark/>
          </w:tcPr>
          <w:p w14:paraId="52DD489C" w14:textId="77777777" w:rsidR="00825C29" w:rsidRPr="00825C29" w:rsidRDefault="00825C29" w:rsidP="00825C29">
            <w:pPr>
              <w:jc w:val="left"/>
            </w:pPr>
            <w:r w:rsidRPr="00825C29">
              <w:t>39,244</w:t>
            </w:r>
          </w:p>
        </w:tc>
        <w:tc>
          <w:tcPr>
            <w:tcW w:w="976" w:type="dxa"/>
            <w:noWrap/>
            <w:hideMark/>
          </w:tcPr>
          <w:p w14:paraId="0E377A0B" w14:textId="77777777" w:rsidR="00825C29" w:rsidRPr="00825C29" w:rsidRDefault="00825C29" w:rsidP="00825C29">
            <w:pPr>
              <w:jc w:val="left"/>
            </w:pPr>
            <w:r w:rsidRPr="00825C29">
              <w:t>1,99</w:t>
            </w:r>
          </w:p>
        </w:tc>
      </w:tr>
      <w:tr w:rsidR="00825C29" w:rsidRPr="00825C29" w14:paraId="7F56A602" w14:textId="77777777" w:rsidTr="00155D2A">
        <w:trPr>
          <w:trHeight w:val="300"/>
        </w:trPr>
        <w:tc>
          <w:tcPr>
            <w:tcW w:w="976" w:type="dxa"/>
            <w:noWrap/>
            <w:hideMark/>
          </w:tcPr>
          <w:p w14:paraId="34267E66" w14:textId="77777777" w:rsidR="00825C29" w:rsidRPr="00825C29" w:rsidRDefault="00825C29" w:rsidP="00825C29">
            <w:pPr>
              <w:jc w:val="left"/>
            </w:pPr>
            <w:r w:rsidRPr="00825C29">
              <w:t>39,366</w:t>
            </w:r>
          </w:p>
        </w:tc>
        <w:tc>
          <w:tcPr>
            <w:tcW w:w="976" w:type="dxa"/>
            <w:noWrap/>
            <w:hideMark/>
          </w:tcPr>
          <w:p w14:paraId="43CBDFD4" w14:textId="77777777" w:rsidR="00825C29" w:rsidRPr="00825C29" w:rsidRDefault="00825C29" w:rsidP="00825C29">
            <w:pPr>
              <w:jc w:val="left"/>
            </w:pPr>
            <w:r w:rsidRPr="00825C29">
              <w:t>2,01</w:t>
            </w:r>
          </w:p>
        </w:tc>
      </w:tr>
      <w:tr w:rsidR="00825C29" w:rsidRPr="00825C29" w14:paraId="5B011513" w14:textId="77777777" w:rsidTr="00155D2A">
        <w:trPr>
          <w:trHeight w:val="300"/>
        </w:trPr>
        <w:tc>
          <w:tcPr>
            <w:tcW w:w="976" w:type="dxa"/>
            <w:noWrap/>
            <w:hideMark/>
          </w:tcPr>
          <w:p w14:paraId="3A2BA917" w14:textId="77777777" w:rsidR="00825C29" w:rsidRPr="00825C29" w:rsidRDefault="00825C29" w:rsidP="00825C29">
            <w:pPr>
              <w:jc w:val="left"/>
            </w:pPr>
            <w:r w:rsidRPr="00825C29">
              <w:t>39,488</w:t>
            </w:r>
          </w:p>
        </w:tc>
        <w:tc>
          <w:tcPr>
            <w:tcW w:w="976" w:type="dxa"/>
            <w:noWrap/>
            <w:hideMark/>
          </w:tcPr>
          <w:p w14:paraId="3802B5B1" w14:textId="77777777" w:rsidR="00825C29" w:rsidRPr="00825C29" w:rsidRDefault="00825C29" w:rsidP="00825C29">
            <w:pPr>
              <w:jc w:val="left"/>
            </w:pPr>
            <w:r w:rsidRPr="00825C29">
              <w:t>2,03</w:t>
            </w:r>
          </w:p>
        </w:tc>
      </w:tr>
      <w:tr w:rsidR="00825C29" w:rsidRPr="00825C29" w14:paraId="6CC490A8" w14:textId="77777777" w:rsidTr="00155D2A">
        <w:trPr>
          <w:trHeight w:val="300"/>
        </w:trPr>
        <w:tc>
          <w:tcPr>
            <w:tcW w:w="976" w:type="dxa"/>
            <w:noWrap/>
            <w:hideMark/>
          </w:tcPr>
          <w:p w14:paraId="53926892" w14:textId="77777777" w:rsidR="00825C29" w:rsidRPr="00825C29" w:rsidRDefault="00825C29" w:rsidP="00825C29">
            <w:pPr>
              <w:jc w:val="left"/>
            </w:pPr>
            <w:r w:rsidRPr="00825C29">
              <w:t>39,609</w:t>
            </w:r>
          </w:p>
        </w:tc>
        <w:tc>
          <w:tcPr>
            <w:tcW w:w="976" w:type="dxa"/>
            <w:noWrap/>
            <w:hideMark/>
          </w:tcPr>
          <w:p w14:paraId="32C28DBE" w14:textId="77777777" w:rsidR="00825C29" w:rsidRPr="00825C29" w:rsidRDefault="00825C29" w:rsidP="00825C29">
            <w:pPr>
              <w:jc w:val="left"/>
            </w:pPr>
            <w:r w:rsidRPr="00825C29">
              <w:t>2,06</w:t>
            </w:r>
          </w:p>
        </w:tc>
      </w:tr>
      <w:tr w:rsidR="00825C29" w:rsidRPr="00825C29" w14:paraId="79896BA2" w14:textId="77777777" w:rsidTr="00155D2A">
        <w:trPr>
          <w:trHeight w:val="300"/>
        </w:trPr>
        <w:tc>
          <w:tcPr>
            <w:tcW w:w="976" w:type="dxa"/>
            <w:noWrap/>
            <w:hideMark/>
          </w:tcPr>
          <w:p w14:paraId="4BEE66AE" w14:textId="77777777" w:rsidR="00825C29" w:rsidRPr="00825C29" w:rsidRDefault="00825C29" w:rsidP="00825C29">
            <w:pPr>
              <w:jc w:val="left"/>
            </w:pPr>
            <w:r w:rsidRPr="00825C29">
              <w:t>39,731</w:t>
            </w:r>
          </w:p>
        </w:tc>
        <w:tc>
          <w:tcPr>
            <w:tcW w:w="976" w:type="dxa"/>
            <w:noWrap/>
            <w:hideMark/>
          </w:tcPr>
          <w:p w14:paraId="13E5FF8C" w14:textId="77777777" w:rsidR="00825C29" w:rsidRPr="00825C29" w:rsidRDefault="00825C29" w:rsidP="00825C29">
            <w:pPr>
              <w:jc w:val="left"/>
            </w:pPr>
            <w:r w:rsidRPr="00825C29">
              <w:t>2,095</w:t>
            </w:r>
          </w:p>
        </w:tc>
      </w:tr>
      <w:tr w:rsidR="00825C29" w:rsidRPr="00825C29" w14:paraId="14EDD953" w14:textId="77777777" w:rsidTr="00155D2A">
        <w:trPr>
          <w:trHeight w:val="300"/>
        </w:trPr>
        <w:tc>
          <w:tcPr>
            <w:tcW w:w="976" w:type="dxa"/>
            <w:noWrap/>
            <w:hideMark/>
          </w:tcPr>
          <w:p w14:paraId="27F31486" w14:textId="77777777" w:rsidR="00825C29" w:rsidRPr="00825C29" w:rsidRDefault="00825C29" w:rsidP="00825C29">
            <w:pPr>
              <w:jc w:val="left"/>
            </w:pPr>
            <w:r w:rsidRPr="00825C29">
              <w:t>39,862</w:t>
            </w:r>
          </w:p>
        </w:tc>
        <w:tc>
          <w:tcPr>
            <w:tcW w:w="976" w:type="dxa"/>
            <w:noWrap/>
            <w:hideMark/>
          </w:tcPr>
          <w:p w14:paraId="33671719" w14:textId="77777777" w:rsidR="00825C29" w:rsidRPr="00825C29" w:rsidRDefault="00825C29" w:rsidP="00825C29">
            <w:pPr>
              <w:jc w:val="left"/>
            </w:pPr>
            <w:r w:rsidRPr="00825C29">
              <w:t>2,16</w:t>
            </w:r>
          </w:p>
        </w:tc>
      </w:tr>
      <w:tr w:rsidR="00825C29" w:rsidRPr="00825C29" w14:paraId="2E14273B" w14:textId="77777777" w:rsidTr="00155D2A">
        <w:trPr>
          <w:trHeight w:val="300"/>
        </w:trPr>
        <w:tc>
          <w:tcPr>
            <w:tcW w:w="976" w:type="dxa"/>
            <w:noWrap/>
            <w:hideMark/>
          </w:tcPr>
          <w:p w14:paraId="03B70452" w14:textId="77777777" w:rsidR="00825C29" w:rsidRPr="00825C29" w:rsidRDefault="00825C29" w:rsidP="00825C29">
            <w:pPr>
              <w:jc w:val="left"/>
            </w:pPr>
            <w:r w:rsidRPr="00825C29">
              <w:t>39,984</w:t>
            </w:r>
          </w:p>
        </w:tc>
        <w:tc>
          <w:tcPr>
            <w:tcW w:w="976" w:type="dxa"/>
            <w:noWrap/>
            <w:hideMark/>
          </w:tcPr>
          <w:p w14:paraId="1F2D75FD" w14:textId="77777777" w:rsidR="00825C29" w:rsidRPr="00825C29" w:rsidRDefault="00825C29" w:rsidP="00825C29">
            <w:pPr>
              <w:jc w:val="left"/>
            </w:pPr>
            <w:r w:rsidRPr="00825C29">
              <w:t>2,225</w:t>
            </w:r>
          </w:p>
        </w:tc>
      </w:tr>
      <w:tr w:rsidR="00825C29" w:rsidRPr="00825C29" w14:paraId="29152376" w14:textId="77777777" w:rsidTr="00155D2A">
        <w:trPr>
          <w:trHeight w:val="300"/>
        </w:trPr>
        <w:tc>
          <w:tcPr>
            <w:tcW w:w="976" w:type="dxa"/>
            <w:noWrap/>
            <w:hideMark/>
          </w:tcPr>
          <w:p w14:paraId="5631BE60" w14:textId="77777777" w:rsidR="00825C29" w:rsidRPr="00825C29" w:rsidRDefault="00825C29" w:rsidP="00825C29">
            <w:pPr>
              <w:jc w:val="left"/>
            </w:pPr>
            <w:r w:rsidRPr="00825C29">
              <w:t>40,104</w:t>
            </w:r>
          </w:p>
        </w:tc>
        <w:tc>
          <w:tcPr>
            <w:tcW w:w="976" w:type="dxa"/>
            <w:noWrap/>
            <w:hideMark/>
          </w:tcPr>
          <w:p w14:paraId="4D614EB4" w14:textId="77777777" w:rsidR="00825C29" w:rsidRPr="00825C29" w:rsidRDefault="00825C29" w:rsidP="00825C29">
            <w:pPr>
              <w:jc w:val="left"/>
            </w:pPr>
            <w:r w:rsidRPr="00825C29">
              <w:t>2,285</w:t>
            </w:r>
          </w:p>
        </w:tc>
      </w:tr>
      <w:tr w:rsidR="00825C29" w:rsidRPr="00825C29" w14:paraId="6D7A0223" w14:textId="77777777" w:rsidTr="00155D2A">
        <w:trPr>
          <w:trHeight w:val="300"/>
        </w:trPr>
        <w:tc>
          <w:tcPr>
            <w:tcW w:w="976" w:type="dxa"/>
            <w:noWrap/>
            <w:hideMark/>
          </w:tcPr>
          <w:p w14:paraId="2AFE3811" w14:textId="77777777" w:rsidR="00825C29" w:rsidRPr="00825C29" w:rsidRDefault="00825C29" w:rsidP="00825C29">
            <w:pPr>
              <w:jc w:val="left"/>
            </w:pPr>
            <w:r w:rsidRPr="00825C29">
              <w:t>40,31</w:t>
            </w:r>
          </w:p>
        </w:tc>
        <w:tc>
          <w:tcPr>
            <w:tcW w:w="976" w:type="dxa"/>
            <w:noWrap/>
            <w:hideMark/>
          </w:tcPr>
          <w:p w14:paraId="75B9A19D" w14:textId="77777777" w:rsidR="00825C29" w:rsidRPr="00825C29" w:rsidRDefault="00825C29" w:rsidP="00825C29">
            <w:pPr>
              <w:jc w:val="left"/>
            </w:pPr>
            <w:r w:rsidRPr="00825C29">
              <w:t>2,375</w:t>
            </w:r>
          </w:p>
        </w:tc>
      </w:tr>
      <w:tr w:rsidR="00825C29" w:rsidRPr="00825C29" w14:paraId="39167CF3" w14:textId="77777777" w:rsidTr="00155D2A">
        <w:trPr>
          <w:trHeight w:val="300"/>
        </w:trPr>
        <w:tc>
          <w:tcPr>
            <w:tcW w:w="976" w:type="dxa"/>
            <w:noWrap/>
            <w:hideMark/>
          </w:tcPr>
          <w:p w14:paraId="7CB0ED86" w14:textId="77777777" w:rsidR="00825C29" w:rsidRPr="00825C29" w:rsidRDefault="00825C29" w:rsidP="00825C29">
            <w:pPr>
              <w:jc w:val="left"/>
            </w:pPr>
            <w:r w:rsidRPr="00825C29">
              <w:t>40,44</w:t>
            </w:r>
          </w:p>
        </w:tc>
        <w:tc>
          <w:tcPr>
            <w:tcW w:w="976" w:type="dxa"/>
            <w:noWrap/>
            <w:hideMark/>
          </w:tcPr>
          <w:p w14:paraId="2A9534C7" w14:textId="77777777" w:rsidR="00825C29" w:rsidRPr="00825C29" w:rsidRDefault="00825C29" w:rsidP="00825C29">
            <w:pPr>
              <w:jc w:val="left"/>
            </w:pPr>
            <w:r w:rsidRPr="00825C29">
              <w:t>2,43</w:t>
            </w:r>
          </w:p>
        </w:tc>
      </w:tr>
      <w:tr w:rsidR="00825C29" w:rsidRPr="00825C29" w14:paraId="2BEE685C" w14:textId="77777777" w:rsidTr="00155D2A">
        <w:trPr>
          <w:trHeight w:val="300"/>
        </w:trPr>
        <w:tc>
          <w:tcPr>
            <w:tcW w:w="976" w:type="dxa"/>
            <w:noWrap/>
            <w:hideMark/>
          </w:tcPr>
          <w:p w14:paraId="2EC45B22" w14:textId="77777777" w:rsidR="00825C29" w:rsidRPr="00825C29" w:rsidRDefault="00825C29" w:rsidP="00825C29">
            <w:pPr>
              <w:jc w:val="left"/>
            </w:pPr>
            <w:r w:rsidRPr="00825C29">
              <w:t>40,562</w:t>
            </w:r>
          </w:p>
        </w:tc>
        <w:tc>
          <w:tcPr>
            <w:tcW w:w="976" w:type="dxa"/>
            <w:noWrap/>
            <w:hideMark/>
          </w:tcPr>
          <w:p w14:paraId="3DE8ED8F" w14:textId="77777777" w:rsidR="00825C29" w:rsidRPr="00825C29" w:rsidRDefault="00825C29" w:rsidP="00825C29">
            <w:pPr>
              <w:jc w:val="left"/>
            </w:pPr>
            <w:r w:rsidRPr="00825C29">
              <w:t>2,465</w:t>
            </w:r>
          </w:p>
        </w:tc>
      </w:tr>
      <w:tr w:rsidR="00825C29" w:rsidRPr="00825C29" w14:paraId="790C942C" w14:textId="77777777" w:rsidTr="00155D2A">
        <w:trPr>
          <w:trHeight w:val="300"/>
        </w:trPr>
        <w:tc>
          <w:tcPr>
            <w:tcW w:w="976" w:type="dxa"/>
            <w:noWrap/>
            <w:hideMark/>
          </w:tcPr>
          <w:p w14:paraId="742649FD" w14:textId="77777777" w:rsidR="00825C29" w:rsidRPr="00825C29" w:rsidRDefault="00825C29" w:rsidP="00825C29">
            <w:pPr>
              <w:jc w:val="left"/>
            </w:pPr>
            <w:r w:rsidRPr="00825C29">
              <w:t>40,681</w:t>
            </w:r>
          </w:p>
        </w:tc>
        <w:tc>
          <w:tcPr>
            <w:tcW w:w="976" w:type="dxa"/>
            <w:noWrap/>
            <w:hideMark/>
          </w:tcPr>
          <w:p w14:paraId="7BF1746E" w14:textId="77777777" w:rsidR="00825C29" w:rsidRPr="00825C29" w:rsidRDefault="00825C29" w:rsidP="00825C29">
            <w:pPr>
              <w:jc w:val="left"/>
            </w:pPr>
            <w:r w:rsidRPr="00825C29">
              <w:t>2,495</w:t>
            </w:r>
          </w:p>
        </w:tc>
      </w:tr>
      <w:tr w:rsidR="00825C29" w:rsidRPr="00825C29" w14:paraId="69C255D0" w14:textId="77777777" w:rsidTr="00155D2A">
        <w:trPr>
          <w:trHeight w:val="300"/>
        </w:trPr>
        <w:tc>
          <w:tcPr>
            <w:tcW w:w="976" w:type="dxa"/>
            <w:noWrap/>
            <w:hideMark/>
          </w:tcPr>
          <w:p w14:paraId="729D51B2" w14:textId="77777777" w:rsidR="00825C29" w:rsidRPr="00825C29" w:rsidRDefault="00825C29" w:rsidP="00825C29">
            <w:pPr>
              <w:jc w:val="left"/>
            </w:pPr>
            <w:r w:rsidRPr="00825C29">
              <w:t>40,803</w:t>
            </w:r>
          </w:p>
        </w:tc>
        <w:tc>
          <w:tcPr>
            <w:tcW w:w="976" w:type="dxa"/>
            <w:noWrap/>
            <w:hideMark/>
          </w:tcPr>
          <w:p w14:paraId="1854014B" w14:textId="77777777" w:rsidR="00825C29" w:rsidRPr="00825C29" w:rsidRDefault="00825C29" w:rsidP="00825C29">
            <w:pPr>
              <w:jc w:val="left"/>
            </w:pPr>
            <w:r w:rsidRPr="00825C29">
              <w:t>2,53</w:t>
            </w:r>
          </w:p>
        </w:tc>
      </w:tr>
      <w:tr w:rsidR="00825C29" w:rsidRPr="00825C29" w14:paraId="535E1E1D" w14:textId="77777777" w:rsidTr="00155D2A">
        <w:trPr>
          <w:trHeight w:val="300"/>
        </w:trPr>
        <w:tc>
          <w:tcPr>
            <w:tcW w:w="976" w:type="dxa"/>
            <w:noWrap/>
            <w:hideMark/>
          </w:tcPr>
          <w:p w14:paraId="5F62F5E9" w14:textId="77777777" w:rsidR="00825C29" w:rsidRPr="00825C29" w:rsidRDefault="00825C29" w:rsidP="00825C29">
            <w:pPr>
              <w:jc w:val="left"/>
            </w:pPr>
            <w:r w:rsidRPr="00825C29">
              <w:t>40,924</w:t>
            </w:r>
          </w:p>
        </w:tc>
        <w:tc>
          <w:tcPr>
            <w:tcW w:w="976" w:type="dxa"/>
            <w:noWrap/>
            <w:hideMark/>
          </w:tcPr>
          <w:p w14:paraId="7280D451" w14:textId="77777777" w:rsidR="00825C29" w:rsidRPr="00825C29" w:rsidRDefault="00825C29" w:rsidP="00825C29">
            <w:pPr>
              <w:jc w:val="left"/>
            </w:pPr>
            <w:r w:rsidRPr="00825C29">
              <w:t>2,59</w:t>
            </w:r>
          </w:p>
        </w:tc>
      </w:tr>
      <w:tr w:rsidR="00825C29" w:rsidRPr="00825C29" w14:paraId="18D0FFFF" w14:textId="77777777" w:rsidTr="00155D2A">
        <w:trPr>
          <w:trHeight w:val="300"/>
        </w:trPr>
        <w:tc>
          <w:tcPr>
            <w:tcW w:w="976" w:type="dxa"/>
            <w:noWrap/>
            <w:hideMark/>
          </w:tcPr>
          <w:p w14:paraId="5CB60D95" w14:textId="77777777" w:rsidR="00825C29" w:rsidRPr="00825C29" w:rsidRDefault="00825C29" w:rsidP="00825C29">
            <w:pPr>
              <w:jc w:val="left"/>
            </w:pPr>
            <w:r w:rsidRPr="00825C29">
              <w:t>41,045</w:t>
            </w:r>
          </w:p>
        </w:tc>
        <w:tc>
          <w:tcPr>
            <w:tcW w:w="976" w:type="dxa"/>
            <w:noWrap/>
            <w:hideMark/>
          </w:tcPr>
          <w:p w14:paraId="4F33FF2B" w14:textId="77777777" w:rsidR="00825C29" w:rsidRPr="00825C29" w:rsidRDefault="00825C29" w:rsidP="00825C29">
            <w:pPr>
              <w:jc w:val="left"/>
            </w:pPr>
            <w:r w:rsidRPr="00825C29">
              <w:t>2,61</w:t>
            </w:r>
          </w:p>
        </w:tc>
      </w:tr>
      <w:tr w:rsidR="00825C29" w:rsidRPr="00825C29" w14:paraId="2391635B" w14:textId="77777777" w:rsidTr="00155D2A">
        <w:trPr>
          <w:trHeight w:val="300"/>
        </w:trPr>
        <w:tc>
          <w:tcPr>
            <w:tcW w:w="976" w:type="dxa"/>
            <w:noWrap/>
            <w:hideMark/>
          </w:tcPr>
          <w:p w14:paraId="24F99847" w14:textId="77777777" w:rsidR="00825C29" w:rsidRPr="00825C29" w:rsidRDefault="00825C29" w:rsidP="00825C29">
            <w:pPr>
              <w:jc w:val="left"/>
            </w:pPr>
            <w:r w:rsidRPr="00825C29">
              <w:t>41,167</w:t>
            </w:r>
          </w:p>
        </w:tc>
        <w:tc>
          <w:tcPr>
            <w:tcW w:w="976" w:type="dxa"/>
            <w:noWrap/>
            <w:hideMark/>
          </w:tcPr>
          <w:p w14:paraId="1653AFF1" w14:textId="77777777" w:rsidR="00825C29" w:rsidRPr="00825C29" w:rsidRDefault="00825C29" w:rsidP="00825C29">
            <w:pPr>
              <w:jc w:val="left"/>
            </w:pPr>
            <w:r w:rsidRPr="00825C29">
              <w:t>2,655</w:t>
            </w:r>
          </w:p>
        </w:tc>
      </w:tr>
      <w:tr w:rsidR="00825C29" w:rsidRPr="00825C29" w14:paraId="463FD5E9" w14:textId="77777777" w:rsidTr="00155D2A">
        <w:trPr>
          <w:trHeight w:val="300"/>
        </w:trPr>
        <w:tc>
          <w:tcPr>
            <w:tcW w:w="976" w:type="dxa"/>
            <w:noWrap/>
            <w:hideMark/>
          </w:tcPr>
          <w:p w14:paraId="1B9D5362" w14:textId="77777777" w:rsidR="00825C29" w:rsidRPr="00825C29" w:rsidRDefault="00825C29" w:rsidP="00825C29">
            <w:pPr>
              <w:jc w:val="left"/>
            </w:pPr>
            <w:r w:rsidRPr="00825C29">
              <w:t>41,289</w:t>
            </w:r>
          </w:p>
        </w:tc>
        <w:tc>
          <w:tcPr>
            <w:tcW w:w="976" w:type="dxa"/>
            <w:noWrap/>
            <w:hideMark/>
          </w:tcPr>
          <w:p w14:paraId="7D94885A" w14:textId="77777777" w:rsidR="00825C29" w:rsidRPr="00825C29" w:rsidRDefault="00825C29" w:rsidP="00825C29">
            <w:pPr>
              <w:jc w:val="left"/>
            </w:pPr>
            <w:r w:rsidRPr="00825C29">
              <w:t>2,68</w:t>
            </w:r>
          </w:p>
        </w:tc>
      </w:tr>
      <w:tr w:rsidR="00825C29" w:rsidRPr="00825C29" w14:paraId="6C7A256D" w14:textId="77777777" w:rsidTr="00155D2A">
        <w:trPr>
          <w:trHeight w:val="300"/>
        </w:trPr>
        <w:tc>
          <w:tcPr>
            <w:tcW w:w="976" w:type="dxa"/>
            <w:noWrap/>
            <w:hideMark/>
          </w:tcPr>
          <w:p w14:paraId="19FE372B" w14:textId="77777777" w:rsidR="00825C29" w:rsidRPr="00825C29" w:rsidRDefault="00825C29" w:rsidP="00825C29">
            <w:pPr>
              <w:jc w:val="left"/>
            </w:pPr>
            <w:r w:rsidRPr="00825C29">
              <w:t>41,411</w:t>
            </w:r>
          </w:p>
        </w:tc>
        <w:tc>
          <w:tcPr>
            <w:tcW w:w="976" w:type="dxa"/>
            <w:noWrap/>
            <w:hideMark/>
          </w:tcPr>
          <w:p w14:paraId="48973933" w14:textId="77777777" w:rsidR="00825C29" w:rsidRPr="00825C29" w:rsidRDefault="00825C29" w:rsidP="00825C29">
            <w:pPr>
              <w:jc w:val="left"/>
            </w:pPr>
            <w:r w:rsidRPr="00825C29">
              <w:t>2,7</w:t>
            </w:r>
          </w:p>
        </w:tc>
      </w:tr>
      <w:tr w:rsidR="00825C29" w:rsidRPr="00825C29" w14:paraId="45B966B9" w14:textId="77777777" w:rsidTr="00155D2A">
        <w:trPr>
          <w:trHeight w:val="300"/>
        </w:trPr>
        <w:tc>
          <w:tcPr>
            <w:tcW w:w="976" w:type="dxa"/>
            <w:noWrap/>
            <w:hideMark/>
          </w:tcPr>
          <w:p w14:paraId="24FAC6E0" w14:textId="77777777" w:rsidR="00825C29" w:rsidRPr="00825C29" w:rsidRDefault="00825C29" w:rsidP="00825C29">
            <w:pPr>
              <w:jc w:val="left"/>
            </w:pPr>
            <w:r w:rsidRPr="00825C29">
              <w:t>41,616</w:t>
            </w:r>
          </w:p>
        </w:tc>
        <w:tc>
          <w:tcPr>
            <w:tcW w:w="976" w:type="dxa"/>
            <w:noWrap/>
            <w:hideMark/>
          </w:tcPr>
          <w:p w14:paraId="43AC5804" w14:textId="77777777" w:rsidR="00825C29" w:rsidRPr="00825C29" w:rsidRDefault="00825C29" w:rsidP="00825C29">
            <w:pPr>
              <w:jc w:val="left"/>
            </w:pPr>
            <w:r w:rsidRPr="00825C29">
              <w:t>2,755</w:t>
            </w:r>
          </w:p>
        </w:tc>
      </w:tr>
      <w:tr w:rsidR="00825C29" w:rsidRPr="00825C29" w14:paraId="3840CFB2" w14:textId="77777777" w:rsidTr="00155D2A">
        <w:trPr>
          <w:trHeight w:val="300"/>
        </w:trPr>
        <w:tc>
          <w:tcPr>
            <w:tcW w:w="976" w:type="dxa"/>
            <w:noWrap/>
            <w:hideMark/>
          </w:tcPr>
          <w:p w14:paraId="74A695CE" w14:textId="77777777" w:rsidR="00825C29" w:rsidRPr="00825C29" w:rsidRDefault="00825C29" w:rsidP="00825C29">
            <w:pPr>
              <w:jc w:val="left"/>
            </w:pPr>
            <w:r w:rsidRPr="00825C29">
              <w:t>41,738</w:t>
            </w:r>
          </w:p>
        </w:tc>
        <w:tc>
          <w:tcPr>
            <w:tcW w:w="976" w:type="dxa"/>
            <w:noWrap/>
            <w:hideMark/>
          </w:tcPr>
          <w:p w14:paraId="35CDEE6E" w14:textId="77777777" w:rsidR="00825C29" w:rsidRPr="00825C29" w:rsidRDefault="00825C29" w:rsidP="00825C29">
            <w:pPr>
              <w:jc w:val="left"/>
            </w:pPr>
            <w:r w:rsidRPr="00825C29">
              <w:t>2,77</w:t>
            </w:r>
          </w:p>
        </w:tc>
      </w:tr>
      <w:tr w:rsidR="00825C29" w:rsidRPr="00825C29" w14:paraId="5020A926" w14:textId="77777777" w:rsidTr="00155D2A">
        <w:trPr>
          <w:trHeight w:val="300"/>
        </w:trPr>
        <w:tc>
          <w:tcPr>
            <w:tcW w:w="976" w:type="dxa"/>
            <w:noWrap/>
            <w:hideMark/>
          </w:tcPr>
          <w:p w14:paraId="296CC26C" w14:textId="77777777" w:rsidR="00825C29" w:rsidRPr="00825C29" w:rsidRDefault="00825C29" w:rsidP="00825C29">
            <w:pPr>
              <w:jc w:val="left"/>
            </w:pPr>
            <w:r w:rsidRPr="00825C29">
              <w:t>41,86</w:t>
            </w:r>
          </w:p>
        </w:tc>
        <w:tc>
          <w:tcPr>
            <w:tcW w:w="976" w:type="dxa"/>
            <w:noWrap/>
            <w:hideMark/>
          </w:tcPr>
          <w:p w14:paraId="4C6B6C25" w14:textId="77777777" w:rsidR="00825C29" w:rsidRPr="00825C29" w:rsidRDefault="00825C29" w:rsidP="00825C29">
            <w:pPr>
              <w:jc w:val="left"/>
            </w:pPr>
            <w:r w:rsidRPr="00825C29">
              <w:t>2,76</w:t>
            </w:r>
          </w:p>
        </w:tc>
      </w:tr>
      <w:tr w:rsidR="00825C29" w:rsidRPr="00825C29" w14:paraId="0D75874D" w14:textId="77777777" w:rsidTr="00155D2A">
        <w:trPr>
          <w:trHeight w:val="300"/>
        </w:trPr>
        <w:tc>
          <w:tcPr>
            <w:tcW w:w="976" w:type="dxa"/>
            <w:noWrap/>
            <w:hideMark/>
          </w:tcPr>
          <w:p w14:paraId="1005EB41" w14:textId="77777777" w:rsidR="00825C29" w:rsidRPr="00825C29" w:rsidRDefault="00825C29" w:rsidP="00825C29">
            <w:pPr>
              <w:jc w:val="left"/>
            </w:pPr>
            <w:r w:rsidRPr="00825C29">
              <w:t>41,981</w:t>
            </w:r>
          </w:p>
        </w:tc>
        <w:tc>
          <w:tcPr>
            <w:tcW w:w="976" w:type="dxa"/>
            <w:noWrap/>
            <w:hideMark/>
          </w:tcPr>
          <w:p w14:paraId="4E1EC4ED" w14:textId="77777777" w:rsidR="00825C29" w:rsidRPr="00825C29" w:rsidRDefault="00825C29" w:rsidP="00825C29">
            <w:pPr>
              <w:jc w:val="left"/>
            </w:pPr>
            <w:r w:rsidRPr="00825C29">
              <w:t>2,765</w:t>
            </w:r>
          </w:p>
        </w:tc>
      </w:tr>
      <w:tr w:rsidR="00825C29" w:rsidRPr="00825C29" w14:paraId="27F81892" w14:textId="77777777" w:rsidTr="00155D2A">
        <w:trPr>
          <w:trHeight w:val="300"/>
        </w:trPr>
        <w:tc>
          <w:tcPr>
            <w:tcW w:w="976" w:type="dxa"/>
            <w:noWrap/>
            <w:hideMark/>
          </w:tcPr>
          <w:p w14:paraId="70D44839" w14:textId="77777777" w:rsidR="00825C29" w:rsidRPr="00825C29" w:rsidRDefault="00825C29" w:rsidP="00825C29">
            <w:pPr>
              <w:jc w:val="left"/>
            </w:pPr>
            <w:r w:rsidRPr="00825C29">
              <w:t>42,103</w:t>
            </w:r>
          </w:p>
        </w:tc>
        <w:tc>
          <w:tcPr>
            <w:tcW w:w="976" w:type="dxa"/>
            <w:noWrap/>
            <w:hideMark/>
          </w:tcPr>
          <w:p w14:paraId="1AE395D7" w14:textId="77777777" w:rsidR="00825C29" w:rsidRPr="00825C29" w:rsidRDefault="00825C29" w:rsidP="00825C29">
            <w:pPr>
              <w:jc w:val="left"/>
            </w:pPr>
            <w:r w:rsidRPr="00825C29">
              <w:t>2,775</w:t>
            </w:r>
          </w:p>
        </w:tc>
      </w:tr>
      <w:tr w:rsidR="00825C29" w:rsidRPr="00825C29" w14:paraId="525B0307" w14:textId="77777777" w:rsidTr="00155D2A">
        <w:trPr>
          <w:trHeight w:val="300"/>
        </w:trPr>
        <w:tc>
          <w:tcPr>
            <w:tcW w:w="976" w:type="dxa"/>
            <w:noWrap/>
            <w:hideMark/>
          </w:tcPr>
          <w:p w14:paraId="73D36D1B" w14:textId="77777777" w:rsidR="00825C29" w:rsidRPr="00825C29" w:rsidRDefault="00825C29" w:rsidP="00825C29">
            <w:pPr>
              <w:jc w:val="left"/>
            </w:pPr>
            <w:r w:rsidRPr="00825C29">
              <w:t>42,225</w:t>
            </w:r>
          </w:p>
        </w:tc>
        <w:tc>
          <w:tcPr>
            <w:tcW w:w="976" w:type="dxa"/>
            <w:noWrap/>
            <w:hideMark/>
          </w:tcPr>
          <w:p w14:paraId="110D9D5F" w14:textId="77777777" w:rsidR="00825C29" w:rsidRPr="00825C29" w:rsidRDefault="00825C29" w:rsidP="00825C29">
            <w:pPr>
              <w:jc w:val="left"/>
            </w:pPr>
            <w:r w:rsidRPr="00825C29">
              <w:t>2,78</w:t>
            </w:r>
          </w:p>
        </w:tc>
      </w:tr>
      <w:tr w:rsidR="00825C29" w:rsidRPr="00825C29" w14:paraId="52F2BBB6" w14:textId="77777777" w:rsidTr="00155D2A">
        <w:trPr>
          <w:trHeight w:val="300"/>
        </w:trPr>
        <w:tc>
          <w:tcPr>
            <w:tcW w:w="976" w:type="dxa"/>
            <w:noWrap/>
            <w:hideMark/>
          </w:tcPr>
          <w:p w14:paraId="08900242" w14:textId="77777777" w:rsidR="00825C29" w:rsidRPr="00825C29" w:rsidRDefault="00825C29" w:rsidP="00825C29">
            <w:pPr>
              <w:jc w:val="left"/>
            </w:pPr>
            <w:r w:rsidRPr="00825C29">
              <w:t>42,356</w:t>
            </w:r>
          </w:p>
        </w:tc>
        <w:tc>
          <w:tcPr>
            <w:tcW w:w="976" w:type="dxa"/>
            <w:noWrap/>
            <w:hideMark/>
          </w:tcPr>
          <w:p w14:paraId="17B341DF" w14:textId="77777777" w:rsidR="00825C29" w:rsidRPr="00825C29" w:rsidRDefault="00825C29" w:rsidP="00825C29">
            <w:pPr>
              <w:jc w:val="left"/>
            </w:pPr>
            <w:r w:rsidRPr="00825C29">
              <w:t>2,79</w:t>
            </w:r>
          </w:p>
        </w:tc>
      </w:tr>
      <w:tr w:rsidR="00825C29" w:rsidRPr="00825C29" w14:paraId="05507DA7" w14:textId="77777777" w:rsidTr="00155D2A">
        <w:trPr>
          <w:trHeight w:val="300"/>
        </w:trPr>
        <w:tc>
          <w:tcPr>
            <w:tcW w:w="976" w:type="dxa"/>
            <w:noWrap/>
            <w:hideMark/>
          </w:tcPr>
          <w:p w14:paraId="45181BB2" w14:textId="77777777" w:rsidR="00825C29" w:rsidRPr="00825C29" w:rsidRDefault="00825C29" w:rsidP="00825C29">
            <w:pPr>
              <w:jc w:val="left"/>
            </w:pPr>
            <w:r w:rsidRPr="00825C29">
              <w:t>42,478</w:t>
            </w:r>
          </w:p>
        </w:tc>
        <w:tc>
          <w:tcPr>
            <w:tcW w:w="976" w:type="dxa"/>
            <w:noWrap/>
            <w:hideMark/>
          </w:tcPr>
          <w:p w14:paraId="48EB48B1" w14:textId="77777777" w:rsidR="00825C29" w:rsidRPr="00825C29" w:rsidRDefault="00825C29" w:rsidP="00825C29">
            <w:pPr>
              <w:jc w:val="left"/>
            </w:pPr>
            <w:r w:rsidRPr="00825C29">
              <w:t>2,765</w:t>
            </w:r>
          </w:p>
        </w:tc>
      </w:tr>
      <w:tr w:rsidR="00825C29" w:rsidRPr="00825C29" w14:paraId="730C27FD" w14:textId="77777777" w:rsidTr="00155D2A">
        <w:trPr>
          <w:trHeight w:val="300"/>
        </w:trPr>
        <w:tc>
          <w:tcPr>
            <w:tcW w:w="976" w:type="dxa"/>
            <w:noWrap/>
            <w:hideMark/>
          </w:tcPr>
          <w:p w14:paraId="7BF130DA" w14:textId="77777777" w:rsidR="00825C29" w:rsidRPr="00825C29" w:rsidRDefault="00825C29" w:rsidP="00825C29">
            <w:pPr>
              <w:jc w:val="left"/>
            </w:pPr>
            <w:r w:rsidRPr="00825C29">
              <w:t>42,6</w:t>
            </w:r>
          </w:p>
        </w:tc>
        <w:tc>
          <w:tcPr>
            <w:tcW w:w="976" w:type="dxa"/>
            <w:noWrap/>
            <w:hideMark/>
          </w:tcPr>
          <w:p w14:paraId="6EEC1C72" w14:textId="77777777" w:rsidR="00825C29" w:rsidRPr="00825C29" w:rsidRDefault="00825C29" w:rsidP="00825C29">
            <w:pPr>
              <w:jc w:val="left"/>
            </w:pPr>
            <w:r w:rsidRPr="00825C29">
              <w:t>2,765</w:t>
            </w:r>
          </w:p>
        </w:tc>
      </w:tr>
      <w:tr w:rsidR="00825C29" w:rsidRPr="00825C29" w14:paraId="2C3E181A" w14:textId="77777777" w:rsidTr="00155D2A">
        <w:trPr>
          <w:trHeight w:val="300"/>
        </w:trPr>
        <w:tc>
          <w:tcPr>
            <w:tcW w:w="976" w:type="dxa"/>
            <w:noWrap/>
            <w:hideMark/>
          </w:tcPr>
          <w:p w14:paraId="34670860" w14:textId="77777777" w:rsidR="00825C29" w:rsidRPr="00825C29" w:rsidRDefault="00825C29" w:rsidP="00825C29">
            <w:pPr>
              <w:jc w:val="left"/>
            </w:pPr>
            <w:r w:rsidRPr="00825C29">
              <w:t>42,729</w:t>
            </w:r>
          </w:p>
        </w:tc>
        <w:tc>
          <w:tcPr>
            <w:tcW w:w="976" w:type="dxa"/>
            <w:noWrap/>
            <w:hideMark/>
          </w:tcPr>
          <w:p w14:paraId="6FB92144" w14:textId="77777777" w:rsidR="00825C29" w:rsidRPr="00825C29" w:rsidRDefault="00825C29" w:rsidP="00825C29">
            <w:pPr>
              <w:jc w:val="left"/>
            </w:pPr>
            <w:r w:rsidRPr="00825C29">
              <w:t>2,73</w:t>
            </w:r>
          </w:p>
        </w:tc>
      </w:tr>
      <w:tr w:rsidR="00825C29" w:rsidRPr="00825C29" w14:paraId="3DBA3620" w14:textId="77777777" w:rsidTr="00155D2A">
        <w:trPr>
          <w:trHeight w:val="300"/>
        </w:trPr>
        <w:tc>
          <w:tcPr>
            <w:tcW w:w="976" w:type="dxa"/>
            <w:noWrap/>
            <w:hideMark/>
          </w:tcPr>
          <w:p w14:paraId="652F7496" w14:textId="77777777" w:rsidR="00825C29" w:rsidRPr="00825C29" w:rsidRDefault="00825C29" w:rsidP="00825C29">
            <w:pPr>
              <w:jc w:val="left"/>
            </w:pPr>
            <w:r w:rsidRPr="00825C29">
              <w:t>42,935</w:t>
            </w:r>
          </w:p>
        </w:tc>
        <w:tc>
          <w:tcPr>
            <w:tcW w:w="976" w:type="dxa"/>
            <w:noWrap/>
            <w:hideMark/>
          </w:tcPr>
          <w:p w14:paraId="689881D8" w14:textId="77777777" w:rsidR="00825C29" w:rsidRPr="00825C29" w:rsidRDefault="00825C29" w:rsidP="00825C29">
            <w:pPr>
              <w:jc w:val="left"/>
            </w:pPr>
            <w:r w:rsidRPr="00825C29">
              <w:t>2,71</w:t>
            </w:r>
          </w:p>
        </w:tc>
      </w:tr>
      <w:tr w:rsidR="00825C29" w:rsidRPr="00825C29" w14:paraId="542396F4" w14:textId="77777777" w:rsidTr="00155D2A">
        <w:trPr>
          <w:trHeight w:val="300"/>
        </w:trPr>
        <w:tc>
          <w:tcPr>
            <w:tcW w:w="976" w:type="dxa"/>
            <w:noWrap/>
            <w:hideMark/>
          </w:tcPr>
          <w:p w14:paraId="2BBB50BA" w14:textId="77777777" w:rsidR="00825C29" w:rsidRPr="00825C29" w:rsidRDefault="00825C29" w:rsidP="00825C29">
            <w:pPr>
              <w:jc w:val="left"/>
            </w:pPr>
            <w:r w:rsidRPr="00825C29">
              <w:t>43,056</w:t>
            </w:r>
          </w:p>
        </w:tc>
        <w:tc>
          <w:tcPr>
            <w:tcW w:w="976" w:type="dxa"/>
            <w:noWrap/>
            <w:hideMark/>
          </w:tcPr>
          <w:p w14:paraId="4C14C703" w14:textId="77777777" w:rsidR="00825C29" w:rsidRPr="00825C29" w:rsidRDefault="00825C29" w:rsidP="00825C29">
            <w:pPr>
              <w:jc w:val="left"/>
            </w:pPr>
            <w:r w:rsidRPr="00825C29">
              <w:t>2,695</w:t>
            </w:r>
          </w:p>
        </w:tc>
      </w:tr>
      <w:tr w:rsidR="00825C29" w:rsidRPr="00825C29" w14:paraId="7FDB109C" w14:textId="77777777" w:rsidTr="00155D2A">
        <w:trPr>
          <w:trHeight w:val="300"/>
        </w:trPr>
        <w:tc>
          <w:tcPr>
            <w:tcW w:w="976" w:type="dxa"/>
            <w:noWrap/>
            <w:hideMark/>
          </w:tcPr>
          <w:p w14:paraId="7462F8D0" w14:textId="77777777" w:rsidR="00825C29" w:rsidRPr="00825C29" w:rsidRDefault="00825C29" w:rsidP="00825C29">
            <w:pPr>
              <w:jc w:val="left"/>
            </w:pPr>
            <w:r w:rsidRPr="00825C29">
              <w:t>43,177</w:t>
            </w:r>
          </w:p>
        </w:tc>
        <w:tc>
          <w:tcPr>
            <w:tcW w:w="976" w:type="dxa"/>
            <w:noWrap/>
            <w:hideMark/>
          </w:tcPr>
          <w:p w14:paraId="13F02C2A" w14:textId="77777777" w:rsidR="00825C29" w:rsidRPr="00825C29" w:rsidRDefault="00825C29" w:rsidP="00825C29">
            <w:pPr>
              <w:jc w:val="left"/>
            </w:pPr>
            <w:r w:rsidRPr="00825C29">
              <w:t>2,68</w:t>
            </w:r>
          </w:p>
        </w:tc>
      </w:tr>
      <w:tr w:rsidR="00825C29" w:rsidRPr="00825C29" w14:paraId="255C3C39" w14:textId="77777777" w:rsidTr="00155D2A">
        <w:trPr>
          <w:trHeight w:val="300"/>
        </w:trPr>
        <w:tc>
          <w:tcPr>
            <w:tcW w:w="976" w:type="dxa"/>
            <w:noWrap/>
            <w:hideMark/>
          </w:tcPr>
          <w:p w14:paraId="12192A35" w14:textId="77777777" w:rsidR="00825C29" w:rsidRPr="00825C29" w:rsidRDefault="00825C29" w:rsidP="00825C29">
            <w:pPr>
              <w:jc w:val="left"/>
            </w:pPr>
            <w:r w:rsidRPr="00825C29">
              <w:t>43,299</w:t>
            </w:r>
          </w:p>
        </w:tc>
        <w:tc>
          <w:tcPr>
            <w:tcW w:w="976" w:type="dxa"/>
            <w:noWrap/>
            <w:hideMark/>
          </w:tcPr>
          <w:p w14:paraId="6A74FEB4" w14:textId="77777777" w:rsidR="00825C29" w:rsidRPr="00825C29" w:rsidRDefault="00825C29" w:rsidP="00825C29">
            <w:pPr>
              <w:jc w:val="left"/>
            </w:pPr>
            <w:r w:rsidRPr="00825C29">
              <w:t>2,67</w:t>
            </w:r>
          </w:p>
        </w:tc>
      </w:tr>
      <w:tr w:rsidR="00825C29" w:rsidRPr="00825C29" w14:paraId="18872072" w14:textId="77777777" w:rsidTr="00155D2A">
        <w:trPr>
          <w:trHeight w:val="300"/>
        </w:trPr>
        <w:tc>
          <w:tcPr>
            <w:tcW w:w="976" w:type="dxa"/>
            <w:noWrap/>
            <w:hideMark/>
          </w:tcPr>
          <w:p w14:paraId="5E7F21B5" w14:textId="77777777" w:rsidR="00825C29" w:rsidRPr="00825C29" w:rsidRDefault="00825C29" w:rsidP="00825C29">
            <w:pPr>
              <w:jc w:val="left"/>
            </w:pPr>
            <w:r w:rsidRPr="00825C29">
              <w:t>43,421</w:t>
            </w:r>
          </w:p>
        </w:tc>
        <w:tc>
          <w:tcPr>
            <w:tcW w:w="976" w:type="dxa"/>
            <w:noWrap/>
            <w:hideMark/>
          </w:tcPr>
          <w:p w14:paraId="4E3D1623" w14:textId="77777777" w:rsidR="00825C29" w:rsidRPr="00825C29" w:rsidRDefault="00825C29" w:rsidP="00825C29">
            <w:pPr>
              <w:jc w:val="left"/>
            </w:pPr>
            <w:r w:rsidRPr="00825C29">
              <w:t>2,67</w:t>
            </w:r>
          </w:p>
        </w:tc>
      </w:tr>
      <w:tr w:rsidR="00825C29" w:rsidRPr="00825C29" w14:paraId="4CD2F723" w14:textId="77777777" w:rsidTr="00155D2A">
        <w:trPr>
          <w:trHeight w:val="300"/>
        </w:trPr>
        <w:tc>
          <w:tcPr>
            <w:tcW w:w="976" w:type="dxa"/>
            <w:noWrap/>
            <w:hideMark/>
          </w:tcPr>
          <w:p w14:paraId="12F48631" w14:textId="77777777" w:rsidR="00825C29" w:rsidRPr="00825C29" w:rsidRDefault="00825C29" w:rsidP="00825C29">
            <w:pPr>
              <w:jc w:val="left"/>
            </w:pPr>
            <w:r w:rsidRPr="00825C29">
              <w:t>43,542</w:t>
            </w:r>
          </w:p>
        </w:tc>
        <w:tc>
          <w:tcPr>
            <w:tcW w:w="976" w:type="dxa"/>
            <w:noWrap/>
            <w:hideMark/>
          </w:tcPr>
          <w:p w14:paraId="49CCB1EF" w14:textId="77777777" w:rsidR="00825C29" w:rsidRPr="00825C29" w:rsidRDefault="00825C29" w:rsidP="00825C29">
            <w:pPr>
              <w:jc w:val="left"/>
            </w:pPr>
            <w:r w:rsidRPr="00825C29">
              <w:t>2,675</w:t>
            </w:r>
          </w:p>
        </w:tc>
      </w:tr>
      <w:tr w:rsidR="00825C29" w:rsidRPr="00825C29" w14:paraId="29D0B081" w14:textId="77777777" w:rsidTr="00155D2A">
        <w:trPr>
          <w:trHeight w:val="300"/>
        </w:trPr>
        <w:tc>
          <w:tcPr>
            <w:tcW w:w="976" w:type="dxa"/>
            <w:noWrap/>
            <w:hideMark/>
          </w:tcPr>
          <w:p w14:paraId="545FE756" w14:textId="77777777" w:rsidR="00825C29" w:rsidRPr="00825C29" w:rsidRDefault="00825C29" w:rsidP="00825C29">
            <w:pPr>
              <w:jc w:val="left"/>
            </w:pPr>
            <w:r w:rsidRPr="00825C29">
              <w:t>43,664</w:t>
            </w:r>
          </w:p>
        </w:tc>
        <w:tc>
          <w:tcPr>
            <w:tcW w:w="976" w:type="dxa"/>
            <w:noWrap/>
            <w:hideMark/>
          </w:tcPr>
          <w:p w14:paraId="7E3A9E1D" w14:textId="77777777" w:rsidR="00825C29" w:rsidRPr="00825C29" w:rsidRDefault="00825C29" w:rsidP="00825C29">
            <w:pPr>
              <w:jc w:val="left"/>
            </w:pPr>
            <w:r w:rsidRPr="00825C29">
              <w:t>2,69</w:t>
            </w:r>
          </w:p>
        </w:tc>
      </w:tr>
      <w:tr w:rsidR="00825C29" w:rsidRPr="00825C29" w14:paraId="49AE80A8" w14:textId="77777777" w:rsidTr="00155D2A">
        <w:trPr>
          <w:trHeight w:val="300"/>
        </w:trPr>
        <w:tc>
          <w:tcPr>
            <w:tcW w:w="976" w:type="dxa"/>
            <w:noWrap/>
            <w:hideMark/>
          </w:tcPr>
          <w:p w14:paraId="461002FB" w14:textId="77777777" w:rsidR="00825C29" w:rsidRPr="00825C29" w:rsidRDefault="00825C29" w:rsidP="00825C29">
            <w:pPr>
              <w:jc w:val="left"/>
            </w:pPr>
            <w:r w:rsidRPr="00825C29">
              <w:t>43,786</w:t>
            </w:r>
          </w:p>
        </w:tc>
        <w:tc>
          <w:tcPr>
            <w:tcW w:w="976" w:type="dxa"/>
            <w:noWrap/>
            <w:hideMark/>
          </w:tcPr>
          <w:p w14:paraId="6F4F20E9" w14:textId="77777777" w:rsidR="00825C29" w:rsidRPr="00825C29" w:rsidRDefault="00825C29" w:rsidP="00825C29">
            <w:pPr>
              <w:jc w:val="left"/>
            </w:pPr>
            <w:r w:rsidRPr="00825C29">
              <w:t>2,74</w:t>
            </w:r>
          </w:p>
        </w:tc>
      </w:tr>
      <w:tr w:rsidR="00825C29" w:rsidRPr="00825C29" w14:paraId="6DA64826" w14:textId="77777777" w:rsidTr="00155D2A">
        <w:trPr>
          <w:trHeight w:val="300"/>
        </w:trPr>
        <w:tc>
          <w:tcPr>
            <w:tcW w:w="976" w:type="dxa"/>
            <w:noWrap/>
            <w:hideMark/>
          </w:tcPr>
          <w:p w14:paraId="468A8A2B" w14:textId="77777777" w:rsidR="00825C29" w:rsidRPr="00825C29" w:rsidRDefault="00825C29" w:rsidP="00825C29">
            <w:pPr>
              <w:jc w:val="left"/>
            </w:pPr>
            <w:r w:rsidRPr="00825C29">
              <w:t>43,908</w:t>
            </w:r>
          </w:p>
        </w:tc>
        <w:tc>
          <w:tcPr>
            <w:tcW w:w="976" w:type="dxa"/>
            <w:noWrap/>
            <w:hideMark/>
          </w:tcPr>
          <w:p w14:paraId="4BE364FE" w14:textId="77777777" w:rsidR="00825C29" w:rsidRPr="00825C29" w:rsidRDefault="00825C29" w:rsidP="00825C29">
            <w:pPr>
              <w:jc w:val="left"/>
            </w:pPr>
            <w:r w:rsidRPr="00825C29">
              <w:t>2,78</w:t>
            </w:r>
          </w:p>
        </w:tc>
      </w:tr>
      <w:tr w:rsidR="00825C29" w:rsidRPr="00825C29" w14:paraId="22CC1557" w14:textId="77777777" w:rsidTr="00155D2A">
        <w:trPr>
          <w:trHeight w:val="300"/>
        </w:trPr>
        <w:tc>
          <w:tcPr>
            <w:tcW w:w="976" w:type="dxa"/>
            <w:noWrap/>
            <w:hideMark/>
          </w:tcPr>
          <w:p w14:paraId="1F2ADEE1" w14:textId="77777777" w:rsidR="00825C29" w:rsidRPr="00825C29" w:rsidRDefault="00825C29" w:rsidP="00825C29">
            <w:pPr>
              <w:jc w:val="left"/>
            </w:pPr>
            <w:r w:rsidRPr="00825C29">
              <w:t>44,029</w:t>
            </w:r>
          </w:p>
        </w:tc>
        <w:tc>
          <w:tcPr>
            <w:tcW w:w="976" w:type="dxa"/>
            <w:noWrap/>
            <w:hideMark/>
          </w:tcPr>
          <w:p w14:paraId="4AB527FE" w14:textId="77777777" w:rsidR="00825C29" w:rsidRPr="00825C29" w:rsidRDefault="00825C29" w:rsidP="00825C29">
            <w:pPr>
              <w:jc w:val="left"/>
            </w:pPr>
            <w:r w:rsidRPr="00825C29">
              <w:t>2,82</w:t>
            </w:r>
          </w:p>
        </w:tc>
      </w:tr>
      <w:tr w:rsidR="00825C29" w:rsidRPr="00825C29" w14:paraId="41743DC6" w14:textId="77777777" w:rsidTr="00155D2A">
        <w:trPr>
          <w:trHeight w:val="300"/>
        </w:trPr>
        <w:tc>
          <w:tcPr>
            <w:tcW w:w="976" w:type="dxa"/>
            <w:noWrap/>
            <w:hideMark/>
          </w:tcPr>
          <w:p w14:paraId="0A5B6AD3" w14:textId="77777777" w:rsidR="00825C29" w:rsidRPr="00825C29" w:rsidRDefault="00825C29" w:rsidP="00825C29">
            <w:pPr>
              <w:jc w:val="left"/>
            </w:pPr>
            <w:r w:rsidRPr="00825C29">
              <w:t>44,244</w:t>
            </w:r>
          </w:p>
        </w:tc>
        <w:tc>
          <w:tcPr>
            <w:tcW w:w="976" w:type="dxa"/>
            <w:noWrap/>
            <w:hideMark/>
          </w:tcPr>
          <w:p w14:paraId="701DC750" w14:textId="77777777" w:rsidR="00825C29" w:rsidRPr="00825C29" w:rsidRDefault="00825C29" w:rsidP="00825C29">
            <w:pPr>
              <w:jc w:val="left"/>
            </w:pPr>
            <w:r w:rsidRPr="00825C29">
              <w:t>2,89</w:t>
            </w:r>
          </w:p>
        </w:tc>
      </w:tr>
      <w:tr w:rsidR="00825C29" w:rsidRPr="00825C29" w14:paraId="567E526E" w14:textId="77777777" w:rsidTr="00155D2A">
        <w:trPr>
          <w:trHeight w:val="300"/>
        </w:trPr>
        <w:tc>
          <w:tcPr>
            <w:tcW w:w="976" w:type="dxa"/>
            <w:noWrap/>
            <w:hideMark/>
          </w:tcPr>
          <w:p w14:paraId="2372BC8F" w14:textId="77777777" w:rsidR="00825C29" w:rsidRPr="00825C29" w:rsidRDefault="00825C29" w:rsidP="00825C29">
            <w:pPr>
              <w:jc w:val="left"/>
            </w:pPr>
            <w:r w:rsidRPr="00825C29">
              <w:t>44,365</w:t>
            </w:r>
          </w:p>
        </w:tc>
        <w:tc>
          <w:tcPr>
            <w:tcW w:w="976" w:type="dxa"/>
            <w:noWrap/>
            <w:hideMark/>
          </w:tcPr>
          <w:p w14:paraId="03B87572" w14:textId="77777777" w:rsidR="00825C29" w:rsidRPr="00825C29" w:rsidRDefault="00825C29" w:rsidP="00825C29">
            <w:pPr>
              <w:jc w:val="left"/>
            </w:pPr>
            <w:r w:rsidRPr="00825C29">
              <w:t>2,92</w:t>
            </w:r>
          </w:p>
        </w:tc>
      </w:tr>
      <w:tr w:rsidR="00825C29" w:rsidRPr="00825C29" w14:paraId="3F46842B" w14:textId="77777777" w:rsidTr="00155D2A">
        <w:trPr>
          <w:trHeight w:val="300"/>
        </w:trPr>
        <w:tc>
          <w:tcPr>
            <w:tcW w:w="976" w:type="dxa"/>
            <w:noWrap/>
            <w:hideMark/>
          </w:tcPr>
          <w:p w14:paraId="472D32C2" w14:textId="77777777" w:rsidR="00825C29" w:rsidRPr="00825C29" w:rsidRDefault="00825C29" w:rsidP="00825C29">
            <w:pPr>
              <w:jc w:val="left"/>
            </w:pPr>
            <w:r w:rsidRPr="00825C29">
              <w:t>44,487</w:t>
            </w:r>
          </w:p>
        </w:tc>
        <w:tc>
          <w:tcPr>
            <w:tcW w:w="976" w:type="dxa"/>
            <w:noWrap/>
            <w:hideMark/>
          </w:tcPr>
          <w:p w14:paraId="2C010C6D" w14:textId="77777777" w:rsidR="00825C29" w:rsidRPr="00825C29" w:rsidRDefault="00825C29" w:rsidP="00825C29">
            <w:pPr>
              <w:jc w:val="left"/>
            </w:pPr>
            <w:r w:rsidRPr="00825C29">
              <w:t>2,965</w:t>
            </w:r>
          </w:p>
        </w:tc>
      </w:tr>
      <w:tr w:rsidR="00825C29" w:rsidRPr="00825C29" w14:paraId="1CE3111F" w14:textId="77777777" w:rsidTr="00155D2A">
        <w:trPr>
          <w:trHeight w:val="300"/>
        </w:trPr>
        <w:tc>
          <w:tcPr>
            <w:tcW w:w="976" w:type="dxa"/>
            <w:noWrap/>
            <w:hideMark/>
          </w:tcPr>
          <w:p w14:paraId="0F4945E8" w14:textId="77777777" w:rsidR="00825C29" w:rsidRPr="00825C29" w:rsidRDefault="00825C29" w:rsidP="00825C29">
            <w:pPr>
              <w:jc w:val="left"/>
            </w:pPr>
            <w:r w:rsidRPr="00825C29">
              <w:t>44,609</w:t>
            </w:r>
          </w:p>
        </w:tc>
        <w:tc>
          <w:tcPr>
            <w:tcW w:w="976" w:type="dxa"/>
            <w:noWrap/>
            <w:hideMark/>
          </w:tcPr>
          <w:p w14:paraId="090B986C" w14:textId="77777777" w:rsidR="00825C29" w:rsidRPr="00825C29" w:rsidRDefault="00825C29" w:rsidP="00825C29">
            <w:pPr>
              <w:jc w:val="left"/>
            </w:pPr>
            <w:r w:rsidRPr="00825C29">
              <w:t>3,04</w:t>
            </w:r>
          </w:p>
        </w:tc>
      </w:tr>
      <w:tr w:rsidR="00825C29" w:rsidRPr="00825C29" w14:paraId="3954D734" w14:textId="77777777" w:rsidTr="00155D2A">
        <w:trPr>
          <w:trHeight w:val="300"/>
        </w:trPr>
        <w:tc>
          <w:tcPr>
            <w:tcW w:w="976" w:type="dxa"/>
            <w:noWrap/>
            <w:hideMark/>
          </w:tcPr>
          <w:p w14:paraId="4E149A58" w14:textId="77777777" w:rsidR="00825C29" w:rsidRPr="00825C29" w:rsidRDefault="00825C29" w:rsidP="00825C29">
            <w:pPr>
              <w:jc w:val="left"/>
            </w:pPr>
            <w:r w:rsidRPr="00825C29">
              <w:t>44,731</w:t>
            </w:r>
          </w:p>
        </w:tc>
        <w:tc>
          <w:tcPr>
            <w:tcW w:w="976" w:type="dxa"/>
            <w:noWrap/>
            <w:hideMark/>
          </w:tcPr>
          <w:p w14:paraId="0771F1C5" w14:textId="77777777" w:rsidR="00825C29" w:rsidRPr="00825C29" w:rsidRDefault="00825C29" w:rsidP="00825C29">
            <w:pPr>
              <w:jc w:val="left"/>
            </w:pPr>
            <w:r w:rsidRPr="00825C29">
              <w:t>3,11</w:t>
            </w:r>
          </w:p>
        </w:tc>
      </w:tr>
      <w:tr w:rsidR="00825C29" w:rsidRPr="00825C29" w14:paraId="61E2703F" w14:textId="77777777" w:rsidTr="00155D2A">
        <w:trPr>
          <w:trHeight w:val="300"/>
        </w:trPr>
        <w:tc>
          <w:tcPr>
            <w:tcW w:w="976" w:type="dxa"/>
            <w:noWrap/>
            <w:hideMark/>
          </w:tcPr>
          <w:p w14:paraId="06D0A80E" w14:textId="77777777" w:rsidR="00825C29" w:rsidRPr="00825C29" w:rsidRDefault="00825C29" w:rsidP="00825C29">
            <w:pPr>
              <w:jc w:val="left"/>
            </w:pPr>
            <w:r w:rsidRPr="00825C29">
              <w:t>44,852</w:t>
            </w:r>
          </w:p>
        </w:tc>
        <w:tc>
          <w:tcPr>
            <w:tcW w:w="976" w:type="dxa"/>
            <w:noWrap/>
            <w:hideMark/>
          </w:tcPr>
          <w:p w14:paraId="0DCBE37A" w14:textId="77777777" w:rsidR="00825C29" w:rsidRPr="00825C29" w:rsidRDefault="00825C29" w:rsidP="00825C29">
            <w:pPr>
              <w:jc w:val="left"/>
            </w:pPr>
            <w:r w:rsidRPr="00825C29">
              <w:t>3,17</w:t>
            </w:r>
          </w:p>
        </w:tc>
      </w:tr>
      <w:tr w:rsidR="00825C29" w:rsidRPr="00825C29" w14:paraId="674A32B0" w14:textId="77777777" w:rsidTr="00155D2A">
        <w:trPr>
          <w:trHeight w:val="300"/>
        </w:trPr>
        <w:tc>
          <w:tcPr>
            <w:tcW w:w="976" w:type="dxa"/>
            <w:noWrap/>
            <w:hideMark/>
          </w:tcPr>
          <w:p w14:paraId="46F9122E" w14:textId="77777777" w:rsidR="00825C29" w:rsidRPr="00825C29" w:rsidRDefault="00825C29" w:rsidP="00825C29">
            <w:pPr>
              <w:jc w:val="left"/>
            </w:pPr>
            <w:r w:rsidRPr="00825C29">
              <w:t>44,973</w:t>
            </w:r>
          </w:p>
        </w:tc>
        <w:tc>
          <w:tcPr>
            <w:tcW w:w="976" w:type="dxa"/>
            <w:noWrap/>
            <w:hideMark/>
          </w:tcPr>
          <w:p w14:paraId="5C3B3AC3" w14:textId="77777777" w:rsidR="00825C29" w:rsidRPr="00825C29" w:rsidRDefault="00825C29" w:rsidP="00825C29">
            <w:pPr>
              <w:jc w:val="left"/>
            </w:pPr>
            <w:r w:rsidRPr="00825C29">
              <w:t>3,215</w:t>
            </w:r>
          </w:p>
        </w:tc>
      </w:tr>
      <w:tr w:rsidR="00825C29" w:rsidRPr="00825C29" w14:paraId="137078EB" w14:textId="77777777" w:rsidTr="00155D2A">
        <w:trPr>
          <w:trHeight w:val="300"/>
        </w:trPr>
        <w:tc>
          <w:tcPr>
            <w:tcW w:w="976" w:type="dxa"/>
            <w:noWrap/>
            <w:hideMark/>
          </w:tcPr>
          <w:p w14:paraId="248780B3" w14:textId="77777777" w:rsidR="00825C29" w:rsidRPr="00825C29" w:rsidRDefault="00825C29" w:rsidP="00825C29">
            <w:pPr>
              <w:jc w:val="left"/>
            </w:pPr>
            <w:r w:rsidRPr="00825C29">
              <w:t>45,103</w:t>
            </w:r>
          </w:p>
        </w:tc>
        <w:tc>
          <w:tcPr>
            <w:tcW w:w="976" w:type="dxa"/>
            <w:noWrap/>
            <w:hideMark/>
          </w:tcPr>
          <w:p w14:paraId="7D61290B" w14:textId="77777777" w:rsidR="00825C29" w:rsidRPr="00825C29" w:rsidRDefault="00825C29" w:rsidP="00825C29">
            <w:pPr>
              <w:jc w:val="left"/>
            </w:pPr>
            <w:r w:rsidRPr="00825C29">
              <w:t>3,35</w:t>
            </w:r>
          </w:p>
        </w:tc>
      </w:tr>
      <w:tr w:rsidR="00825C29" w:rsidRPr="00825C29" w14:paraId="0CB2C404" w14:textId="77777777" w:rsidTr="00155D2A">
        <w:trPr>
          <w:trHeight w:val="300"/>
        </w:trPr>
        <w:tc>
          <w:tcPr>
            <w:tcW w:w="976" w:type="dxa"/>
            <w:noWrap/>
            <w:hideMark/>
          </w:tcPr>
          <w:p w14:paraId="5CDB94D4" w14:textId="77777777" w:rsidR="00825C29" w:rsidRPr="00825C29" w:rsidRDefault="00825C29" w:rsidP="00825C29">
            <w:pPr>
              <w:jc w:val="left"/>
            </w:pPr>
            <w:r w:rsidRPr="00825C29">
              <w:t>45,224</w:t>
            </w:r>
          </w:p>
        </w:tc>
        <w:tc>
          <w:tcPr>
            <w:tcW w:w="976" w:type="dxa"/>
            <w:noWrap/>
            <w:hideMark/>
          </w:tcPr>
          <w:p w14:paraId="6EE97177" w14:textId="77777777" w:rsidR="00825C29" w:rsidRPr="00825C29" w:rsidRDefault="00825C29" w:rsidP="00825C29">
            <w:pPr>
              <w:jc w:val="left"/>
            </w:pPr>
            <w:r w:rsidRPr="00825C29">
              <w:t>3,45</w:t>
            </w:r>
          </w:p>
        </w:tc>
      </w:tr>
      <w:tr w:rsidR="00825C29" w:rsidRPr="00825C29" w14:paraId="5F4E9756" w14:textId="77777777" w:rsidTr="00155D2A">
        <w:trPr>
          <w:trHeight w:val="300"/>
        </w:trPr>
        <w:tc>
          <w:tcPr>
            <w:tcW w:w="976" w:type="dxa"/>
            <w:noWrap/>
            <w:hideMark/>
          </w:tcPr>
          <w:p w14:paraId="41168294" w14:textId="77777777" w:rsidR="00825C29" w:rsidRPr="00825C29" w:rsidRDefault="00825C29" w:rsidP="00825C29">
            <w:pPr>
              <w:jc w:val="left"/>
            </w:pPr>
            <w:r w:rsidRPr="00825C29">
              <w:t>45,345</w:t>
            </w:r>
          </w:p>
        </w:tc>
        <w:tc>
          <w:tcPr>
            <w:tcW w:w="976" w:type="dxa"/>
            <w:noWrap/>
            <w:hideMark/>
          </w:tcPr>
          <w:p w14:paraId="179C394A" w14:textId="77777777" w:rsidR="00825C29" w:rsidRPr="00825C29" w:rsidRDefault="00825C29" w:rsidP="00825C29">
            <w:pPr>
              <w:jc w:val="left"/>
            </w:pPr>
            <w:r w:rsidRPr="00825C29">
              <w:t>3,53</w:t>
            </w:r>
          </w:p>
        </w:tc>
      </w:tr>
      <w:tr w:rsidR="00825C29" w:rsidRPr="00825C29" w14:paraId="6E6DD948" w14:textId="77777777" w:rsidTr="00155D2A">
        <w:trPr>
          <w:trHeight w:val="300"/>
        </w:trPr>
        <w:tc>
          <w:tcPr>
            <w:tcW w:w="976" w:type="dxa"/>
            <w:noWrap/>
            <w:hideMark/>
          </w:tcPr>
          <w:p w14:paraId="651094B5" w14:textId="77777777" w:rsidR="00825C29" w:rsidRPr="00825C29" w:rsidRDefault="00825C29" w:rsidP="00825C29">
            <w:pPr>
              <w:jc w:val="left"/>
            </w:pPr>
            <w:r w:rsidRPr="00825C29">
              <w:t>45,551</w:t>
            </w:r>
          </w:p>
        </w:tc>
        <w:tc>
          <w:tcPr>
            <w:tcW w:w="976" w:type="dxa"/>
            <w:noWrap/>
            <w:hideMark/>
          </w:tcPr>
          <w:p w14:paraId="4825D51F" w14:textId="77777777" w:rsidR="00825C29" w:rsidRPr="00825C29" w:rsidRDefault="00825C29" w:rsidP="00825C29">
            <w:pPr>
              <w:jc w:val="left"/>
            </w:pPr>
            <w:r w:rsidRPr="00825C29">
              <w:t>3,81</w:t>
            </w:r>
          </w:p>
        </w:tc>
      </w:tr>
      <w:tr w:rsidR="00825C29" w:rsidRPr="00825C29" w14:paraId="16B74988" w14:textId="77777777" w:rsidTr="00155D2A">
        <w:trPr>
          <w:trHeight w:val="300"/>
        </w:trPr>
        <w:tc>
          <w:tcPr>
            <w:tcW w:w="976" w:type="dxa"/>
            <w:noWrap/>
            <w:hideMark/>
          </w:tcPr>
          <w:p w14:paraId="073582E4" w14:textId="77777777" w:rsidR="00825C29" w:rsidRPr="00825C29" w:rsidRDefault="00825C29" w:rsidP="00825C29">
            <w:pPr>
              <w:jc w:val="left"/>
            </w:pPr>
            <w:r w:rsidRPr="00825C29">
              <w:t>45,673</w:t>
            </w:r>
          </w:p>
        </w:tc>
        <w:tc>
          <w:tcPr>
            <w:tcW w:w="976" w:type="dxa"/>
            <w:noWrap/>
            <w:hideMark/>
          </w:tcPr>
          <w:p w14:paraId="2AEB0F50" w14:textId="77777777" w:rsidR="00825C29" w:rsidRPr="00825C29" w:rsidRDefault="00825C29" w:rsidP="00825C29">
            <w:pPr>
              <w:jc w:val="left"/>
            </w:pPr>
            <w:r w:rsidRPr="00825C29">
              <w:t>3,965</w:t>
            </w:r>
          </w:p>
        </w:tc>
      </w:tr>
      <w:tr w:rsidR="00825C29" w:rsidRPr="00825C29" w14:paraId="2665941A" w14:textId="77777777" w:rsidTr="00155D2A">
        <w:trPr>
          <w:trHeight w:val="300"/>
        </w:trPr>
        <w:tc>
          <w:tcPr>
            <w:tcW w:w="976" w:type="dxa"/>
            <w:noWrap/>
            <w:hideMark/>
          </w:tcPr>
          <w:p w14:paraId="108C953D" w14:textId="77777777" w:rsidR="00825C29" w:rsidRPr="00825C29" w:rsidRDefault="00825C29" w:rsidP="00825C29">
            <w:pPr>
              <w:jc w:val="left"/>
            </w:pPr>
            <w:r w:rsidRPr="00825C29">
              <w:t>45,799</w:t>
            </w:r>
          </w:p>
        </w:tc>
        <w:tc>
          <w:tcPr>
            <w:tcW w:w="976" w:type="dxa"/>
            <w:noWrap/>
            <w:hideMark/>
          </w:tcPr>
          <w:p w14:paraId="7C460CCA" w14:textId="77777777" w:rsidR="00825C29" w:rsidRPr="00825C29" w:rsidRDefault="00825C29" w:rsidP="00825C29">
            <w:pPr>
              <w:jc w:val="left"/>
            </w:pPr>
            <w:r w:rsidRPr="00825C29">
              <w:t>4,09</w:t>
            </w:r>
          </w:p>
        </w:tc>
      </w:tr>
      <w:tr w:rsidR="00825C29" w:rsidRPr="00825C29" w14:paraId="4FA698EC" w14:textId="77777777" w:rsidTr="00155D2A">
        <w:trPr>
          <w:trHeight w:val="300"/>
        </w:trPr>
        <w:tc>
          <w:tcPr>
            <w:tcW w:w="976" w:type="dxa"/>
            <w:noWrap/>
            <w:hideMark/>
          </w:tcPr>
          <w:p w14:paraId="21EF6085" w14:textId="77777777" w:rsidR="00825C29" w:rsidRPr="00825C29" w:rsidRDefault="00825C29" w:rsidP="00825C29">
            <w:pPr>
              <w:jc w:val="left"/>
            </w:pPr>
            <w:r w:rsidRPr="00825C29">
              <w:t>45,92</w:t>
            </w:r>
          </w:p>
        </w:tc>
        <w:tc>
          <w:tcPr>
            <w:tcW w:w="976" w:type="dxa"/>
            <w:noWrap/>
            <w:hideMark/>
          </w:tcPr>
          <w:p w14:paraId="77569532" w14:textId="77777777" w:rsidR="00825C29" w:rsidRPr="00825C29" w:rsidRDefault="00825C29" w:rsidP="00825C29">
            <w:pPr>
              <w:jc w:val="left"/>
            </w:pPr>
            <w:r w:rsidRPr="00825C29">
              <w:t>4,23</w:t>
            </w:r>
          </w:p>
        </w:tc>
      </w:tr>
      <w:tr w:rsidR="00825C29" w:rsidRPr="00825C29" w14:paraId="260D40E4" w14:textId="77777777" w:rsidTr="00155D2A">
        <w:trPr>
          <w:trHeight w:val="300"/>
        </w:trPr>
        <w:tc>
          <w:tcPr>
            <w:tcW w:w="976" w:type="dxa"/>
            <w:noWrap/>
            <w:hideMark/>
          </w:tcPr>
          <w:p w14:paraId="45457604" w14:textId="77777777" w:rsidR="00825C29" w:rsidRPr="00825C29" w:rsidRDefault="00825C29" w:rsidP="00825C29">
            <w:pPr>
              <w:jc w:val="left"/>
            </w:pPr>
            <w:r w:rsidRPr="00825C29">
              <w:t>46,042</w:t>
            </w:r>
          </w:p>
        </w:tc>
        <w:tc>
          <w:tcPr>
            <w:tcW w:w="976" w:type="dxa"/>
            <w:noWrap/>
            <w:hideMark/>
          </w:tcPr>
          <w:p w14:paraId="14CD60F5" w14:textId="77777777" w:rsidR="00825C29" w:rsidRPr="00825C29" w:rsidRDefault="00825C29" w:rsidP="00825C29">
            <w:pPr>
              <w:jc w:val="left"/>
            </w:pPr>
            <w:r w:rsidRPr="00825C29">
              <w:t>4,38</w:t>
            </w:r>
          </w:p>
        </w:tc>
      </w:tr>
      <w:tr w:rsidR="00825C29" w:rsidRPr="00825C29" w14:paraId="77D8AE0C" w14:textId="77777777" w:rsidTr="00155D2A">
        <w:trPr>
          <w:trHeight w:val="300"/>
        </w:trPr>
        <w:tc>
          <w:tcPr>
            <w:tcW w:w="976" w:type="dxa"/>
            <w:noWrap/>
            <w:hideMark/>
          </w:tcPr>
          <w:p w14:paraId="657F32E8" w14:textId="77777777" w:rsidR="00825C29" w:rsidRPr="00825C29" w:rsidRDefault="00825C29" w:rsidP="00825C29">
            <w:pPr>
              <w:jc w:val="left"/>
            </w:pPr>
            <w:r w:rsidRPr="00825C29">
              <w:t>46,163</w:t>
            </w:r>
          </w:p>
        </w:tc>
        <w:tc>
          <w:tcPr>
            <w:tcW w:w="976" w:type="dxa"/>
            <w:noWrap/>
            <w:hideMark/>
          </w:tcPr>
          <w:p w14:paraId="5BD0E471" w14:textId="77777777" w:rsidR="00825C29" w:rsidRPr="00825C29" w:rsidRDefault="00825C29" w:rsidP="00825C29">
            <w:pPr>
              <w:jc w:val="left"/>
            </w:pPr>
            <w:r w:rsidRPr="00825C29">
              <w:t>4,555</w:t>
            </w:r>
          </w:p>
        </w:tc>
      </w:tr>
      <w:tr w:rsidR="00825C29" w:rsidRPr="00825C29" w14:paraId="5B2D0A5B" w14:textId="77777777" w:rsidTr="00155D2A">
        <w:trPr>
          <w:trHeight w:val="300"/>
        </w:trPr>
        <w:tc>
          <w:tcPr>
            <w:tcW w:w="976" w:type="dxa"/>
            <w:noWrap/>
            <w:hideMark/>
          </w:tcPr>
          <w:p w14:paraId="4E99EAE2" w14:textId="77777777" w:rsidR="00825C29" w:rsidRPr="00825C29" w:rsidRDefault="00825C29" w:rsidP="00825C29">
            <w:pPr>
              <w:jc w:val="left"/>
            </w:pPr>
            <w:r w:rsidRPr="00825C29">
              <w:t>46,285</w:t>
            </w:r>
          </w:p>
        </w:tc>
        <w:tc>
          <w:tcPr>
            <w:tcW w:w="976" w:type="dxa"/>
            <w:noWrap/>
            <w:hideMark/>
          </w:tcPr>
          <w:p w14:paraId="01D4C8EE" w14:textId="77777777" w:rsidR="00825C29" w:rsidRPr="00825C29" w:rsidRDefault="00825C29" w:rsidP="00825C29">
            <w:pPr>
              <w:jc w:val="left"/>
            </w:pPr>
            <w:r w:rsidRPr="00825C29">
              <w:t>4,755</w:t>
            </w:r>
          </w:p>
        </w:tc>
      </w:tr>
      <w:tr w:rsidR="00825C29" w:rsidRPr="00825C29" w14:paraId="358ACD8C" w14:textId="77777777" w:rsidTr="00155D2A">
        <w:trPr>
          <w:trHeight w:val="300"/>
        </w:trPr>
        <w:tc>
          <w:tcPr>
            <w:tcW w:w="976" w:type="dxa"/>
            <w:noWrap/>
            <w:hideMark/>
          </w:tcPr>
          <w:p w14:paraId="69F3323B" w14:textId="77777777" w:rsidR="00825C29" w:rsidRPr="00825C29" w:rsidRDefault="00825C29" w:rsidP="00825C29">
            <w:pPr>
              <w:jc w:val="left"/>
            </w:pPr>
            <w:r w:rsidRPr="00825C29">
              <w:t>46,416</w:t>
            </w:r>
          </w:p>
        </w:tc>
        <w:tc>
          <w:tcPr>
            <w:tcW w:w="976" w:type="dxa"/>
            <w:noWrap/>
            <w:hideMark/>
          </w:tcPr>
          <w:p w14:paraId="31DAE4DD" w14:textId="77777777" w:rsidR="00825C29" w:rsidRPr="00825C29" w:rsidRDefault="00825C29" w:rsidP="00825C29">
            <w:pPr>
              <w:jc w:val="left"/>
            </w:pPr>
            <w:r w:rsidRPr="00825C29">
              <w:t>4,955</w:t>
            </w:r>
          </w:p>
        </w:tc>
      </w:tr>
      <w:tr w:rsidR="00825C29" w:rsidRPr="00825C29" w14:paraId="4E662C14" w14:textId="77777777" w:rsidTr="00155D2A">
        <w:trPr>
          <w:trHeight w:val="300"/>
        </w:trPr>
        <w:tc>
          <w:tcPr>
            <w:tcW w:w="976" w:type="dxa"/>
            <w:noWrap/>
            <w:hideMark/>
          </w:tcPr>
          <w:p w14:paraId="28FC56D7" w14:textId="77777777" w:rsidR="00825C29" w:rsidRPr="00825C29" w:rsidRDefault="00825C29" w:rsidP="00825C29">
            <w:pPr>
              <w:jc w:val="left"/>
            </w:pPr>
            <w:r w:rsidRPr="00825C29">
              <w:t>46,538</w:t>
            </w:r>
          </w:p>
        </w:tc>
        <w:tc>
          <w:tcPr>
            <w:tcW w:w="976" w:type="dxa"/>
            <w:noWrap/>
            <w:hideMark/>
          </w:tcPr>
          <w:p w14:paraId="739C4DEB" w14:textId="77777777" w:rsidR="00825C29" w:rsidRPr="00825C29" w:rsidRDefault="00825C29" w:rsidP="00825C29">
            <w:pPr>
              <w:jc w:val="left"/>
            </w:pPr>
            <w:r w:rsidRPr="00825C29">
              <w:t>5,185</w:t>
            </w:r>
          </w:p>
        </w:tc>
      </w:tr>
      <w:tr w:rsidR="00825C29" w:rsidRPr="00825C29" w14:paraId="49ABA432" w14:textId="77777777" w:rsidTr="00155D2A">
        <w:trPr>
          <w:trHeight w:val="300"/>
        </w:trPr>
        <w:tc>
          <w:tcPr>
            <w:tcW w:w="976" w:type="dxa"/>
            <w:noWrap/>
            <w:hideMark/>
          </w:tcPr>
          <w:p w14:paraId="40B5D0E9" w14:textId="77777777" w:rsidR="00825C29" w:rsidRPr="00825C29" w:rsidRDefault="00825C29" w:rsidP="00825C29">
            <w:pPr>
              <w:jc w:val="left"/>
            </w:pPr>
            <w:r w:rsidRPr="00825C29">
              <w:t>46,66</w:t>
            </w:r>
          </w:p>
        </w:tc>
        <w:tc>
          <w:tcPr>
            <w:tcW w:w="976" w:type="dxa"/>
            <w:noWrap/>
            <w:hideMark/>
          </w:tcPr>
          <w:p w14:paraId="1A1C45BA" w14:textId="77777777" w:rsidR="00825C29" w:rsidRPr="00825C29" w:rsidRDefault="00825C29" w:rsidP="00825C29">
            <w:pPr>
              <w:jc w:val="left"/>
            </w:pPr>
            <w:r w:rsidRPr="00825C29">
              <w:t>5,43</w:t>
            </w:r>
          </w:p>
        </w:tc>
      </w:tr>
      <w:tr w:rsidR="00825C29" w:rsidRPr="00825C29" w14:paraId="2B2D703E" w14:textId="77777777" w:rsidTr="00155D2A">
        <w:trPr>
          <w:trHeight w:val="300"/>
        </w:trPr>
        <w:tc>
          <w:tcPr>
            <w:tcW w:w="976" w:type="dxa"/>
            <w:noWrap/>
            <w:hideMark/>
          </w:tcPr>
          <w:p w14:paraId="58C6F1C5" w14:textId="77777777" w:rsidR="00825C29" w:rsidRPr="00825C29" w:rsidRDefault="00825C29" w:rsidP="00825C29">
            <w:pPr>
              <w:jc w:val="left"/>
            </w:pPr>
            <w:r w:rsidRPr="00825C29">
              <w:t>46,866</w:t>
            </w:r>
          </w:p>
        </w:tc>
        <w:tc>
          <w:tcPr>
            <w:tcW w:w="976" w:type="dxa"/>
            <w:noWrap/>
            <w:hideMark/>
          </w:tcPr>
          <w:p w14:paraId="63360A13" w14:textId="77777777" w:rsidR="00825C29" w:rsidRPr="00825C29" w:rsidRDefault="00825C29" w:rsidP="00825C29">
            <w:pPr>
              <w:jc w:val="left"/>
            </w:pPr>
            <w:r w:rsidRPr="00825C29">
              <w:t>6,06</w:t>
            </w:r>
          </w:p>
        </w:tc>
      </w:tr>
      <w:tr w:rsidR="00825C29" w:rsidRPr="00825C29" w14:paraId="13454DBB" w14:textId="77777777" w:rsidTr="00155D2A">
        <w:trPr>
          <w:trHeight w:val="300"/>
        </w:trPr>
        <w:tc>
          <w:tcPr>
            <w:tcW w:w="976" w:type="dxa"/>
            <w:noWrap/>
            <w:hideMark/>
          </w:tcPr>
          <w:p w14:paraId="0937BF3D" w14:textId="77777777" w:rsidR="00825C29" w:rsidRPr="00825C29" w:rsidRDefault="00825C29" w:rsidP="00825C29">
            <w:pPr>
              <w:jc w:val="left"/>
            </w:pPr>
            <w:r w:rsidRPr="00825C29">
              <w:t>46,987</w:t>
            </w:r>
          </w:p>
        </w:tc>
        <w:tc>
          <w:tcPr>
            <w:tcW w:w="976" w:type="dxa"/>
            <w:noWrap/>
            <w:hideMark/>
          </w:tcPr>
          <w:p w14:paraId="3AB029ED" w14:textId="77777777" w:rsidR="00825C29" w:rsidRPr="00825C29" w:rsidRDefault="00825C29" w:rsidP="00825C29">
            <w:pPr>
              <w:jc w:val="left"/>
            </w:pPr>
            <w:r w:rsidRPr="00825C29">
              <w:t>6,36</w:t>
            </w:r>
          </w:p>
        </w:tc>
      </w:tr>
      <w:tr w:rsidR="00825C29" w:rsidRPr="00825C29" w14:paraId="1990277D" w14:textId="77777777" w:rsidTr="00155D2A">
        <w:trPr>
          <w:trHeight w:val="300"/>
        </w:trPr>
        <w:tc>
          <w:tcPr>
            <w:tcW w:w="976" w:type="dxa"/>
            <w:noWrap/>
            <w:hideMark/>
          </w:tcPr>
          <w:p w14:paraId="64C3B03C" w14:textId="77777777" w:rsidR="00825C29" w:rsidRPr="00825C29" w:rsidRDefault="00825C29" w:rsidP="00825C29">
            <w:pPr>
              <w:jc w:val="left"/>
            </w:pPr>
            <w:r w:rsidRPr="00825C29">
              <w:t>47,109</w:t>
            </w:r>
          </w:p>
        </w:tc>
        <w:tc>
          <w:tcPr>
            <w:tcW w:w="976" w:type="dxa"/>
            <w:noWrap/>
            <w:hideMark/>
          </w:tcPr>
          <w:p w14:paraId="424CDB91" w14:textId="77777777" w:rsidR="00825C29" w:rsidRPr="00825C29" w:rsidRDefault="00825C29" w:rsidP="00825C29">
            <w:pPr>
              <w:jc w:val="left"/>
            </w:pPr>
            <w:r w:rsidRPr="00825C29">
              <w:t>6,66</w:t>
            </w:r>
          </w:p>
        </w:tc>
      </w:tr>
      <w:tr w:rsidR="00825C29" w:rsidRPr="00825C29" w14:paraId="1655A7EE" w14:textId="77777777" w:rsidTr="00155D2A">
        <w:trPr>
          <w:trHeight w:val="300"/>
        </w:trPr>
        <w:tc>
          <w:tcPr>
            <w:tcW w:w="976" w:type="dxa"/>
            <w:noWrap/>
            <w:hideMark/>
          </w:tcPr>
          <w:p w14:paraId="4A47A9C5" w14:textId="77777777" w:rsidR="00825C29" w:rsidRPr="00825C29" w:rsidRDefault="00825C29" w:rsidP="00825C29">
            <w:pPr>
              <w:jc w:val="left"/>
            </w:pPr>
            <w:r w:rsidRPr="00825C29">
              <w:t>47,23</w:t>
            </w:r>
          </w:p>
        </w:tc>
        <w:tc>
          <w:tcPr>
            <w:tcW w:w="976" w:type="dxa"/>
            <w:noWrap/>
            <w:hideMark/>
          </w:tcPr>
          <w:p w14:paraId="3A48CFB8" w14:textId="77777777" w:rsidR="00825C29" w:rsidRPr="00825C29" w:rsidRDefault="00825C29" w:rsidP="00825C29">
            <w:pPr>
              <w:jc w:val="left"/>
            </w:pPr>
            <w:r w:rsidRPr="00825C29">
              <w:t>6,96</w:t>
            </w:r>
          </w:p>
        </w:tc>
      </w:tr>
      <w:tr w:rsidR="00825C29" w:rsidRPr="00825C29" w14:paraId="66A18865" w14:textId="77777777" w:rsidTr="00155D2A">
        <w:trPr>
          <w:trHeight w:val="300"/>
        </w:trPr>
        <w:tc>
          <w:tcPr>
            <w:tcW w:w="976" w:type="dxa"/>
            <w:noWrap/>
            <w:hideMark/>
          </w:tcPr>
          <w:p w14:paraId="6F180005" w14:textId="77777777" w:rsidR="00825C29" w:rsidRPr="00825C29" w:rsidRDefault="00825C29" w:rsidP="00825C29">
            <w:pPr>
              <w:jc w:val="left"/>
            </w:pPr>
            <w:r w:rsidRPr="00825C29">
              <w:t>47,359</w:t>
            </w:r>
          </w:p>
        </w:tc>
        <w:tc>
          <w:tcPr>
            <w:tcW w:w="976" w:type="dxa"/>
            <w:noWrap/>
            <w:hideMark/>
          </w:tcPr>
          <w:p w14:paraId="06C5A041" w14:textId="77777777" w:rsidR="00825C29" w:rsidRPr="00825C29" w:rsidRDefault="00825C29" w:rsidP="00825C29">
            <w:pPr>
              <w:jc w:val="left"/>
            </w:pPr>
            <w:r w:rsidRPr="00825C29">
              <w:t>7,28</w:t>
            </w:r>
          </w:p>
        </w:tc>
      </w:tr>
      <w:tr w:rsidR="00825C29" w:rsidRPr="00825C29" w14:paraId="3C0FB187" w14:textId="77777777" w:rsidTr="00155D2A">
        <w:trPr>
          <w:trHeight w:val="300"/>
        </w:trPr>
        <w:tc>
          <w:tcPr>
            <w:tcW w:w="976" w:type="dxa"/>
            <w:noWrap/>
            <w:hideMark/>
          </w:tcPr>
          <w:p w14:paraId="5DFA8007" w14:textId="77777777" w:rsidR="00825C29" w:rsidRPr="00825C29" w:rsidRDefault="00825C29" w:rsidP="00825C29">
            <w:pPr>
              <w:jc w:val="left"/>
            </w:pPr>
            <w:r w:rsidRPr="00825C29">
              <w:t>47,481</w:t>
            </w:r>
          </w:p>
        </w:tc>
        <w:tc>
          <w:tcPr>
            <w:tcW w:w="976" w:type="dxa"/>
            <w:noWrap/>
            <w:hideMark/>
          </w:tcPr>
          <w:p w14:paraId="6E0E779D" w14:textId="77777777" w:rsidR="00825C29" w:rsidRPr="00825C29" w:rsidRDefault="00825C29" w:rsidP="00825C29">
            <w:pPr>
              <w:jc w:val="left"/>
            </w:pPr>
            <w:r w:rsidRPr="00825C29">
              <w:t>7,605</w:t>
            </w:r>
          </w:p>
        </w:tc>
      </w:tr>
      <w:tr w:rsidR="00825C29" w:rsidRPr="00825C29" w14:paraId="6708D193" w14:textId="77777777" w:rsidTr="00155D2A">
        <w:trPr>
          <w:trHeight w:val="300"/>
        </w:trPr>
        <w:tc>
          <w:tcPr>
            <w:tcW w:w="976" w:type="dxa"/>
            <w:noWrap/>
            <w:hideMark/>
          </w:tcPr>
          <w:p w14:paraId="411A6CAC" w14:textId="77777777" w:rsidR="00825C29" w:rsidRPr="00825C29" w:rsidRDefault="00825C29" w:rsidP="00825C29">
            <w:pPr>
              <w:jc w:val="left"/>
            </w:pPr>
            <w:r w:rsidRPr="00825C29">
              <w:t>47,603</w:t>
            </w:r>
          </w:p>
        </w:tc>
        <w:tc>
          <w:tcPr>
            <w:tcW w:w="976" w:type="dxa"/>
            <w:noWrap/>
            <w:hideMark/>
          </w:tcPr>
          <w:p w14:paraId="2DC7DA27" w14:textId="77777777" w:rsidR="00825C29" w:rsidRPr="00825C29" w:rsidRDefault="00825C29" w:rsidP="00825C29">
            <w:pPr>
              <w:jc w:val="left"/>
            </w:pPr>
            <w:r w:rsidRPr="00825C29">
              <w:t>7,895</w:t>
            </w:r>
          </w:p>
        </w:tc>
      </w:tr>
      <w:tr w:rsidR="00825C29" w:rsidRPr="00825C29" w14:paraId="25CC2DC3" w14:textId="77777777" w:rsidTr="00155D2A">
        <w:trPr>
          <w:trHeight w:val="300"/>
        </w:trPr>
        <w:tc>
          <w:tcPr>
            <w:tcW w:w="976" w:type="dxa"/>
            <w:noWrap/>
            <w:hideMark/>
          </w:tcPr>
          <w:p w14:paraId="585CD236" w14:textId="77777777" w:rsidR="00825C29" w:rsidRPr="00825C29" w:rsidRDefault="00825C29" w:rsidP="00825C29">
            <w:pPr>
              <w:jc w:val="left"/>
            </w:pPr>
            <w:r w:rsidRPr="00825C29">
              <w:t>47,725</w:t>
            </w:r>
          </w:p>
        </w:tc>
        <w:tc>
          <w:tcPr>
            <w:tcW w:w="976" w:type="dxa"/>
            <w:noWrap/>
            <w:hideMark/>
          </w:tcPr>
          <w:p w14:paraId="7BF94B56" w14:textId="77777777" w:rsidR="00825C29" w:rsidRPr="00825C29" w:rsidRDefault="00825C29" w:rsidP="00825C29">
            <w:pPr>
              <w:jc w:val="left"/>
            </w:pPr>
            <w:r w:rsidRPr="00825C29">
              <w:t>8,14</w:t>
            </w:r>
          </w:p>
        </w:tc>
      </w:tr>
      <w:tr w:rsidR="00825C29" w:rsidRPr="00825C29" w14:paraId="18991A3A" w14:textId="77777777" w:rsidTr="00155D2A">
        <w:trPr>
          <w:trHeight w:val="300"/>
        </w:trPr>
        <w:tc>
          <w:tcPr>
            <w:tcW w:w="976" w:type="dxa"/>
            <w:noWrap/>
            <w:hideMark/>
          </w:tcPr>
          <w:p w14:paraId="25044DB6" w14:textId="77777777" w:rsidR="00825C29" w:rsidRPr="00825C29" w:rsidRDefault="00825C29" w:rsidP="00825C29">
            <w:pPr>
              <w:jc w:val="left"/>
            </w:pPr>
            <w:r w:rsidRPr="00825C29">
              <w:t>47,846</w:t>
            </w:r>
          </w:p>
        </w:tc>
        <w:tc>
          <w:tcPr>
            <w:tcW w:w="976" w:type="dxa"/>
            <w:noWrap/>
            <w:hideMark/>
          </w:tcPr>
          <w:p w14:paraId="3125F79D" w14:textId="77777777" w:rsidR="00825C29" w:rsidRPr="00825C29" w:rsidRDefault="00825C29" w:rsidP="00825C29">
            <w:pPr>
              <w:jc w:val="left"/>
            </w:pPr>
            <w:r w:rsidRPr="00825C29">
              <w:t>8,44</w:t>
            </w:r>
          </w:p>
        </w:tc>
      </w:tr>
      <w:tr w:rsidR="00825C29" w:rsidRPr="00825C29" w14:paraId="2002E284" w14:textId="77777777" w:rsidTr="00155D2A">
        <w:trPr>
          <w:trHeight w:val="300"/>
        </w:trPr>
        <w:tc>
          <w:tcPr>
            <w:tcW w:w="976" w:type="dxa"/>
            <w:noWrap/>
            <w:hideMark/>
          </w:tcPr>
          <w:p w14:paraId="448FF4E4" w14:textId="77777777" w:rsidR="00825C29" w:rsidRPr="00825C29" w:rsidRDefault="00825C29" w:rsidP="00825C29">
            <w:pPr>
              <w:jc w:val="left"/>
            </w:pPr>
            <w:r w:rsidRPr="00825C29">
              <w:t>47,968</w:t>
            </w:r>
          </w:p>
        </w:tc>
        <w:tc>
          <w:tcPr>
            <w:tcW w:w="976" w:type="dxa"/>
            <w:noWrap/>
            <w:hideMark/>
          </w:tcPr>
          <w:p w14:paraId="61B2B627" w14:textId="77777777" w:rsidR="00825C29" w:rsidRPr="00825C29" w:rsidRDefault="00825C29" w:rsidP="00825C29">
            <w:pPr>
              <w:jc w:val="left"/>
            </w:pPr>
            <w:r w:rsidRPr="00825C29">
              <w:t>8,705</w:t>
            </w:r>
          </w:p>
        </w:tc>
      </w:tr>
      <w:tr w:rsidR="00825C29" w:rsidRPr="00825C29" w14:paraId="61043DB9" w14:textId="77777777" w:rsidTr="00155D2A">
        <w:trPr>
          <w:trHeight w:val="300"/>
        </w:trPr>
        <w:tc>
          <w:tcPr>
            <w:tcW w:w="976" w:type="dxa"/>
            <w:noWrap/>
            <w:hideMark/>
          </w:tcPr>
          <w:p w14:paraId="29B8AE75" w14:textId="77777777" w:rsidR="00825C29" w:rsidRPr="00825C29" w:rsidRDefault="00825C29" w:rsidP="00825C29">
            <w:pPr>
              <w:jc w:val="left"/>
            </w:pPr>
            <w:r w:rsidRPr="00825C29">
              <w:t>48,173</w:t>
            </w:r>
          </w:p>
        </w:tc>
        <w:tc>
          <w:tcPr>
            <w:tcW w:w="976" w:type="dxa"/>
            <w:noWrap/>
            <w:hideMark/>
          </w:tcPr>
          <w:p w14:paraId="2D098370" w14:textId="77777777" w:rsidR="00825C29" w:rsidRPr="00825C29" w:rsidRDefault="00825C29" w:rsidP="00825C29">
            <w:pPr>
              <w:jc w:val="left"/>
            </w:pPr>
            <w:r w:rsidRPr="00825C29">
              <w:t>9,06</w:t>
            </w:r>
          </w:p>
        </w:tc>
      </w:tr>
      <w:tr w:rsidR="00825C29" w:rsidRPr="00825C29" w14:paraId="7F2A5EAA" w14:textId="77777777" w:rsidTr="00155D2A">
        <w:trPr>
          <w:trHeight w:val="300"/>
        </w:trPr>
        <w:tc>
          <w:tcPr>
            <w:tcW w:w="976" w:type="dxa"/>
            <w:noWrap/>
            <w:hideMark/>
          </w:tcPr>
          <w:p w14:paraId="7AC0BA78" w14:textId="77777777" w:rsidR="00825C29" w:rsidRPr="00825C29" w:rsidRDefault="00825C29" w:rsidP="00825C29">
            <w:pPr>
              <w:jc w:val="left"/>
            </w:pPr>
            <w:r w:rsidRPr="00825C29">
              <w:t>48,295</w:t>
            </w:r>
          </w:p>
        </w:tc>
        <w:tc>
          <w:tcPr>
            <w:tcW w:w="976" w:type="dxa"/>
            <w:noWrap/>
            <w:hideMark/>
          </w:tcPr>
          <w:p w14:paraId="4EBE8CBF" w14:textId="77777777" w:rsidR="00825C29" w:rsidRPr="00825C29" w:rsidRDefault="00825C29" w:rsidP="00825C29">
            <w:pPr>
              <w:jc w:val="left"/>
            </w:pPr>
            <w:r w:rsidRPr="00825C29">
              <w:t>9,33</w:t>
            </w:r>
          </w:p>
        </w:tc>
      </w:tr>
      <w:tr w:rsidR="00825C29" w:rsidRPr="00825C29" w14:paraId="7AF3AF47" w14:textId="77777777" w:rsidTr="00155D2A">
        <w:trPr>
          <w:trHeight w:val="300"/>
        </w:trPr>
        <w:tc>
          <w:tcPr>
            <w:tcW w:w="976" w:type="dxa"/>
            <w:noWrap/>
            <w:hideMark/>
          </w:tcPr>
          <w:p w14:paraId="177E9373" w14:textId="77777777" w:rsidR="00825C29" w:rsidRPr="00825C29" w:rsidRDefault="00825C29" w:rsidP="00825C29">
            <w:pPr>
              <w:jc w:val="left"/>
            </w:pPr>
            <w:r w:rsidRPr="00825C29">
              <w:t>48,417</w:t>
            </w:r>
          </w:p>
        </w:tc>
        <w:tc>
          <w:tcPr>
            <w:tcW w:w="976" w:type="dxa"/>
            <w:noWrap/>
            <w:hideMark/>
          </w:tcPr>
          <w:p w14:paraId="6DEB67A2" w14:textId="77777777" w:rsidR="00825C29" w:rsidRPr="00825C29" w:rsidRDefault="00825C29" w:rsidP="00825C29">
            <w:pPr>
              <w:jc w:val="left"/>
            </w:pPr>
            <w:r w:rsidRPr="00825C29">
              <w:t>9,725</w:t>
            </w:r>
          </w:p>
        </w:tc>
      </w:tr>
      <w:tr w:rsidR="00825C29" w:rsidRPr="00825C29" w14:paraId="6C1CC219" w14:textId="77777777" w:rsidTr="00155D2A">
        <w:trPr>
          <w:trHeight w:val="300"/>
        </w:trPr>
        <w:tc>
          <w:tcPr>
            <w:tcW w:w="976" w:type="dxa"/>
            <w:noWrap/>
            <w:hideMark/>
          </w:tcPr>
          <w:p w14:paraId="719839B1" w14:textId="77777777" w:rsidR="00825C29" w:rsidRPr="00825C29" w:rsidRDefault="00825C29" w:rsidP="00825C29">
            <w:pPr>
              <w:jc w:val="left"/>
            </w:pPr>
            <w:r w:rsidRPr="00825C29">
              <w:t>48,548</w:t>
            </w:r>
          </w:p>
        </w:tc>
        <w:tc>
          <w:tcPr>
            <w:tcW w:w="976" w:type="dxa"/>
            <w:noWrap/>
            <w:hideMark/>
          </w:tcPr>
          <w:p w14:paraId="77EA21BA" w14:textId="77777777" w:rsidR="00825C29" w:rsidRPr="00825C29" w:rsidRDefault="00825C29" w:rsidP="00825C29">
            <w:pPr>
              <w:jc w:val="left"/>
            </w:pPr>
            <w:r w:rsidRPr="00825C29">
              <w:t>10,03</w:t>
            </w:r>
          </w:p>
        </w:tc>
      </w:tr>
      <w:tr w:rsidR="00825C29" w:rsidRPr="00825C29" w14:paraId="1693FD0C" w14:textId="77777777" w:rsidTr="00155D2A">
        <w:trPr>
          <w:trHeight w:val="300"/>
        </w:trPr>
        <w:tc>
          <w:tcPr>
            <w:tcW w:w="976" w:type="dxa"/>
            <w:noWrap/>
            <w:hideMark/>
          </w:tcPr>
          <w:p w14:paraId="264F17B8" w14:textId="77777777" w:rsidR="00825C29" w:rsidRPr="00825C29" w:rsidRDefault="00825C29" w:rsidP="00825C29">
            <w:pPr>
              <w:jc w:val="left"/>
            </w:pPr>
            <w:r w:rsidRPr="00825C29">
              <w:t>48,669</w:t>
            </w:r>
          </w:p>
        </w:tc>
        <w:tc>
          <w:tcPr>
            <w:tcW w:w="976" w:type="dxa"/>
            <w:noWrap/>
            <w:hideMark/>
          </w:tcPr>
          <w:p w14:paraId="434DB134" w14:textId="77777777" w:rsidR="00825C29" w:rsidRPr="00825C29" w:rsidRDefault="00825C29" w:rsidP="00825C29">
            <w:pPr>
              <w:jc w:val="left"/>
            </w:pPr>
            <w:r w:rsidRPr="00825C29">
              <w:t>10,305</w:t>
            </w:r>
          </w:p>
        </w:tc>
      </w:tr>
      <w:tr w:rsidR="00825C29" w:rsidRPr="00825C29" w14:paraId="4F0F5ADF" w14:textId="77777777" w:rsidTr="00155D2A">
        <w:trPr>
          <w:trHeight w:val="300"/>
        </w:trPr>
        <w:tc>
          <w:tcPr>
            <w:tcW w:w="976" w:type="dxa"/>
            <w:noWrap/>
            <w:hideMark/>
          </w:tcPr>
          <w:p w14:paraId="465F7114" w14:textId="77777777" w:rsidR="00825C29" w:rsidRPr="00825C29" w:rsidRDefault="00825C29" w:rsidP="00825C29">
            <w:pPr>
              <w:jc w:val="left"/>
            </w:pPr>
            <w:r w:rsidRPr="00825C29">
              <w:t>48,791</w:t>
            </w:r>
          </w:p>
        </w:tc>
        <w:tc>
          <w:tcPr>
            <w:tcW w:w="976" w:type="dxa"/>
            <w:noWrap/>
            <w:hideMark/>
          </w:tcPr>
          <w:p w14:paraId="5681DD30" w14:textId="77777777" w:rsidR="00825C29" w:rsidRPr="00825C29" w:rsidRDefault="00825C29" w:rsidP="00825C29">
            <w:pPr>
              <w:jc w:val="left"/>
            </w:pPr>
            <w:r w:rsidRPr="00825C29">
              <w:t>10,62</w:t>
            </w:r>
          </w:p>
        </w:tc>
      </w:tr>
      <w:tr w:rsidR="00825C29" w:rsidRPr="00825C29" w14:paraId="4811EAD5" w14:textId="77777777" w:rsidTr="00155D2A">
        <w:trPr>
          <w:trHeight w:val="300"/>
        </w:trPr>
        <w:tc>
          <w:tcPr>
            <w:tcW w:w="976" w:type="dxa"/>
            <w:noWrap/>
            <w:hideMark/>
          </w:tcPr>
          <w:p w14:paraId="1B1DEE16" w14:textId="77777777" w:rsidR="00825C29" w:rsidRPr="00825C29" w:rsidRDefault="00825C29" w:rsidP="00825C29">
            <w:pPr>
              <w:jc w:val="left"/>
            </w:pPr>
            <w:r w:rsidRPr="00825C29">
              <w:t>48,913</w:t>
            </w:r>
          </w:p>
        </w:tc>
        <w:tc>
          <w:tcPr>
            <w:tcW w:w="976" w:type="dxa"/>
            <w:noWrap/>
            <w:hideMark/>
          </w:tcPr>
          <w:p w14:paraId="664389FF" w14:textId="77777777" w:rsidR="00825C29" w:rsidRPr="00825C29" w:rsidRDefault="00825C29" w:rsidP="00825C29">
            <w:pPr>
              <w:jc w:val="left"/>
            </w:pPr>
            <w:r w:rsidRPr="00825C29">
              <w:t>10,93</w:t>
            </w:r>
          </w:p>
        </w:tc>
      </w:tr>
      <w:tr w:rsidR="00825C29" w:rsidRPr="00825C29" w14:paraId="04D100ED" w14:textId="77777777" w:rsidTr="00155D2A">
        <w:trPr>
          <w:trHeight w:val="300"/>
        </w:trPr>
        <w:tc>
          <w:tcPr>
            <w:tcW w:w="976" w:type="dxa"/>
            <w:noWrap/>
            <w:hideMark/>
          </w:tcPr>
          <w:p w14:paraId="726AB622" w14:textId="77777777" w:rsidR="00825C29" w:rsidRPr="00825C29" w:rsidRDefault="00825C29" w:rsidP="00825C29">
            <w:pPr>
              <w:jc w:val="left"/>
            </w:pPr>
            <w:r w:rsidRPr="00825C29">
              <w:t>49,035</w:t>
            </w:r>
          </w:p>
        </w:tc>
        <w:tc>
          <w:tcPr>
            <w:tcW w:w="976" w:type="dxa"/>
            <w:noWrap/>
            <w:hideMark/>
          </w:tcPr>
          <w:p w14:paraId="02DA1E82" w14:textId="77777777" w:rsidR="00825C29" w:rsidRPr="00825C29" w:rsidRDefault="00825C29" w:rsidP="00825C29">
            <w:pPr>
              <w:jc w:val="left"/>
            </w:pPr>
            <w:r w:rsidRPr="00825C29">
              <w:t>11,275</w:t>
            </w:r>
          </w:p>
        </w:tc>
      </w:tr>
      <w:tr w:rsidR="00825C29" w:rsidRPr="00825C29" w14:paraId="638AA9DE" w14:textId="77777777" w:rsidTr="00155D2A">
        <w:trPr>
          <w:trHeight w:val="300"/>
        </w:trPr>
        <w:tc>
          <w:tcPr>
            <w:tcW w:w="976" w:type="dxa"/>
            <w:noWrap/>
            <w:hideMark/>
          </w:tcPr>
          <w:p w14:paraId="611D3135" w14:textId="77777777" w:rsidR="00825C29" w:rsidRPr="00825C29" w:rsidRDefault="00825C29" w:rsidP="00825C29">
            <w:pPr>
              <w:jc w:val="left"/>
            </w:pPr>
            <w:r w:rsidRPr="00825C29">
              <w:t>49,156</w:t>
            </w:r>
          </w:p>
        </w:tc>
        <w:tc>
          <w:tcPr>
            <w:tcW w:w="976" w:type="dxa"/>
            <w:noWrap/>
            <w:hideMark/>
          </w:tcPr>
          <w:p w14:paraId="37F59610" w14:textId="77777777" w:rsidR="00825C29" w:rsidRPr="00825C29" w:rsidRDefault="00825C29" w:rsidP="00825C29">
            <w:pPr>
              <w:jc w:val="left"/>
            </w:pPr>
            <w:r w:rsidRPr="00825C29">
              <w:t>11,6</w:t>
            </w:r>
          </w:p>
        </w:tc>
      </w:tr>
      <w:tr w:rsidR="00825C29" w:rsidRPr="00825C29" w14:paraId="69FFB254" w14:textId="77777777" w:rsidTr="00155D2A">
        <w:trPr>
          <w:trHeight w:val="300"/>
        </w:trPr>
        <w:tc>
          <w:tcPr>
            <w:tcW w:w="976" w:type="dxa"/>
            <w:noWrap/>
            <w:hideMark/>
          </w:tcPr>
          <w:p w14:paraId="59A3A37B" w14:textId="77777777" w:rsidR="00825C29" w:rsidRPr="00825C29" w:rsidRDefault="00825C29" w:rsidP="00825C29">
            <w:pPr>
              <w:jc w:val="left"/>
            </w:pPr>
            <w:r w:rsidRPr="00825C29">
              <w:t>49,277</w:t>
            </w:r>
          </w:p>
        </w:tc>
        <w:tc>
          <w:tcPr>
            <w:tcW w:w="976" w:type="dxa"/>
            <w:noWrap/>
            <w:hideMark/>
          </w:tcPr>
          <w:p w14:paraId="75C38CDB" w14:textId="77777777" w:rsidR="00825C29" w:rsidRPr="00825C29" w:rsidRDefault="00825C29" w:rsidP="00825C29">
            <w:pPr>
              <w:jc w:val="left"/>
            </w:pPr>
            <w:r w:rsidRPr="00825C29">
              <w:t>11,915</w:t>
            </w:r>
          </w:p>
        </w:tc>
      </w:tr>
      <w:tr w:rsidR="00825C29" w:rsidRPr="00825C29" w14:paraId="4CD414C7" w14:textId="77777777" w:rsidTr="00155D2A">
        <w:trPr>
          <w:trHeight w:val="300"/>
        </w:trPr>
        <w:tc>
          <w:tcPr>
            <w:tcW w:w="976" w:type="dxa"/>
            <w:noWrap/>
            <w:hideMark/>
          </w:tcPr>
          <w:p w14:paraId="11693BA0" w14:textId="77777777" w:rsidR="00825C29" w:rsidRPr="00825C29" w:rsidRDefault="00825C29" w:rsidP="00825C29">
            <w:pPr>
              <w:jc w:val="left"/>
            </w:pPr>
            <w:r w:rsidRPr="00825C29">
              <w:t>49,495</w:t>
            </w:r>
          </w:p>
        </w:tc>
        <w:tc>
          <w:tcPr>
            <w:tcW w:w="976" w:type="dxa"/>
            <w:noWrap/>
            <w:hideMark/>
          </w:tcPr>
          <w:p w14:paraId="0D212D50" w14:textId="77777777" w:rsidR="00825C29" w:rsidRPr="00825C29" w:rsidRDefault="00825C29" w:rsidP="00825C29">
            <w:pPr>
              <w:jc w:val="left"/>
            </w:pPr>
            <w:r w:rsidRPr="00825C29">
              <w:t>12,49</w:t>
            </w:r>
          </w:p>
        </w:tc>
      </w:tr>
      <w:tr w:rsidR="00825C29" w:rsidRPr="00825C29" w14:paraId="413A39C9" w14:textId="77777777" w:rsidTr="00155D2A">
        <w:trPr>
          <w:trHeight w:val="300"/>
        </w:trPr>
        <w:tc>
          <w:tcPr>
            <w:tcW w:w="976" w:type="dxa"/>
            <w:noWrap/>
            <w:hideMark/>
          </w:tcPr>
          <w:p w14:paraId="7F2DF167" w14:textId="77777777" w:rsidR="00825C29" w:rsidRPr="00825C29" w:rsidRDefault="00825C29" w:rsidP="00825C29">
            <w:pPr>
              <w:jc w:val="left"/>
            </w:pPr>
            <w:r w:rsidRPr="00825C29">
              <w:t>49,617</w:t>
            </w:r>
          </w:p>
        </w:tc>
        <w:tc>
          <w:tcPr>
            <w:tcW w:w="976" w:type="dxa"/>
            <w:noWrap/>
            <w:hideMark/>
          </w:tcPr>
          <w:p w14:paraId="2092F7D4" w14:textId="77777777" w:rsidR="00825C29" w:rsidRPr="00825C29" w:rsidRDefault="00825C29" w:rsidP="00825C29">
            <w:pPr>
              <w:jc w:val="left"/>
            </w:pPr>
            <w:r w:rsidRPr="00825C29">
              <w:t>12,725</w:t>
            </w:r>
          </w:p>
        </w:tc>
      </w:tr>
      <w:tr w:rsidR="00825C29" w:rsidRPr="00825C29" w14:paraId="026EFE2C" w14:textId="77777777" w:rsidTr="00155D2A">
        <w:trPr>
          <w:trHeight w:val="300"/>
        </w:trPr>
        <w:tc>
          <w:tcPr>
            <w:tcW w:w="976" w:type="dxa"/>
            <w:noWrap/>
            <w:hideMark/>
          </w:tcPr>
          <w:p w14:paraId="71C7AF94" w14:textId="77777777" w:rsidR="00825C29" w:rsidRPr="00825C29" w:rsidRDefault="00825C29" w:rsidP="00825C29">
            <w:pPr>
              <w:jc w:val="left"/>
            </w:pPr>
            <w:r w:rsidRPr="00825C29">
              <w:t>49,745</w:t>
            </w:r>
          </w:p>
        </w:tc>
        <w:tc>
          <w:tcPr>
            <w:tcW w:w="976" w:type="dxa"/>
            <w:noWrap/>
            <w:hideMark/>
          </w:tcPr>
          <w:p w14:paraId="14A7BF9F" w14:textId="77777777" w:rsidR="00825C29" w:rsidRPr="00825C29" w:rsidRDefault="00825C29" w:rsidP="00825C29">
            <w:pPr>
              <w:jc w:val="left"/>
            </w:pPr>
            <w:r w:rsidRPr="00825C29">
              <w:t>13,04</w:t>
            </w:r>
          </w:p>
        </w:tc>
      </w:tr>
      <w:tr w:rsidR="00825C29" w:rsidRPr="00825C29" w14:paraId="62E9E3BB" w14:textId="77777777" w:rsidTr="00155D2A">
        <w:trPr>
          <w:trHeight w:val="300"/>
        </w:trPr>
        <w:tc>
          <w:tcPr>
            <w:tcW w:w="976" w:type="dxa"/>
            <w:noWrap/>
            <w:hideMark/>
          </w:tcPr>
          <w:p w14:paraId="7719956E" w14:textId="77777777" w:rsidR="00825C29" w:rsidRPr="00825C29" w:rsidRDefault="00825C29" w:rsidP="00825C29">
            <w:pPr>
              <w:jc w:val="left"/>
            </w:pPr>
            <w:r w:rsidRPr="00825C29">
              <w:t>49,867</w:t>
            </w:r>
          </w:p>
        </w:tc>
        <w:tc>
          <w:tcPr>
            <w:tcW w:w="976" w:type="dxa"/>
            <w:noWrap/>
            <w:hideMark/>
          </w:tcPr>
          <w:p w14:paraId="2B8686B0" w14:textId="77777777" w:rsidR="00825C29" w:rsidRPr="00825C29" w:rsidRDefault="00825C29" w:rsidP="00825C29">
            <w:pPr>
              <w:jc w:val="left"/>
            </w:pPr>
            <w:r w:rsidRPr="00825C29">
              <w:t>13,46</w:t>
            </w:r>
          </w:p>
        </w:tc>
      </w:tr>
      <w:tr w:rsidR="00825C29" w:rsidRPr="00825C29" w14:paraId="2CBE4F8A" w14:textId="77777777" w:rsidTr="00155D2A">
        <w:trPr>
          <w:trHeight w:val="300"/>
        </w:trPr>
        <w:tc>
          <w:tcPr>
            <w:tcW w:w="976" w:type="dxa"/>
            <w:noWrap/>
            <w:hideMark/>
          </w:tcPr>
          <w:p w14:paraId="41D255F3" w14:textId="77777777" w:rsidR="00825C29" w:rsidRPr="00825C29" w:rsidRDefault="00825C29" w:rsidP="00825C29">
            <w:pPr>
              <w:jc w:val="left"/>
            </w:pPr>
            <w:r w:rsidRPr="00825C29">
              <w:t>49,989</w:t>
            </w:r>
          </w:p>
        </w:tc>
        <w:tc>
          <w:tcPr>
            <w:tcW w:w="976" w:type="dxa"/>
            <w:noWrap/>
            <w:hideMark/>
          </w:tcPr>
          <w:p w14:paraId="3D381D06" w14:textId="77777777" w:rsidR="00825C29" w:rsidRPr="00825C29" w:rsidRDefault="00825C29" w:rsidP="00825C29">
            <w:pPr>
              <w:jc w:val="left"/>
            </w:pPr>
            <w:r w:rsidRPr="00825C29">
              <w:t>13,675</w:t>
            </w:r>
          </w:p>
        </w:tc>
      </w:tr>
      <w:tr w:rsidR="00825C29" w:rsidRPr="00825C29" w14:paraId="68FED256" w14:textId="77777777" w:rsidTr="00155D2A">
        <w:trPr>
          <w:trHeight w:val="300"/>
        </w:trPr>
        <w:tc>
          <w:tcPr>
            <w:tcW w:w="976" w:type="dxa"/>
            <w:noWrap/>
            <w:hideMark/>
          </w:tcPr>
          <w:p w14:paraId="1BFE2B3D" w14:textId="77777777" w:rsidR="00825C29" w:rsidRPr="00825C29" w:rsidRDefault="00825C29" w:rsidP="00825C29">
            <w:pPr>
              <w:jc w:val="left"/>
            </w:pPr>
            <w:r w:rsidRPr="00825C29">
              <w:t>50,11</w:t>
            </w:r>
          </w:p>
        </w:tc>
        <w:tc>
          <w:tcPr>
            <w:tcW w:w="976" w:type="dxa"/>
            <w:noWrap/>
            <w:hideMark/>
          </w:tcPr>
          <w:p w14:paraId="00CD8F4B" w14:textId="77777777" w:rsidR="00825C29" w:rsidRPr="00825C29" w:rsidRDefault="00825C29" w:rsidP="00825C29">
            <w:pPr>
              <w:jc w:val="left"/>
            </w:pPr>
            <w:r w:rsidRPr="00825C29">
              <w:t>13,895</w:t>
            </w:r>
          </w:p>
        </w:tc>
      </w:tr>
      <w:tr w:rsidR="00825C29" w:rsidRPr="00825C29" w14:paraId="671A5362" w14:textId="77777777" w:rsidTr="00155D2A">
        <w:trPr>
          <w:trHeight w:val="300"/>
        </w:trPr>
        <w:tc>
          <w:tcPr>
            <w:tcW w:w="976" w:type="dxa"/>
            <w:noWrap/>
            <w:hideMark/>
          </w:tcPr>
          <w:p w14:paraId="12D81FE3" w14:textId="77777777" w:rsidR="00825C29" w:rsidRPr="00825C29" w:rsidRDefault="00825C29" w:rsidP="00825C29">
            <w:pPr>
              <w:jc w:val="left"/>
            </w:pPr>
            <w:r w:rsidRPr="00825C29">
              <w:t>50,232</w:t>
            </w:r>
          </w:p>
        </w:tc>
        <w:tc>
          <w:tcPr>
            <w:tcW w:w="976" w:type="dxa"/>
            <w:noWrap/>
            <w:hideMark/>
          </w:tcPr>
          <w:p w14:paraId="084C02F6" w14:textId="77777777" w:rsidR="00825C29" w:rsidRPr="00825C29" w:rsidRDefault="00825C29" w:rsidP="00825C29">
            <w:pPr>
              <w:jc w:val="left"/>
            </w:pPr>
            <w:r w:rsidRPr="00825C29">
              <w:t>14,205</w:t>
            </w:r>
          </w:p>
        </w:tc>
      </w:tr>
      <w:tr w:rsidR="00825C29" w:rsidRPr="00825C29" w14:paraId="2C2D2903" w14:textId="77777777" w:rsidTr="00155D2A">
        <w:trPr>
          <w:trHeight w:val="300"/>
        </w:trPr>
        <w:tc>
          <w:tcPr>
            <w:tcW w:w="976" w:type="dxa"/>
            <w:noWrap/>
            <w:hideMark/>
          </w:tcPr>
          <w:p w14:paraId="77FDC365" w14:textId="77777777" w:rsidR="00825C29" w:rsidRPr="00825C29" w:rsidRDefault="00825C29" w:rsidP="00825C29">
            <w:pPr>
              <w:jc w:val="left"/>
            </w:pPr>
            <w:r w:rsidRPr="00825C29">
              <w:t>50,354</w:t>
            </w:r>
          </w:p>
        </w:tc>
        <w:tc>
          <w:tcPr>
            <w:tcW w:w="976" w:type="dxa"/>
            <w:noWrap/>
            <w:hideMark/>
          </w:tcPr>
          <w:p w14:paraId="5D3DF000" w14:textId="77777777" w:rsidR="00825C29" w:rsidRPr="00825C29" w:rsidRDefault="00825C29" w:rsidP="00825C29">
            <w:pPr>
              <w:jc w:val="left"/>
            </w:pPr>
            <w:r w:rsidRPr="00825C29">
              <w:t>14,405</w:t>
            </w:r>
          </w:p>
        </w:tc>
      </w:tr>
      <w:tr w:rsidR="00825C29" w:rsidRPr="00825C29" w14:paraId="6EF5B926" w14:textId="77777777" w:rsidTr="00155D2A">
        <w:trPr>
          <w:trHeight w:val="300"/>
        </w:trPr>
        <w:tc>
          <w:tcPr>
            <w:tcW w:w="976" w:type="dxa"/>
            <w:noWrap/>
            <w:hideMark/>
          </w:tcPr>
          <w:p w14:paraId="5B8B18FA" w14:textId="77777777" w:rsidR="00825C29" w:rsidRPr="00825C29" w:rsidRDefault="00825C29" w:rsidP="00825C29">
            <w:pPr>
              <w:jc w:val="left"/>
            </w:pPr>
            <w:r w:rsidRPr="00825C29">
              <w:t>50,475</w:t>
            </w:r>
          </w:p>
        </w:tc>
        <w:tc>
          <w:tcPr>
            <w:tcW w:w="976" w:type="dxa"/>
            <w:noWrap/>
            <w:hideMark/>
          </w:tcPr>
          <w:p w14:paraId="024A1434" w14:textId="77777777" w:rsidR="00825C29" w:rsidRPr="00825C29" w:rsidRDefault="00825C29" w:rsidP="00825C29">
            <w:pPr>
              <w:jc w:val="left"/>
            </w:pPr>
            <w:r w:rsidRPr="00825C29">
              <w:t>14,74</w:t>
            </w:r>
          </w:p>
        </w:tc>
      </w:tr>
      <w:tr w:rsidR="00825C29" w:rsidRPr="00825C29" w14:paraId="0A1566CC" w14:textId="77777777" w:rsidTr="00155D2A">
        <w:trPr>
          <w:trHeight w:val="300"/>
        </w:trPr>
        <w:tc>
          <w:tcPr>
            <w:tcW w:w="976" w:type="dxa"/>
            <w:noWrap/>
            <w:hideMark/>
          </w:tcPr>
          <w:p w14:paraId="63CCD1BA" w14:textId="77777777" w:rsidR="00825C29" w:rsidRPr="00825C29" w:rsidRDefault="00825C29" w:rsidP="00825C29">
            <w:pPr>
              <w:jc w:val="left"/>
            </w:pPr>
            <w:r w:rsidRPr="00825C29">
              <w:t>50,618</w:t>
            </w:r>
          </w:p>
        </w:tc>
        <w:tc>
          <w:tcPr>
            <w:tcW w:w="976" w:type="dxa"/>
            <w:noWrap/>
            <w:hideMark/>
          </w:tcPr>
          <w:p w14:paraId="4396C521" w14:textId="77777777" w:rsidR="00825C29" w:rsidRPr="00825C29" w:rsidRDefault="00825C29" w:rsidP="00825C29">
            <w:pPr>
              <w:jc w:val="left"/>
            </w:pPr>
            <w:r w:rsidRPr="00825C29">
              <w:t>15,155</w:t>
            </w:r>
          </w:p>
        </w:tc>
      </w:tr>
      <w:tr w:rsidR="00825C29" w:rsidRPr="00825C29" w14:paraId="627F56DB" w14:textId="77777777" w:rsidTr="00155D2A">
        <w:trPr>
          <w:trHeight w:val="300"/>
        </w:trPr>
        <w:tc>
          <w:tcPr>
            <w:tcW w:w="976" w:type="dxa"/>
            <w:noWrap/>
            <w:hideMark/>
          </w:tcPr>
          <w:p w14:paraId="7215517C" w14:textId="77777777" w:rsidR="00825C29" w:rsidRPr="00825C29" w:rsidRDefault="00825C29" w:rsidP="00825C29">
            <w:pPr>
              <w:jc w:val="left"/>
            </w:pPr>
            <w:r w:rsidRPr="00825C29">
              <w:t>50,84</w:t>
            </w:r>
          </w:p>
        </w:tc>
        <w:tc>
          <w:tcPr>
            <w:tcW w:w="976" w:type="dxa"/>
            <w:noWrap/>
            <w:hideMark/>
          </w:tcPr>
          <w:p w14:paraId="36E3F6C9" w14:textId="77777777" w:rsidR="00825C29" w:rsidRPr="00825C29" w:rsidRDefault="00825C29" w:rsidP="00825C29">
            <w:pPr>
              <w:jc w:val="left"/>
            </w:pPr>
            <w:r w:rsidRPr="00825C29">
              <w:t>15,895</w:t>
            </w:r>
          </w:p>
        </w:tc>
      </w:tr>
      <w:tr w:rsidR="00825C29" w:rsidRPr="00825C29" w14:paraId="25D9CDE6" w14:textId="77777777" w:rsidTr="00155D2A">
        <w:trPr>
          <w:trHeight w:val="300"/>
        </w:trPr>
        <w:tc>
          <w:tcPr>
            <w:tcW w:w="976" w:type="dxa"/>
            <w:noWrap/>
            <w:hideMark/>
          </w:tcPr>
          <w:p w14:paraId="4A340798" w14:textId="77777777" w:rsidR="00825C29" w:rsidRPr="00825C29" w:rsidRDefault="00825C29" w:rsidP="00825C29">
            <w:pPr>
              <w:jc w:val="left"/>
            </w:pPr>
            <w:r w:rsidRPr="00825C29">
              <w:t>50,961</w:t>
            </w:r>
          </w:p>
        </w:tc>
        <w:tc>
          <w:tcPr>
            <w:tcW w:w="976" w:type="dxa"/>
            <w:noWrap/>
            <w:hideMark/>
          </w:tcPr>
          <w:p w14:paraId="49142B9C" w14:textId="77777777" w:rsidR="00825C29" w:rsidRPr="00825C29" w:rsidRDefault="00825C29" w:rsidP="00825C29">
            <w:pPr>
              <w:jc w:val="left"/>
            </w:pPr>
            <w:r w:rsidRPr="00825C29">
              <w:t>16,145</w:t>
            </w:r>
          </w:p>
        </w:tc>
      </w:tr>
      <w:tr w:rsidR="00825C29" w:rsidRPr="00825C29" w14:paraId="312143BB" w14:textId="77777777" w:rsidTr="00155D2A">
        <w:trPr>
          <w:trHeight w:val="300"/>
        </w:trPr>
        <w:tc>
          <w:tcPr>
            <w:tcW w:w="976" w:type="dxa"/>
            <w:noWrap/>
            <w:hideMark/>
          </w:tcPr>
          <w:p w14:paraId="2FBCBC4F" w14:textId="77777777" w:rsidR="00825C29" w:rsidRPr="00825C29" w:rsidRDefault="00825C29" w:rsidP="00825C29">
            <w:pPr>
              <w:jc w:val="left"/>
            </w:pPr>
            <w:r w:rsidRPr="00825C29">
              <w:t>51,083</w:t>
            </w:r>
          </w:p>
        </w:tc>
        <w:tc>
          <w:tcPr>
            <w:tcW w:w="976" w:type="dxa"/>
            <w:noWrap/>
            <w:hideMark/>
          </w:tcPr>
          <w:p w14:paraId="7690EEAC" w14:textId="77777777" w:rsidR="00825C29" w:rsidRPr="00825C29" w:rsidRDefault="00825C29" w:rsidP="00825C29">
            <w:pPr>
              <w:jc w:val="left"/>
            </w:pPr>
            <w:r w:rsidRPr="00825C29">
              <w:t>16,59</w:t>
            </w:r>
          </w:p>
        </w:tc>
      </w:tr>
      <w:tr w:rsidR="00825C29" w:rsidRPr="00825C29" w14:paraId="2C98C7FD" w14:textId="77777777" w:rsidTr="00155D2A">
        <w:trPr>
          <w:trHeight w:val="300"/>
        </w:trPr>
        <w:tc>
          <w:tcPr>
            <w:tcW w:w="976" w:type="dxa"/>
            <w:noWrap/>
            <w:hideMark/>
          </w:tcPr>
          <w:p w14:paraId="64303187" w14:textId="77777777" w:rsidR="00825C29" w:rsidRPr="00825C29" w:rsidRDefault="00825C29" w:rsidP="00825C29">
            <w:pPr>
              <w:jc w:val="left"/>
            </w:pPr>
            <w:r w:rsidRPr="00825C29">
              <w:t>51,205</w:t>
            </w:r>
          </w:p>
        </w:tc>
        <w:tc>
          <w:tcPr>
            <w:tcW w:w="976" w:type="dxa"/>
            <w:noWrap/>
            <w:hideMark/>
          </w:tcPr>
          <w:p w14:paraId="27E8E4A8" w14:textId="77777777" w:rsidR="00825C29" w:rsidRPr="00825C29" w:rsidRDefault="00825C29" w:rsidP="00825C29">
            <w:pPr>
              <w:jc w:val="left"/>
            </w:pPr>
            <w:r w:rsidRPr="00825C29">
              <w:t>17,02</w:t>
            </w:r>
          </w:p>
        </w:tc>
      </w:tr>
      <w:tr w:rsidR="00825C29" w:rsidRPr="00825C29" w14:paraId="3AD5C6EF" w14:textId="77777777" w:rsidTr="00155D2A">
        <w:trPr>
          <w:trHeight w:val="300"/>
        </w:trPr>
        <w:tc>
          <w:tcPr>
            <w:tcW w:w="976" w:type="dxa"/>
            <w:noWrap/>
            <w:hideMark/>
          </w:tcPr>
          <w:p w14:paraId="7C3D0F45" w14:textId="77777777" w:rsidR="00825C29" w:rsidRPr="00825C29" w:rsidRDefault="00825C29" w:rsidP="00825C29">
            <w:pPr>
              <w:jc w:val="left"/>
            </w:pPr>
            <w:r w:rsidRPr="00825C29">
              <w:t>51,326</w:t>
            </w:r>
          </w:p>
        </w:tc>
        <w:tc>
          <w:tcPr>
            <w:tcW w:w="976" w:type="dxa"/>
            <w:noWrap/>
            <w:hideMark/>
          </w:tcPr>
          <w:p w14:paraId="4D7FCC84" w14:textId="77777777" w:rsidR="00825C29" w:rsidRPr="00825C29" w:rsidRDefault="00825C29" w:rsidP="00825C29">
            <w:pPr>
              <w:jc w:val="left"/>
            </w:pPr>
            <w:r w:rsidRPr="00825C29">
              <w:t>17,375</w:t>
            </w:r>
          </w:p>
        </w:tc>
      </w:tr>
      <w:tr w:rsidR="00825C29" w:rsidRPr="00825C29" w14:paraId="7D4FC14D" w14:textId="77777777" w:rsidTr="00155D2A">
        <w:trPr>
          <w:trHeight w:val="300"/>
        </w:trPr>
        <w:tc>
          <w:tcPr>
            <w:tcW w:w="976" w:type="dxa"/>
            <w:noWrap/>
            <w:hideMark/>
          </w:tcPr>
          <w:p w14:paraId="363D96A4" w14:textId="77777777" w:rsidR="00825C29" w:rsidRPr="00825C29" w:rsidRDefault="00825C29" w:rsidP="00825C29">
            <w:pPr>
              <w:jc w:val="left"/>
            </w:pPr>
            <w:r w:rsidRPr="00825C29">
              <w:t>51,447</w:t>
            </w:r>
          </w:p>
        </w:tc>
        <w:tc>
          <w:tcPr>
            <w:tcW w:w="976" w:type="dxa"/>
            <w:noWrap/>
            <w:hideMark/>
          </w:tcPr>
          <w:p w14:paraId="73C8E6EB" w14:textId="77777777" w:rsidR="00825C29" w:rsidRPr="00825C29" w:rsidRDefault="00825C29" w:rsidP="00825C29">
            <w:pPr>
              <w:jc w:val="left"/>
            </w:pPr>
            <w:r w:rsidRPr="00825C29">
              <w:t>17,82</w:t>
            </w:r>
          </w:p>
        </w:tc>
      </w:tr>
      <w:tr w:rsidR="00825C29" w:rsidRPr="00825C29" w14:paraId="77D1C7A3" w14:textId="77777777" w:rsidTr="00155D2A">
        <w:trPr>
          <w:trHeight w:val="300"/>
        </w:trPr>
        <w:tc>
          <w:tcPr>
            <w:tcW w:w="976" w:type="dxa"/>
            <w:noWrap/>
            <w:hideMark/>
          </w:tcPr>
          <w:p w14:paraId="77B79198" w14:textId="77777777" w:rsidR="00825C29" w:rsidRPr="00825C29" w:rsidRDefault="00825C29" w:rsidP="00825C29">
            <w:pPr>
              <w:jc w:val="left"/>
            </w:pPr>
            <w:r w:rsidRPr="00825C29">
              <w:t>51,569</w:t>
            </w:r>
          </w:p>
        </w:tc>
        <w:tc>
          <w:tcPr>
            <w:tcW w:w="976" w:type="dxa"/>
            <w:noWrap/>
            <w:hideMark/>
          </w:tcPr>
          <w:p w14:paraId="58596057" w14:textId="77777777" w:rsidR="00825C29" w:rsidRPr="00825C29" w:rsidRDefault="00825C29" w:rsidP="00825C29">
            <w:pPr>
              <w:jc w:val="left"/>
            </w:pPr>
            <w:r w:rsidRPr="00825C29">
              <w:t>18,19</w:t>
            </w:r>
          </w:p>
        </w:tc>
      </w:tr>
      <w:tr w:rsidR="00825C29" w:rsidRPr="00825C29" w14:paraId="35A467ED" w14:textId="77777777" w:rsidTr="00155D2A">
        <w:trPr>
          <w:trHeight w:val="300"/>
        </w:trPr>
        <w:tc>
          <w:tcPr>
            <w:tcW w:w="976" w:type="dxa"/>
            <w:noWrap/>
            <w:hideMark/>
          </w:tcPr>
          <w:p w14:paraId="45E4B6D8" w14:textId="77777777" w:rsidR="00825C29" w:rsidRPr="00825C29" w:rsidRDefault="00825C29" w:rsidP="00825C29">
            <w:pPr>
              <w:jc w:val="left"/>
            </w:pPr>
            <w:r w:rsidRPr="00825C29">
              <w:t>51,691</w:t>
            </w:r>
          </w:p>
        </w:tc>
        <w:tc>
          <w:tcPr>
            <w:tcW w:w="976" w:type="dxa"/>
            <w:noWrap/>
            <w:hideMark/>
          </w:tcPr>
          <w:p w14:paraId="72475568" w14:textId="77777777" w:rsidR="00825C29" w:rsidRPr="00825C29" w:rsidRDefault="00825C29" w:rsidP="00825C29">
            <w:pPr>
              <w:jc w:val="left"/>
            </w:pPr>
            <w:r w:rsidRPr="00825C29">
              <w:t>18,62</w:t>
            </w:r>
          </w:p>
        </w:tc>
      </w:tr>
      <w:tr w:rsidR="00825C29" w:rsidRPr="00825C29" w14:paraId="06AE49B3" w14:textId="77777777" w:rsidTr="00155D2A">
        <w:trPr>
          <w:trHeight w:val="300"/>
        </w:trPr>
        <w:tc>
          <w:tcPr>
            <w:tcW w:w="976" w:type="dxa"/>
            <w:noWrap/>
            <w:hideMark/>
          </w:tcPr>
          <w:p w14:paraId="7F33AD5C" w14:textId="77777777" w:rsidR="00825C29" w:rsidRPr="00825C29" w:rsidRDefault="00825C29" w:rsidP="00825C29">
            <w:pPr>
              <w:jc w:val="left"/>
            </w:pPr>
            <w:r w:rsidRPr="00825C29">
              <w:t>51,813</w:t>
            </w:r>
          </w:p>
        </w:tc>
        <w:tc>
          <w:tcPr>
            <w:tcW w:w="976" w:type="dxa"/>
            <w:noWrap/>
            <w:hideMark/>
          </w:tcPr>
          <w:p w14:paraId="7C8EA073" w14:textId="77777777" w:rsidR="00825C29" w:rsidRPr="00825C29" w:rsidRDefault="00825C29" w:rsidP="00825C29">
            <w:pPr>
              <w:jc w:val="left"/>
            </w:pPr>
            <w:r w:rsidRPr="00825C29">
              <w:t>19,005</w:t>
            </w:r>
          </w:p>
        </w:tc>
      </w:tr>
      <w:tr w:rsidR="00825C29" w:rsidRPr="00825C29" w14:paraId="0CDC17EC" w14:textId="77777777" w:rsidTr="00155D2A">
        <w:trPr>
          <w:trHeight w:val="300"/>
        </w:trPr>
        <w:tc>
          <w:tcPr>
            <w:tcW w:w="976" w:type="dxa"/>
            <w:noWrap/>
            <w:hideMark/>
          </w:tcPr>
          <w:p w14:paraId="674E1D7C" w14:textId="77777777" w:rsidR="00825C29" w:rsidRPr="00825C29" w:rsidRDefault="00825C29" w:rsidP="00825C29">
            <w:pPr>
              <w:jc w:val="left"/>
            </w:pPr>
            <w:r w:rsidRPr="00825C29">
              <w:t>51,935</w:t>
            </w:r>
          </w:p>
        </w:tc>
        <w:tc>
          <w:tcPr>
            <w:tcW w:w="976" w:type="dxa"/>
            <w:noWrap/>
            <w:hideMark/>
          </w:tcPr>
          <w:p w14:paraId="3ACE067F" w14:textId="77777777" w:rsidR="00825C29" w:rsidRPr="00825C29" w:rsidRDefault="00825C29" w:rsidP="00825C29">
            <w:pPr>
              <w:jc w:val="left"/>
            </w:pPr>
            <w:r w:rsidRPr="00825C29">
              <w:t>19,29</w:t>
            </w:r>
          </w:p>
        </w:tc>
      </w:tr>
      <w:tr w:rsidR="00825C29" w:rsidRPr="00825C29" w14:paraId="439C110D" w14:textId="77777777" w:rsidTr="00155D2A">
        <w:trPr>
          <w:trHeight w:val="300"/>
        </w:trPr>
        <w:tc>
          <w:tcPr>
            <w:tcW w:w="976" w:type="dxa"/>
            <w:noWrap/>
            <w:hideMark/>
          </w:tcPr>
          <w:p w14:paraId="728E6DC8" w14:textId="77777777" w:rsidR="00825C29" w:rsidRPr="00825C29" w:rsidRDefault="00825C29" w:rsidP="00825C29">
            <w:pPr>
              <w:jc w:val="left"/>
            </w:pPr>
            <w:r w:rsidRPr="00825C29">
              <w:t>52,16</w:t>
            </w:r>
          </w:p>
        </w:tc>
        <w:tc>
          <w:tcPr>
            <w:tcW w:w="976" w:type="dxa"/>
            <w:noWrap/>
            <w:hideMark/>
          </w:tcPr>
          <w:p w14:paraId="5D168292" w14:textId="77777777" w:rsidR="00825C29" w:rsidRPr="00825C29" w:rsidRDefault="00825C29" w:rsidP="00825C29">
            <w:pPr>
              <w:jc w:val="left"/>
            </w:pPr>
            <w:r w:rsidRPr="00825C29">
              <w:t>20,165</w:t>
            </w:r>
          </w:p>
        </w:tc>
      </w:tr>
      <w:tr w:rsidR="00825C29" w:rsidRPr="00825C29" w14:paraId="3911983C" w14:textId="77777777" w:rsidTr="00155D2A">
        <w:trPr>
          <w:trHeight w:val="300"/>
        </w:trPr>
        <w:tc>
          <w:tcPr>
            <w:tcW w:w="976" w:type="dxa"/>
            <w:noWrap/>
            <w:hideMark/>
          </w:tcPr>
          <w:p w14:paraId="5546FCC8" w14:textId="77777777" w:rsidR="00825C29" w:rsidRPr="00825C29" w:rsidRDefault="00825C29" w:rsidP="00825C29">
            <w:pPr>
              <w:jc w:val="left"/>
            </w:pPr>
            <w:r w:rsidRPr="00825C29">
              <w:t>52,282</w:t>
            </w:r>
          </w:p>
        </w:tc>
        <w:tc>
          <w:tcPr>
            <w:tcW w:w="976" w:type="dxa"/>
            <w:noWrap/>
            <w:hideMark/>
          </w:tcPr>
          <w:p w14:paraId="1F5C756D" w14:textId="77777777" w:rsidR="00825C29" w:rsidRPr="00825C29" w:rsidRDefault="00825C29" w:rsidP="00825C29">
            <w:pPr>
              <w:jc w:val="left"/>
            </w:pPr>
            <w:r w:rsidRPr="00825C29">
              <w:t>20,565</w:t>
            </w:r>
          </w:p>
        </w:tc>
      </w:tr>
      <w:tr w:rsidR="00825C29" w:rsidRPr="00825C29" w14:paraId="4863FC72" w14:textId="77777777" w:rsidTr="00155D2A">
        <w:trPr>
          <w:trHeight w:val="300"/>
        </w:trPr>
        <w:tc>
          <w:tcPr>
            <w:tcW w:w="976" w:type="dxa"/>
            <w:noWrap/>
            <w:hideMark/>
          </w:tcPr>
          <w:p w14:paraId="730A1421" w14:textId="77777777" w:rsidR="00825C29" w:rsidRPr="00825C29" w:rsidRDefault="00825C29" w:rsidP="00825C29">
            <w:pPr>
              <w:jc w:val="left"/>
            </w:pPr>
            <w:r w:rsidRPr="00825C29">
              <w:t>52,403</w:t>
            </w:r>
          </w:p>
        </w:tc>
        <w:tc>
          <w:tcPr>
            <w:tcW w:w="976" w:type="dxa"/>
            <w:noWrap/>
            <w:hideMark/>
          </w:tcPr>
          <w:p w14:paraId="64B32A20" w14:textId="77777777" w:rsidR="00825C29" w:rsidRPr="00825C29" w:rsidRDefault="00825C29" w:rsidP="00825C29">
            <w:pPr>
              <w:jc w:val="left"/>
            </w:pPr>
            <w:r w:rsidRPr="00825C29">
              <w:t>20,94</w:t>
            </w:r>
          </w:p>
        </w:tc>
      </w:tr>
      <w:tr w:rsidR="00825C29" w:rsidRPr="00825C29" w14:paraId="438271B3" w14:textId="77777777" w:rsidTr="00155D2A">
        <w:trPr>
          <w:trHeight w:val="300"/>
        </w:trPr>
        <w:tc>
          <w:tcPr>
            <w:tcW w:w="976" w:type="dxa"/>
            <w:noWrap/>
            <w:hideMark/>
          </w:tcPr>
          <w:p w14:paraId="3ED86DB1" w14:textId="77777777" w:rsidR="00825C29" w:rsidRPr="00825C29" w:rsidRDefault="00825C29" w:rsidP="00825C29">
            <w:pPr>
              <w:jc w:val="left"/>
            </w:pPr>
            <w:r w:rsidRPr="00825C29">
              <w:t>52,524</w:t>
            </w:r>
          </w:p>
        </w:tc>
        <w:tc>
          <w:tcPr>
            <w:tcW w:w="976" w:type="dxa"/>
            <w:noWrap/>
            <w:hideMark/>
          </w:tcPr>
          <w:p w14:paraId="0FF4F5B2" w14:textId="77777777" w:rsidR="00825C29" w:rsidRPr="00825C29" w:rsidRDefault="00825C29" w:rsidP="00825C29">
            <w:pPr>
              <w:jc w:val="left"/>
            </w:pPr>
            <w:r w:rsidRPr="00825C29">
              <w:t>21,405</w:t>
            </w:r>
          </w:p>
        </w:tc>
      </w:tr>
      <w:tr w:rsidR="00825C29" w:rsidRPr="00825C29" w14:paraId="1D2A7E44" w14:textId="77777777" w:rsidTr="00155D2A">
        <w:trPr>
          <w:trHeight w:val="300"/>
        </w:trPr>
        <w:tc>
          <w:tcPr>
            <w:tcW w:w="976" w:type="dxa"/>
            <w:noWrap/>
            <w:hideMark/>
          </w:tcPr>
          <w:p w14:paraId="7E50B72A" w14:textId="77777777" w:rsidR="00825C29" w:rsidRPr="00825C29" w:rsidRDefault="00825C29" w:rsidP="00825C29">
            <w:pPr>
              <w:jc w:val="left"/>
            </w:pPr>
            <w:r w:rsidRPr="00825C29">
              <w:t>52,646</w:t>
            </w:r>
          </w:p>
        </w:tc>
        <w:tc>
          <w:tcPr>
            <w:tcW w:w="976" w:type="dxa"/>
            <w:noWrap/>
            <w:hideMark/>
          </w:tcPr>
          <w:p w14:paraId="798FCFF9" w14:textId="77777777" w:rsidR="00825C29" w:rsidRPr="00825C29" w:rsidRDefault="00825C29" w:rsidP="00825C29">
            <w:pPr>
              <w:jc w:val="left"/>
            </w:pPr>
            <w:r w:rsidRPr="00825C29">
              <w:t>21,78</w:t>
            </w:r>
          </w:p>
        </w:tc>
      </w:tr>
      <w:tr w:rsidR="00825C29" w:rsidRPr="00825C29" w14:paraId="0FF8B133" w14:textId="77777777" w:rsidTr="00155D2A">
        <w:trPr>
          <w:trHeight w:val="300"/>
        </w:trPr>
        <w:tc>
          <w:tcPr>
            <w:tcW w:w="976" w:type="dxa"/>
            <w:noWrap/>
            <w:hideMark/>
          </w:tcPr>
          <w:p w14:paraId="023AC575" w14:textId="77777777" w:rsidR="00825C29" w:rsidRPr="00825C29" w:rsidRDefault="00825C29" w:rsidP="00825C29">
            <w:pPr>
              <w:jc w:val="left"/>
            </w:pPr>
            <w:r w:rsidRPr="00825C29">
              <w:t>52,768</w:t>
            </w:r>
          </w:p>
        </w:tc>
        <w:tc>
          <w:tcPr>
            <w:tcW w:w="976" w:type="dxa"/>
            <w:noWrap/>
            <w:hideMark/>
          </w:tcPr>
          <w:p w14:paraId="23B5C94F" w14:textId="77777777" w:rsidR="00825C29" w:rsidRPr="00825C29" w:rsidRDefault="00825C29" w:rsidP="00825C29">
            <w:pPr>
              <w:jc w:val="left"/>
            </w:pPr>
            <w:r w:rsidRPr="00825C29">
              <w:t>22,255</w:t>
            </w:r>
          </w:p>
        </w:tc>
      </w:tr>
      <w:tr w:rsidR="00825C29" w:rsidRPr="00825C29" w14:paraId="0BC167F9" w14:textId="77777777" w:rsidTr="00155D2A">
        <w:trPr>
          <w:trHeight w:val="300"/>
        </w:trPr>
        <w:tc>
          <w:tcPr>
            <w:tcW w:w="976" w:type="dxa"/>
            <w:noWrap/>
            <w:hideMark/>
          </w:tcPr>
          <w:p w14:paraId="52B29F4F" w14:textId="77777777" w:rsidR="00825C29" w:rsidRPr="00825C29" w:rsidRDefault="00825C29" w:rsidP="00825C29">
            <w:pPr>
              <w:jc w:val="left"/>
            </w:pPr>
            <w:r w:rsidRPr="00825C29">
              <w:t>52,9</w:t>
            </w:r>
          </w:p>
        </w:tc>
        <w:tc>
          <w:tcPr>
            <w:tcW w:w="976" w:type="dxa"/>
            <w:noWrap/>
            <w:hideMark/>
          </w:tcPr>
          <w:p w14:paraId="299672DE" w14:textId="77777777" w:rsidR="00825C29" w:rsidRPr="00825C29" w:rsidRDefault="00825C29" w:rsidP="00825C29">
            <w:pPr>
              <w:jc w:val="left"/>
            </w:pPr>
            <w:r w:rsidRPr="00825C29">
              <w:t>22,755</w:t>
            </w:r>
          </w:p>
        </w:tc>
      </w:tr>
      <w:tr w:rsidR="00825C29" w:rsidRPr="00825C29" w14:paraId="073D960B" w14:textId="77777777" w:rsidTr="00155D2A">
        <w:trPr>
          <w:trHeight w:val="300"/>
        </w:trPr>
        <w:tc>
          <w:tcPr>
            <w:tcW w:w="976" w:type="dxa"/>
            <w:noWrap/>
            <w:hideMark/>
          </w:tcPr>
          <w:p w14:paraId="15BE6D36" w14:textId="77777777" w:rsidR="00825C29" w:rsidRPr="00825C29" w:rsidRDefault="00825C29" w:rsidP="00825C29">
            <w:pPr>
              <w:jc w:val="left"/>
            </w:pPr>
            <w:r w:rsidRPr="00825C29">
              <w:t>53,022</w:t>
            </w:r>
          </w:p>
        </w:tc>
        <w:tc>
          <w:tcPr>
            <w:tcW w:w="976" w:type="dxa"/>
            <w:noWrap/>
            <w:hideMark/>
          </w:tcPr>
          <w:p w14:paraId="45707B78" w14:textId="77777777" w:rsidR="00825C29" w:rsidRPr="00825C29" w:rsidRDefault="00825C29" w:rsidP="00825C29">
            <w:pPr>
              <w:jc w:val="left"/>
            </w:pPr>
            <w:r w:rsidRPr="00825C29">
              <w:t>23,26</w:t>
            </w:r>
          </w:p>
        </w:tc>
      </w:tr>
      <w:tr w:rsidR="00825C29" w:rsidRPr="00825C29" w14:paraId="6C62296A" w14:textId="77777777" w:rsidTr="00155D2A">
        <w:trPr>
          <w:trHeight w:val="300"/>
        </w:trPr>
        <w:tc>
          <w:tcPr>
            <w:tcW w:w="976" w:type="dxa"/>
            <w:noWrap/>
            <w:hideMark/>
          </w:tcPr>
          <w:p w14:paraId="60B1E99A" w14:textId="77777777" w:rsidR="00825C29" w:rsidRPr="00825C29" w:rsidRDefault="00825C29" w:rsidP="00825C29">
            <w:pPr>
              <w:jc w:val="left"/>
            </w:pPr>
            <w:r w:rsidRPr="00825C29">
              <w:t>53,143</w:t>
            </w:r>
          </w:p>
        </w:tc>
        <w:tc>
          <w:tcPr>
            <w:tcW w:w="976" w:type="dxa"/>
            <w:noWrap/>
            <w:hideMark/>
          </w:tcPr>
          <w:p w14:paraId="245BAF56" w14:textId="77777777" w:rsidR="00825C29" w:rsidRPr="00825C29" w:rsidRDefault="00825C29" w:rsidP="00825C29">
            <w:pPr>
              <w:jc w:val="left"/>
            </w:pPr>
            <w:r w:rsidRPr="00825C29">
              <w:t>23,63</w:t>
            </w:r>
          </w:p>
        </w:tc>
      </w:tr>
      <w:tr w:rsidR="00825C29" w:rsidRPr="00825C29" w14:paraId="1A2C4B20" w14:textId="77777777" w:rsidTr="00155D2A">
        <w:trPr>
          <w:trHeight w:val="300"/>
        </w:trPr>
        <w:tc>
          <w:tcPr>
            <w:tcW w:w="976" w:type="dxa"/>
            <w:noWrap/>
            <w:hideMark/>
          </w:tcPr>
          <w:p w14:paraId="0CDBCA09" w14:textId="77777777" w:rsidR="00825C29" w:rsidRPr="00825C29" w:rsidRDefault="00825C29" w:rsidP="00825C29">
            <w:pPr>
              <w:jc w:val="left"/>
            </w:pPr>
            <w:r w:rsidRPr="00825C29">
              <w:t>53,265</w:t>
            </w:r>
          </w:p>
        </w:tc>
        <w:tc>
          <w:tcPr>
            <w:tcW w:w="976" w:type="dxa"/>
            <w:noWrap/>
            <w:hideMark/>
          </w:tcPr>
          <w:p w14:paraId="66E27EED" w14:textId="77777777" w:rsidR="00825C29" w:rsidRPr="00825C29" w:rsidRDefault="00825C29" w:rsidP="00825C29">
            <w:pPr>
              <w:jc w:val="left"/>
            </w:pPr>
            <w:r w:rsidRPr="00825C29">
              <w:t>24,235</w:t>
            </w:r>
          </w:p>
        </w:tc>
      </w:tr>
      <w:tr w:rsidR="00825C29" w:rsidRPr="00825C29" w14:paraId="70D54955" w14:textId="77777777" w:rsidTr="00155D2A">
        <w:trPr>
          <w:trHeight w:val="300"/>
        </w:trPr>
        <w:tc>
          <w:tcPr>
            <w:tcW w:w="976" w:type="dxa"/>
            <w:noWrap/>
            <w:hideMark/>
          </w:tcPr>
          <w:p w14:paraId="304ADC39" w14:textId="77777777" w:rsidR="00825C29" w:rsidRPr="00825C29" w:rsidRDefault="00825C29" w:rsidP="00825C29">
            <w:pPr>
              <w:jc w:val="left"/>
            </w:pPr>
            <w:r w:rsidRPr="00825C29">
              <w:t>53,483</w:t>
            </w:r>
          </w:p>
        </w:tc>
        <w:tc>
          <w:tcPr>
            <w:tcW w:w="976" w:type="dxa"/>
            <w:noWrap/>
            <w:hideMark/>
          </w:tcPr>
          <w:p w14:paraId="42EF4921" w14:textId="77777777" w:rsidR="00825C29" w:rsidRPr="00825C29" w:rsidRDefault="00825C29" w:rsidP="00825C29">
            <w:pPr>
              <w:jc w:val="left"/>
            </w:pPr>
            <w:r w:rsidRPr="00825C29">
              <w:t>24,855</w:t>
            </w:r>
          </w:p>
        </w:tc>
      </w:tr>
      <w:tr w:rsidR="00825C29" w:rsidRPr="00825C29" w14:paraId="766FDB34" w14:textId="77777777" w:rsidTr="00155D2A">
        <w:trPr>
          <w:trHeight w:val="300"/>
        </w:trPr>
        <w:tc>
          <w:tcPr>
            <w:tcW w:w="976" w:type="dxa"/>
            <w:noWrap/>
            <w:hideMark/>
          </w:tcPr>
          <w:p w14:paraId="416B339F" w14:textId="77777777" w:rsidR="00825C29" w:rsidRPr="00825C29" w:rsidRDefault="00825C29" w:rsidP="00825C29">
            <w:pPr>
              <w:jc w:val="left"/>
            </w:pPr>
            <w:r w:rsidRPr="00825C29">
              <w:t>53,605</w:t>
            </w:r>
          </w:p>
        </w:tc>
        <w:tc>
          <w:tcPr>
            <w:tcW w:w="976" w:type="dxa"/>
            <w:noWrap/>
            <w:hideMark/>
          </w:tcPr>
          <w:p w14:paraId="48A82A69" w14:textId="77777777" w:rsidR="00825C29" w:rsidRPr="00825C29" w:rsidRDefault="00825C29" w:rsidP="00825C29">
            <w:pPr>
              <w:jc w:val="left"/>
            </w:pPr>
            <w:r w:rsidRPr="00825C29">
              <w:t>24,375</w:t>
            </w:r>
          </w:p>
        </w:tc>
      </w:tr>
      <w:tr w:rsidR="00825C29" w:rsidRPr="00825C29" w14:paraId="69A1AC1C" w14:textId="77777777" w:rsidTr="00155D2A">
        <w:trPr>
          <w:trHeight w:val="300"/>
        </w:trPr>
        <w:tc>
          <w:tcPr>
            <w:tcW w:w="976" w:type="dxa"/>
            <w:noWrap/>
            <w:hideMark/>
          </w:tcPr>
          <w:p w14:paraId="3C394AA9" w14:textId="77777777" w:rsidR="00825C29" w:rsidRPr="00825C29" w:rsidRDefault="00825C29" w:rsidP="00825C29">
            <w:pPr>
              <w:jc w:val="left"/>
            </w:pPr>
            <w:r w:rsidRPr="00825C29">
              <w:t>53,727</w:t>
            </w:r>
          </w:p>
        </w:tc>
        <w:tc>
          <w:tcPr>
            <w:tcW w:w="976" w:type="dxa"/>
            <w:noWrap/>
            <w:hideMark/>
          </w:tcPr>
          <w:p w14:paraId="7CF1F71A" w14:textId="77777777" w:rsidR="00825C29" w:rsidRPr="00825C29" w:rsidRDefault="00825C29" w:rsidP="00825C29">
            <w:pPr>
              <w:jc w:val="left"/>
            </w:pPr>
            <w:r w:rsidRPr="00825C29">
              <w:t>25,28</w:t>
            </w:r>
          </w:p>
        </w:tc>
      </w:tr>
      <w:tr w:rsidR="00825C29" w:rsidRPr="00825C29" w14:paraId="5544FE04" w14:textId="77777777" w:rsidTr="00155D2A">
        <w:trPr>
          <w:trHeight w:val="300"/>
        </w:trPr>
        <w:tc>
          <w:tcPr>
            <w:tcW w:w="976" w:type="dxa"/>
            <w:noWrap/>
            <w:hideMark/>
          </w:tcPr>
          <w:p w14:paraId="7A549E30" w14:textId="77777777" w:rsidR="00825C29" w:rsidRPr="00825C29" w:rsidRDefault="00825C29" w:rsidP="00825C29">
            <w:pPr>
              <w:jc w:val="left"/>
            </w:pPr>
            <w:r w:rsidRPr="00825C29">
              <w:t>53,849</w:t>
            </w:r>
          </w:p>
        </w:tc>
        <w:tc>
          <w:tcPr>
            <w:tcW w:w="976" w:type="dxa"/>
            <w:noWrap/>
            <w:hideMark/>
          </w:tcPr>
          <w:p w14:paraId="1B45867C" w14:textId="77777777" w:rsidR="00825C29" w:rsidRPr="00825C29" w:rsidRDefault="00825C29" w:rsidP="00825C29">
            <w:pPr>
              <w:jc w:val="left"/>
            </w:pPr>
            <w:r w:rsidRPr="00825C29">
              <w:t>25,28</w:t>
            </w:r>
          </w:p>
        </w:tc>
      </w:tr>
      <w:tr w:rsidR="00825C29" w:rsidRPr="00825C29" w14:paraId="2360107F" w14:textId="77777777" w:rsidTr="00155D2A">
        <w:trPr>
          <w:trHeight w:val="300"/>
        </w:trPr>
        <w:tc>
          <w:tcPr>
            <w:tcW w:w="976" w:type="dxa"/>
            <w:noWrap/>
            <w:hideMark/>
          </w:tcPr>
          <w:p w14:paraId="52D1B76B" w14:textId="77777777" w:rsidR="00825C29" w:rsidRPr="00825C29" w:rsidRDefault="00825C29" w:rsidP="00825C29">
            <w:pPr>
              <w:jc w:val="left"/>
            </w:pPr>
            <w:r w:rsidRPr="00825C29">
              <w:t>53,969</w:t>
            </w:r>
          </w:p>
        </w:tc>
        <w:tc>
          <w:tcPr>
            <w:tcW w:w="976" w:type="dxa"/>
            <w:noWrap/>
            <w:hideMark/>
          </w:tcPr>
          <w:p w14:paraId="52766726" w14:textId="77777777" w:rsidR="00825C29" w:rsidRPr="00825C29" w:rsidRDefault="00825C29" w:rsidP="00825C29">
            <w:pPr>
              <w:jc w:val="left"/>
            </w:pPr>
            <w:r w:rsidRPr="00825C29">
              <w:t>25,28</w:t>
            </w:r>
          </w:p>
        </w:tc>
      </w:tr>
      <w:tr w:rsidR="00825C29" w:rsidRPr="00825C29" w14:paraId="77950AC6" w14:textId="77777777" w:rsidTr="00155D2A">
        <w:trPr>
          <w:trHeight w:val="300"/>
        </w:trPr>
        <w:tc>
          <w:tcPr>
            <w:tcW w:w="976" w:type="dxa"/>
            <w:noWrap/>
            <w:hideMark/>
          </w:tcPr>
          <w:p w14:paraId="37659CFF" w14:textId="77777777" w:rsidR="00825C29" w:rsidRPr="00825C29" w:rsidRDefault="00825C29" w:rsidP="00825C29">
            <w:pPr>
              <w:jc w:val="left"/>
            </w:pPr>
            <w:r w:rsidRPr="00825C29">
              <w:t>54,091</w:t>
            </w:r>
          </w:p>
        </w:tc>
        <w:tc>
          <w:tcPr>
            <w:tcW w:w="976" w:type="dxa"/>
            <w:noWrap/>
            <w:hideMark/>
          </w:tcPr>
          <w:p w14:paraId="5044B9B4" w14:textId="77777777" w:rsidR="00825C29" w:rsidRPr="00825C29" w:rsidRDefault="00825C29" w:rsidP="00825C29">
            <w:pPr>
              <w:jc w:val="left"/>
            </w:pPr>
            <w:r w:rsidRPr="00825C29">
              <w:t>25,28</w:t>
            </w:r>
          </w:p>
        </w:tc>
      </w:tr>
      <w:tr w:rsidR="00825C29" w:rsidRPr="00825C29" w14:paraId="174823A6" w14:textId="77777777" w:rsidTr="00155D2A">
        <w:trPr>
          <w:trHeight w:val="300"/>
        </w:trPr>
        <w:tc>
          <w:tcPr>
            <w:tcW w:w="976" w:type="dxa"/>
            <w:noWrap/>
            <w:hideMark/>
          </w:tcPr>
          <w:p w14:paraId="2BCB4CB6" w14:textId="77777777" w:rsidR="00825C29" w:rsidRPr="00825C29" w:rsidRDefault="00825C29" w:rsidP="00825C29">
            <w:pPr>
              <w:jc w:val="left"/>
            </w:pPr>
            <w:r w:rsidRPr="00825C29">
              <w:t>54,213</w:t>
            </w:r>
          </w:p>
        </w:tc>
        <w:tc>
          <w:tcPr>
            <w:tcW w:w="976" w:type="dxa"/>
            <w:noWrap/>
            <w:hideMark/>
          </w:tcPr>
          <w:p w14:paraId="314AA27B" w14:textId="77777777" w:rsidR="00825C29" w:rsidRPr="00825C29" w:rsidRDefault="00825C29" w:rsidP="00825C29">
            <w:pPr>
              <w:jc w:val="left"/>
            </w:pPr>
            <w:r w:rsidRPr="00825C29">
              <w:t>27,14</w:t>
            </w:r>
          </w:p>
        </w:tc>
      </w:tr>
      <w:tr w:rsidR="00825C29" w:rsidRPr="00825C29" w14:paraId="13794B43" w14:textId="77777777" w:rsidTr="00155D2A">
        <w:trPr>
          <w:trHeight w:val="300"/>
        </w:trPr>
        <w:tc>
          <w:tcPr>
            <w:tcW w:w="976" w:type="dxa"/>
            <w:noWrap/>
            <w:hideMark/>
          </w:tcPr>
          <w:p w14:paraId="458C5E69" w14:textId="77777777" w:rsidR="00825C29" w:rsidRPr="00825C29" w:rsidRDefault="00825C29" w:rsidP="00825C29">
            <w:pPr>
              <w:jc w:val="left"/>
            </w:pPr>
            <w:r w:rsidRPr="00825C29">
              <w:t>54,335</w:t>
            </w:r>
          </w:p>
        </w:tc>
        <w:tc>
          <w:tcPr>
            <w:tcW w:w="976" w:type="dxa"/>
            <w:noWrap/>
            <w:hideMark/>
          </w:tcPr>
          <w:p w14:paraId="350ECA72" w14:textId="77777777" w:rsidR="00825C29" w:rsidRPr="00825C29" w:rsidRDefault="00825C29" w:rsidP="00825C29">
            <w:pPr>
              <w:jc w:val="left"/>
            </w:pPr>
            <w:r w:rsidRPr="00825C29">
              <w:t>26,845</w:t>
            </w:r>
          </w:p>
        </w:tc>
      </w:tr>
      <w:tr w:rsidR="00825C29" w:rsidRPr="00825C29" w14:paraId="7BC089A5" w14:textId="77777777" w:rsidTr="00155D2A">
        <w:trPr>
          <w:trHeight w:val="300"/>
        </w:trPr>
        <w:tc>
          <w:tcPr>
            <w:tcW w:w="976" w:type="dxa"/>
            <w:noWrap/>
            <w:hideMark/>
          </w:tcPr>
          <w:p w14:paraId="2F4906A2" w14:textId="77777777" w:rsidR="00825C29" w:rsidRPr="00825C29" w:rsidRDefault="00825C29" w:rsidP="00825C29">
            <w:pPr>
              <w:jc w:val="left"/>
            </w:pPr>
            <w:r w:rsidRPr="00825C29">
              <w:t>54,464</w:t>
            </w:r>
          </w:p>
        </w:tc>
        <w:tc>
          <w:tcPr>
            <w:tcW w:w="976" w:type="dxa"/>
            <w:noWrap/>
            <w:hideMark/>
          </w:tcPr>
          <w:p w14:paraId="1F903EA9" w14:textId="77777777" w:rsidR="00825C29" w:rsidRPr="00825C29" w:rsidRDefault="00825C29" w:rsidP="00825C29">
            <w:pPr>
              <w:jc w:val="left"/>
            </w:pPr>
            <w:r w:rsidRPr="00825C29">
              <w:t>28,74</w:t>
            </w:r>
          </w:p>
        </w:tc>
      </w:tr>
      <w:tr w:rsidR="00825C29" w:rsidRPr="00825C29" w14:paraId="30FC9B1C" w14:textId="77777777" w:rsidTr="00155D2A">
        <w:trPr>
          <w:trHeight w:val="300"/>
        </w:trPr>
        <w:tc>
          <w:tcPr>
            <w:tcW w:w="976" w:type="dxa"/>
            <w:noWrap/>
            <w:hideMark/>
          </w:tcPr>
          <w:p w14:paraId="246D7E3F" w14:textId="77777777" w:rsidR="00825C29" w:rsidRPr="00825C29" w:rsidRDefault="00825C29" w:rsidP="00825C29">
            <w:pPr>
              <w:jc w:val="left"/>
            </w:pPr>
            <w:r w:rsidRPr="00825C29">
              <w:t>54,586</w:t>
            </w:r>
          </w:p>
        </w:tc>
        <w:tc>
          <w:tcPr>
            <w:tcW w:w="976" w:type="dxa"/>
            <w:noWrap/>
            <w:hideMark/>
          </w:tcPr>
          <w:p w14:paraId="179101BE" w14:textId="77777777" w:rsidR="00825C29" w:rsidRPr="00825C29" w:rsidRDefault="00825C29" w:rsidP="00825C29">
            <w:pPr>
              <w:jc w:val="left"/>
            </w:pPr>
            <w:r w:rsidRPr="00825C29">
              <w:t>27,915</w:t>
            </w:r>
          </w:p>
        </w:tc>
      </w:tr>
      <w:tr w:rsidR="00825C29" w:rsidRPr="00825C29" w14:paraId="72158ABF" w14:textId="77777777" w:rsidTr="00155D2A">
        <w:trPr>
          <w:trHeight w:val="300"/>
        </w:trPr>
        <w:tc>
          <w:tcPr>
            <w:tcW w:w="976" w:type="dxa"/>
            <w:noWrap/>
            <w:hideMark/>
          </w:tcPr>
          <w:p w14:paraId="65D746C7" w14:textId="77777777" w:rsidR="00825C29" w:rsidRPr="00825C29" w:rsidRDefault="00825C29" w:rsidP="00825C29">
            <w:pPr>
              <w:jc w:val="left"/>
            </w:pPr>
            <w:r w:rsidRPr="00825C29">
              <w:t>54,814</w:t>
            </w:r>
          </w:p>
        </w:tc>
        <w:tc>
          <w:tcPr>
            <w:tcW w:w="976" w:type="dxa"/>
            <w:noWrap/>
            <w:hideMark/>
          </w:tcPr>
          <w:p w14:paraId="0EC336AF" w14:textId="77777777" w:rsidR="00825C29" w:rsidRPr="00825C29" w:rsidRDefault="00825C29" w:rsidP="00825C29">
            <w:pPr>
              <w:jc w:val="left"/>
            </w:pPr>
            <w:r w:rsidRPr="00825C29">
              <w:t>28,905</w:t>
            </w:r>
          </w:p>
        </w:tc>
      </w:tr>
      <w:tr w:rsidR="00825C29" w:rsidRPr="00825C29" w14:paraId="0FC699CA" w14:textId="77777777" w:rsidTr="00155D2A">
        <w:trPr>
          <w:trHeight w:val="300"/>
        </w:trPr>
        <w:tc>
          <w:tcPr>
            <w:tcW w:w="976" w:type="dxa"/>
            <w:noWrap/>
            <w:hideMark/>
          </w:tcPr>
          <w:p w14:paraId="3F78C3EA" w14:textId="77777777" w:rsidR="00825C29" w:rsidRPr="00825C29" w:rsidRDefault="00825C29" w:rsidP="00825C29">
            <w:pPr>
              <w:jc w:val="left"/>
            </w:pPr>
            <w:r w:rsidRPr="00825C29">
              <w:t>54,936</w:t>
            </w:r>
          </w:p>
        </w:tc>
        <w:tc>
          <w:tcPr>
            <w:tcW w:w="976" w:type="dxa"/>
            <w:noWrap/>
            <w:hideMark/>
          </w:tcPr>
          <w:p w14:paraId="1700ABAC" w14:textId="77777777" w:rsidR="00825C29" w:rsidRPr="00825C29" w:rsidRDefault="00825C29" w:rsidP="00825C29">
            <w:pPr>
              <w:jc w:val="left"/>
            </w:pPr>
            <w:r w:rsidRPr="00825C29">
              <w:t>29,68</w:t>
            </w:r>
          </w:p>
        </w:tc>
      </w:tr>
      <w:tr w:rsidR="00825C29" w:rsidRPr="00825C29" w14:paraId="0B97DAA4" w14:textId="77777777" w:rsidTr="00155D2A">
        <w:trPr>
          <w:trHeight w:val="300"/>
        </w:trPr>
        <w:tc>
          <w:tcPr>
            <w:tcW w:w="976" w:type="dxa"/>
            <w:noWrap/>
            <w:hideMark/>
          </w:tcPr>
          <w:p w14:paraId="5106859E" w14:textId="77777777" w:rsidR="00825C29" w:rsidRPr="00825C29" w:rsidRDefault="00825C29" w:rsidP="00825C29">
            <w:pPr>
              <w:jc w:val="left"/>
            </w:pPr>
            <w:r w:rsidRPr="00825C29">
              <w:t>55,153</w:t>
            </w:r>
          </w:p>
        </w:tc>
        <w:tc>
          <w:tcPr>
            <w:tcW w:w="976" w:type="dxa"/>
            <w:noWrap/>
            <w:hideMark/>
          </w:tcPr>
          <w:p w14:paraId="0240D0D3" w14:textId="77777777" w:rsidR="00825C29" w:rsidRPr="00825C29" w:rsidRDefault="00825C29" w:rsidP="00825C29">
            <w:pPr>
              <w:jc w:val="left"/>
            </w:pPr>
            <w:r w:rsidRPr="00825C29">
              <w:t>30,02</w:t>
            </w:r>
          </w:p>
        </w:tc>
      </w:tr>
      <w:tr w:rsidR="00825C29" w:rsidRPr="00825C29" w14:paraId="5FA43640" w14:textId="77777777" w:rsidTr="00155D2A">
        <w:trPr>
          <w:trHeight w:val="300"/>
        </w:trPr>
        <w:tc>
          <w:tcPr>
            <w:tcW w:w="976" w:type="dxa"/>
            <w:noWrap/>
            <w:hideMark/>
          </w:tcPr>
          <w:p w14:paraId="5BAB6A98" w14:textId="77777777" w:rsidR="00825C29" w:rsidRPr="00825C29" w:rsidRDefault="00825C29" w:rsidP="00825C29">
            <w:pPr>
              <w:jc w:val="left"/>
            </w:pPr>
            <w:r w:rsidRPr="00825C29">
              <w:t>56,271</w:t>
            </w:r>
          </w:p>
        </w:tc>
        <w:tc>
          <w:tcPr>
            <w:tcW w:w="976" w:type="dxa"/>
            <w:noWrap/>
            <w:hideMark/>
          </w:tcPr>
          <w:p w14:paraId="5A252FB6" w14:textId="77777777" w:rsidR="00825C29" w:rsidRPr="00825C29" w:rsidRDefault="00825C29" w:rsidP="00825C29">
            <w:pPr>
              <w:jc w:val="left"/>
            </w:pPr>
            <w:r w:rsidRPr="00825C29">
              <w:t>33,621</w:t>
            </w:r>
          </w:p>
        </w:tc>
      </w:tr>
      <w:tr w:rsidR="00825C29" w:rsidRPr="00825C29" w14:paraId="093E6B50" w14:textId="77777777" w:rsidTr="00155D2A">
        <w:trPr>
          <w:trHeight w:val="300"/>
        </w:trPr>
        <w:tc>
          <w:tcPr>
            <w:tcW w:w="976" w:type="dxa"/>
            <w:noWrap/>
            <w:hideMark/>
          </w:tcPr>
          <w:p w14:paraId="39C22CFC" w14:textId="77777777" w:rsidR="00825C29" w:rsidRPr="00825C29" w:rsidRDefault="00825C29" w:rsidP="00825C29">
            <w:pPr>
              <w:jc w:val="left"/>
            </w:pPr>
            <w:r w:rsidRPr="00825C29">
              <w:t>57,388</w:t>
            </w:r>
          </w:p>
        </w:tc>
        <w:tc>
          <w:tcPr>
            <w:tcW w:w="976" w:type="dxa"/>
            <w:noWrap/>
            <w:hideMark/>
          </w:tcPr>
          <w:p w14:paraId="6944A36D" w14:textId="77777777" w:rsidR="00825C29" w:rsidRPr="00825C29" w:rsidRDefault="00825C29" w:rsidP="00825C29">
            <w:pPr>
              <w:jc w:val="left"/>
            </w:pPr>
            <w:r w:rsidRPr="00825C29">
              <w:t>38,191</w:t>
            </w:r>
          </w:p>
        </w:tc>
      </w:tr>
      <w:tr w:rsidR="00825C29" w:rsidRPr="00825C29" w14:paraId="491D18F8" w14:textId="77777777" w:rsidTr="00155D2A">
        <w:trPr>
          <w:trHeight w:val="300"/>
        </w:trPr>
        <w:tc>
          <w:tcPr>
            <w:tcW w:w="976" w:type="dxa"/>
            <w:noWrap/>
            <w:hideMark/>
          </w:tcPr>
          <w:p w14:paraId="3AA77FF4" w14:textId="77777777" w:rsidR="00825C29" w:rsidRPr="00825C29" w:rsidRDefault="00825C29" w:rsidP="00825C29">
            <w:pPr>
              <w:jc w:val="left"/>
            </w:pPr>
            <w:r w:rsidRPr="00825C29">
              <w:t>58,507</w:t>
            </w:r>
          </w:p>
        </w:tc>
        <w:tc>
          <w:tcPr>
            <w:tcW w:w="976" w:type="dxa"/>
            <w:noWrap/>
            <w:hideMark/>
          </w:tcPr>
          <w:p w14:paraId="46E48DB4" w14:textId="77777777" w:rsidR="00825C29" w:rsidRPr="00825C29" w:rsidRDefault="00825C29" w:rsidP="00825C29">
            <w:pPr>
              <w:jc w:val="left"/>
            </w:pPr>
            <w:r w:rsidRPr="00825C29">
              <w:t>41,381</w:t>
            </w:r>
          </w:p>
        </w:tc>
      </w:tr>
      <w:tr w:rsidR="00825C29" w:rsidRPr="00825C29" w14:paraId="7E9AD34B" w14:textId="77777777" w:rsidTr="00155D2A">
        <w:trPr>
          <w:trHeight w:val="300"/>
        </w:trPr>
        <w:tc>
          <w:tcPr>
            <w:tcW w:w="976" w:type="dxa"/>
            <w:noWrap/>
            <w:hideMark/>
          </w:tcPr>
          <w:p w14:paraId="7C53AF1E" w14:textId="77777777" w:rsidR="00825C29" w:rsidRPr="00825C29" w:rsidRDefault="00825C29" w:rsidP="00825C29">
            <w:pPr>
              <w:jc w:val="left"/>
            </w:pPr>
            <w:r w:rsidRPr="00825C29">
              <w:t>59,624</w:t>
            </w:r>
          </w:p>
        </w:tc>
        <w:tc>
          <w:tcPr>
            <w:tcW w:w="976" w:type="dxa"/>
            <w:noWrap/>
            <w:hideMark/>
          </w:tcPr>
          <w:p w14:paraId="3172079D" w14:textId="77777777" w:rsidR="00825C29" w:rsidRPr="00825C29" w:rsidRDefault="00825C29" w:rsidP="00825C29">
            <w:pPr>
              <w:jc w:val="left"/>
            </w:pPr>
            <w:r w:rsidRPr="00825C29">
              <w:t>45,201</w:t>
            </w:r>
          </w:p>
        </w:tc>
      </w:tr>
      <w:tr w:rsidR="00825C29" w:rsidRPr="00825C29" w14:paraId="0759D436" w14:textId="77777777" w:rsidTr="00155D2A">
        <w:trPr>
          <w:trHeight w:val="300"/>
        </w:trPr>
        <w:tc>
          <w:tcPr>
            <w:tcW w:w="976" w:type="dxa"/>
            <w:noWrap/>
            <w:hideMark/>
          </w:tcPr>
          <w:p w14:paraId="14A8EC78" w14:textId="77777777" w:rsidR="00825C29" w:rsidRPr="00825C29" w:rsidRDefault="00825C29" w:rsidP="00825C29">
            <w:pPr>
              <w:jc w:val="left"/>
            </w:pPr>
            <w:r w:rsidRPr="00825C29">
              <w:t>60,746</w:t>
            </w:r>
          </w:p>
        </w:tc>
        <w:tc>
          <w:tcPr>
            <w:tcW w:w="976" w:type="dxa"/>
            <w:noWrap/>
            <w:hideMark/>
          </w:tcPr>
          <w:p w14:paraId="2F8473C3" w14:textId="77777777" w:rsidR="00825C29" w:rsidRPr="00825C29" w:rsidRDefault="00825C29" w:rsidP="00825C29">
            <w:pPr>
              <w:jc w:val="left"/>
            </w:pPr>
            <w:r w:rsidRPr="00825C29">
              <w:t>48,181</w:t>
            </w:r>
          </w:p>
        </w:tc>
      </w:tr>
      <w:tr w:rsidR="00825C29" w:rsidRPr="00825C29" w14:paraId="4EA58D32" w14:textId="77777777" w:rsidTr="00155D2A">
        <w:trPr>
          <w:trHeight w:val="300"/>
        </w:trPr>
        <w:tc>
          <w:tcPr>
            <w:tcW w:w="976" w:type="dxa"/>
            <w:noWrap/>
            <w:hideMark/>
          </w:tcPr>
          <w:p w14:paraId="1C2EE353" w14:textId="77777777" w:rsidR="00825C29" w:rsidRPr="00825C29" w:rsidRDefault="00825C29" w:rsidP="00825C29">
            <w:pPr>
              <w:jc w:val="left"/>
            </w:pPr>
            <w:r w:rsidRPr="00825C29">
              <w:t>61,864</w:t>
            </w:r>
          </w:p>
        </w:tc>
        <w:tc>
          <w:tcPr>
            <w:tcW w:w="976" w:type="dxa"/>
            <w:noWrap/>
            <w:hideMark/>
          </w:tcPr>
          <w:p w14:paraId="4DD3BA79" w14:textId="77777777" w:rsidR="00825C29" w:rsidRPr="00825C29" w:rsidRDefault="00825C29" w:rsidP="00825C29">
            <w:pPr>
              <w:jc w:val="left"/>
            </w:pPr>
            <w:r w:rsidRPr="00825C29">
              <w:t>51,321</w:t>
            </w:r>
          </w:p>
        </w:tc>
      </w:tr>
      <w:tr w:rsidR="00825C29" w:rsidRPr="00825C29" w14:paraId="0AF1DEF7" w14:textId="77777777" w:rsidTr="00155D2A">
        <w:trPr>
          <w:trHeight w:val="300"/>
        </w:trPr>
        <w:tc>
          <w:tcPr>
            <w:tcW w:w="976" w:type="dxa"/>
            <w:noWrap/>
            <w:hideMark/>
          </w:tcPr>
          <w:p w14:paraId="40269DD1" w14:textId="77777777" w:rsidR="00825C29" w:rsidRPr="00825C29" w:rsidRDefault="00825C29" w:rsidP="00825C29">
            <w:pPr>
              <w:jc w:val="left"/>
            </w:pPr>
            <w:r w:rsidRPr="00825C29">
              <w:t>62,982</w:t>
            </w:r>
          </w:p>
        </w:tc>
        <w:tc>
          <w:tcPr>
            <w:tcW w:w="976" w:type="dxa"/>
            <w:noWrap/>
            <w:hideMark/>
          </w:tcPr>
          <w:p w14:paraId="24812EEC" w14:textId="77777777" w:rsidR="00825C29" w:rsidRPr="00825C29" w:rsidRDefault="00825C29" w:rsidP="00825C29">
            <w:pPr>
              <w:jc w:val="left"/>
            </w:pPr>
            <w:r w:rsidRPr="00825C29">
              <w:t>53,321</w:t>
            </w:r>
          </w:p>
        </w:tc>
      </w:tr>
      <w:tr w:rsidR="00825C29" w:rsidRPr="00825C29" w14:paraId="3F89A015" w14:textId="77777777" w:rsidTr="00155D2A">
        <w:trPr>
          <w:trHeight w:val="300"/>
        </w:trPr>
        <w:tc>
          <w:tcPr>
            <w:tcW w:w="976" w:type="dxa"/>
            <w:noWrap/>
            <w:hideMark/>
          </w:tcPr>
          <w:p w14:paraId="7C036B4A" w14:textId="77777777" w:rsidR="00825C29" w:rsidRPr="00825C29" w:rsidRDefault="00825C29" w:rsidP="00825C29">
            <w:pPr>
              <w:jc w:val="left"/>
            </w:pPr>
            <w:r w:rsidRPr="00825C29">
              <w:t>64,1</w:t>
            </w:r>
          </w:p>
        </w:tc>
        <w:tc>
          <w:tcPr>
            <w:tcW w:w="976" w:type="dxa"/>
            <w:noWrap/>
            <w:hideMark/>
          </w:tcPr>
          <w:p w14:paraId="2A37F39D" w14:textId="77777777" w:rsidR="00825C29" w:rsidRPr="00825C29" w:rsidRDefault="00825C29" w:rsidP="00825C29">
            <w:pPr>
              <w:jc w:val="left"/>
            </w:pPr>
            <w:r w:rsidRPr="00825C29">
              <w:t>54,661</w:t>
            </w:r>
          </w:p>
        </w:tc>
      </w:tr>
      <w:tr w:rsidR="00825C29" w:rsidRPr="00825C29" w14:paraId="25A3EDE4" w14:textId="77777777" w:rsidTr="00155D2A">
        <w:trPr>
          <w:trHeight w:val="300"/>
        </w:trPr>
        <w:tc>
          <w:tcPr>
            <w:tcW w:w="976" w:type="dxa"/>
            <w:noWrap/>
            <w:hideMark/>
          </w:tcPr>
          <w:p w14:paraId="1DCF1B80" w14:textId="77777777" w:rsidR="00825C29" w:rsidRPr="00825C29" w:rsidRDefault="00825C29" w:rsidP="00825C29">
            <w:pPr>
              <w:jc w:val="left"/>
            </w:pPr>
            <w:r w:rsidRPr="00825C29">
              <w:t>65,217</w:t>
            </w:r>
          </w:p>
        </w:tc>
        <w:tc>
          <w:tcPr>
            <w:tcW w:w="976" w:type="dxa"/>
            <w:noWrap/>
            <w:hideMark/>
          </w:tcPr>
          <w:p w14:paraId="2D5EB71F" w14:textId="77777777" w:rsidR="00825C29" w:rsidRPr="00825C29" w:rsidRDefault="00825C29" w:rsidP="00825C29">
            <w:pPr>
              <w:jc w:val="left"/>
            </w:pPr>
            <w:r w:rsidRPr="00825C29">
              <w:t>55,761</w:t>
            </w:r>
          </w:p>
        </w:tc>
      </w:tr>
      <w:tr w:rsidR="00825C29" w:rsidRPr="00825C29" w14:paraId="6F9C5D0E" w14:textId="77777777" w:rsidTr="00155D2A">
        <w:trPr>
          <w:trHeight w:val="300"/>
        </w:trPr>
        <w:tc>
          <w:tcPr>
            <w:tcW w:w="976" w:type="dxa"/>
            <w:noWrap/>
            <w:hideMark/>
          </w:tcPr>
          <w:p w14:paraId="1CE9FE33" w14:textId="77777777" w:rsidR="00825C29" w:rsidRPr="00825C29" w:rsidRDefault="00825C29" w:rsidP="00825C29">
            <w:pPr>
              <w:jc w:val="left"/>
            </w:pPr>
            <w:r w:rsidRPr="00825C29">
              <w:t>66,335</w:t>
            </w:r>
          </w:p>
        </w:tc>
        <w:tc>
          <w:tcPr>
            <w:tcW w:w="976" w:type="dxa"/>
            <w:noWrap/>
            <w:hideMark/>
          </w:tcPr>
          <w:p w14:paraId="57C9B11C" w14:textId="77777777" w:rsidR="00825C29" w:rsidRPr="00825C29" w:rsidRDefault="00825C29" w:rsidP="00825C29">
            <w:pPr>
              <w:jc w:val="left"/>
            </w:pPr>
            <w:r w:rsidRPr="00825C29">
              <w:t>56,221</w:t>
            </w:r>
          </w:p>
        </w:tc>
      </w:tr>
      <w:tr w:rsidR="00825C29" w:rsidRPr="00825C29" w14:paraId="5D573B9B" w14:textId="77777777" w:rsidTr="00155D2A">
        <w:trPr>
          <w:trHeight w:val="300"/>
        </w:trPr>
        <w:tc>
          <w:tcPr>
            <w:tcW w:w="976" w:type="dxa"/>
            <w:noWrap/>
            <w:hideMark/>
          </w:tcPr>
          <w:p w14:paraId="5CAAD2C7" w14:textId="77777777" w:rsidR="00825C29" w:rsidRPr="00825C29" w:rsidRDefault="00825C29" w:rsidP="00825C29">
            <w:pPr>
              <w:jc w:val="left"/>
            </w:pPr>
            <w:r w:rsidRPr="00825C29">
              <w:t>67,452</w:t>
            </w:r>
          </w:p>
        </w:tc>
        <w:tc>
          <w:tcPr>
            <w:tcW w:w="976" w:type="dxa"/>
            <w:noWrap/>
            <w:hideMark/>
          </w:tcPr>
          <w:p w14:paraId="2064FD54" w14:textId="77777777" w:rsidR="00825C29" w:rsidRPr="00825C29" w:rsidRDefault="00825C29" w:rsidP="00825C29">
            <w:pPr>
              <w:jc w:val="left"/>
            </w:pPr>
            <w:r w:rsidRPr="00825C29">
              <w:t>56,441</w:t>
            </w:r>
          </w:p>
        </w:tc>
      </w:tr>
      <w:tr w:rsidR="00825C29" w:rsidRPr="00825C29" w14:paraId="3359B1E1" w14:textId="77777777" w:rsidTr="00155D2A">
        <w:trPr>
          <w:trHeight w:val="300"/>
        </w:trPr>
        <w:tc>
          <w:tcPr>
            <w:tcW w:w="976" w:type="dxa"/>
            <w:noWrap/>
            <w:hideMark/>
          </w:tcPr>
          <w:p w14:paraId="76969D12" w14:textId="77777777" w:rsidR="00825C29" w:rsidRPr="00825C29" w:rsidRDefault="00825C29" w:rsidP="00825C29">
            <w:pPr>
              <w:jc w:val="left"/>
            </w:pPr>
            <w:r w:rsidRPr="00825C29">
              <w:t>68,571</w:t>
            </w:r>
          </w:p>
        </w:tc>
        <w:tc>
          <w:tcPr>
            <w:tcW w:w="976" w:type="dxa"/>
            <w:noWrap/>
            <w:hideMark/>
          </w:tcPr>
          <w:p w14:paraId="0B14ADBC" w14:textId="77777777" w:rsidR="00825C29" w:rsidRPr="00825C29" w:rsidRDefault="00825C29" w:rsidP="00825C29">
            <w:pPr>
              <w:jc w:val="left"/>
            </w:pPr>
            <w:r w:rsidRPr="00825C29">
              <w:t>56,311</w:t>
            </w:r>
          </w:p>
        </w:tc>
      </w:tr>
      <w:tr w:rsidR="00825C29" w:rsidRPr="00825C29" w14:paraId="530DB4D0" w14:textId="77777777" w:rsidTr="00155D2A">
        <w:trPr>
          <w:trHeight w:val="300"/>
        </w:trPr>
        <w:tc>
          <w:tcPr>
            <w:tcW w:w="976" w:type="dxa"/>
            <w:noWrap/>
            <w:hideMark/>
          </w:tcPr>
          <w:p w14:paraId="1309E181" w14:textId="77777777" w:rsidR="00825C29" w:rsidRPr="00825C29" w:rsidRDefault="00825C29" w:rsidP="00825C29">
            <w:pPr>
              <w:jc w:val="left"/>
            </w:pPr>
            <w:r w:rsidRPr="00825C29">
              <w:t>69,696</w:t>
            </w:r>
          </w:p>
        </w:tc>
        <w:tc>
          <w:tcPr>
            <w:tcW w:w="976" w:type="dxa"/>
            <w:noWrap/>
            <w:hideMark/>
          </w:tcPr>
          <w:p w14:paraId="7D1CC064" w14:textId="77777777" w:rsidR="00825C29" w:rsidRPr="00825C29" w:rsidRDefault="00825C29" w:rsidP="00825C29">
            <w:pPr>
              <w:jc w:val="left"/>
            </w:pPr>
            <w:r w:rsidRPr="00825C29">
              <w:t>55,741</w:t>
            </w:r>
          </w:p>
        </w:tc>
      </w:tr>
      <w:tr w:rsidR="00825C29" w:rsidRPr="00825C29" w14:paraId="211FE560" w14:textId="77777777" w:rsidTr="00155D2A">
        <w:trPr>
          <w:trHeight w:val="300"/>
        </w:trPr>
        <w:tc>
          <w:tcPr>
            <w:tcW w:w="976" w:type="dxa"/>
            <w:noWrap/>
            <w:hideMark/>
          </w:tcPr>
          <w:p w14:paraId="4FDE6C66" w14:textId="77777777" w:rsidR="00825C29" w:rsidRPr="00825C29" w:rsidRDefault="00825C29" w:rsidP="00825C29">
            <w:pPr>
              <w:jc w:val="left"/>
            </w:pPr>
            <w:r w:rsidRPr="00825C29">
              <w:t>70,814</w:t>
            </w:r>
          </w:p>
        </w:tc>
        <w:tc>
          <w:tcPr>
            <w:tcW w:w="976" w:type="dxa"/>
            <w:noWrap/>
            <w:hideMark/>
          </w:tcPr>
          <w:p w14:paraId="22F160EB" w14:textId="77777777" w:rsidR="00825C29" w:rsidRPr="00825C29" w:rsidRDefault="00825C29" w:rsidP="00825C29">
            <w:pPr>
              <w:jc w:val="left"/>
            </w:pPr>
            <w:r w:rsidRPr="00825C29">
              <w:t>55,621</w:t>
            </w:r>
          </w:p>
        </w:tc>
      </w:tr>
      <w:tr w:rsidR="00825C29" w:rsidRPr="00825C29" w14:paraId="3EA7A19E" w14:textId="77777777" w:rsidTr="00155D2A">
        <w:trPr>
          <w:trHeight w:val="300"/>
        </w:trPr>
        <w:tc>
          <w:tcPr>
            <w:tcW w:w="976" w:type="dxa"/>
            <w:noWrap/>
            <w:hideMark/>
          </w:tcPr>
          <w:p w14:paraId="5FAF4AB9" w14:textId="77777777" w:rsidR="00825C29" w:rsidRPr="00825C29" w:rsidRDefault="00825C29" w:rsidP="00825C29">
            <w:pPr>
              <w:jc w:val="left"/>
            </w:pPr>
            <w:r w:rsidRPr="00825C29">
              <w:t>71,931</w:t>
            </w:r>
          </w:p>
        </w:tc>
        <w:tc>
          <w:tcPr>
            <w:tcW w:w="976" w:type="dxa"/>
            <w:noWrap/>
            <w:hideMark/>
          </w:tcPr>
          <w:p w14:paraId="62D2738C" w14:textId="77777777" w:rsidR="00825C29" w:rsidRPr="00825C29" w:rsidRDefault="00825C29" w:rsidP="00825C29">
            <w:pPr>
              <w:jc w:val="left"/>
            </w:pPr>
            <w:r w:rsidRPr="00825C29">
              <w:t>55,921</w:t>
            </w:r>
          </w:p>
        </w:tc>
      </w:tr>
      <w:tr w:rsidR="00825C29" w:rsidRPr="00825C29" w14:paraId="3E2CDE1D" w14:textId="77777777" w:rsidTr="00155D2A">
        <w:trPr>
          <w:trHeight w:val="300"/>
        </w:trPr>
        <w:tc>
          <w:tcPr>
            <w:tcW w:w="976" w:type="dxa"/>
            <w:noWrap/>
            <w:hideMark/>
          </w:tcPr>
          <w:p w14:paraId="3FF0097C" w14:textId="77777777" w:rsidR="00825C29" w:rsidRPr="00825C29" w:rsidRDefault="00825C29" w:rsidP="00825C29">
            <w:pPr>
              <w:jc w:val="left"/>
            </w:pPr>
            <w:r w:rsidRPr="00825C29">
              <w:t>73,05</w:t>
            </w:r>
          </w:p>
        </w:tc>
        <w:tc>
          <w:tcPr>
            <w:tcW w:w="976" w:type="dxa"/>
            <w:noWrap/>
            <w:hideMark/>
          </w:tcPr>
          <w:p w14:paraId="76A8A0C7" w14:textId="77777777" w:rsidR="00825C29" w:rsidRPr="00825C29" w:rsidRDefault="00825C29" w:rsidP="00825C29">
            <w:pPr>
              <w:jc w:val="left"/>
            </w:pPr>
            <w:r w:rsidRPr="00825C29">
              <w:t>56,441</w:t>
            </w:r>
          </w:p>
        </w:tc>
      </w:tr>
      <w:tr w:rsidR="00825C29" w:rsidRPr="00825C29" w14:paraId="6A5F62D1" w14:textId="77777777" w:rsidTr="00155D2A">
        <w:trPr>
          <w:trHeight w:val="300"/>
        </w:trPr>
        <w:tc>
          <w:tcPr>
            <w:tcW w:w="976" w:type="dxa"/>
            <w:noWrap/>
            <w:hideMark/>
          </w:tcPr>
          <w:p w14:paraId="5A51E70F" w14:textId="77777777" w:rsidR="00825C29" w:rsidRPr="00825C29" w:rsidRDefault="00825C29" w:rsidP="00825C29">
            <w:pPr>
              <w:jc w:val="left"/>
            </w:pPr>
            <w:r w:rsidRPr="00825C29">
              <w:t>74,177</w:t>
            </w:r>
          </w:p>
        </w:tc>
        <w:tc>
          <w:tcPr>
            <w:tcW w:w="976" w:type="dxa"/>
            <w:noWrap/>
            <w:hideMark/>
          </w:tcPr>
          <w:p w14:paraId="131A1334" w14:textId="77777777" w:rsidR="00825C29" w:rsidRPr="00825C29" w:rsidRDefault="00825C29" w:rsidP="00825C29">
            <w:pPr>
              <w:jc w:val="left"/>
            </w:pPr>
            <w:r w:rsidRPr="00825C29">
              <w:t>57,041</w:t>
            </w:r>
          </w:p>
        </w:tc>
      </w:tr>
    </w:tbl>
    <w:p w14:paraId="7842B5B2" w14:textId="6C58DDA8" w:rsidR="00825C29" w:rsidRDefault="00825C29" w:rsidP="00485A90">
      <w:pPr>
        <w:jc w:val="left"/>
        <w:rPr>
          <w:lang w:val="en-US"/>
        </w:rPr>
      </w:pPr>
    </w:p>
    <w:p w14:paraId="3B72A6E7" w14:textId="77777777" w:rsidR="00A575A5" w:rsidRDefault="00A575A5" w:rsidP="00485A90">
      <w:pPr>
        <w:jc w:val="left"/>
        <w:rPr>
          <w:lang w:val="en-US"/>
        </w:rPr>
        <w:sectPr w:rsidR="00A575A5" w:rsidSect="007552D5">
          <w:type w:val="continuous"/>
          <w:pgSz w:w="11906" w:h="16838"/>
          <w:pgMar w:top="1417" w:right="1417" w:bottom="1134" w:left="1417" w:header="708" w:footer="708" w:gutter="0"/>
          <w:cols w:num="4" w:space="709"/>
          <w:docGrid w:linePitch="360"/>
        </w:sectPr>
      </w:pPr>
    </w:p>
    <w:p w14:paraId="4668ED51" w14:textId="5D9CDE55" w:rsidR="00A575A5" w:rsidRDefault="00A575A5" w:rsidP="00485A90">
      <w:pPr>
        <w:jc w:val="left"/>
        <w:rPr>
          <w:lang w:val="en-US"/>
        </w:rPr>
      </w:pPr>
    </w:p>
    <w:p w14:paraId="660A44CF" w14:textId="77777777" w:rsidR="00EE2300" w:rsidRDefault="00EE2300" w:rsidP="00485A90">
      <w:pPr>
        <w:jc w:val="left"/>
        <w:rPr>
          <w:lang w:val="en-US"/>
        </w:rPr>
      </w:pPr>
    </w:p>
    <w:p w14:paraId="3CF823FC" w14:textId="42651092" w:rsidR="00825C29" w:rsidRDefault="00EA6771" w:rsidP="00485A90">
      <w:pPr>
        <w:jc w:val="left"/>
        <w:rPr>
          <w:lang w:val="en-US"/>
        </w:rPr>
      </w:pPr>
      <w:r>
        <w:rPr>
          <w:lang w:val="en-US"/>
        </w:rPr>
        <w:lastRenderedPageBreak/>
        <w:t>Gras</w:t>
      </w:r>
    </w:p>
    <w:p w14:paraId="3790D3B5" w14:textId="77777777" w:rsidR="00A575A5" w:rsidRDefault="00A575A5" w:rsidP="00485A90">
      <w:pPr>
        <w:jc w:val="left"/>
        <w:rPr>
          <w:lang w:val="en-US"/>
        </w:rPr>
        <w:sectPr w:rsidR="00A575A5" w:rsidSect="00A575A5">
          <w:type w:val="continuous"/>
          <w:pgSz w:w="11906" w:h="16838"/>
          <w:pgMar w:top="1417" w:right="1417" w:bottom="1134" w:left="1417" w:header="708" w:footer="708" w:gutter="0"/>
          <w:cols w:space="709"/>
          <w:docGrid w:linePitch="360"/>
        </w:sectPr>
      </w:pPr>
    </w:p>
    <w:tbl>
      <w:tblPr>
        <w:tblStyle w:val="Tabellenraster"/>
        <w:tblW w:w="0" w:type="auto"/>
        <w:tblLook w:val="04A0" w:firstRow="1" w:lastRow="0" w:firstColumn="1" w:lastColumn="0" w:noHBand="0" w:noVBand="1"/>
      </w:tblPr>
      <w:tblGrid>
        <w:gridCol w:w="976"/>
        <w:gridCol w:w="976"/>
      </w:tblGrid>
      <w:tr w:rsidR="00EA6771" w:rsidRPr="00EA6771" w14:paraId="5B13562A" w14:textId="77777777" w:rsidTr="00A575A5">
        <w:trPr>
          <w:trHeight w:val="300"/>
        </w:trPr>
        <w:tc>
          <w:tcPr>
            <w:tcW w:w="976" w:type="dxa"/>
            <w:noWrap/>
            <w:hideMark/>
          </w:tcPr>
          <w:p w14:paraId="7B96B91D" w14:textId="77777777" w:rsidR="00EA6771" w:rsidRPr="00EA6771" w:rsidRDefault="00EA6771" w:rsidP="00EA6771">
            <w:pPr>
              <w:jc w:val="left"/>
            </w:pPr>
            <w:r w:rsidRPr="00EA6771">
              <w:t>0</w:t>
            </w:r>
          </w:p>
        </w:tc>
        <w:tc>
          <w:tcPr>
            <w:tcW w:w="976" w:type="dxa"/>
            <w:noWrap/>
            <w:hideMark/>
          </w:tcPr>
          <w:p w14:paraId="604891EF" w14:textId="77777777" w:rsidR="00EA6771" w:rsidRPr="00EA6771" w:rsidRDefault="00EA6771" w:rsidP="00EA6771">
            <w:pPr>
              <w:jc w:val="left"/>
            </w:pPr>
            <w:r w:rsidRPr="00EA6771">
              <w:t>54,641</w:t>
            </w:r>
          </w:p>
        </w:tc>
      </w:tr>
      <w:tr w:rsidR="00EA6771" w:rsidRPr="00EA6771" w14:paraId="31327DDE" w14:textId="77777777" w:rsidTr="00A575A5">
        <w:trPr>
          <w:trHeight w:val="300"/>
        </w:trPr>
        <w:tc>
          <w:tcPr>
            <w:tcW w:w="976" w:type="dxa"/>
            <w:noWrap/>
            <w:hideMark/>
          </w:tcPr>
          <w:p w14:paraId="0FDD6905" w14:textId="77777777" w:rsidR="00EA6771" w:rsidRPr="00EA6771" w:rsidRDefault="00EA6771" w:rsidP="00EA6771">
            <w:pPr>
              <w:jc w:val="left"/>
            </w:pPr>
            <w:r w:rsidRPr="00EA6771">
              <w:t>1,117</w:t>
            </w:r>
          </w:p>
        </w:tc>
        <w:tc>
          <w:tcPr>
            <w:tcW w:w="976" w:type="dxa"/>
            <w:noWrap/>
            <w:hideMark/>
          </w:tcPr>
          <w:p w14:paraId="3C129D8A" w14:textId="77777777" w:rsidR="00EA6771" w:rsidRPr="00EA6771" w:rsidRDefault="00EA6771" w:rsidP="00EA6771">
            <w:pPr>
              <w:jc w:val="left"/>
            </w:pPr>
            <w:r w:rsidRPr="00EA6771">
              <w:t>53,691</w:t>
            </w:r>
          </w:p>
        </w:tc>
      </w:tr>
      <w:tr w:rsidR="00EA6771" w:rsidRPr="00EA6771" w14:paraId="2DA3B4E9" w14:textId="77777777" w:rsidTr="00A575A5">
        <w:trPr>
          <w:trHeight w:val="300"/>
        </w:trPr>
        <w:tc>
          <w:tcPr>
            <w:tcW w:w="976" w:type="dxa"/>
            <w:noWrap/>
            <w:hideMark/>
          </w:tcPr>
          <w:p w14:paraId="7913731B" w14:textId="77777777" w:rsidR="00EA6771" w:rsidRPr="00EA6771" w:rsidRDefault="00EA6771" w:rsidP="00EA6771">
            <w:pPr>
              <w:jc w:val="left"/>
            </w:pPr>
            <w:r w:rsidRPr="00EA6771">
              <w:t>2,236</w:t>
            </w:r>
          </w:p>
        </w:tc>
        <w:tc>
          <w:tcPr>
            <w:tcW w:w="976" w:type="dxa"/>
            <w:noWrap/>
            <w:hideMark/>
          </w:tcPr>
          <w:p w14:paraId="7A33BB41" w14:textId="77777777" w:rsidR="00EA6771" w:rsidRPr="00EA6771" w:rsidRDefault="00EA6771" w:rsidP="00EA6771">
            <w:pPr>
              <w:jc w:val="left"/>
            </w:pPr>
            <w:r w:rsidRPr="00EA6771">
              <w:t>51,371</w:t>
            </w:r>
          </w:p>
        </w:tc>
      </w:tr>
      <w:tr w:rsidR="00EA6771" w:rsidRPr="00EA6771" w14:paraId="281E23A0" w14:textId="77777777" w:rsidTr="00A575A5">
        <w:trPr>
          <w:trHeight w:val="300"/>
        </w:trPr>
        <w:tc>
          <w:tcPr>
            <w:tcW w:w="976" w:type="dxa"/>
            <w:noWrap/>
            <w:hideMark/>
          </w:tcPr>
          <w:p w14:paraId="7C6011B4" w14:textId="77777777" w:rsidR="00EA6771" w:rsidRPr="00EA6771" w:rsidRDefault="00EA6771" w:rsidP="00EA6771">
            <w:pPr>
              <w:jc w:val="left"/>
            </w:pPr>
            <w:r w:rsidRPr="00EA6771">
              <w:t>3,354</w:t>
            </w:r>
          </w:p>
        </w:tc>
        <w:tc>
          <w:tcPr>
            <w:tcW w:w="976" w:type="dxa"/>
            <w:noWrap/>
            <w:hideMark/>
          </w:tcPr>
          <w:p w14:paraId="0C94160A" w14:textId="77777777" w:rsidR="00EA6771" w:rsidRPr="00EA6771" w:rsidRDefault="00EA6771" w:rsidP="00EA6771">
            <w:pPr>
              <w:jc w:val="left"/>
            </w:pPr>
            <w:r w:rsidRPr="00EA6771">
              <w:t>49,661</w:t>
            </w:r>
          </w:p>
        </w:tc>
      </w:tr>
      <w:tr w:rsidR="00EA6771" w:rsidRPr="00EA6771" w14:paraId="2D8DACA7" w14:textId="77777777" w:rsidTr="00A575A5">
        <w:trPr>
          <w:trHeight w:val="300"/>
        </w:trPr>
        <w:tc>
          <w:tcPr>
            <w:tcW w:w="976" w:type="dxa"/>
            <w:noWrap/>
            <w:hideMark/>
          </w:tcPr>
          <w:p w14:paraId="27496820" w14:textId="77777777" w:rsidR="00EA6771" w:rsidRPr="00EA6771" w:rsidRDefault="00EA6771" w:rsidP="00EA6771">
            <w:pPr>
              <w:jc w:val="left"/>
            </w:pPr>
            <w:r w:rsidRPr="00EA6771">
              <w:t>4,471</w:t>
            </w:r>
          </w:p>
        </w:tc>
        <w:tc>
          <w:tcPr>
            <w:tcW w:w="976" w:type="dxa"/>
            <w:noWrap/>
            <w:hideMark/>
          </w:tcPr>
          <w:p w14:paraId="462C538A" w14:textId="77777777" w:rsidR="00EA6771" w:rsidRPr="00EA6771" w:rsidRDefault="00EA6771" w:rsidP="00EA6771">
            <w:pPr>
              <w:jc w:val="left"/>
            </w:pPr>
            <w:r w:rsidRPr="00EA6771">
              <w:t>48,641</w:t>
            </w:r>
          </w:p>
        </w:tc>
      </w:tr>
      <w:tr w:rsidR="00EA6771" w:rsidRPr="00EA6771" w14:paraId="67A1782D" w14:textId="77777777" w:rsidTr="00A575A5">
        <w:trPr>
          <w:trHeight w:val="300"/>
        </w:trPr>
        <w:tc>
          <w:tcPr>
            <w:tcW w:w="976" w:type="dxa"/>
            <w:noWrap/>
            <w:hideMark/>
          </w:tcPr>
          <w:p w14:paraId="2F253C24" w14:textId="77777777" w:rsidR="00EA6771" w:rsidRPr="00EA6771" w:rsidRDefault="00EA6771" w:rsidP="00EA6771">
            <w:pPr>
              <w:jc w:val="left"/>
            </w:pPr>
            <w:r w:rsidRPr="00EA6771">
              <w:t>5,589</w:t>
            </w:r>
          </w:p>
        </w:tc>
        <w:tc>
          <w:tcPr>
            <w:tcW w:w="976" w:type="dxa"/>
            <w:noWrap/>
            <w:hideMark/>
          </w:tcPr>
          <w:p w14:paraId="4280F0C4" w14:textId="77777777" w:rsidR="00EA6771" w:rsidRPr="00EA6771" w:rsidRDefault="00EA6771" w:rsidP="00EA6771">
            <w:pPr>
              <w:jc w:val="left"/>
            </w:pPr>
            <w:r w:rsidRPr="00EA6771">
              <w:t>47,221</w:t>
            </w:r>
          </w:p>
        </w:tc>
      </w:tr>
      <w:tr w:rsidR="00EA6771" w:rsidRPr="00EA6771" w14:paraId="28AD29C7" w14:textId="77777777" w:rsidTr="00A575A5">
        <w:trPr>
          <w:trHeight w:val="300"/>
        </w:trPr>
        <w:tc>
          <w:tcPr>
            <w:tcW w:w="976" w:type="dxa"/>
            <w:noWrap/>
            <w:hideMark/>
          </w:tcPr>
          <w:p w14:paraId="388C428B" w14:textId="77777777" w:rsidR="00EA6771" w:rsidRPr="00EA6771" w:rsidRDefault="00EA6771" w:rsidP="00EA6771">
            <w:pPr>
              <w:jc w:val="left"/>
            </w:pPr>
            <w:r w:rsidRPr="00EA6771">
              <w:t>6,706</w:t>
            </w:r>
          </w:p>
        </w:tc>
        <w:tc>
          <w:tcPr>
            <w:tcW w:w="976" w:type="dxa"/>
            <w:noWrap/>
            <w:hideMark/>
          </w:tcPr>
          <w:p w14:paraId="77E1B36C" w14:textId="77777777" w:rsidR="00EA6771" w:rsidRPr="00EA6771" w:rsidRDefault="00EA6771" w:rsidP="00EA6771">
            <w:pPr>
              <w:jc w:val="left"/>
            </w:pPr>
            <w:r w:rsidRPr="00EA6771">
              <w:t>45,911</w:t>
            </w:r>
          </w:p>
        </w:tc>
      </w:tr>
      <w:tr w:rsidR="00EA6771" w:rsidRPr="00EA6771" w14:paraId="4192AD4D" w14:textId="77777777" w:rsidTr="00A575A5">
        <w:trPr>
          <w:trHeight w:val="300"/>
        </w:trPr>
        <w:tc>
          <w:tcPr>
            <w:tcW w:w="976" w:type="dxa"/>
            <w:noWrap/>
            <w:hideMark/>
          </w:tcPr>
          <w:p w14:paraId="16286E5E" w14:textId="77777777" w:rsidR="00EA6771" w:rsidRPr="00EA6771" w:rsidRDefault="00EA6771" w:rsidP="00EA6771">
            <w:pPr>
              <w:jc w:val="left"/>
            </w:pPr>
            <w:r w:rsidRPr="00EA6771">
              <w:t>7,825</w:t>
            </w:r>
          </w:p>
        </w:tc>
        <w:tc>
          <w:tcPr>
            <w:tcW w:w="976" w:type="dxa"/>
            <w:noWrap/>
            <w:hideMark/>
          </w:tcPr>
          <w:p w14:paraId="281ED308" w14:textId="77777777" w:rsidR="00EA6771" w:rsidRPr="00EA6771" w:rsidRDefault="00EA6771" w:rsidP="00EA6771">
            <w:pPr>
              <w:jc w:val="left"/>
            </w:pPr>
            <w:r w:rsidRPr="00EA6771">
              <w:t>44,281</w:t>
            </w:r>
          </w:p>
        </w:tc>
      </w:tr>
      <w:tr w:rsidR="00EA6771" w:rsidRPr="00EA6771" w14:paraId="394204E5" w14:textId="77777777" w:rsidTr="00A575A5">
        <w:trPr>
          <w:trHeight w:val="300"/>
        </w:trPr>
        <w:tc>
          <w:tcPr>
            <w:tcW w:w="976" w:type="dxa"/>
            <w:noWrap/>
            <w:hideMark/>
          </w:tcPr>
          <w:p w14:paraId="330F432F" w14:textId="77777777" w:rsidR="00EA6771" w:rsidRPr="00EA6771" w:rsidRDefault="00EA6771" w:rsidP="00EA6771">
            <w:pPr>
              <w:jc w:val="left"/>
            </w:pPr>
            <w:r w:rsidRPr="00EA6771">
              <w:t>8,943</w:t>
            </w:r>
          </w:p>
        </w:tc>
        <w:tc>
          <w:tcPr>
            <w:tcW w:w="976" w:type="dxa"/>
            <w:noWrap/>
            <w:hideMark/>
          </w:tcPr>
          <w:p w14:paraId="6B911E3D" w14:textId="77777777" w:rsidR="00EA6771" w:rsidRPr="00EA6771" w:rsidRDefault="00EA6771" w:rsidP="00EA6771">
            <w:pPr>
              <w:jc w:val="left"/>
            </w:pPr>
            <w:r w:rsidRPr="00EA6771">
              <w:t>41,601</w:t>
            </w:r>
          </w:p>
        </w:tc>
      </w:tr>
      <w:tr w:rsidR="00EA6771" w:rsidRPr="00EA6771" w14:paraId="5F010C65" w14:textId="77777777" w:rsidTr="00A575A5">
        <w:trPr>
          <w:trHeight w:val="300"/>
        </w:trPr>
        <w:tc>
          <w:tcPr>
            <w:tcW w:w="976" w:type="dxa"/>
            <w:noWrap/>
            <w:hideMark/>
          </w:tcPr>
          <w:p w14:paraId="34C28D0C" w14:textId="77777777" w:rsidR="00EA6771" w:rsidRPr="00EA6771" w:rsidRDefault="00EA6771" w:rsidP="00EA6771">
            <w:pPr>
              <w:jc w:val="left"/>
            </w:pPr>
            <w:r w:rsidRPr="00EA6771">
              <w:t>10,06</w:t>
            </w:r>
          </w:p>
        </w:tc>
        <w:tc>
          <w:tcPr>
            <w:tcW w:w="976" w:type="dxa"/>
            <w:noWrap/>
            <w:hideMark/>
          </w:tcPr>
          <w:p w14:paraId="26A9E69E" w14:textId="77777777" w:rsidR="00EA6771" w:rsidRPr="00EA6771" w:rsidRDefault="00EA6771" w:rsidP="00EA6771">
            <w:pPr>
              <w:jc w:val="left"/>
            </w:pPr>
            <w:r w:rsidRPr="00EA6771">
              <w:t>39,921</w:t>
            </w:r>
          </w:p>
        </w:tc>
      </w:tr>
      <w:tr w:rsidR="00EA6771" w:rsidRPr="00EA6771" w14:paraId="61E455DD" w14:textId="77777777" w:rsidTr="00A575A5">
        <w:trPr>
          <w:trHeight w:val="300"/>
        </w:trPr>
        <w:tc>
          <w:tcPr>
            <w:tcW w:w="976" w:type="dxa"/>
            <w:noWrap/>
            <w:hideMark/>
          </w:tcPr>
          <w:p w14:paraId="46456618" w14:textId="77777777" w:rsidR="00EA6771" w:rsidRPr="00EA6771" w:rsidRDefault="00EA6771" w:rsidP="00EA6771">
            <w:pPr>
              <w:jc w:val="left"/>
            </w:pPr>
            <w:r w:rsidRPr="00EA6771">
              <w:t>11,178</w:t>
            </w:r>
          </w:p>
        </w:tc>
        <w:tc>
          <w:tcPr>
            <w:tcW w:w="976" w:type="dxa"/>
            <w:noWrap/>
            <w:hideMark/>
          </w:tcPr>
          <w:p w14:paraId="6F6A73AB" w14:textId="77777777" w:rsidR="00EA6771" w:rsidRPr="00EA6771" w:rsidRDefault="00EA6771" w:rsidP="00EA6771">
            <w:pPr>
              <w:jc w:val="left"/>
            </w:pPr>
            <w:r w:rsidRPr="00EA6771">
              <w:t>38,331</w:t>
            </w:r>
          </w:p>
        </w:tc>
      </w:tr>
      <w:tr w:rsidR="00EA6771" w:rsidRPr="00EA6771" w14:paraId="19DCECC3" w14:textId="77777777" w:rsidTr="00A575A5">
        <w:trPr>
          <w:trHeight w:val="300"/>
        </w:trPr>
        <w:tc>
          <w:tcPr>
            <w:tcW w:w="976" w:type="dxa"/>
            <w:noWrap/>
            <w:hideMark/>
          </w:tcPr>
          <w:p w14:paraId="0FBEEB1C" w14:textId="77777777" w:rsidR="00EA6771" w:rsidRPr="00EA6771" w:rsidRDefault="00EA6771" w:rsidP="00EA6771">
            <w:pPr>
              <w:jc w:val="left"/>
            </w:pPr>
            <w:r w:rsidRPr="00EA6771">
              <w:t>12,295</w:t>
            </w:r>
          </w:p>
        </w:tc>
        <w:tc>
          <w:tcPr>
            <w:tcW w:w="976" w:type="dxa"/>
            <w:noWrap/>
            <w:hideMark/>
          </w:tcPr>
          <w:p w14:paraId="2A4E5343" w14:textId="77777777" w:rsidR="00EA6771" w:rsidRPr="00EA6771" w:rsidRDefault="00EA6771" w:rsidP="00EA6771">
            <w:pPr>
              <w:jc w:val="left"/>
            </w:pPr>
            <w:r w:rsidRPr="00EA6771">
              <w:t>37,451</w:t>
            </w:r>
          </w:p>
        </w:tc>
      </w:tr>
      <w:tr w:rsidR="00EA6771" w:rsidRPr="00EA6771" w14:paraId="2C1D312D" w14:textId="77777777" w:rsidTr="00A575A5">
        <w:trPr>
          <w:trHeight w:val="300"/>
        </w:trPr>
        <w:tc>
          <w:tcPr>
            <w:tcW w:w="976" w:type="dxa"/>
            <w:noWrap/>
            <w:hideMark/>
          </w:tcPr>
          <w:p w14:paraId="4B73A9E4" w14:textId="77777777" w:rsidR="00EA6771" w:rsidRPr="00EA6771" w:rsidRDefault="00EA6771" w:rsidP="00EA6771">
            <w:pPr>
              <w:jc w:val="left"/>
            </w:pPr>
            <w:r w:rsidRPr="00EA6771">
              <w:t>13,414</w:t>
            </w:r>
          </w:p>
        </w:tc>
        <w:tc>
          <w:tcPr>
            <w:tcW w:w="976" w:type="dxa"/>
            <w:noWrap/>
            <w:hideMark/>
          </w:tcPr>
          <w:p w14:paraId="2F495A62" w14:textId="77777777" w:rsidR="00EA6771" w:rsidRPr="00EA6771" w:rsidRDefault="00EA6771" w:rsidP="00EA6771">
            <w:pPr>
              <w:jc w:val="left"/>
            </w:pPr>
            <w:r w:rsidRPr="00EA6771">
              <w:t>36,421</w:t>
            </w:r>
          </w:p>
        </w:tc>
      </w:tr>
      <w:tr w:rsidR="00EA6771" w:rsidRPr="00EA6771" w14:paraId="0F7BC108" w14:textId="77777777" w:rsidTr="00A575A5">
        <w:trPr>
          <w:trHeight w:val="300"/>
        </w:trPr>
        <w:tc>
          <w:tcPr>
            <w:tcW w:w="976" w:type="dxa"/>
            <w:noWrap/>
            <w:hideMark/>
          </w:tcPr>
          <w:p w14:paraId="76F46170" w14:textId="77777777" w:rsidR="00EA6771" w:rsidRPr="00EA6771" w:rsidRDefault="00EA6771" w:rsidP="00EA6771">
            <w:pPr>
              <w:jc w:val="left"/>
            </w:pPr>
            <w:r w:rsidRPr="00EA6771">
              <w:t>14,541</w:t>
            </w:r>
          </w:p>
        </w:tc>
        <w:tc>
          <w:tcPr>
            <w:tcW w:w="976" w:type="dxa"/>
            <w:noWrap/>
            <w:hideMark/>
          </w:tcPr>
          <w:p w14:paraId="184AFA94" w14:textId="77777777" w:rsidR="00EA6771" w:rsidRPr="00EA6771" w:rsidRDefault="00EA6771" w:rsidP="00EA6771">
            <w:pPr>
              <w:jc w:val="left"/>
            </w:pPr>
            <w:r w:rsidRPr="00EA6771">
              <w:t>35,531</w:t>
            </w:r>
          </w:p>
        </w:tc>
      </w:tr>
      <w:tr w:rsidR="00EA6771" w:rsidRPr="00EA6771" w14:paraId="4A93D11F" w14:textId="77777777" w:rsidTr="00A575A5">
        <w:trPr>
          <w:trHeight w:val="300"/>
        </w:trPr>
        <w:tc>
          <w:tcPr>
            <w:tcW w:w="976" w:type="dxa"/>
            <w:noWrap/>
            <w:hideMark/>
          </w:tcPr>
          <w:p w14:paraId="19A90B67" w14:textId="77777777" w:rsidR="00EA6771" w:rsidRPr="00EA6771" w:rsidRDefault="00EA6771" w:rsidP="00EA6771">
            <w:pPr>
              <w:jc w:val="left"/>
            </w:pPr>
            <w:r w:rsidRPr="00EA6771">
              <w:t>15,666</w:t>
            </w:r>
          </w:p>
        </w:tc>
        <w:tc>
          <w:tcPr>
            <w:tcW w:w="976" w:type="dxa"/>
            <w:noWrap/>
            <w:hideMark/>
          </w:tcPr>
          <w:p w14:paraId="05272A70" w14:textId="77777777" w:rsidR="00EA6771" w:rsidRPr="00EA6771" w:rsidRDefault="00EA6771" w:rsidP="00EA6771">
            <w:pPr>
              <w:jc w:val="left"/>
            </w:pPr>
            <w:r w:rsidRPr="00EA6771">
              <w:t>34,361</w:t>
            </w:r>
          </w:p>
        </w:tc>
      </w:tr>
      <w:tr w:rsidR="00EA6771" w:rsidRPr="00EA6771" w14:paraId="2EAA05B9" w14:textId="77777777" w:rsidTr="00A575A5">
        <w:trPr>
          <w:trHeight w:val="300"/>
        </w:trPr>
        <w:tc>
          <w:tcPr>
            <w:tcW w:w="976" w:type="dxa"/>
            <w:noWrap/>
            <w:hideMark/>
          </w:tcPr>
          <w:p w14:paraId="23CA6236" w14:textId="77777777" w:rsidR="00EA6771" w:rsidRPr="00EA6771" w:rsidRDefault="00EA6771" w:rsidP="00EA6771">
            <w:pPr>
              <w:jc w:val="left"/>
            </w:pPr>
            <w:r w:rsidRPr="00EA6771">
              <w:t>16,785</w:t>
            </w:r>
          </w:p>
        </w:tc>
        <w:tc>
          <w:tcPr>
            <w:tcW w:w="976" w:type="dxa"/>
            <w:noWrap/>
            <w:hideMark/>
          </w:tcPr>
          <w:p w14:paraId="26268431" w14:textId="77777777" w:rsidR="00EA6771" w:rsidRPr="00EA6771" w:rsidRDefault="00EA6771" w:rsidP="00EA6771">
            <w:pPr>
              <w:jc w:val="left"/>
            </w:pPr>
            <w:r w:rsidRPr="00EA6771">
              <w:t>33,571</w:t>
            </w:r>
          </w:p>
        </w:tc>
      </w:tr>
      <w:tr w:rsidR="00EA6771" w:rsidRPr="00EA6771" w14:paraId="6616A16C" w14:textId="77777777" w:rsidTr="00A575A5">
        <w:trPr>
          <w:trHeight w:val="300"/>
        </w:trPr>
        <w:tc>
          <w:tcPr>
            <w:tcW w:w="976" w:type="dxa"/>
            <w:noWrap/>
            <w:hideMark/>
          </w:tcPr>
          <w:p w14:paraId="4BAA4D58" w14:textId="77777777" w:rsidR="00EA6771" w:rsidRPr="00EA6771" w:rsidRDefault="00EA6771" w:rsidP="00EA6771">
            <w:pPr>
              <w:jc w:val="left"/>
            </w:pPr>
            <w:r w:rsidRPr="00EA6771">
              <w:t>17,902</w:t>
            </w:r>
          </w:p>
        </w:tc>
        <w:tc>
          <w:tcPr>
            <w:tcW w:w="976" w:type="dxa"/>
            <w:noWrap/>
            <w:hideMark/>
          </w:tcPr>
          <w:p w14:paraId="5F65F937" w14:textId="77777777" w:rsidR="00EA6771" w:rsidRPr="00EA6771" w:rsidRDefault="00EA6771" w:rsidP="00EA6771">
            <w:pPr>
              <w:jc w:val="left"/>
            </w:pPr>
            <w:r w:rsidRPr="00EA6771">
              <w:t>33,251</w:t>
            </w:r>
          </w:p>
        </w:tc>
      </w:tr>
      <w:tr w:rsidR="00EA6771" w:rsidRPr="00EA6771" w14:paraId="66B23376" w14:textId="77777777" w:rsidTr="00A575A5">
        <w:trPr>
          <w:trHeight w:val="300"/>
        </w:trPr>
        <w:tc>
          <w:tcPr>
            <w:tcW w:w="976" w:type="dxa"/>
            <w:noWrap/>
            <w:hideMark/>
          </w:tcPr>
          <w:p w14:paraId="0D3BA266" w14:textId="77777777" w:rsidR="00EA6771" w:rsidRPr="00EA6771" w:rsidRDefault="00EA6771" w:rsidP="00EA6771">
            <w:pPr>
              <w:jc w:val="left"/>
            </w:pPr>
            <w:r w:rsidRPr="00EA6771">
              <w:t>19,02</w:t>
            </w:r>
          </w:p>
        </w:tc>
        <w:tc>
          <w:tcPr>
            <w:tcW w:w="976" w:type="dxa"/>
            <w:noWrap/>
            <w:hideMark/>
          </w:tcPr>
          <w:p w14:paraId="43D1E7B0" w14:textId="77777777" w:rsidR="00EA6771" w:rsidRPr="00EA6771" w:rsidRDefault="00EA6771" w:rsidP="00EA6771">
            <w:pPr>
              <w:jc w:val="left"/>
            </w:pPr>
            <w:r w:rsidRPr="00EA6771">
              <w:t>33,201</w:t>
            </w:r>
          </w:p>
        </w:tc>
      </w:tr>
      <w:tr w:rsidR="00EA6771" w:rsidRPr="00EA6771" w14:paraId="2ED5D33B" w14:textId="77777777" w:rsidTr="00A575A5">
        <w:trPr>
          <w:trHeight w:val="300"/>
        </w:trPr>
        <w:tc>
          <w:tcPr>
            <w:tcW w:w="976" w:type="dxa"/>
            <w:noWrap/>
            <w:hideMark/>
          </w:tcPr>
          <w:p w14:paraId="5D6D1E9E" w14:textId="77777777" w:rsidR="00EA6771" w:rsidRPr="00EA6771" w:rsidRDefault="00EA6771" w:rsidP="00EA6771">
            <w:pPr>
              <w:jc w:val="left"/>
            </w:pPr>
            <w:r w:rsidRPr="00EA6771">
              <w:t>20,137</w:t>
            </w:r>
          </w:p>
        </w:tc>
        <w:tc>
          <w:tcPr>
            <w:tcW w:w="976" w:type="dxa"/>
            <w:noWrap/>
            <w:hideMark/>
          </w:tcPr>
          <w:p w14:paraId="3E3C6AB1" w14:textId="77777777" w:rsidR="00EA6771" w:rsidRPr="00EA6771" w:rsidRDefault="00EA6771" w:rsidP="00EA6771">
            <w:pPr>
              <w:jc w:val="left"/>
            </w:pPr>
            <w:r w:rsidRPr="00EA6771">
              <w:t>33,371</w:t>
            </w:r>
          </w:p>
        </w:tc>
      </w:tr>
      <w:tr w:rsidR="00EA6771" w:rsidRPr="00EA6771" w14:paraId="5C606DF4" w14:textId="77777777" w:rsidTr="00A575A5">
        <w:trPr>
          <w:trHeight w:val="300"/>
        </w:trPr>
        <w:tc>
          <w:tcPr>
            <w:tcW w:w="976" w:type="dxa"/>
            <w:noWrap/>
            <w:hideMark/>
          </w:tcPr>
          <w:p w14:paraId="5C154A7C" w14:textId="77777777" w:rsidR="00EA6771" w:rsidRPr="00EA6771" w:rsidRDefault="00EA6771" w:rsidP="00EA6771">
            <w:pPr>
              <w:jc w:val="left"/>
            </w:pPr>
            <w:r w:rsidRPr="00EA6771">
              <w:t>21,255</w:t>
            </w:r>
          </w:p>
        </w:tc>
        <w:tc>
          <w:tcPr>
            <w:tcW w:w="976" w:type="dxa"/>
            <w:noWrap/>
            <w:hideMark/>
          </w:tcPr>
          <w:p w14:paraId="37D75EE6" w14:textId="77777777" w:rsidR="00EA6771" w:rsidRPr="00EA6771" w:rsidRDefault="00EA6771" w:rsidP="00EA6771">
            <w:pPr>
              <w:jc w:val="left"/>
            </w:pPr>
            <w:r w:rsidRPr="00EA6771">
              <w:t>33,691</w:t>
            </w:r>
          </w:p>
        </w:tc>
      </w:tr>
      <w:tr w:rsidR="00EA6771" w:rsidRPr="00EA6771" w14:paraId="0605FF1A" w14:textId="77777777" w:rsidTr="00A575A5">
        <w:trPr>
          <w:trHeight w:val="300"/>
        </w:trPr>
        <w:tc>
          <w:tcPr>
            <w:tcW w:w="976" w:type="dxa"/>
            <w:noWrap/>
            <w:hideMark/>
          </w:tcPr>
          <w:p w14:paraId="7A66FFA8" w14:textId="77777777" w:rsidR="00EA6771" w:rsidRPr="00EA6771" w:rsidRDefault="00EA6771" w:rsidP="00EA6771">
            <w:pPr>
              <w:jc w:val="left"/>
            </w:pPr>
            <w:r w:rsidRPr="00EA6771">
              <w:t>22,378</w:t>
            </w:r>
          </w:p>
        </w:tc>
        <w:tc>
          <w:tcPr>
            <w:tcW w:w="976" w:type="dxa"/>
            <w:noWrap/>
            <w:hideMark/>
          </w:tcPr>
          <w:p w14:paraId="5C6ABDF3" w14:textId="77777777" w:rsidR="00EA6771" w:rsidRPr="00EA6771" w:rsidRDefault="00EA6771" w:rsidP="00EA6771">
            <w:pPr>
              <w:jc w:val="left"/>
            </w:pPr>
            <w:r w:rsidRPr="00EA6771">
              <w:t>32,001</w:t>
            </w:r>
          </w:p>
        </w:tc>
      </w:tr>
      <w:tr w:rsidR="00EA6771" w:rsidRPr="00EA6771" w14:paraId="04CF7DDB" w14:textId="77777777" w:rsidTr="00A575A5">
        <w:trPr>
          <w:trHeight w:val="300"/>
        </w:trPr>
        <w:tc>
          <w:tcPr>
            <w:tcW w:w="976" w:type="dxa"/>
            <w:noWrap/>
            <w:hideMark/>
          </w:tcPr>
          <w:p w14:paraId="2F184A89" w14:textId="77777777" w:rsidR="00EA6771" w:rsidRPr="00EA6771" w:rsidRDefault="00EA6771" w:rsidP="00EA6771">
            <w:pPr>
              <w:jc w:val="left"/>
            </w:pPr>
            <w:r w:rsidRPr="00EA6771">
              <w:t>23,506</w:t>
            </w:r>
          </w:p>
        </w:tc>
        <w:tc>
          <w:tcPr>
            <w:tcW w:w="976" w:type="dxa"/>
            <w:noWrap/>
            <w:hideMark/>
          </w:tcPr>
          <w:p w14:paraId="51F02530" w14:textId="77777777" w:rsidR="00EA6771" w:rsidRPr="00EA6771" w:rsidRDefault="00EA6771" w:rsidP="00EA6771">
            <w:pPr>
              <w:jc w:val="left"/>
            </w:pPr>
            <w:r w:rsidRPr="00EA6771">
              <w:t>31,851</w:t>
            </w:r>
          </w:p>
        </w:tc>
      </w:tr>
      <w:tr w:rsidR="00EA6771" w:rsidRPr="00EA6771" w14:paraId="0F19B540" w14:textId="77777777" w:rsidTr="00A575A5">
        <w:trPr>
          <w:trHeight w:val="300"/>
        </w:trPr>
        <w:tc>
          <w:tcPr>
            <w:tcW w:w="976" w:type="dxa"/>
            <w:noWrap/>
            <w:hideMark/>
          </w:tcPr>
          <w:p w14:paraId="271BDEC0" w14:textId="77777777" w:rsidR="00EA6771" w:rsidRPr="00EA6771" w:rsidRDefault="00EA6771" w:rsidP="00EA6771">
            <w:pPr>
              <w:jc w:val="left"/>
            </w:pPr>
            <w:r w:rsidRPr="00EA6771">
              <w:t>24,624</w:t>
            </w:r>
          </w:p>
        </w:tc>
        <w:tc>
          <w:tcPr>
            <w:tcW w:w="976" w:type="dxa"/>
            <w:noWrap/>
            <w:hideMark/>
          </w:tcPr>
          <w:p w14:paraId="733D3B52" w14:textId="77777777" w:rsidR="00EA6771" w:rsidRPr="00EA6771" w:rsidRDefault="00EA6771" w:rsidP="00EA6771">
            <w:pPr>
              <w:jc w:val="left"/>
            </w:pPr>
            <w:r w:rsidRPr="00EA6771">
              <w:t>32,221</w:t>
            </w:r>
          </w:p>
        </w:tc>
      </w:tr>
      <w:tr w:rsidR="00EA6771" w:rsidRPr="00EA6771" w14:paraId="64ED0850" w14:textId="77777777" w:rsidTr="00A575A5">
        <w:trPr>
          <w:trHeight w:val="300"/>
        </w:trPr>
        <w:tc>
          <w:tcPr>
            <w:tcW w:w="976" w:type="dxa"/>
            <w:noWrap/>
            <w:hideMark/>
          </w:tcPr>
          <w:p w14:paraId="684B007C" w14:textId="77777777" w:rsidR="00EA6771" w:rsidRPr="00EA6771" w:rsidRDefault="00EA6771" w:rsidP="00EA6771">
            <w:pPr>
              <w:jc w:val="left"/>
            </w:pPr>
            <w:r w:rsidRPr="00EA6771">
              <w:t>25,742</w:t>
            </w:r>
          </w:p>
        </w:tc>
        <w:tc>
          <w:tcPr>
            <w:tcW w:w="976" w:type="dxa"/>
            <w:noWrap/>
            <w:hideMark/>
          </w:tcPr>
          <w:p w14:paraId="205E83A5" w14:textId="77777777" w:rsidR="00EA6771" w:rsidRPr="00EA6771" w:rsidRDefault="00EA6771" w:rsidP="00EA6771">
            <w:pPr>
              <w:jc w:val="left"/>
            </w:pPr>
            <w:r w:rsidRPr="00EA6771">
              <w:t>31,36</w:t>
            </w:r>
          </w:p>
        </w:tc>
      </w:tr>
      <w:tr w:rsidR="00EA6771" w:rsidRPr="00EA6771" w14:paraId="4DF3344F" w14:textId="77777777" w:rsidTr="00A575A5">
        <w:trPr>
          <w:trHeight w:val="300"/>
        </w:trPr>
        <w:tc>
          <w:tcPr>
            <w:tcW w:w="976" w:type="dxa"/>
            <w:noWrap/>
            <w:hideMark/>
          </w:tcPr>
          <w:p w14:paraId="7464C7D1" w14:textId="77777777" w:rsidR="00EA6771" w:rsidRPr="00EA6771" w:rsidRDefault="00EA6771" w:rsidP="00EA6771">
            <w:pPr>
              <w:jc w:val="left"/>
            </w:pPr>
            <w:r w:rsidRPr="00EA6771">
              <w:t>26,86</w:t>
            </w:r>
          </w:p>
        </w:tc>
        <w:tc>
          <w:tcPr>
            <w:tcW w:w="976" w:type="dxa"/>
            <w:noWrap/>
            <w:hideMark/>
          </w:tcPr>
          <w:p w14:paraId="59528633" w14:textId="77777777" w:rsidR="00EA6771" w:rsidRPr="00EA6771" w:rsidRDefault="00EA6771" w:rsidP="00EA6771">
            <w:pPr>
              <w:jc w:val="left"/>
            </w:pPr>
            <w:r w:rsidRPr="00EA6771">
              <w:t>31,495</w:t>
            </w:r>
          </w:p>
        </w:tc>
      </w:tr>
      <w:tr w:rsidR="00EA6771" w:rsidRPr="00EA6771" w14:paraId="2DA9BEEE" w14:textId="77777777" w:rsidTr="00A575A5">
        <w:trPr>
          <w:trHeight w:val="300"/>
        </w:trPr>
        <w:tc>
          <w:tcPr>
            <w:tcW w:w="976" w:type="dxa"/>
            <w:noWrap/>
            <w:hideMark/>
          </w:tcPr>
          <w:p w14:paraId="062A961E" w14:textId="77777777" w:rsidR="00EA6771" w:rsidRPr="00EA6771" w:rsidRDefault="00EA6771" w:rsidP="00EA6771">
            <w:pPr>
              <w:jc w:val="left"/>
            </w:pPr>
            <w:r w:rsidRPr="00EA6771">
              <w:t>27,977</w:t>
            </w:r>
          </w:p>
        </w:tc>
        <w:tc>
          <w:tcPr>
            <w:tcW w:w="976" w:type="dxa"/>
            <w:noWrap/>
            <w:hideMark/>
          </w:tcPr>
          <w:p w14:paraId="2ACDA117" w14:textId="77777777" w:rsidR="00EA6771" w:rsidRPr="00EA6771" w:rsidRDefault="00EA6771" w:rsidP="00EA6771">
            <w:pPr>
              <w:jc w:val="left"/>
            </w:pPr>
            <w:r w:rsidRPr="00EA6771">
              <w:t>30,575</w:t>
            </w:r>
          </w:p>
        </w:tc>
      </w:tr>
      <w:tr w:rsidR="00EA6771" w:rsidRPr="00EA6771" w14:paraId="480C4DCC" w14:textId="77777777" w:rsidTr="00A575A5">
        <w:trPr>
          <w:trHeight w:val="300"/>
        </w:trPr>
        <w:tc>
          <w:tcPr>
            <w:tcW w:w="976" w:type="dxa"/>
            <w:noWrap/>
            <w:hideMark/>
          </w:tcPr>
          <w:p w14:paraId="640E868D" w14:textId="77777777" w:rsidR="00EA6771" w:rsidRPr="00EA6771" w:rsidRDefault="00EA6771" w:rsidP="00EA6771">
            <w:pPr>
              <w:jc w:val="left"/>
            </w:pPr>
            <w:r w:rsidRPr="00EA6771">
              <w:t>28,999</w:t>
            </w:r>
          </w:p>
        </w:tc>
        <w:tc>
          <w:tcPr>
            <w:tcW w:w="976" w:type="dxa"/>
            <w:noWrap/>
            <w:hideMark/>
          </w:tcPr>
          <w:p w14:paraId="1C4CC41D" w14:textId="77777777" w:rsidR="00EA6771" w:rsidRPr="00EA6771" w:rsidRDefault="00EA6771" w:rsidP="00EA6771">
            <w:pPr>
              <w:jc w:val="left"/>
            </w:pPr>
            <w:r w:rsidRPr="00EA6771">
              <w:t>29,71</w:t>
            </w:r>
          </w:p>
        </w:tc>
      </w:tr>
      <w:tr w:rsidR="00EA6771" w:rsidRPr="00EA6771" w14:paraId="15BF78F8" w14:textId="77777777" w:rsidTr="00A575A5">
        <w:trPr>
          <w:trHeight w:val="300"/>
        </w:trPr>
        <w:tc>
          <w:tcPr>
            <w:tcW w:w="976" w:type="dxa"/>
            <w:noWrap/>
            <w:hideMark/>
          </w:tcPr>
          <w:p w14:paraId="1B116CF8" w14:textId="77777777" w:rsidR="00EA6771" w:rsidRPr="00EA6771" w:rsidRDefault="00EA6771" w:rsidP="00EA6771">
            <w:pPr>
              <w:jc w:val="left"/>
            </w:pPr>
            <w:r w:rsidRPr="00EA6771">
              <w:t>29,121</w:t>
            </w:r>
          </w:p>
        </w:tc>
        <w:tc>
          <w:tcPr>
            <w:tcW w:w="976" w:type="dxa"/>
            <w:noWrap/>
            <w:hideMark/>
          </w:tcPr>
          <w:p w14:paraId="068E221D" w14:textId="77777777" w:rsidR="00EA6771" w:rsidRPr="00EA6771" w:rsidRDefault="00EA6771" w:rsidP="00EA6771">
            <w:pPr>
              <w:jc w:val="left"/>
            </w:pPr>
            <w:r w:rsidRPr="00EA6771">
              <w:t>29,71</w:t>
            </w:r>
          </w:p>
        </w:tc>
      </w:tr>
      <w:tr w:rsidR="00EA6771" w:rsidRPr="00EA6771" w14:paraId="4580D51C" w14:textId="77777777" w:rsidTr="00A575A5">
        <w:trPr>
          <w:trHeight w:val="300"/>
        </w:trPr>
        <w:tc>
          <w:tcPr>
            <w:tcW w:w="976" w:type="dxa"/>
            <w:noWrap/>
            <w:hideMark/>
          </w:tcPr>
          <w:p w14:paraId="6D90920A" w14:textId="77777777" w:rsidR="00EA6771" w:rsidRPr="00EA6771" w:rsidRDefault="00EA6771" w:rsidP="00EA6771">
            <w:pPr>
              <w:jc w:val="left"/>
            </w:pPr>
            <w:r w:rsidRPr="00EA6771">
              <w:t>29,243</w:t>
            </w:r>
          </w:p>
        </w:tc>
        <w:tc>
          <w:tcPr>
            <w:tcW w:w="976" w:type="dxa"/>
            <w:noWrap/>
            <w:hideMark/>
          </w:tcPr>
          <w:p w14:paraId="5E3F8291" w14:textId="77777777" w:rsidR="00EA6771" w:rsidRPr="00EA6771" w:rsidRDefault="00EA6771" w:rsidP="00EA6771">
            <w:pPr>
              <w:jc w:val="left"/>
            </w:pPr>
            <w:r w:rsidRPr="00EA6771">
              <w:t>29,62</w:t>
            </w:r>
          </w:p>
        </w:tc>
      </w:tr>
      <w:tr w:rsidR="00EA6771" w:rsidRPr="00EA6771" w14:paraId="5C0FF618" w14:textId="77777777" w:rsidTr="00A575A5">
        <w:trPr>
          <w:trHeight w:val="300"/>
        </w:trPr>
        <w:tc>
          <w:tcPr>
            <w:tcW w:w="976" w:type="dxa"/>
            <w:noWrap/>
            <w:hideMark/>
          </w:tcPr>
          <w:p w14:paraId="7A7C643E" w14:textId="77777777" w:rsidR="00EA6771" w:rsidRPr="00EA6771" w:rsidRDefault="00EA6771" w:rsidP="00EA6771">
            <w:pPr>
              <w:jc w:val="left"/>
            </w:pPr>
            <w:r w:rsidRPr="00EA6771">
              <w:t>29,363</w:t>
            </w:r>
          </w:p>
        </w:tc>
        <w:tc>
          <w:tcPr>
            <w:tcW w:w="976" w:type="dxa"/>
            <w:noWrap/>
            <w:hideMark/>
          </w:tcPr>
          <w:p w14:paraId="111E8CE5" w14:textId="77777777" w:rsidR="00EA6771" w:rsidRPr="00EA6771" w:rsidRDefault="00EA6771" w:rsidP="00EA6771">
            <w:pPr>
              <w:jc w:val="left"/>
            </w:pPr>
            <w:r w:rsidRPr="00EA6771">
              <w:t>29,62</w:t>
            </w:r>
          </w:p>
        </w:tc>
      </w:tr>
      <w:tr w:rsidR="00EA6771" w:rsidRPr="00EA6771" w14:paraId="6A34D101" w14:textId="77777777" w:rsidTr="00A575A5">
        <w:trPr>
          <w:trHeight w:val="300"/>
        </w:trPr>
        <w:tc>
          <w:tcPr>
            <w:tcW w:w="976" w:type="dxa"/>
            <w:noWrap/>
            <w:hideMark/>
          </w:tcPr>
          <w:p w14:paraId="6B60ECCE" w14:textId="77777777" w:rsidR="00EA6771" w:rsidRPr="00EA6771" w:rsidRDefault="00EA6771" w:rsidP="00EA6771">
            <w:pPr>
              <w:jc w:val="left"/>
            </w:pPr>
            <w:r w:rsidRPr="00EA6771">
              <w:t>29,582</w:t>
            </w:r>
          </w:p>
        </w:tc>
        <w:tc>
          <w:tcPr>
            <w:tcW w:w="976" w:type="dxa"/>
            <w:noWrap/>
            <w:hideMark/>
          </w:tcPr>
          <w:p w14:paraId="00697EDF" w14:textId="77777777" w:rsidR="00EA6771" w:rsidRPr="00EA6771" w:rsidRDefault="00EA6771" w:rsidP="00EA6771">
            <w:pPr>
              <w:jc w:val="left"/>
            </w:pPr>
            <w:r w:rsidRPr="00EA6771">
              <w:t>29,52</w:t>
            </w:r>
          </w:p>
        </w:tc>
      </w:tr>
      <w:tr w:rsidR="00EA6771" w:rsidRPr="00EA6771" w14:paraId="1364CC7F" w14:textId="77777777" w:rsidTr="00A575A5">
        <w:trPr>
          <w:trHeight w:val="300"/>
        </w:trPr>
        <w:tc>
          <w:tcPr>
            <w:tcW w:w="976" w:type="dxa"/>
            <w:noWrap/>
            <w:hideMark/>
          </w:tcPr>
          <w:p w14:paraId="074302B6" w14:textId="77777777" w:rsidR="00EA6771" w:rsidRPr="00EA6771" w:rsidRDefault="00EA6771" w:rsidP="00EA6771">
            <w:pPr>
              <w:jc w:val="left"/>
            </w:pPr>
            <w:r w:rsidRPr="00EA6771">
              <w:t>29,703</w:t>
            </w:r>
          </w:p>
        </w:tc>
        <w:tc>
          <w:tcPr>
            <w:tcW w:w="976" w:type="dxa"/>
            <w:noWrap/>
            <w:hideMark/>
          </w:tcPr>
          <w:p w14:paraId="30CBBED5" w14:textId="77777777" w:rsidR="00EA6771" w:rsidRPr="00EA6771" w:rsidRDefault="00EA6771" w:rsidP="00EA6771">
            <w:pPr>
              <w:jc w:val="left"/>
            </w:pPr>
            <w:r w:rsidRPr="00EA6771">
              <w:t>29,36</w:t>
            </w:r>
          </w:p>
        </w:tc>
      </w:tr>
      <w:tr w:rsidR="00EA6771" w:rsidRPr="00EA6771" w14:paraId="4D224724" w14:textId="77777777" w:rsidTr="00A575A5">
        <w:trPr>
          <w:trHeight w:val="300"/>
        </w:trPr>
        <w:tc>
          <w:tcPr>
            <w:tcW w:w="976" w:type="dxa"/>
            <w:noWrap/>
            <w:hideMark/>
          </w:tcPr>
          <w:p w14:paraId="1D05D2D2" w14:textId="77777777" w:rsidR="00EA6771" w:rsidRPr="00EA6771" w:rsidRDefault="00EA6771" w:rsidP="00EA6771">
            <w:pPr>
              <w:jc w:val="left"/>
            </w:pPr>
            <w:r w:rsidRPr="00EA6771">
              <w:t>29,832</w:t>
            </w:r>
          </w:p>
        </w:tc>
        <w:tc>
          <w:tcPr>
            <w:tcW w:w="976" w:type="dxa"/>
            <w:noWrap/>
            <w:hideMark/>
          </w:tcPr>
          <w:p w14:paraId="03757BFD" w14:textId="77777777" w:rsidR="00EA6771" w:rsidRPr="00EA6771" w:rsidRDefault="00EA6771" w:rsidP="00EA6771">
            <w:pPr>
              <w:jc w:val="left"/>
            </w:pPr>
            <w:r w:rsidRPr="00EA6771">
              <w:t>29,205</w:t>
            </w:r>
          </w:p>
        </w:tc>
      </w:tr>
      <w:tr w:rsidR="00EA6771" w:rsidRPr="00EA6771" w14:paraId="56412357" w14:textId="77777777" w:rsidTr="00A575A5">
        <w:trPr>
          <w:trHeight w:val="300"/>
        </w:trPr>
        <w:tc>
          <w:tcPr>
            <w:tcW w:w="976" w:type="dxa"/>
            <w:noWrap/>
            <w:hideMark/>
          </w:tcPr>
          <w:p w14:paraId="37100CB1" w14:textId="77777777" w:rsidR="00EA6771" w:rsidRPr="00EA6771" w:rsidRDefault="00EA6771" w:rsidP="00EA6771">
            <w:pPr>
              <w:jc w:val="left"/>
            </w:pPr>
            <w:r w:rsidRPr="00EA6771">
              <w:t>29,954</w:t>
            </w:r>
          </w:p>
        </w:tc>
        <w:tc>
          <w:tcPr>
            <w:tcW w:w="976" w:type="dxa"/>
            <w:noWrap/>
            <w:hideMark/>
          </w:tcPr>
          <w:p w14:paraId="7DC3A941" w14:textId="77777777" w:rsidR="00EA6771" w:rsidRPr="00EA6771" w:rsidRDefault="00EA6771" w:rsidP="00EA6771">
            <w:pPr>
              <w:jc w:val="left"/>
            </w:pPr>
            <w:r w:rsidRPr="00EA6771">
              <w:t>29,205</w:t>
            </w:r>
          </w:p>
        </w:tc>
      </w:tr>
      <w:tr w:rsidR="00EA6771" w:rsidRPr="00EA6771" w14:paraId="5A8C36E2" w14:textId="77777777" w:rsidTr="00A575A5">
        <w:trPr>
          <w:trHeight w:val="300"/>
        </w:trPr>
        <w:tc>
          <w:tcPr>
            <w:tcW w:w="976" w:type="dxa"/>
            <w:noWrap/>
            <w:hideMark/>
          </w:tcPr>
          <w:p w14:paraId="1BF59CD8" w14:textId="77777777" w:rsidR="00EA6771" w:rsidRPr="00EA6771" w:rsidRDefault="00EA6771" w:rsidP="00EA6771">
            <w:pPr>
              <w:jc w:val="left"/>
            </w:pPr>
            <w:r w:rsidRPr="00EA6771">
              <w:t>30,076</w:t>
            </w:r>
          </w:p>
        </w:tc>
        <w:tc>
          <w:tcPr>
            <w:tcW w:w="976" w:type="dxa"/>
            <w:noWrap/>
            <w:hideMark/>
          </w:tcPr>
          <w:p w14:paraId="388ED4F3" w14:textId="77777777" w:rsidR="00EA6771" w:rsidRPr="00EA6771" w:rsidRDefault="00EA6771" w:rsidP="00EA6771">
            <w:pPr>
              <w:jc w:val="left"/>
            </w:pPr>
            <w:r w:rsidRPr="00EA6771">
              <w:t>28,99</w:t>
            </w:r>
          </w:p>
        </w:tc>
      </w:tr>
      <w:tr w:rsidR="00EA6771" w:rsidRPr="00EA6771" w14:paraId="156C058D" w14:textId="77777777" w:rsidTr="00A575A5">
        <w:trPr>
          <w:trHeight w:val="300"/>
        </w:trPr>
        <w:tc>
          <w:tcPr>
            <w:tcW w:w="976" w:type="dxa"/>
            <w:noWrap/>
            <w:hideMark/>
          </w:tcPr>
          <w:p w14:paraId="50225651" w14:textId="77777777" w:rsidR="00EA6771" w:rsidRPr="00EA6771" w:rsidRDefault="00EA6771" w:rsidP="00EA6771">
            <w:pPr>
              <w:jc w:val="left"/>
            </w:pPr>
            <w:r w:rsidRPr="00EA6771">
              <w:t>30,198</w:t>
            </w:r>
          </w:p>
        </w:tc>
        <w:tc>
          <w:tcPr>
            <w:tcW w:w="976" w:type="dxa"/>
            <w:noWrap/>
            <w:hideMark/>
          </w:tcPr>
          <w:p w14:paraId="50562F93" w14:textId="77777777" w:rsidR="00EA6771" w:rsidRPr="00EA6771" w:rsidRDefault="00EA6771" w:rsidP="00EA6771">
            <w:pPr>
              <w:jc w:val="left"/>
            </w:pPr>
            <w:r w:rsidRPr="00EA6771">
              <w:t>28,99</w:t>
            </w:r>
          </w:p>
        </w:tc>
      </w:tr>
      <w:tr w:rsidR="00EA6771" w:rsidRPr="00EA6771" w14:paraId="490FCFA6" w14:textId="77777777" w:rsidTr="00A575A5">
        <w:trPr>
          <w:trHeight w:val="300"/>
        </w:trPr>
        <w:tc>
          <w:tcPr>
            <w:tcW w:w="976" w:type="dxa"/>
            <w:noWrap/>
            <w:hideMark/>
          </w:tcPr>
          <w:p w14:paraId="6C1DC252" w14:textId="77777777" w:rsidR="00EA6771" w:rsidRPr="00EA6771" w:rsidRDefault="00EA6771" w:rsidP="00EA6771">
            <w:pPr>
              <w:jc w:val="left"/>
            </w:pPr>
            <w:r w:rsidRPr="00EA6771">
              <w:t>30,319</w:t>
            </w:r>
          </w:p>
        </w:tc>
        <w:tc>
          <w:tcPr>
            <w:tcW w:w="976" w:type="dxa"/>
            <w:noWrap/>
            <w:hideMark/>
          </w:tcPr>
          <w:p w14:paraId="4CB4A44C" w14:textId="77777777" w:rsidR="00EA6771" w:rsidRPr="00EA6771" w:rsidRDefault="00EA6771" w:rsidP="00EA6771">
            <w:pPr>
              <w:jc w:val="left"/>
            </w:pPr>
            <w:r w:rsidRPr="00EA6771">
              <w:t>28,755</w:t>
            </w:r>
          </w:p>
        </w:tc>
      </w:tr>
      <w:tr w:rsidR="00EA6771" w:rsidRPr="00EA6771" w14:paraId="55BFA60E" w14:textId="77777777" w:rsidTr="00A575A5">
        <w:trPr>
          <w:trHeight w:val="300"/>
        </w:trPr>
        <w:tc>
          <w:tcPr>
            <w:tcW w:w="976" w:type="dxa"/>
            <w:noWrap/>
            <w:hideMark/>
          </w:tcPr>
          <w:p w14:paraId="7E9DFD8D" w14:textId="77777777" w:rsidR="00EA6771" w:rsidRPr="00EA6771" w:rsidRDefault="00EA6771" w:rsidP="00EA6771">
            <w:pPr>
              <w:jc w:val="left"/>
            </w:pPr>
            <w:r w:rsidRPr="00EA6771">
              <w:t>30,441</w:t>
            </w:r>
          </w:p>
        </w:tc>
        <w:tc>
          <w:tcPr>
            <w:tcW w:w="976" w:type="dxa"/>
            <w:noWrap/>
            <w:hideMark/>
          </w:tcPr>
          <w:p w14:paraId="0E14F9CB" w14:textId="77777777" w:rsidR="00EA6771" w:rsidRPr="00EA6771" w:rsidRDefault="00EA6771" w:rsidP="00EA6771">
            <w:pPr>
              <w:jc w:val="left"/>
            </w:pPr>
            <w:r w:rsidRPr="00EA6771">
              <w:t>28,755</w:t>
            </w:r>
          </w:p>
        </w:tc>
      </w:tr>
      <w:tr w:rsidR="00EA6771" w:rsidRPr="00EA6771" w14:paraId="16A538FA" w14:textId="77777777" w:rsidTr="00A575A5">
        <w:trPr>
          <w:trHeight w:val="300"/>
        </w:trPr>
        <w:tc>
          <w:tcPr>
            <w:tcW w:w="976" w:type="dxa"/>
            <w:noWrap/>
            <w:hideMark/>
          </w:tcPr>
          <w:p w14:paraId="3452419A" w14:textId="77777777" w:rsidR="00EA6771" w:rsidRPr="00EA6771" w:rsidRDefault="00EA6771" w:rsidP="00EA6771">
            <w:pPr>
              <w:jc w:val="left"/>
            </w:pPr>
            <w:r w:rsidRPr="00EA6771">
              <w:t>30,563</w:t>
            </w:r>
          </w:p>
        </w:tc>
        <w:tc>
          <w:tcPr>
            <w:tcW w:w="976" w:type="dxa"/>
            <w:noWrap/>
            <w:hideMark/>
          </w:tcPr>
          <w:p w14:paraId="52AB749B" w14:textId="77777777" w:rsidR="00EA6771" w:rsidRPr="00EA6771" w:rsidRDefault="00EA6771" w:rsidP="00EA6771">
            <w:pPr>
              <w:jc w:val="left"/>
            </w:pPr>
            <w:r w:rsidRPr="00EA6771">
              <w:t>28,495</w:t>
            </w:r>
          </w:p>
        </w:tc>
      </w:tr>
      <w:tr w:rsidR="00EA6771" w:rsidRPr="00EA6771" w14:paraId="0EDE7693" w14:textId="77777777" w:rsidTr="00A575A5">
        <w:trPr>
          <w:trHeight w:val="300"/>
        </w:trPr>
        <w:tc>
          <w:tcPr>
            <w:tcW w:w="976" w:type="dxa"/>
            <w:noWrap/>
            <w:hideMark/>
          </w:tcPr>
          <w:p w14:paraId="5B877A0D" w14:textId="77777777" w:rsidR="00EA6771" w:rsidRPr="00EA6771" w:rsidRDefault="00EA6771" w:rsidP="00EA6771">
            <w:pPr>
              <w:jc w:val="left"/>
            </w:pPr>
            <w:r w:rsidRPr="00EA6771">
              <w:t>30,684</w:t>
            </w:r>
          </w:p>
        </w:tc>
        <w:tc>
          <w:tcPr>
            <w:tcW w:w="976" w:type="dxa"/>
            <w:noWrap/>
            <w:hideMark/>
          </w:tcPr>
          <w:p w14:paraId="77623D81" w14:textId="77777777" w:rsidR="00EA6771" w:rsidRPr="00EA6771" w:rsidRDefault="00EA6771" w:rsidP="00EA6771">
            <w:pPr>
              <w:jc w:val="left"/>
            </w:pPr>
            <w:r w:rsidRPr="00EA6771">
              <w:t>28,185</w:t>
            </w:r>
          </w:p>
        </w:tc>
      </w:tr>
      <w:tr w:rsidR="00EA6771" w:rsidRPr="00EA6771" w14:paraId="4B7D0F8C" w14:textId="77777777" w:rsidTr="00A575A5">
        <w:trPr>
          <w:trHeight w:val="300"/>
        </w:trPr>
        <w:tc>
          <w:tcPr>
            <w:tcW w:w="976" w:type="dxa"/>
            <w:noWrap/>
            <w:hideMark/>
          </w:tcPr>
          <w:p w14:paraId="0777B0DC" w14:textId="77777777" w:rsidR="00EA6771" w:rsidRPr="00EA6771" w:rsidRDefault="00EA6771" w:rsidP="00EA6771">
            <w:pPr>
              <w:jc w:val="left"/>
            </w:pPr>
            <w:r w:rsidRPr="00EA6771">
              <w:t>30,902</w:t>
            </w:r>
          </w:p>
        </w:tc>
        <w:tc>
          <w:tcPr>
            <w:tcW w:w="976" w:type="dxa"/>
            <w:noWrap/>
            <w:hideMark/>
          </w:tcPr>
          <w:p w14:paraId="15C89807" w14:textId="77777777" w:rsidR="00EA6771" w:rsidRPr="00EA6771" w:rsidRDefault="00EA6771" w:rsidP="00EA6771">
            <w:pPr>
              <w:jc w:val="left"/>
            </w:pPr>
            <w:r w:rsidRPr="00EA6771">
              <w:t>27,95</w:t>
            </w:r>
          </w:p>
        </w:tc>
      </w:tr>
      <w:tr w:rsidR="00EA6771" w:rsidRPr="00EA6771" w14:paraId="251B5B5E" w14:textId="77777777" w:rsidTr="00A575A5">
        <w:trPr>
          <w:trHeight w:val="300"/>
        </w:trPr>
        <w:tc>
          <w:tcPr>
            <w:tcW w:w="976" w:type="dxa"/>
            <w:noWrap/>
            <w:hideMark/>
          </w:tcPr>
          <w:p w14:paraId="17CA40E2" w14:textId="77777777" w:rsidR="00EA6771" w:rsidRPr="00EA6771" w:rsidRDefault="00EA6771" w:rsidP="00EA6771">
            <w:pPr>
              <w:jc w:val="left"/>
            </w:pPr>
            <w:r w:rsidRPr="00EA6771">
              <w:t>31,023</w:t>
            </w:r>
          </w:p>
        </w:tc>
        <w:tc>
          <w:tcPr>
            <w:tcW w:w="976" w:type="dxa"/>
            <w:noWrap/>
            <w:hideMark/>
          </w:tcPr>
          <w:p w14:paraId="4527DB78" w14:textId="77777777" w:rsidR="00EA6771" w:rsidRPr="00EA6771" w:rsidRDefault="00EA6771" w:rsidP="00EA6771">
            <w:pPr>
              <w:jc w:val="left"/>
            </w:pPr>
            <w:r w:rsidRPr="00EA6771">
              <w:t>27,745</w:t>
            </w:r>
          </w:p>
        </w:tc>
      </w:tr>
      <w:tr w:rsidR="00EA6771" w:rsidRPr="00EA6771" w14:paraId="6298013B" w14:textId="77777777" w:rsidTr="00A575A5">
        <w:trPr>
          <w:trHeight w:val="300"/>
        </w:trPr>
        <w:tc>
          <w:tcPr>
            <w:tcW w:w="976" w:type="dxa"/>
            <w:noWrap/>
            <w:hideMark/>
          </w:tcPr>
          <w:p w14:paraId="258CF7A5" w14:textId="77777777" w:rsidR="00EA6771" w:rsidRPr="00EA6771" w:rsidRDefault="00EA6771" w:rsidP="00EA6771">
            <w:pPr>
              <w:jc w:val="left"/>
            </w:pPr>
            <w:r w:rsidRPr="00EA6771">
              <w:t>31,145</w:t>
            </w:r>
          </w:p>
        </w:tc>
        <w:tc>
          <w:tcPr>
            <w:tcW w:w="976" w:type="dxa"/>
            <w:noWrap/>
            <w:hideMark/>
          </w:tcPr>
          <w:p w14:paraId="2C054E42" w14:textId="77777777" w:rsidR="00EA6771" w:rsidRPr="00EA6771" w:rsidRDefault="00EA6771" w:rsidP="00EA6771">
            <w:pPr>
              <w:jc w:val="left"/>
            </w:pPr>
            <w:r w:rsidRPr="00EA6771">
              <w:t>27,57</w:t>
            </w:r>
          </w:p>
        </w:tc>
      </w:tr>
      <w:tr w:rsidR="00EA6771" w:rsidRPr="00EA6771" w14:paraId="01F6347A" w14:textId="77777777" w:rsidTr="00A575A5">
        <w:trPr>
          <w:trHeight w:val="300"/>
        </w:trPr>
        <w:tc>
          <w:tcPr>
            <w:tcW w:w="976" w:type="dxa"/>
            <w:noWrap/>
            <w:hideMark/>
          </w:tcPr>
          <w:p w14:paraId="7C742AAB" w14:textId="77777777" w:rsidR="00EA6771" w:rsidRPr="00EA6771" w:rsidRDefault="00EA6771" w:rsidP="00EA6771">
            <w:pPr>
              <w:jc w:val="left"/>
            </w:pPr>
            <w:r w:rsidRPr="00EA6771">
              <w:t>31,267</w:t>
            </w:r>
          </w:p>
        </w:tc>
        <w:tc>
          <w:tcPr>
            <w:tcW w:w="976" w:type="dxa"/>
            <w:noWrap/>
            <w:hideMark/>
          </w:tcPr>
          <w:p w14:paraId="0F95D417" w14:textId="77777777" w:rsidR="00EA6771" w:rsidRPr="00EA6771" w:rsidRDefault="00EA6771" w:rsidP="00EA6771">
            <w:pPr>
              <w:jc w:val="left"/>
            </w:pPr>
            <w:r w:rsidRPr="00EA6771">
              <w:t>27,495</w:t>
            </w:r>
          </w:p>
        </w:tc>
      </w:tr>
      <w:tr w:rsidR="00EA6771" w:rsidRPr="00EA6771" w14:paraId="7B8E088E" w14:textId="77777777" w:rsidTr="00A575A5">
        <w:trPr>
          <w:trHeight w:val="300"/>
        </w:trPr>
        <w:tc>
          <w:tcPr>
            <w:tcW w:w="976" w:type="dxa"/>
            <w:noWrap/>
            <w:hideMark/>
          </w:tcPr>
          <w:p w14:paraId="5D47CFAF" w14:textId="77777777" w:rsidR="00EA6771" w:rsidRPr="00EA6771" w:rsidRDefault="00EA6771" w:rsidP="00EA6771">
            <w:pPr>
              <w:jc w:val="left"/>
            </w:pPr>
            <w:r w:rsidRPr="00EA6771">
              <w:t>31,388</w:t>
            </w:r>
          </w:p>
        </w:tc>
        <w:tc>
          <w:tcPr>
            <w:tcW w:w="976" w:type="dxa"/>
            <w:noWrap/>
            <w:hideMark/>
          </w:tcPr>
          <w:p w14:paraId="26F76297" w14:textId="77777777" w:rsidR="00EA6771" w:rsidRPr="00EA6771" w:rsidRDefault="00EA6771" w:rsidP="00EA6771">
            <w:pPr>
              <w:jc w:val="left"/>
            </w:pPr>
            <w:r w:rsidRPr="00EA6771">
              <w:t>27,365</w:t>
            </w:r>
          </w:p>
        </w:tc>
      </w:tr>
      <w:tr w:rsidR="00EA6771" w:rsidRPr="00EA6771" w14:paraId="1089F23B" w14:textId="77777777" w:rsidTr="00A575A5">
        <w:trPr>
          <w:trHeight w:val="300"/>
        </w:trPr>
        <w:tc>
          <w:tcPr>
            <w:tcW w:w="976" w:type="dxa"/>
            <w:noWrap/>
            <w:hideMark/>
          </w:tcPr>
          <w:p w14:paraId="12EB174A" w14:textId="77777777" w:rsidR="00EA6771" w:rsidRPr="00EA6771" w:rsidRDefault="00EA6771" w:rsidP="00EA6771">
            <w:pPr>
              <w:jc w:val="left"/>
            </w:pPr>
            <w:r w:rsidRPr="00EA6771">
              <w:t>31,51</w:t>
            </w:r>
          </w:p>
        </w:tc>
        <w:tc>
          <w:tcPr>
            <w:tcW w:w="976" w:type="dxa"/>
            <w:noWrap/>
            <w:hideMark/>
          </w:tcPr>
          <w:p w14:paraId="5FE93458" w14:textId="77777777" w:rsidR="00EA6771" w:rsidRPr="00EA6771" w:rsidRDefault="00EA6771" w:rsidP="00EA6771">
            <w:pPr>
              <w:jc w:val="left"/>
            </w:pPr>
            <w:r w:rsidRPr="00EA6771">
              <w:t>27,16</w:t>
            </w:r>
          </w:p>
        </w:tc>
      </w:tr>
      <w:tr w:rsidR="00EA6771" w:rsidRPr="00EA6771" w14:paraId="62DC149B" w14:textId="77777777" w:rsidTr="00A575A5">
        <w:trPr>
          <w:trHeight w:val="300"/>
        </w:trPr>
        <w:tc>
          <w:tcPr>
            <w:tcW w:w="976" w:type="dxa"/>
            <w:noWrap/>
            <w:hideMark/>
          </w:tcPr>
          <w:p w14:paraId="171E883E" w14:textId="77777777" w:rsidR="00EA6771" w:rsidRPr="00EA6771" w:rsidRDefault="00EA6771" w:rsidP="00EA6771">
            <w:pPr>
              <w:jc w:val="left"/>
            </w:pPr>
            <w:r w:rsidRPr="00EA6771">
              <w:t>31,642</w:t>
            </w:r>
          </w:p>
        </w:tc>
        <w:tc>
          <w:tcPr>
            <w:tcW w:w="976" w:type="dxa"/>
            <w:noWrap/>
            <w:hideMark/>
          </w:tcPr>
          <w:p w14:paraId="095D7EF4" w14:textId="77777777" w:rsidR="00EA6771" w:rsidRPr="00EA6771" w:rsidRDefault="00EA6771" w:rsidP="00EA6771">
            <w:pPr>
              <w:jc w:val="left"/>
            </w:pPr>
            <w:r w:rsidRPr="00EA6771">
              <w:t>26,905</w:t>
            </w:r>
          </w:p>
        </w:tc>
      </w:tr>
      <w:tr w:rsidR="00EA6771" w:rsidRPr="00EA6771" w14:paraId="38D6BA93" w14:textId="77777777" w:rsidTr="00A575A5">
        <w:trPr>
          <w:trHeight w:val="300"/>
        </w:trPr>
        <w:tc>
          <w:tcPr>
            <w:tcW w:w="976" w:type="dxa"/>
            <w:noWrap/>
            <w:hideMark/>
          </w:tcPr>
          <w:p w14:paraId="300F6077" w14:textId="77777777" w:rsidR="00EA6771" w:rsidRPr="00EA6771" w:rsidRDefault="00EA6771" w:rsidP="00EA6771">
            <w:pPr>
              <w:jc w:val="left"/>
            </w:pPr>
            <w:r w:rsidRPr="00EA6771">
              <w:t>31,764</w:t>
            </w:r>
          </w:p>
        </w:tc>
        <w:tc>
          <w:tcPr>
            <w:tcW w:w="976" w:type="dxa"/>
            <w:noWrap/>
            <w:hideMark/>
          </w:tcPr>
          <w:p w14:paraId="58F48D1F" w14:textId="77777777" w:rsidR="00EA6771" w:rsidRPr="00EA6771" w:rsidRDefault="00EA6771" w:rsidP="00EA6771">
            <w:pPr>
              <w:jc w:val="left"/>
            </w:pPr>
            <w:r w:rsidRPr="00EA6771">
              <w:t>26,805</w:t>
            </w:r>
          </w:p>
        </w:tc>
      </w:tr>
      <w:tr w:rsidR="00EA6771" w:rsidRPr="00EA6771" w14:paraId="14777ACD" w14:textId="77777777" w:rsidTr="00A575A5">
        <w:trPr>
          <w:trHeight w:val="300"/>
        </w:trPr>
        <w:tc>
          <w:tcPr>
            <w:tcW w:w="976" w:type="dxa"/>
            <w:noWrap/>
            <w:hideMark/>
          </w:tcPr>
          <w:p w14:paraId="20C06ADA" w14:textId="77777777" w:rsidR="00EA6771" w:rsidRPr="00EA6771" w:rsidRDefault="00EA6771" w:rsidP="00EA6771">
            <w:pPr>
              <w:jc w:val="left"/>
            </w:pPr>
            <w:r w:rsidRPr="00EA6771">
              <w:t>31,886</w:t>
            </w:r>
          </w:p>
        </w:tc>
        <w:tc>
          <w:tcPr>
            <w:tcW w:w="976" w:type="dxa"/>
            <w:noWrap/>
            <w:hideMark/>
          </w:tcPr>
          <w:p w14:paraId="10CFF1AF" w14:textId="77777777" w:rsidR="00EA6771" w:rsidRPr="00EA6771" w:rsidRDefault="00EA6771" w:rsidP="00EA6771">
            <w:pPr>
              <w:jc w:val="left"/>
            </w:pPr>
            <w:r w:rsidRPr="00EA6771">
              <w:t>26,715</w:t>
            </w:r>
          </w:p>
        </w:tc>
      </w:tr>
      <w:tr w:rsidR="00EA6771" w:rsidRPr="00EA6771" w14:paraId="698EE7E1" w14:textId="77777777" w:rsidTr="00A575A5">
        <w:trPr>
          <w:trHeight w:val="300"/>
        </w:trPr>
        <w:tc>
          <w:tcPr>
            <w:tcW w:w="976" w:type="dxa"/>
            <w:noWrap/>
            <w:hideMark/>
          </w:tcPr>
          <w:p w14:paraId="46AED51A" w14:textId="77777777" w:rsidR="00EA6771" w:rsidRPr="00EA6771" w:rsidRDefault="00EA6771" w:rsidP="00EA6771">
            <w:pPr>
              <w:jc w:val="left"/>
            </w:pPr>
            <w:r w:rsidRPr="00EA6771">
              <w:t>32,007</w:t>
            </w:r>
          </w:p>
        </w:tc>
        <w:tc>
          <w:tcPr>
            <w:tcW w:w="976" w:type="dxa"/>
            <w:noWrap/>
            <w:hideMark/>
          </w:tcPr>
          <w:p w14:paraId="3C321CFD" w14:textId="77777777" w:rsidR="00EA6771" w:rsidRPr="00EA6771" w:rsidRDefault="00EA6771" w:rsidP="00EA6771">
            <w:pPr>
              <w:jc w:val="left"/>
            </w:pPr>
            <w:r w:rsidRPr="00EA6771">
              <w:t>26,515</w:t>
            </w:r>
          </w:p>
        </w:tc>
      </w:tr>
      <w:tr w:rsidR="00EA6771" w:rsidRPr="00EA6771" w14:paraId="5239050F" w14:textId="77777777" w:rsidTr="00A575A5">
        <w:trPr>
          <w:trHeight w:val="300"/>
        </w:trPr>
        <w:tc>
          <w:tcPr>
            <w:tcW w:w="976" w:type="dxa"/>
            <w:noWrap/>
            <w:hideMark/>
          </w:tcPr>
          <w:p w14:paraId="2A629801" w14:textId="77777777" w:rsidR="00EA6771" w:rsidRPr="00EA6771" w:rsidRDefault="00EA6771" w:rsidP="00EA6771">
            <w:pPr>
              <w:jc w:val="left"/>
            </w:pPr>
            <w:r w:rsidRPr="00EA6771">
              <w:t>32,232</w:t>
            </w:r>
          </w:p>
        </w:tc>
        <w:tc>
          <w:tcPr>
            <w:tcW w:w="976" w:type="dxa"/>
            <w:noWrap/>
            <w:hideMark/>
          </w:tcPr>
          <w:p w14:paraId="236E1C1B" w14:textId="77777777" w:rsidR="00EA6771" w:rsidRPr="00EA6771" w:rsidRDefault="00EA6771" w:rsidP="00EA6771">
            <w:pPr>
              <w:jc w:val="left"/>
            </w:pPr>
            <w:r w:rsidRPr="00EA6771">
              <w:t>26,225</w:t>
            </w:r>
          </w:p>
        </w:tc>
      </w:tr>
      <w:tr w:rsidR="00EA6771" w:rsidRPr="00EA6771" w14:paraId="30D1A1DB" w14:textId="77777777" w:rsidTr="00A575A5">
        <w:trPr>
          <w:trHeight w:val="300"/>
        </w:trPr>
        <w:tc>
          <w:tcPr>
            <w:tcW w:w="976" w:type="dxa"/>
            <w:noWrap/>
            <w:hideMark/>
          </w:tcPr>
          <w:p w14:paraId="7083F4B3" w14:textId="77777777" w:rsidR="00EA6771" w:rsidRPr="00EA6771" w:rsidRDefault="00EA6771" w:rsidP="00EA6771">
            <w:pPr>
              <w:jc w:val="left"/>
            </w:pPr>
            <w:r w:rsidRPr="00EA6771">
              <w:t>32,354</w:t>
            </w:r>
          </w:p>
        </w:tc>
        <w:tc>
          <w:tcPr>
            <w:tcW w:w="976" w:type="dxa"/>
            <w:noWrap/>
            <w:hideMark/>
          </w:tcPr>
          <w:p w14:paraId="114F7895" w14:textId="77777777" w:rsidR="00EA6771" w:rsidRPr="00EA6771" w:rsidRDefault="00EA6771" w:rsidP="00EA6771">
            <w:pPr>
              <w:jc w:val="left"/>
            </w:pPr>
            <w:r w:rsidRPr="00EA6771">
              <w:t>26,205</w:t>
            </w:r>
          </w:p>
        </w:tc>
      </w:tr>
      <w:tr w:rsidR="00EA6771" w:rsidRPr="00EA6771" w14:paraId="42A8D7C9" w14:textId="77777777" w:rsidTr="00A575A5">
        <w:trPr>
          <w:trHeight w:val="300"/>
        </w:trPr>
        <w:tc>
          <w:tcPr>
            <w:tcW w:w="976" w:type="dxa"/>
            <w:noWrap/>
            <w:hideMark/>
          </w:tcPr>
          <w:p w14:paraId="753B0B19" w14:textId="77777777" w:rsidR="00EA6771" w:rsidRPr="00EA6771" w:rsidRDefault="00EA6771" w:rsidP="00EA6771">
            <w:pPr>
              <w:jc w:val="left"/>
            </w:pPr>
            <w:r w:rsidRPr="00EA6771">
              <w:t>32,475</w:t>
            </w:r>
          </w:p>
        </w:tc>
        <w:tc>
          <w:tcPr>
            <w:tcW w:w="976" w:type="dxa"/>
            <w:noWrap/>
            <w:hideMark/>
          </w:tcPr>
          <w:p w14:paraId="7525B54A" w14:textId="77777777" w:rsidR="00EA6771" w:rsidRPr="00EA6771" w:rsidRDefault="00EA6771" w:rsidP="00EA6771">
            <w:pPr>
              <w:jc w:val="left"/>
            </w:pPr>
            <w:r w:rsidRPr="00EA6771">
              <w:t>26,115</w:t>
            </w:r>
          </w:p>
        </w:tc>
      </w:tr>
      <w:tr w:rsidR="00EA6771" w:rsidRPr="00EA6771" w14:paraId="0F81CD1D" w14:textId="77777777" w:rsidTr="00A575A5">
        <w:trPr>
          <w:trHeight w:val="300"/>
        </w:trPr>
        <w:tc>
          <w:tcPr>
            <w:tcW w:w="976" w:type="dxa"/>
            <w:noWrap/>
            <w:hideMark/>
          </w:tcPr>
          <w:p w14:paraId="626B1641" w14:textId="77777777" w:rsidR="00EA6771" w:rsidRPr="00EA6771" w:rsidRDefault="00EA6771" w:rsidP="00EA6771">
            <w:pPr>
              <w:jc w:val="left"/>
            </w:pPr>
            <w:r w:rsidRPr="00EA6771">
              <w:t>32,608</w:t>
            </w:r>
          </w:p>
        </w:tc>
        <w:tc>
          <w:tcPr>
            <w:tcW w:w="976" w:type="dxa"/>
            <w:noWrap/>
            <w:hideMark/>
          </w:tcPr>
          <w:p w14:paraId="4141AC75" w14:textId="77777777" w:rsidR="00EA6771" w:rsidRPr="00EA6771" w:rsidRDefault="00EA6771" w:rsidP="00EA6771">
            <w:pPr>
              <w:jc w:val="left"/>
            </w:pPr>
            <w:r w:rsidRPr="00EA6771">
              <w:t>25,73</w:t>
            </w:r>
          </w:p>
        </w:tc>
      </w:tr>
      <w:tr w:rsidR="00EA6771" w:rsidRPr="00EA6771" w14:paraId="056344B0" w14:textId="77777777" w:rsidTr="00A575A5">
        <w:trPr>
          <w:trHeight w:val="300"/>
        </w:trPr>
        <w:tc>
          <w:tcPr>
            <w:tcW w:w="976" w:type="dxa"/>
            <w:noWrap/>
            <w:hideMark/>
          </w:tcPr>
          <w:p w14:paraId="01A68564" w14:textId="77777777" w:rsidR="00EA6771" w:rsidRPr="00EA6771" w:rsidRDefault="00EA6771" w:rsidP="00EA6771">
            <w:pPr>
              <w:jc w:val="left"/>
            </w:pPr>
            <w:r w:rsidRPr="00EA6771">
              <w:t>32,729</w:t>
            </w:r>
          </w:p>
        </w:tc>
        <w:tc>
          <w:tcPr>
            <w:tcW w:w="976" w:type="dxa"/>
            <w:noWrap/>
            <w:hideMark/>
          </w:tcPr>
          <w:p w14:paraId="6C57F51D" w14:textId="77777777" w:rsidR="00EA6771" w:rsidRPr="00EA6771" w:rsidRDefault="00EA6771" w:rsidP="00EA6771">
            <w:pPr>
              <w:jc w:val="left"/>
            </w:pPr>
            <w:r w:rsidRPr="00EA6771">
              <w:t>25,655</w:t>
            </w:r>
          </w:p>
        </w:tc>
      </w:tr>
      <w:tr w:rsidR="00EA6771" w:rsidRPr="00EA6771" w14:paraId="19984E7B" w14:textId="77777777" w:rsidTr="00A575A5">
        <w:trPr>
          <w:trHeight w:val="300"/>
        </w:trPr>
        <w:tc>
          <w:tcPr>
            <w:tcW w:w="976" w:type="dxa"/>
            <w:noWrap/>
            <w:hideMark/>
          </w:tcPr>
          <w:p w14:paraId="4C4EC936" w14:textId="77777777" w:rsidR="00EA6771" w:rsidRPr="00EA6771" w:rsidRDefault="00EA6771" w:rsidP="00EA6771">
            <w:pPr>
              <w:jc w:val="left"/>
            </w:pPr>
            <w:r w:rsidRPr="00EA6771">
              <w:t>32,851</w:t>
            </w:r>
          </w:p>
        </w:tc>
        <w:tc>
          <w:tcPr>
            <w:tcW w:w="976" w:type="dxa"/>
            <w:noWrap/>
            <w:hideMark/>
          </w:tcPr>
          <w:p w14:paraId="0589FC14" w14:textId="77777777" w:rsidR="00EA6771" w:rsidRPr="00EA6771" w:rsidRDefault="00EA6771" w:rsidP="00EA6771">
            <w:pPr>
              <w:jc w:val="left"/>
            </w:pPr>
            <w:r w:rsidRPr="00EA6771">
              <w:t>25,63</w:t>
            </w:r>
          </w:p>
        </w:tc>
      </w:tr>
      <w:tr w:rsidR="00EA6771" w:rsidRPr="00EA6771" w14:paraId="1A5EAFE6" w14:textId="77777777" w:rsidTr="00A575A5">
        <w:trPr>
          <w:trHeight w:val="300"/>
        </w:trPr>
        <w:tc>
          <w:tcPr>
            <w:tcW w:w="976" w:type="dxa"/>
            <w:noWrap/>
            <w:hideMark/>
          </w:tcPr>
          <w:p w14:paraId="0307758A" w14:textId="77777777" w:rsidR="00EA6771" w:rsidRPr="00EA6771" w:rsidRDefault="00EA6771" w:rsidP="00EA6771">
            <w:pPr>
              <w:jc w:val="left"/>
            </w:pPr>
            <w:r w:rsidRPr="00EA6771">
              <w:t>32,977</w:t>
            </w:r>
          </w:p>
        </w:tc>
        <w:tc>
          <w:tcPr>
            <w:tcW w:w="976" w:type="dxa"/>
            <w:noWrap/>
            <w:hideMark/>
          </w:tcPr>
          <w:p w14:paraId="5034F318" w14:textId="77777777" w:rsidR="00EA6771" w:rsidRPr="00EA6771" w:rsidRDefault="00EA6771" w:rsidP="00EA6771">
            <w:pPr>
              <w:jc w:val="left"/>
            </w:pPr>
            <w:r w:rsidRPr="00EA6771">
              <w:t>25,48</w:t>
            </w:r>
          </w:p>
        </w:tc>
      </w:tr>
      <w:tr w:rsidR="00EA6771" w:rsidRPr="00EA6771" w14:paraId="14D825AC" w14:textId="77777777" w:rsidTr="00A575A5">
        <w:trPr>
          <w:trHeight w:val="300"/>
        </w:trPr>
        <w:tc>
          <w:tcPr>
            <w:tcW w:w="976" w:type="dxa"/>
            <w:noWrap/>
            <w:hideMark/>
          </w:tcPr>
          <w:p w14:paraId="3D8EBC4F" w14:textId="77777777" w:rsidR="00EA6771" w:rsidRPr="00EA6771" w:rsidRDefault="00EA6771" w:rsidP="00EA6771">
            <w:pPr>
              <w:jc w:val="left"/>
            </w:pPr>
            <w:r w:rsidRPr="00EA6771">
              <w:t>33,099</w:t>
            </w:r>
          </w:p>
        </w:tc>
        <w:tc>
          <w:tcPr>
            <w:tcW w:w="976" w:type="dxa"/>
            <w:noWrap/>
            <w:hideMark/>
          </w:tcPr>
          <w:p w14:paraId="27DAED8E" w14:textId="77777777" w:rsidR="00EA6771" w:rsidRPr="00EA6771" w:rsidRDefault="00EA6771" w:rsidP="00EA6771">
            <w:pPr>
              <w:jc w:val="left"/>
            </w:pPr>
            <w:r w:rsidRPr="00EA6771">
              <w:t>25,33</w:t>
            </w:r>
          </w:p>
        </w:tc>
      </w:tr>
      <w:tr w:rsidR="00EA6771" w:rsidRPr="00EA6771" w14:paraId="5E4FBF90" w14:textId="77777777" w:rsidTr="00A575A5">
        <w:trPr>
          <w:trHeight w:val="300"/>
        </w:trPr>
        <w:tc>
          <w:tcPr>
            <w:tcW w:w="976" w:type="dxa"/>
            <w:noWrap/>
            <w:hideMark/>
          </w:tcPr>
          <w:p w14:paraId="4329FD18" w14:textId="77777777" w:rsidR="00EA6771" w:rsidRPr="00EA6771" w:rsidRDefault="00EA6771" w:rsidP="00EA6771">
            <w:pPr>
              <w:jc w:val="left"/>
            </w:pPr>
            <w:r w:rsidRPr="00EA6771">
              <w:t>33,221</w:t>
            </w:r>
          </w:p>
        </w:tc>
        <w:tc>
          <w:tcPr>
            <w:tcW w:w="976" w:type="dxa"/>
            <w:noWrap/>
            <w:hideMark/>
          </w:tcPr>
          <w:p w14:paraId="3CDF51BE" w14:textId="77777777" w:rsidR="00EA6771" w:rsidRPr="00EA6771" w:rsidRDefault="00EA6771" w:rsidP="00EA6771">
            <w:pPr>
              <w:jc w:val="left"/>
            </w:pPr>
            <w:r w:rsidRPr="00EA6771">
              <w:t>25,175</w:t>
            </w:r>
          </w:p>
        </w:tc>
      </w:tr>
      <w:tr w:rsidR="00EA6771" w:rsidRPr="00EA6771" w14:paraId="6D96621A" w14:textId="77777777" w:rsidTr="00A575A5">
        <w:trPr>
          <w:trHeight w:val="300"/>
        </w:trPr>
        <w:tc>
          <w:tcPr>
            <w:tcW w:w="976" w:type="dxa"/>
            <w:noWrap/>
            <w:hideMark/>
          </w:tcPr>
          <w:p w14:paraId="3474D37A" w14:textId="77777777" w:rsidR="00EA6771" w:rsidRPr="00EA6771" w:rsidRDefault="00EA6771" w:rsidP="00EA6771">
            <w:pPr>
              <w:jc w:val="left"/>
            </w:pPr>
            <w:r w:rsidRPr="00EA6771">
              <w:t>33,343</w:t>
            </w:r>
          </w:p>
        </w:tc>
        <w:tc>
          <w:tcPr>
            <w:tcW w:w="976" w:type="dxa"/>
            <w:noWrap/>
            <w:hideMark/>
          </w:tcPr>
          <w:p w14:paraId="00E1B2D6" w14:textId="77777777" w:rsidR="00EA6771" w:rsidRPr="00EA6771" w:rsidRDefault="00EA6771" w:rsidP="00EA6771">
            <w:pPr>
              <w:jc w:val="left"/>
            </w:pPr>
            <w:r w:rsidRPr="00EA6771">
              <w:t>25,035</w:t>
            </w:r>
          </w:p>
        </w:tc>
      </w:tr>
      <w:tr w:rsidR="00EA6771" w:rsidRPr="00EA6771" w14:paraId="0CBBE02B" w14:textId="77777777" w:rsidTr="00A575A5">
        <w:trPr>
          <w:trHeight w:val="300"/>
        </w:trPr>
        <w:tc>
          <w:tcPr>
            <w:tcW w:w="976" w:type="dxa"/>
            <w:noWrap/>
            <w:hideMark/>
          </w:tcPr>
          <w:p w14:paraId="3D3E7FA6" w14:textId="77777777" w:rsidR="00EA6771" w:rsidRPr="00EA6771" w:rsidRDefault="00EA6771" w:rsidP="00EA6771">
            <w:pPr>
              <w:jc w:val="left"/>
            </w:pPr>
            <w:r w:rsidRPr="00EA6771">
              <w:t>33,56</w:t>
            </w:r>
          </w:p>
        </w:tc>
        <w:tc>
          <w:tcPr>
            <w:tcW w:w="976" w:type="dxa"/>
            <w:noWrap/>
            <w:hideMark/>
          </w:tcPr>
          <w:p w14:paraId="21B3E098" w14:textId="77777777" w:rsidR="00EA6771" w:rsidRPr="00EA6771" w:rsidRDefault="00EA6771" w:rsidP="00EA6771">
            <w:pPr>
              <w:jc w:val="left"/>
            </w:pPr>
            <w:r w:rsidRPr="00EA6771">
              <w:t>24,69</w:t>
            </w:r>
          </w:p>
        </w:tc>
      </w:tr>
      <w:tr w:rsidR="00EA6771" w:rsidRPr="00EA6771" w14:paraId="622C6FE0" w14:textId="77777777" w:rsidTr="00A575A5">
        <w:trPr>
          <w:trHeight w:val="300"/>
        </w:trPr>
        <w:tc>
          <w:tcPr>
            <w:tcW w:w="976" w:type="dxa"/>
            <w:noWrap/>
            <w:hideMark/>
          </w:tcPr>
          <w:p w14:paraId="1E9386E6" w14:textId="77777777" w:rsidR="00EA6771" w:rsidRPr="00EA6771" w:rsidRDefault="00EA6771" w:rsidP="00EA6771">
            <w:pPr>
              <w:jc w:val="left"/>
            </w:pPr>
            <w:r w:rsidRPr="00EA6771">
              <w:t>33,682</w:t>
            </w:r>
          </w:p>
        </w:tc>
        <w:tc>
          <w:tcPr>
            <w:tcW w:w="976" w:type="dxa"/>
            <w:noWrap/>
            <w:hideMark/>
          </w:tcPr>
          <w:p w14:paraId="1CAADEA7" w14:textId="77777777" w:rsidR="00EA6771" w:rsidRPr="00EA6771" w:rsidRDefault="00EA6771" w:rsidP="00EA6771">
            <w:pPr>
              <w:jc w:val="left"/>
            </w:pPr>
            <w:r w:rsidRPr="00EA6771">
              <w:t>24,455</w:t>
            </w:r>
          </w:p>
        </w:tc>
      </w:tr>
      <w:tr w:rsidR="00EA6771" w:rsidRPr="00EA6771" w14:paraId="1B40CEE8" w14:textId="77777777" w:rsidTr="00A575A5">
        <w:trPr>
          <w:trHeight w:val="300"/>
        </w:trPr>
        <w:tc>
          <w:tcPr>
            <w:tcW w:w="976" w:type="dxa"/>
            <w:noWrap/>
            <w:hideMark/>
          </w:tcPr>
          <w:p w14:paraId="5DCCE1F4" w14:textId="77777777" w:rsidR="00EA6771" w:rsidRPr="00EA6771" w:rsidRDefault="00EA6771" w:rsidP="00EA6771">
            <w:pPr>
              <w:jc w:val="left"/>
            </w:pPr>
            <w:r w:rsidRPr="00EA6771">
              <w:t>33,804</w:t>
            </w:r>
          </w:p>
        </w:tc>
        <w:tc>
          <w:tcPr>
            <w:tcW w:w="976" w:type="dxa"/>
            <w:noWrap/>
            <w:hideMark/>
          </w:tcPr>
          <w:p w14:paraId="180537F7" w14:textId="77777777" w:rsidR="00EA6771" w:rsidRPr="00EA6771" w:rsidRDefault="00EA6771" w:rsidP="00EA6771">
            <w:pPr>
              <w:jc w:val="left"/>
            </w:pPr>
            <w:r w:rsidRPr="00EA6771">
              <w:t>24,345</w:t>
            </w:r>
          </w:p>
        </w:tc>
      </w:tr>
      <w:tr w:rsidR="00EA6771" w:rsidRPr="00EA6771" w14:paraId="36851C4C" w14:textId="77777777" w:rsidTr="00A575A5">
        <w:trPr>
          <w:trHeight w:val="300"/>
        </w:trPr>
        <w:tc>
          <w:tcPr>
            <w:tcW w:w="976" w:type="dxa"/>
            <w:noWrap/>
            <w:hideMark/>
          </w:tcPr>
          <w:p w14:paraId="204E5B65" w14:textId="77777777" w:rsidR="00EA6771" w:rsidRPr="00EA6771" w:rsidRDefault="00EA6771" w:rsidP="00EA6771">
            <w:pPr>
              <w:jc w:val="left"/>
            </w:pPr>
            <w:r w:rsidRPr="00EA6771">
              <w:t>33,925</w:t>
            </w:r>
          </w:p>
        </w:tc>
        <w:tc>
          <w:tcPr>
            <w:tcW w:w="976" w:type="dxa"/>
            <w:noWrap/>
            <w:hideMark/>
          </w:tcPr>
          <w:p w14:paraId="7915059C" w14:textId="77777777" w:rsidR="00EA6771" w:rsidRPr="00EA6771" w:rsidRDefault="00EA6771" w:rsidP="00EA6771">
            <w:pPr>
              <w:jc w:val="left"/>
            </w:pPr>
            <w:r w:rsidRPr="00EA6771">
              <w:t>24,26</w:t>
            </w:r>
          </w:p>
        </w:tc>
      </w:tr>
      <w:tr w:rsidR="00EA6771" w:rsidRPr="00EA6771" w14:paraId="49CA6478" w14:textId="77777777" w:rsidTr="00A575A5">
        <w:trPr>
          <w:trHeight w:val="300"/>
        </w:trPr>
        <w:tc>
          <w:tcPr>
            <w:tcW w:w="976" w:type="dxa"/>
            <w:noWrap/>
            <w:hideMark/>
          </w:tcPr>
          <w:p w14:paraId="2B9B555F" w14:textId="77777777" w:rsidR="00EA6771" w:rsidRPr="00EA6771" w:rsidRDefault="00EA6771" w:rsidP="00EA6771">
            <w:pPr>
              <w:jc w:val="left"/>
            </w:pPr>
            <w:r w:rsidRPr="00EA6771">
              <w:t>34,046</w:t>
            </w:r>
          </w:p>
        </w:tc>
        <w:tc>
          <w:tcPr>
            <w:tcW w:w="976" w:type="dxa"/>
            <w:noWrap/>
            <w:hideMark/>
          </w:tcPr>
          <w:p w14:paraId="0126D51D" w14:textId="77777777" w:rsidR="00EA6771" w:rsidRPr="00EA6771" w:rsidRDefault="00EA6771" w:rsidP="00EA6771">
            <w:pPr>
              <w:jc w:val="left"/>
            </w:pPr>
            <w:r w:rsidRPr="00EA6771">
              <w:t>24,175</w:t>
            </w:r>
          </w:p>
        </w:tc>
      </w:tr>
      <w:tr w:rsidR="00EA6771" w:rsidRPr="00EA6771" w14:paraId="7380C9C1" w14:textId="77777777" w:rsidTr="00A575A5">
        <w:trPr>
          <w:trHeight w:val="300"/>
        </w:trPr>
        <w:tc>
          <w:tcPr>
            <w:tcW w:w="976" w:type="dxa"/>
            <w:noWrap/>
            <w:hideMark/>
          </w:tcPr>
          <w:p w14:paraId="747D2C81" w14:textId="77777777" w:rsidR="00EA6771" w:rsidRPr="00EA6771" w:rsidRDefault="00EA6771" w:rsidP="00EA6771">
            <w:pPr>
              <w:jc w:val="left"/>
            </w:pPr>
            <w:r w:rsidRPr="00EA6771">
              <w:t>34,168</w:t>
            </w:r>
          </w:p>
        </w:tc>
        <w:tc>
          <w:tcPr>
            <w:tcW w:w="976" w:type="dxa"/>
            <w:noWrap/>
            <w:hideMark/>
          </w:tcPr>
          <w:p w14:paraId="01213F29" w14:textId="77777777" w:rsidR="00EA6771" w:rsidRPr="00EA6771" w:rsidRDefault="00EA6771" w:rsidP="00EA6771">
            <w:pPr>
              <w:jc w:val="left"/>
            </w:pPr>
            <w:r w:rsidRPr="00EA6771">
              <w:t>24,035</w:t>
            </w:r>
          </w:p>
        </w:tc>
      </w:tr>
      <w:tr w:rsidR="00EA6771" w:rsidRPr="00EA6771" w14:paraId="0856EF79" w14:textId="77777777" w:rsidTr="00A575A5">
        <w:trPr>
          <w:trHeight w:val="300"/>
        </w:trPr>
        <w:tc>
          <w:tcPr>
            <w:tcW w:w="976" w:type="dxa"/>
            <w:noWrap/>
            <w:hideMark/>
          </w:tcPr>
          <w:p w14:paraId="2EC8E45B" w14:textId="77777777" w:rsidR="00EA6771" w:rsidRPr="00EA6771" w:rsidRDefault="00EA6771" w:rsidP="00EA6771">
            <w:pPr>
              <w:jc w:val="left"/>
            </w:pPr>
            <w:r w:rsidRPr="00EA6771">
              <w:t>34,29</w:t>
            </w:r>
          </w:p>
        </w:tc>
        <w:tc>
          <w:tcPr>
            <w:tcW w:w="976" w:type="dxa"/>
            <w:noWrap/>
            <w:hideMark/>
          </w:tcPr>
          <w:p w14:paraId="6BED4402" w14:textId="77777777" w:rsidR="00EA6771" w:rsidRPr="00EA6771" w:rsidRDefault="00EA6771" w:rsidP="00EA6771">
            <w:pPr>
              <w:jc w:val="left"/>
            </w:pPr>
            <w:r w:rsidRPr="00EA6771">
              <w:t>24,035</w:t>
            </w:r>
          </w:p>
        </w:tc>
      </w:tr>
      <w:tr w:rsidR="00EA6771" w:rsidRPr="00EA6771" w14:paraId="40DC04C9" w14:textId="77777777" w:rsidTr="00A575A5">
        <w:trPr>
          <w:trHeight w:val="300"/>
        </w:trPr>
        <w:tc>
          <w:tcPr>
            <w:tcW w:w="976" w:type="dxa"/>
            <w:noWrap/>
            <w:hideMark/>
          </w:tcPr>
          <w:p w14:paraId="0A2DBA6B" w14:textId="77777777" w:rsidR="00EA6771" w:rsidRPr="00EA6771" w:rsidRDefault="00EA6771" w:rsidP="00EA6771">
            <w:pPr>
              <w:jc w:val="left"/>
            </w:pPr>
            <w:r w:rsidRPr="00EA6771">
              <w:t>34,419</w:t>
            </w:r>
          </w:p>
        </w:tc>
        <w:tc>
          <w:tcPr>
            <w:tcW w:w="976" w:type="dxa"/>
            <w:noWrap/>
            <w:hideMark/>
          </w:tcPr>
          <w:p w14:paraId="17555CF6" w14:textId="77777777" w:rsidR="00EA6771" w:rsidRPr="00EA6771" w:rsidRDefault="00EA6771" w:rsidP="00EA6771">
            <w:pPr>
              <w:jc w:val="left"/>
            </w:pPr>
            <w:r w:rsidRPr="00EA6771">
              <w:t>24,035</w:t>
            </w:r>
          </w:p>
        </w:tc>
      </w:tr>
      <w:tr w:rsidR="00EA6771" w:rsidRPr="00EA6771" w14:paraId="5BA32150" w14:textId="77777777" w:rsidTr="00A575A5">
        <w:trPr>
          <w:trHeight w:val="300"/>
        </w:trPr>
        <w:tc>
          <w:tcPr>
            <w:tcW w:w="976" w:type="dxa"/>
            <w:noWrap/>
            <w:hideMark/>
          </w:tcPr>
          <w:p w14:paraId="53B06E6E" w14:textId="77777777" w:rsidR="00EA6771" w:rsidRPr="00EA6771" w:rsidRDefault="00EA6771" w:rsidP="00EA6771">
            <w:pPr>
              <w:jc w:val="left"/>
            </w:pPr>
            <w:r w:rsidRPr="00EA6771">
              <w:t>34,54</w:t>
            </w:r>
          </w:p>
        </w:tc>
        <w:tc>
          <w:tcPr>
            <w:tcW w:w="976" w:type="dxa"/>
            <w:noWrap/>
            <w:hideMark/>
          </w:tcPr>
          <w:p w14:paraId="328962E1" w14:textId="77777777" w:rsidR="00EA6771" w:rsidRPr="00EA6771" w:rsidRDefault="00EA6771" w:rsidP="00EA6771">
            <w:pPr>
              <w:jc w:val="left"/>
            </w:pPr>
            <w:r w:rsidRPr="00EA6771">
              <w:t>23,86</w:t>
            </w:r>
          </w:p>
        </w:tc>
      </w:tr>
      <w:tr w:rsidR="00EA6771" w:rsidRPr="00EA6771" w14:paraId="318DC9B7" w14:textId="77777777" w:rsidTr="00A575A5">
        <w:trPr>
          <w:trHeight w:val="300"/>
        </w:trPr>
        <w:tc>
          <w:tcPr>
            <w:tcW w:w="976" w:type="dxa"/>
            <w:noWrap/>
            <w:hideMark/>
          </w:tcPr>
          <w:p w14:paraId="1C41D028" w14:textId="77777777" w:rsidR="00EA6771" w:rsidRPr="00EA6771" w:rsidRDefault="00EA6771" w:rsidP="00EA6771">
            <w:pPr>
              <w:jc w:val="left"/>
            </w:pPr>
            <w:r w:rsidRPr="00EA6771">
              <w:t>34,662</w:t>
            </w:r>
          </w:p>
        </w:tc>
        <w:tc>
          <w:tcPr>
            <w:tcW w:w="976" w:type="dxa"/>
            <w:noWrap/>
            <w:hideMark/>
          </w:tcPr>
          <w:p w14:paraId="23DB5D0F" w14:textId="77777777" w:rsidR="00EA6771" w:rsidRPr="00EA6771" w:rsidRDefault="00EA6771" w:rsidP="00EA6771">
            <w:pPr>
              <w:jc w:val="left"/>
            </w:pPr>
            <w:r w:rsidRPr="00EA6771">
              <w:t>23,755</w:t>
            </w:r>
          </w:p>
        </w:tc>
      </w:tr>
      <w:tr w:rsidR="00EA6771" w:rsidRPr="00EA6771" w14:paraId="67F3B489" w14:textId="77777777" w:rsidTr="00A575A5">
        <w:trPr>
          <w:trHeight w:val="300"/>
        </w:trPr>
        <w:tc>
          <w:tcPr>
            <w:tcW w:w="976" w:type="dxa"/>
            <w:noWrap/>
            <w:hideMark/>
          </w:tcPr>
          <w:p w14:paraId="27802CFA" w14:textId="77777777" w:rsidR="00EA6771" w:rsidRPr="00EA6771" w:rsidRDefault="00EA6771" w:rsidP="00EA6771">
            <w:pPr>
              <w:jc w:val="left"/>
            </w:pPr>
            <w:r w:rsidRPr="00EA6771">
              <w:t>34,88</w:t>
            </w:r>
          </w:p>
        </w:tc>
        <w:tc>
          <w:tcPr>
            <w:tcW w:w="976" w:type="dxa"/>
            <w:noWrap/>
            <w:hideMark/>
          </w:tcPr>
          <w:p w14:paraId="7B4A2ED6" w14:textId="77777777" w:rsidR="00EA6771" w:rsidRPr="00EA6771" w:rsidRDefault="00EA6771" w:rsidP="00EA6771">
            <w:pPr>
              <w:jc w:val="left"/>
            </w:pPr>
            <w:r w:rsidRPr="00EA6771">
              <w:t>23,545</w:t>
            </w:r>
          </w:p>
        </w:tc>
      </w:tr>
      <w:tr w:rsidR="00EA6771" w:rsidRPr="00EA6771" w14:paraId="20660ED0" w14:textId="77777777" w:rsidTr="00A575A5">
        <w:trPr>
          <w:trHeight w:val="300"/>
        </w:trPr>
        <w:tc>
          <w:tcPr>
            <w:tcW w:w="976" w:type="dxa"/>
            <w:noWrap/>
            <w:hideMark/>
          </w:tcPr>
          <w:p w14:paraId="0B61E216" w14:textId="77777777" w:rsidR="00EA6771" w:rsidRPr="00EA6771" w:rsidRDefault="00EA6771" w:rsidP="00EA6771">
            <w:pPr>
              <w:jc w:val="left"/>
            </w:pPr>
            <w:r w:rsidRPr="00EA6771">
              <w:t>35,002</w:t>
            </w:r>
          </w:p>
        </w:tc>
        <w:tc>
          <w:tcPr>
            <w:tcW w:w="976" w:type="dxa"/>
            <w:noWrap/>
            <w:hideMark/>
          </w:tcPr>
          <w:p w14:paraId="452B1233" w14:textId="77777777" w:rsidR="00EA6771" w:rsidRPr="00EA6771" w:rsidRDefault="00EA6771" w:rsidP="00EA6771">
            <w:pPr>
              <w:jc w:val="left"/>
            </w:pPr>
            <w:r w:rsidRPr="00EA6771">
              <w:t>23,46</w:t>
            </w:r>
          </w:p>
        </w:tc>
      </w:tr>
      <w:tr w:rsidR="00EA6771" w:rsidRPr="00EA6771" w14:paraId="17D1C6E0" w14:textId="77777777" w:rsidTr="00A575A5">
        <w:trPr>
          <w:trHeight w:val="300"/>
        </w:trPr>
        <w:tc>
          <w:tcPr>
            <w:tcW w:w="976" w:type="dxa"/>
            <w:noWrap/>
            <w:hideMark/>
          </w:tcPr>
          <w:p w14:paraId="065304B4" w14:textId="77777777" w:rsidR="00EA6771" w:rsidRPr="00EA6771" w:rsidRDefault="00EA6771" w:rsidP="00EA6771">
            <w:pPr>
              <w:jc w:val="left"/>
            </w:pPr>
            <w:r w:rsidRPr="00EA6771">
              <w:t>35,122</w:t>
            </w:r>
          </w:p>
        </w:tc>
        <w:tc>
          <w:tcPr>
            <w:tcW w:w="976" w:type="dxa"/>
            <w:noWrap/>
            <w:hideMark/>
          </w:tcPr>
          <w:p w14:paraId="39E81747" w14:textId="77777777" w:rsidR="00EA6771" w:rsidRPr="00EA6771" w:rsidRDefault="00EA6771" w:rsidP="00EA6771">
            <w:pPr>
              <w:jc w:val="left"/>
            </w:pPr>
            <w:r w:rsidRPr="00EA6771">
              <w:t>23,435</w:t>
            </w:r>
          </w:p>
        </w:tc>
      </w:tr>
      <w:tr w:rsidR="00EA6771" w:rsidRPr="00EA6771" w14:paraId="5664C6B5" w14:textId="77777777" w:rsidTr="00A575A5">
        <w:trPr>
          <w:trHeight w:val="300"/>
        </w:trPr>
        <w:tc>
          <w:tcPr>
            <w:tcW w:w="976" w:type="dxa"/>
            <w:noWrap/>
            <w:hideMark/>
          </w:tcPr>
          <w:p w14:paraId="65C74F2C" w14:textId="77777777" w:rsidR="00EA6771" w:rsidRPr="00EA6771" w:rsidRDefault="00EA6771" w:rsidP="00EA6771">
            <w:pPr>
              <w:jc w:val="left"/>
            </w:pPr>
            <w:r w:rsidRPr="00EA6771">
              <w:t>35,244</w:t>
            </w:r>
          </w:p>
        </w:tc>
        <w:tc>
          <w:tcPr>
            <w:tcW w:w="976" w:type="dxa"/>
            <w:noWrap/>
            <w:hideMark/>
          </w:tcPr>
          <w:p w14:paraId="2A3535FC" w14:textId="77777777" w:rsidR="00EA6771" w:rsidRPr="00EA6771" w:rsidRDefault="00EA6771" w:rsidP="00EA6771">
            <w:pPr>
              <w:jc w:val="left"/>
            </w:pPr>
            <w:r w:rsidRPr="00EA6771">
              <w:t>23,435</w:t>
            </w:r>
          </w:p>
        </w:tc>
      </w:tr>
      <w:tr w:rsidR="00EA6771" w:rsidRPr="00EA6771" w14:paraId="3148EB89" w14:textId="77777777" w:rsidTr="00A575A5">
        <w:trPr>
          <w:trHeight w:val="300"/>
        </w:trPr>
        <w:tc>
          <w:tcPr>
            <w:tcW w:w="976" w:type="dxa"/>
            <w:noWrap/>
            <w:hideMark/>
          </w:tcPr>
          <w:p w14:paraId="7327F680" w14:textId="77777777" w:rsidR="00EA6771" w:rsidRPr="00EA6771" w:rsidRDefault="00EA6771" w:rsidP="00EA6771">
            <w:pPr>
              <w:jc w:val="left"/>
            </w:pPr>
            <w:r w:rsidRPr="00EA6771">
              <w:t>35,366</w:t>
            </w:r>
          </w:p>
        </w:tc>
        <w:tc>
          <w:tcPr>
            <w:tcW w:w="976" w:type="dxa"/>
            <w:noWrap/>
            <w:hideMark/>
          </w:tcPr>
          <w:p w14:paraId="5F288A27" w14:textId="77777777" w:rsidR="00EA6771" w:rsidRPr="00EA6771" w:rsidRDefault="00EA6771" w:rsidP="00EA6771">
            <w:pPr>
              <w:jc w:val="left"/>
            </w:pPr>
            <w:r w:rsidRPr="00EA6771">
              <w:t>23,26</w:t>
            </w:r>
          </w:p>
        </w:tc>
      </w:tr>
      <w:tr w:rsidR="00EA6771" w:rsidRPr="00EA6771" w14:paraId="137B4F50" w14:textId="77777777" w:rsidTr="00A575A5">
        <w:trPr>
          <w:trHeight w:val="300"/>
        </w:trPr>
        <w:tc>
          <w:tcPr>
            <w:tcW w:w="976" w:type="dxa"/>
            <w:noWrap/>
            <w:hideMark/>
          </w:tcPr>
          <w:p w14:paraId="5580B9CA" w14:textId="77777777" w:rsidR="00EA6771" w:rsidRPr="00EA6771" w:rsidRDefault="00EA6771" w:rsidP="00EA6771">
            <w:pPr>
              <w:jc w:val="left"/>
            </w:pPr>
            <w:r w:rsidRPr="00EA6771">
              <w:t>35,488</w:t>
            </w:r>
          </w:p>
        </w:tc>
        <w:tc>
          <w:tcPr>
            <w:tcW w:w="976" w:type="dxa"/>
            <w:noWrap/>
            <w:hideMark/>
          </w:tcPr>
          <w:p w14:paraId="46645E1D" w14:textId="77777777" w:rsidR="00EA6771" w:rsidRPr="00EA6771" w:rsidRDefault="00EA6771" w:rsidP="00EA6771">
            <w:pPr>
              <w:jc w:val="left"/>
            </w:pPr>
            <w:r w:rsidRPr="00EA6771">
              <w:t>23,155</w:t>
            </w:r>
          </w:p>
        </w:tc>
      </w:tr>
      <w:tr w:rsidR="00EA6771" w:rsidRPr="00EA6771" w14:paraId="5CAF0CF0" w14:textId="77777777" w:rsidTr="00A575A5">
        <w:trPr>
          <w:trHeight w:val="300"/>
        </w:trPr>
        <w:tc>
          <w:tcPr>
            <w:tcW w:w="976" w:type="dxa"/>
            <w:noWrap/>
            <w:hideMark/>
          </w:tcPr>
          <w:p w14:paraId="7C9E5C31" w14:textId="77777777" w:rsidR="00EA6771" w:rsidRPr="00EA6771" w:rsidRDefault="00EA6771" w:rsidP="00EA6771">
            <w:pPr>
              <w:jc w:val="left"/>
            </w:pPr>
            <w:r w:rsidRPr="00EA6771">
              <w:t>35,61</w:t>
            </w:r>
          </w:p>
        </w:tc>
        <w:tc>
          <w:tcPr>
            <w:tcW w:w="976" w:type="dxa"/>
            <w:noWrap/>
            <w:hideMark/>
          </w:tcPr>
          <w:p w14:paraId="6243C37A" w14:textId="77777777" w:rsidR="00EA6771" w:rsidRPr="00EA6771" w:rsidRDefault="00EA6771" w:rsidP="00EA6771">
            <w:pPr>
              <w:jc w:val="left"/>
            </w:pPr>
            <w:r w:rsidRPr="00EA6771">
              <w:t>23,08</w:t>
            </w:r>
          </w:p>
        </w:tc>
      </w:tr>
      <w:tr w:rsidR="00EA6771" w:rsidRPr="00EA6771" w14:paraId="07BDD6EF" w14:textId="77777777" w:rsidTr="00A575A5">
        <w:trPr>
          <w:trHeight w:val="300"/>
        </w:trPr>
        <w:tc>
          <w:tcPr>
            <w:tcW w:w="976" w:type="dxa"/>
            <w:noWrap/>
            <w:hideMark/>
          </w:tcPr>
          <w:p w14:paraId="4290496D" w14:textId="77777777" w:rsidR="00EA6771" w:rsidRPr="00EA6771" w:rsidRDefault="00EA6771" w:rsidP="00EA6771">
            <w:pPr>
              <w:jc w:val="left"/>
            </w:pPr>
            <w:r w:rsidRPr="00EA6771">
              <w:t>35,731</w:t>
            </w:r>
          </w:p>
        </w:tc>
        <w:tc>
          <w:tcPr>
            <w:tcW w:w="976" w:type="dxa"/>
            <w:noWrap/>
            <w:hideMark/>
          </w:tcPr>
          <w:p w14:paraId="345DA634" w14:textId="77777777" w:rsidR="00EA6771" w:rsidRPr="00EA6771" w:rsidRDefault="00EA6771" w:rsidP="00EA6771">
            <w:pPr>
              <w:jc w:val="left"/>
            </w:pPr>
            <w:r w:rsidRPr="00EA6771">
              <w:t>22,975</w:t>
            </w:r>
          </w:p>
        </w:tc>
      </w:tr>
      <w:tr w:rsidR="00EA6771" w:rsidRPr="00EA6771" w14:paraId="6F0DD606" w14:textId="77777777" w:rsidTr="00A575A5">
        <w:trPr>
          <w:trHeight w:val="300"/>
        </w:trPr>
        <w:tc>
          <w:tcPr>
            <w:tcW w:w="976" w:type="dxa"/>
            <w:noWrap/>
            <w:hideMark/>
          </w:tcPr>
          <w:p w14:paraId="18EB5197" w14:textId="77777777" w:rsidR="00EA6771" w:rsidRPr="00EA6771" w:rsidRDefault="00EA6771" w:rsidP="00EA6771">
            <w:pPr>
              <w:jc w:val="left"/>
            </w:pPr>
            <w:r w:rsidRPr="00EA6771">
              <w:t>35,853</w:t>
            </w:r>
          </w:p>
        </w:tc>
        <w:tc>
          <w:tcPr>
            <w:tcW w:w="976" w:type="dxa"/>
            <w:noWrap/>
            <w:hideMark/>
          </w:tcPr>
          <w:p w14:paraId="16A5BB44" w14:textId="77777777" w:rsidR="00EA6771" w:rsidRPr="00EA6771" w:rsidRDefault="00EA6771" w:rsidP="00EA6771">
            <w:pPr>
              <w:jc w:val="left"/>
            </w:pPr>
            <w:r w:rsidRPr="00EA6771">
              <w:t>22,945</w:t>
            </w:r>
          </w:p>
        </w:tc>
      </w:tr>
      <w:tr w:rsidR="00EA6771" w:rsidRPr="00EA6771" w14:paraId="02AC3335" w14:textId="77777777" w:rsidTr="00A575A5">
        <w:trPr>
          <w:trHeight w:val="300"/>
        </w:trPr>
        <w:tc>
          <w:tcPr>
            <w:tcW w:w="976" w:type="dxa"/>
            <w:noWrap/>
            <w:hideMark/>
          </w:tcPr>
          <w:p w14:paraId="00D89879" w14:textId="77777777" w:rsidR="00EA6771" w:rsidRPr="00EA6771" w:rsidRDefault="00EA6771" w:rsidP="00EA6771">
            <w:pPr>
              <w:jc w:val="left"/>
            </w:pPr>
            <w:r w:rsidRPr="00EA6771">
              <w:t>35,984</w:t>
            </w:r>
          </w:p>
        </w:tc>
        <w:tc>
          <w:tcPr>
            <w:tcW w:w="976" w:type="dxa"/>
            <w:noWrap/>
            <w:hideMark/>
          </w:tcPr>
          <w:p w14:paraId="105E09D7" w14:textId="77777777" w:rsidR="00EA6771" w:rsidRPr="00EA6771" w:rsidRDefault="00EA6771" w:rsidP="00EA6771">
            <w:pPr>
              <w:jc w:val="left"/>
            </w:pPr>
            <w:r w:rsidRPr="00EA6771">
              <w:t>22,78</w:t>
            </w:r>
          </w:p>
        </w:tc>
      </w:tr>
      <w:tr w:rsidR="00EA6771" w:rsidRPr="00EA6771" w14:paraId="02F522D5" w14:textId="77777777" w:rsidTr="00A575A5">
        <w:trPr>
          <w:trHeight w:val="300"/>
        </w:trPr>
        <w:tc>
          <w:tcPr>
            <w:tcW w:w="976" w:type="dxa"/>
            <w:noWrap/>
            <w:hideMark/>
          </w:tcPr>
          <w:p w14:paraId="23353CC7" w14:textId="77777777" w:rsidR="00EA6771" w:rsidRPr="00EA6771" w:rsidRDefault="00EA6771" w:rsidP="00EA6771">
            <w:pPr>
              <w:jc w:val="left"/>
            </w:pPr>
            <w:r w:rsidRPr="00EA6771">
              <w:t>36,202</w:t>
            </w:r>
          </w:p>
        </w:tc>
        <w:tc>
          <w:tcPr>
            <w:tcW w:w="976" w:type="dxa"/>
            <w:noWrap/>
            <w:hideMark/>
          </w:tcPr>
          <w:p w14:paraId="4C696930" w14:textId="77777777" w:rsidR="00EA6771" w:rsidRPr="00EA6771" w:rsidRDefault="00EA6771" w:rsidP="00EA6771">
            <w:pPr>
              <w:jc w:val="left"/>
            </w:pPr>
            <w:r w:rsidRPr="00EA6771">
              <w:t>22,605</w:t>
            </w:r>
          </w:p>
        </w:tc>
      </w:tr>
      <w:tr w:rsidR="00EA6771" w:rsidRPr="00EA6771" w14:paraId="4A0E4AA6" w14:textId="77777777" w:rsidTr="00A575A5">
        <w:trPr>
          <w:trHeight w:val="300"/>
        </w:trPr>
        <w:tc>
          <w:tcPr>
            <w:tcW w:w="976" w:type="dxa"/>
            <w:noWrap/>
            <w:hideMark/>
          </w:tcPr>
          <w:p w14:paraId="1145ECA5" w14:textId="77777777" w:rsidR="00EA6771" w:rsidRPr="00EA6771" w:rsidRDefault="00EA6771" w:rsidP="00EA6771">
            <w:pPr>
              <w:jc w:val="left"/>
            </w:pPr>
            <w:r w:rsidRPr="00EA6771">
              <w:t>36,324</w:t>
            </w:r>
          </w:p>
        </w:tc>
        <w:tc>
          <w:tcPr>
            <w:tcW w:w="976" w:type="dxa"/>
            <w:noWrap/>
            <w:hideMark/>
          </w:tcPr>
          <w:p w14:paraId="42943050" w14:textId="77777777" w:rsidR="00EA6771" w:rsidRPr="00EA6771" w:rsidRDefault="00EA6771" w:rsidP="00EA6771">
            <w:pPr>
              <w:jc w:val="left"/>
            </w:pPr>
            <w:r w:rsidRPr="00EA6771">
              <w:t>22,46</w:t>
            </w:r>
          </w:p>
        </w:tc>
      </w:tr>
      <w:tr w:rsidR="00EA6771" w:rsidRPr="00EA6771" w14:paraId="5925C040" w14:textId="77777777" w:rsidTr="00A575A5">
        <w:trPr>
          <w:trHeight w:val="300"/>
        </w:trPr>
        <w:tc>
          <w:tcPr>
            <w:tcW w:w="976" w:type="dxa"/>
            <w:noWrap/>
            <w:hideMark/>
          </w:tcPr>
          <w:p w14:paraId="21529720" w14:textId="77777777" w:rsidR="00EA6771" w:rsidRPr="00EA6771" w:rsidRDefault="00EA6771" w:rsidP="00EA6771">
            <w:pPr>
              <w:jc w:val="left"/>
            </w:pPr>
            <w:r w:rsidRPr="00EA6771">
              <w:t>36,444</w:t>
            </w:r>
          </w:p>
        </w:tc>
        <w:tc>
          <w:tcPr>
            <w:tcW w:w="976" w:type="dxa"/>
            <w:noWrap/>
            <w:hideMark/>
          </w:tcPr>
          <w:p w14:paraId="787C71C6" w14:textId="77777777" w:rsidR="00EA6771" w:rsidRPr="00EA6771" w:rsidRDefault="00EA6771" w:rsidP="00EA6771">
            <w:pPr>
              <w:jc w:val="left"/>
            </w:pPr>
            <w:r w:rsidRPr="00EA6771">
              <w:t>22,46</w:t>
            </w:r>
          </w:p>
        </w:tc>
      </w:tr>
      <w:tr w:rsidR="00EA6771" w:rsidRPr="00EA6771" w14:paraId="5171004F" w14:textId="77777777" w:rsidTr="00A575A5">
        <w:trPr>
          <w:trHeight w:val="300"/>
        </w:trPr>
        <w:tc>
          <w:tcPr>
            <w:tcW w:w="976" w:type="dxa"/>
            <w:noWrap/>
            <w:hideMark/>
          </w:tcPr>
          <w:p w14:paraId="184D32E4" w14:textId="77777777" w:rsidR="00EA6771" w:rsidRPr="00EA6771" w:rsidRDefault="00EA6771" w:rsidP="00EA6771">
            <w:pPr>
              <w:jc w:val="left"/>
            </w:pPr>
            <w:r w:rsidRPr="00EA6771">
              <w:t>36,566</w:t>
            </w:r>
          </w:p>
        </w:tc>
        <w:tc>
          <w:tcPr>
            <w:tcW w:w="976" w:type="dxa"/>
            <w:noWrap/>
            <w:hideMark/>
          </w:tcPr>
          <w:p w14:paraId="64A60DEC" w14:textId="77777777" w:rsidR="00EA6771" w:rsidRPr="00EA6771" w:rsidRDefault="00EA6771" w:rsidP="00EA6771">
            <w:pPr>
              <w:jc w:val="left"/>
            </w:pPr>
            <w:r w:rsidRPr="00EA6771">
              <w:t>22,205</w:t>
            </w:r>
          </w:p>
        </w:tc>
      </w:tr>
      <w:tr w:rsidR="00EA6771" w:rsidRPr="00EA6771" w14:paraId="0B179121" w14:textId="77777777" w:rsidTr="00A575A5">
        <w:trPr>
          <w:trHeight w:val="300"/>
        </w:trPr>
        <w:tc>
          <w:tcPr>
            <w:tcW w:w="976" w:type="dxa"/>
            <w:noWrap/>
            <w:hideMark/>
          </w:tcPr>
          <w:p w14:paraId="7725ADEA" w14:textId="77777777" w:rsidR="00EA6771" w:rsidRPr="00EA6771" w:rsidRDefault="00EA6771" w:rsidP="00EA6771">
            <w:pPr>
              <w:jc w:val="left"/>
            </w:pPr>
            <w:r w:rsidRPr="00EA6771">
              <w:t>36,699</w:t>
            </w:r>
          </w:p>
        </w:tc>
        <w:tc>
          <w:tcPr>
            <w:tcW w:w="976" w:type="dxa"/>
            <w:noWrap/>
            <w:hideMark/>
          </w:tcPr>
          <w:p w14:paraId="7B8DD454" w14:textId="77777777" w:rsidR="00EA6771" w:rsidRPr="00EA6771" w:rsidRDefault="00EA6771" w:rsidP="00EA6771">
            <w:pPr>
              <w:jc w:val="left"/>
            </w:pPr>
            <w:r w:rsidRPr="00EA6771">
              <w:t>22,13</w:t>
            </w:r>
          </w:p>
        </w:tc>
      </w:tr>
      <w:tr w:rsidR="00EA6771" w:rsidRPr="00EA6771" w14:paraId="6C495121" w14:textId="77777777" w:rsidTr="00A575A5">
        <w:trPr>
          <w:trHeight w:val="300"/>
        </w:trPr>
        <w:tc>
          <w:tcPr>
            <w:tcW w:w="976" w:type="dxa"/>
            <w:noWrap/>
            <w:hideMark/>
          </w:tcPr>
          <w:p w14:paraId="22276725" w14:textId="77777777" w:rsidR="00EA6771" w:rsidRPr="00EA6771" w:rsidRDefault="00EA6771" w:rsidP="00EA6771">
            <w:pPr>
              <w:jc w:val="left"/>
            </w:pPr>
            <w:r w:rsidRPr="00EA6771">
              <w:t>36,828</w:t>
            </w:r>
          </w:p>
        </w:tc>
        <w:tc>
          <w:tcPr>
            <w:tcW w:w="976" w:type="dxa"/>
            <w:noWrap/>
            <w:hideMark/>
          </w:tcPr>
          <w:p w14:paraId="5CACCD35" w14:textId="77777777" w:rsidR="00EA6771" w:rsidRPr="00EA6771" w:rsidRDefault="00EA6771" w:rsidP="00EA6771">
            <w:pPr>
              <w:jc w:val="left"/>
            </w:pPr>
            <w:r w:rsidRPr="00EA6771">
              <w:t>22,03</w:t>
            </w:r>
          </w:p>
        </w:tc>
      </w:tr>
      <w:tr w:rsidR="00EA6771" w:rsidRPr="00EA6771" w14:paraId="2E74D35A" w14:textId="77777777" w:rsidTr="00A575A5">
        <w:trPr>
          <w:trHeight w:val="300"/>
        </w:trPr>
        <w:tc>
          <w:tcPr>
            <w:tcW w:w="976" w:type="dxa"/>
            <w:noWrap/>
            <w:hideMark/>
          </w:tcPr>
          <w:p w14:paraId="53BA47E3" w14:textId="77777777" w:rsidR="00EA6771" w:rsidRPr="00EA6771" w:rsidRDefault="00EA6771" w:rsidP="00EA6771">
            <w:pPr>
              <w:jc w:val="left"/>
            </w:pPr>
            <w:r w:rsidRPr="00EA6771">
              <w:t>36,95</w:t>
            </w:r>
          </w:p>
        </w:tc>
        <w:tc>
          <w:tcPr>
            <w:tcW w:w="976" w:type="dxa"/>
            <w:noWrap/>
            <w:hideMark/>
          </w:tcPr>
          <w:p w14:paraId="2C64B4B2" w14:textId="77777777" w:rsidR="00EA6771" w:rsidRPr="00EA6771" w:rsidRDefault="00EA6771" w:rsidP="00EA6771">
            <w:pPr>
              <w:jc w:val="left"/>
            </w:pPr>
            <w:r w:rsidRPr="00EA6771">
              <w:t>21,78</w:t>
            </w:r>
          </w:p>
        </w:tc>
      </w:tr>
      <w:tr w:rsidR="00EA6771" w:rsidRPr="00EA6771" w14:paraId="6EE0C976" w14:textId="77777777" w:rsidTr="00A575A5">
        <w:trPr>
          <w:trHeight w:val="300"/>
        </w:trPr>
        <w:tc>
          <w:tcPr>
            <w:tcW w:w="976" w:type="dxa"/>
            <w:noWrap/>
            <w:hideMark/>
          </w:tcPr>
          <w:p w14:paraId="52DCF07F" w14:textId="77777777" w:rsidR="00EA6771" w:rsidRPr="00EA6771" w:rsidRDefault="00EA6771" w:rsidP="00EA6771">
            <w:pPr>
              <w:jc w:val="left"/>
            </w:pPr>
            <w:r w:rsidRPr="00EA6771">
              <w:t>37,072</w:t>
            </w:r>
          </w:p>
        </w:tc>
        <w:tc>
          <w:tcPr>
            <w:tcW w:w="976" w:type="dxa"/>
            <w:noWrap/>
            <w:hideMark/>
          </w:tcPr>
          <w:p w14:paraId="010318F3" w14:textId="77777777" w:rsidR="00EA6771" w:rsidRPr="00EA6771" w:rsidRDefault="00EA6771" w:rsidP="00EA6771">
            <w:pPr>
              <w:jc w:val="left"/>
            </w:pPr>
            <w:r w:rsidRPr="00EA6771">
              <w:t>21,695</w:t>
            </w:r>
          </w:p>
        </w:tc>
      </w:tr>
      <w:tr w:rsidR="00EA6771" w:rsidRPr="00EA6771" w14:paraId="467A7B33" w14:textId="77777777" w:rsidTr="00A575A5">
        <w:trPr>
          <w:trHeight w:val="300"/>
        </w:trPr>
        <w:tc>
          <w:tcPr>
            <w:tcW w:w="976" w:type="dxa"/>
            <w:noWrap/>
            <w:hideMark/>
          </w:tcPr>
          <w:p w14:paraId="409DB3FF" w14:textId="77777777" w:rsidR="00EA6771" w:rsidRPr="00EA6771" w:rsidRDefault="00EA6771" w:rsidP="00EA6771">
            <w:pPr>
              <w:jc w:val="left"/>
            </w:pPr>
            <w:r w:rsidRPr="00EA6771">
              <w:t>37,193</w:t>
            </w:r>
          </w:p>
        </w:tc>
        <w:tc>
          <w:tcPr>
            <w:tcW w:w="976" w:type="dxa"/>
            <w:noWrap/>
            <w:hideMark/>
          </w:tcPr>
          <w:p w14:paraId="7D0F13E0" w14:textId="77777777" w:rsidR="00EA6771" w:rsidRPr="00EA6771" w:rsidRDefault="00EA6771" w:rsidP="00EA6771">
            <w:pPr>
              <w:jc w:val="left"/>
            </w:pPr>
            <w:r w:rsidRPr="00EA6771">
              <w:t>21,54</w:t>
            </w:r>
          </w:p>
        </w:tc>
      </w:tr>
      <w:tr w:rsidR="00EA6771" w:rsidRPr="00EA6771" w14:paraId="06BD015F" w14:textId="77777777" w:rsidTr="00A575A5">
        <w:trPr>
          <w:trHeight w:val="300"/>
        </w:trPr>
        <w:tc>
          <w:tcPr>
            <w:tcW w:w="976" w:type="dxa"/>
            <w:noWrap/>
            <w:hideMark/>
          </w:tcPr>
          <w:p w14:paraId="63D5330F" w14:textId="77777777" w:rsidR="00EA6771" w:rsidRPr="00EA6771" w:rsidRDefault="00EA6771" w:rsidP="00EA6771">
            <w:pPr>
              <w:jc w:val="left"/>
            </w:pPr>
            <w:r w:rsidRPr="00EA6771">
              <w:t>37,315</w:t>
            </w:r>
          </w:p>
        </w:tc>
        <w:tc>
          <w:tcPr>
            <w:tcW w:w="976" w:type="dxa"/>
            <w:noWrap/>
            <w:hideMark/>
          </w:tcPr>
          <w:p w14:paraId="0514B6FF" w14:textId="77777777" w:rsidR="00EA6771" w:rsidRPr="00EA6771" w:rsidRDefault="00EA6771" w:rsidP="00EA6771">
            <w:pPr>
              <w:jc w:val="left"/>
            </w:pPr>
            <w:r w:rsidRPr="00EA6771">
              <w:t>21,45</w:t>
            </w:r>
          </w:p>
        </w:tc>
      </w:tr>
      <w:tr w:rsidR="00EA6771" w:rsidRPr="00EA6771" w14:paraId="0947D9EC" w14:textId="77777777" w:rsidTr="00A575A5">
        <w:trPr>
          <w:trHeight w:val="300"/>
        </w:trPr>
        <w:tc>
          <w:tcPr>
            <w:tcW w:w="976" w:type="dxa"/>
            <w:noWrap/>
            <w:hideMark/>
          </w:tcPr>
          <w:p w14:paraId="1BEA5DD9" w14:textId="77777777" w:rsidR="00EA6771" w:rsidRPr="00EA6771" w:rsidRDefault="00EA6771" w:rsidP="00EA6771">
            <w:pPr>
              <w:jc w:val="left"/>
            </w:pPr>
            <w:r w:rsidRPr="00EA6771">
              <w:t>37,533</w:t>
            </w:r>
          </w:p>
        </w:tc>
        <w:tc>
          <w:tcPr>
            <w:tcW w:w="976" w:type="dxa"/>
            <w:noWrap/>
            <w:hideMark/>
          </w:tcPr>
          <w:p w14:paraId="091F1A7D" w14:textId="77777777" w:rsidR="00EA6771" w:rsidRPr="00EA6771" w:rsidRDefault="00EA6771" w:rsidP="00EA6771">
            <w:pPr>
              <w:jc w:val="left"/>
            </w:pPr>
            <w:r w:rsidRPr="00EA6771">
              <w:t>21,315</w:t>
            </w:r>
          </w:p>
        </w:tc>
      </w:tr>
      <w:tr w:rsidR="00EA6771" w:rsidRPr="00EA6771" w14:paraId="78A5D52C" w14:textId="77777777" w:rsidTr="00A575A5">
        <w:trPr>
          <w:trHeight w:val="300"/>
        </w:trPr>
        <w:tc>
          <w:tcPr>
            <w:tcW w:w="976" w:type="dxa"/>
            <w:noWrap/>
            <w:hideMark/>
          </w:tcPr>
          <w:p w14:paraId="247FE22A" w14:textId="77777777" w:rsidR="00EA6771" w:rsidRPr="00EA6771" w:rsidRDefault="00EA6771" w:rsidP="00EA6771">
            <w:pPr>
              <w:jc w:val="left"/>
            </w:pPr>
            <w:r w:rsidRPr="00EA6771">
              <w:t>37,654</w:t>
            </w:r>
          </w:p>
        </w:tc>
        <w:tc>
          <w:tcPr>
            <w:tcW w:w="976" w:type="dxa"/>
            <w:noWrap/>
            <w:hideMark/>
          </w:tcPr>
          <w:p w14:paraId="59143E45" w14:textId="77777777" w:rsidR="00EA6771" w:rsidRPr="00EA6771" w:rsidRDefault="00EA6771" w:rsidP="00EA6771">
            <w:pPr>
              <w:jc w:val="left"/>
            </w:pPr>
            <w:r w:rsidRPr="00EA6771">
              <w:t>21,25</w:t>
            </w:r>
          </w:p>
        </w:tc>
      </w:tr>
      <w:tr w:rsidR="00EA6771" w:rsidRPr="00EA6771" w14:paraId="7DFB5FC9" w14:textId="77777777" w:rsidTr="00A575A5">
        <w:trPr>
          <w:trHeight w:val="300"/>
        </w:trPr>
        <w:tc>
          <w:tcPr>
            <w:tcW w:w="976" w:type="dxa"/>
            <w:noWrap/>
            <w:hideMark/>
          </w:tcPr>
          <w:p w14:paraId="0CEFFFB5" w14:textId="77777777" w:rsidR="00EA6771" w:rsidRPr="00EA6771" w:rsidRDefault="00EA6771" w:rsidP="00EA6771">
            <w:pPr>
              <w:jc w:val="left"/>
            </w:pPr>
            <w:r w:rsidRPr="00EA6771">
              <w:t>37,776</w:t>
            </w:r>
          </w:p>
        </w:tc>
        <w:tc>
          <w:tcPr>
            <w:tcW w:w="976" w:type="dxa"/>
            <w:noWrap/>
            <w:hideMark/>
          </w:tcPr>
          <w:p w14:paraId="6E318D01" w14:textId="77777777" w:rsidR="00EA6771" w:rsidRPr="00EA6771" w:rsidRDefault="00EA6771" w:rsidP="00EA6771">
            <w:pPr>
              <w:jc w:val="left"/>
            </w:pPr>
            <w:r w:rsidRPr="00EA6771">
              <w:t>21,115</w:t>
            </w:r>
          </w:p>
        </w:tc>
      </w:tr>
      <w:tr w:rsidR="00EA6771" w:rsidRPr="00EA6771" w14:paraId="25B705B2" w14:textId="77777777" w:rsidTr="00A575A5">
        <w:trPr>
          <w:trHeight w:val="300"/>
        </w:trPr>
        <w:tc>
          <w:tcPr>
            <w:tcW w:w="976" w:type="dxa"/>
            <w:noWrap/>
            <w:hideMark/>
          </w:tcPr>
          <w:p w14:paraId="2F96AF1C" w14:textId="77777777" w:rsidR="00EA6771" w:rsidRPr="00EA6771" w:rsidRDefault="00EA6771" w:rsidP="00EA6771">
            <w:pPr>
              <w:jc w:val="left"/>
            </w:pPr>
            <w:r w:rsidRPr="00EA6771">
              <w:t>37,902</w:t>
            </w:r>
          </w:p>
        </w:tc>
        <w:tc>
          <w:tcPr>
            <w:tcW w:w="976" w:type="dxa"/>
            <w:noWrap/>
            <w:hideMark/>
          </w:tcPr>
          <w:p w14:paraId="42C8A036" w14:textId="77777777" w:rsidR="00EA6771" w:rsidRPr="00EA6771" w:rsidRDefault="00EA6771" w:rsidP="00EA6771">
            <w:pPr>
              <w:jc w:val="left"/>
            </w:pPr>
            <w:r w:rsidRPr="00EA6771">
              <w:t>21,115</w:t>
            </w:r>
          </w:p>
        </w:tc>
      </w:tr>
      <w:tr w:rsidR="00EA6771" w:rsidRPr="00EA6771" w14:paraId="7205CB0C" w14:textId="77777777" w:rsidTr="00A575A5">
        <w:trPr>
          <w:trHeight w:val="300"/>
        </w:trPr>
        <w:tc>
          <w:tcPr>
            <w:tcW w:w="976" w:type="dxa"/>
            <w:noWrap/>
            <w:hideMark/>
          </w:tcPr>
          <w:p w14:paraId="79623B7A" w14:textId="77777777" w:rsidR="00EA6771" w:rsidRPr="00EA6771" w:rsidRDefault="00EA6771" w:rsidP="00EA6771">
            <w:pPr>
              <w:jc w:val="left"/>
            </w:pPr>
            <w:r w:rsidRPr="00EA6771">
              <w:t>38,023</w:t>
            </w:r>
          </w:p>
        </w:tc>
        <w:tc>
          <w:tcPr>
            <w:tcW w:w="976" w:type="dxa"/>
            <w:noWrap/>
            <w:hideMark/>
          </w:tcPr>
          <w:p w14:paraId="4890B1E7" w14:textId="77777777" w:rsidR="00EA6771" w:rsidRPr="00EA6771" w:rsidRDefault="00EA6771" w:rsidP="00EA6771">
            <w:pPr>
              <w:jc w:val="left"/>
            </w:pPr>
            <w:r w:rsidRPr="00EA6771">
              <w:t>21,025</w:t>
            </w:r>
          </w:p>
        </w:tc>
      </w:tr>
      <w:tr w:rsidR="00EA6771" w:rsidRPr="00EA6771" w14:paraId="6AF7B429" w14:textId="77777777" w:rsidTr="00A575A5">
        <w:trPr>
          <w:trHeight w:val="300"/>
        </w:trPr>
        <w:tc>
          <w:tcPr>
            <w:tcW w:w="976" w:type="dxa"/>
            <w:noWrap/>
            <w:hideMark/>
          </w:tcPr>
          <w:p w14:paraId="634B8D49" w14:textId="77777777" w:rsidR="00EA6771" w:rsidRPr="00EA6771" w:rsidRDefault="00EA6771" w:rsidP="00EA6771">
            <w:pPr>
              <w:jc w:val="left"/>
            </w:pPr>
            <w:r w:rsidRPr="00EA6771">
              <w:t>38,145</w:t>
            </w:r>
          </w:p>
        </w:tc>
        <w:tc>
          <w:tcPr>
            <w:tcW w:w="976" w:type="dxa"/>
            <w:noWrap/>
            <w:hideMark/>
          </w:tcPr>
          <w:p w14:paraId="64780228" w14:textId="77777777" w:rsidR="00EA6771" w:rsidRPr="00EA6771" w:rsidRDefault="00EA6771" w:rsidP="00EA6771">
            <w:pPr>
              <w:jc w:val="left"/>
            </w:pPr>
            <w:r w:rsidRPr="00EA6771">
              <w:t>20,94</w:t>
            </w:r>
          </w:p>
        </w:tc>
      </w:tr>
      <w:tr w:rsidR="00EA6771" w:rsidRPr="00EA6771" w14:paraId="3F1E7AC6" w14:textId="77777777" w:rsidTr="00A575A5">
        <w:trPr>
          <w:trHeight w:val="300"/>
        </w:trPr>
        <w:tc>
          <w:tcPr>
            <w:tcW w:w="976" w:type="dxa"/>
            <w:noWrap/>
            <w:hideMark/>
          </w:tcPr>
          <w:p w14:paraId="3BC77DDC" w14:textId="77777777" w:rsidR="00EA6771" w:rsidRPr="00EA6771" w:rsidRDefault="00EA6771" w:rsidP="00EA6771">
            <w:pPr>
              <w:jc w:val="left"/>
            </w:pPr>
            <w:r w:rsidRPr="00EA6771">
              <w:t>38,266</w:t>
            </w:r>
          </w:p>
        </w:tc>
        <w:tc>
          <w:tcPr>
            <w:tcW w:w="976" w:type="dxa"/>
            <w:noWrap/>
            <w:hideMark/>
          </w:tcPr>
          <w:p w14:paraId="6F34293A" w14:textId="77777777" w:rsidR="00EA6771" w:rsidRPr="00EA6771" w:rsidRDefault="00EA6771" w:rsidP="00EA6771">
            <w:pPr>
              <w:jc w:val="left"/>
            </w:pPr>
            <w:r w:rsidRPr="00EA6771">
              <w:t>20,85</w:t>
            </w:r>
          </w:p>
        </w:tc>
      </w:tr>
      <w:tr w:rsidR="00EA6771" w:rsidRPr="00EA6771" w14:paraId="6077E08D" w14:textId="77777777" w:rsidTr="00A575A5">
        <w:trPr>
          <w:trHeight w:val="300"/>
        </w:trPr>
        <w:tc>
          <w:tcPr>
            <w:tcW w:w="976" w:type="dxa"/>
            <w:noWrap/>
            <w:hideMark/>
          </w:tcPr>
          <w:p w14:paraId="0F58DC91" w14:textId="77777777" w:rsidR="00EA6771" w:rsidRPr="00EA6771" w:rsidRDefault="00EA6771" w:rsidP="00EA6771">
            <w:pPr>
              <w:jc w:val="left"/>
            </w:pPr>
            <w:r w:rsidRPr="00EA6771">
              <w:t>38,388</w:t>
            </w:r>
          </w:p>
        </w:tc>
        <w:tc>
          <w:tcPr>
            <w:tcW w:w="976" w:type="dxa"/>
            <w:noWrap/>
            <w:hideMark/>
          </w:tcPr>
          <w:p w14:paraId="5F1269F6" w14:textId="77777777" w:rsidR="00EA6771" w:rsidRPr="00EA6771" w:rsidRDefault="00EA6771" w:rsidP="00EA6771">
            <w:pPr>
              <w:jc w:val="left"/>
            </w:pPr>
            <w:r w:rsidRPr="00EA6771">
              <w:t>20,785</w:t>
            </w:r>
          </w:p>
        </w:tc>
      </w:tr>
      <w:tr w:rsidR="00EA6771" w:rsidRPr="00EA6771" w14:paraId="17871C79" w14:textId="77777777" w:rsidTr="00A575A5">
        <w:trPr>
          <w:trHeight w:val="300"/>
        </w:trPr>
        <w:tc>
          <w:tcPr>
            <w:tcW w:w="976" w:type="dxa"/>
            <w:noWrap/>
            <w:hideMark/>
          </w:tcPr>
          <w:p w14:paraId="71EE676C" w14:textId="77777777" w:rsidR="00EA6771" w:rsidRPr="00EA6771" w:rsidRDefault="00EA6771" w:rsidP="00EA6771">
            <w:pPr>
              <w:jc w:val="left"/>
            </w:pPr>
            <w:r w:rsidRPr="00EA6771">
              <w:t>38,51</w:t>
            </w:r>
          </w:p>
        </w:tc>
        <w:tc>
          <w:tcPr>
            <w:tcW w:w="976" w:type="dxa"/>
            <w:noWrap/>
            <w:hideMark/>
          </w:tcPr>
          <w:p w14:paraId="62029125" w14:textId="77777777" w:rsidR="00EA6771" w:rsidRPr="00EA6771" w:rsidRDefault="00EA6771" w:rsidP="00EA6771">
            <w:pPr>
              <w:jc w:val="left"/>
            </w:pPr>
            <w:r w:rsidRPr="00EA6771">
              <w:t>20,785</w:t>
            </w:r>
          </w:p>
        </w:tc>
      </w:tr>
      <w:tr w:rsidR="00EA6771" w:rsidRPr="00EA6771" w14:paraId="03FB7296" w14:textId="77777777" w:rsidTr="00A575A5">
        <w:trPr>
          <w:trHeight w:val="300"/>
        </w:trPr>
        <w:tc>
          <w:tcPr>
            <w:tcW w:w="976" w:type="dxa"/>
            <w:noWrap/>
            <w:hideMark/>
          </w:tcPr>
          <w:p w14:paraId="355C143E" w14:textId="77777777" w:rsidR="00EA6771" w:rsidRPr="00EA6771" w:rsidRDefault="00EA6771" w:rsidP="00EA6771">
            <w:pPr>
              <w:jc w:val="left"/>
            </w:pPr>
            <w:r w:rsidRPr="00EA6771">
              <w:t>38,632</w:t>
            </w:r>
          </w:p>
        </w:tc>
        <w:tc>
          <w:tcPr>
            <w:tcW w:w="976" w:type="dxa"/>
            <w:noWrap/>
            <w:hideMark/>
          </w:tcPr>
          <w:p w14:paraId="28815089" w14:textId="77777777" w:rsidR="00EA6771" w:rsidRPr="00EA6771" w:rsidRDefault="00EA6771" w:rsidP="00EA6771">
            <w:pPr>
              <w:jc w:val="left"/>
            </w:pPr>
            <w:r w:rsidRPr="00EA6771">
              <w:t>20,645</w:t>
            </w:r>
          </w:p>
        </w:tc>
      </w:tr>
      <w:tr w:rsidR="00EA6771" w:rsidRPr="00EA6771" w14:paraId="794C6648" w14:textId="77777777" w:rsidTr="00A575A5">
        <w:trPr>
          <w:trHeight w:val="300"/>
        </w:trPr>
        <w:tc>
          <w:tcPr>
            <w:tcW w:w="976" w:type="dxa"/>
            <w:noWrap/>
            <w:hideMark/>
          </w:tcPr>
          <w:p w14:paraId="60679DA9" w14:textId="77777777" w:rsidR="00EA6771" w:rsidRPr="00EA6771" w:rsidRDefault="00EA6771" w:rsidP="00EA6771">
            <w:pPr>
              <w:jc w:val="left"/>
            </w:pPr>
            <w:r w:rsidRPr="00EA6771">
              <w:t>38,849</w:t>
            </w:r>
          </w:p>
        </w:tc>
        <w:tc>
          <w:tcPr>
            <w:tcW w:w="976" w:type="dxa"/>
            <w:noWrap/>
            <w:hideMark/>
          </w:tcPr>
          <w:p w14:paraId="02184CF1" w14:textId="77777777" w:rsidR="00EA6771" w:rsidRPr="00EA6771" w:rsidRDefault="00EA6771" w:rsidP="00EA6771">
            <w:pPr>
              <w:jc w:val="left"/>
            </w:pPr>
            <w:r w:rsidRPr="00EA6771">
              <w:t>20,545</w:t>
            </w:r>
          </w:p>
        </w:tc>
      </w:tr>
      <w:tr w:rsidR="00EA6771" w:rsidRPr="00EA6771" w14:paraId="753EFAA8" w14:textId="77777777" w:rsidTr="00A575A5">
        <w:trPr>
          <w:trHeight w:val="300"/>
        </w:trPr>
        <w:tc>
          <w:tcPr>
            <w:tcW w:w="976" w:type="dxa"/>
            <w:noWrap/>
            <w:hideMark/>
          </w:tcPr>
          <w:p w14:paraId="02FCC2DC" w14:textId="77777777" w:rsidR="00EA6771" w:rsidRPr="00EA6771" w:rsidRDefault="00EA6771" w:rsidP="00EA6771">
            <w:pPr>
              <w:jc w:val="left"/>
            </w:pPr>
            <w:r w:rsidRPr="00EA6771">
              <w:t>38,971</w:t>
            </w:r>
          </w:p>
        </w:tc>
        <w:tc>
          <w:tcPr>
            <w:tcW w:w="976" w:type="dxa"/>
            <w:noWrap/>
            <w:hideMark/>
          </w:tcPr>
          <w:p w14:paraId="35CC2F4A" w14:textId="77777777" w:rsidR="00EA6771" w:rsidRPr="00EA6771" w:rsidRDefault="00EA6771" w:rsidP="00EA6771">
            <w:pPr>
              <w:jc w:val="left"/>
            </w:pPr>
            <w:r w:rsidRPr="00EA6771">
              <w:t>20,445</w:t>
            </w:r>
          </w:p>
        </w:tc>
      </w:tr>
      <w:tr w:rsidR="00EA6771" w:rsidRPr="00EA6771" w14:paraId="482AEA1D" w14:textId="77777777" w:rsidTr="00A575A5">
        <w:trPr>
          <w:trHeight w:val="300"/>
        </w:trPr>
        <w:tc>
          <w:tcPr>
            <w:tcW w:w="976" w:type="dxa"/>
            <w:noWrap/>
            <w:hideMark/>
          </w:tcPr>
          <w:p w14:paraId="0C22E889" w14:textId="77777777" w:rsidR="00EA6771" w:rsidRPr="00EA6771" w:rsidRDefault="00EA6771" w:rsidP="00EA6771">
            <w:pPr>
              <w:jc w:val="left"/>
            </w:pPr>
            <w:r w:rsidRPr="00EA6771">
              <w:t>39,093</w:t>
            </w:r>
          </w:p>
        </w:tc>
        <w:tc>
          <w:tcPr>
            <w:tcW w:w="976" w:type="dxa"/>
            <w:noWrap/>
            <w:hideMark/>
          </w:tcPr>
          <w:p w14:paraId="323F79A8" w14:textId="77777777" w:rsidR="00EA6771" w:rsidRPr="00EA6771" w:rsidRDefault="00EA6771" w:rsidP="00EA6771">
            <w:pPr>
              <w:jc w:val="left"/>
            </w:pPr>
            <w:r w:rsidRPr="00EA6771">
              <w:t>20,345</w:t>
            </w:r>
          </w:p>
        </w:tc>
      </w:tr>
      <w:tr w:rsidR="00EA6771" w:rsidRPr="00EA6771" w14:paraId="52F11EE6" w14:textId="77777777" w:rsidTr="00A575A5">
        <w:trPr>
          <w:trHeight w:val="300"/>
        </w:trPr>
        <w:tc>
          <w:tcPr>
            <w:tcW w:w="976" w:type="dxa"/>
            <w:noWrap/>
            <w:hideMark/>
          </w:tcPr>
          <w:p w14:paraId="31642A56" w14:textId="77777777" w:rsidR="00EA6771" w:rsidRPr="00EA6771" w:rsidRDefault="00EA6771" w:rsidP="00EA6771">
            <w:pPr>
              <w:jc w:val="left"/>
            </w:pPr>
            <w:r w:rsidRPr="00EA6771">
              <w:t>39,222</w:t>
            </w:r>
          </w:p>
        </w:tc>
        <w:tc>
          <w:tcPr>
            <w:tcW w:w="976" w:type="dxa"/>
            <w:noWrap/>
            <w:hideMark/>
          </w:tcPr>
          <w:p w14:paraId="6AB8E9E0" w14:textId="77777777" w:rsidR="00EA6771" w:rsidRPr="00EA6771" w:rsidRDefault="00EA6771" w:rsidP="00EA6771">
            <w:pPr>
              <w:jc w:val="left"/>
            </w:pPr>
            <w:r w:rsidRPr="00EA6771">
              <w:t>20,305</w:t>
            </w:r>
          </w:p>
        </w:tc>
      </w:tr>
      <w:tr w:rsidR="00EA6771" w:rsidRPr="00EA6771" w14:paraId="414FEC6B" w14:textId="77777777" w:rsidTr="00A575A5">
        <w:trPr>
          <w:trHeight w:val="300"/>
        </w:trPr>
        <w:tc>
          <w:tcPr>
            <w:tcW w:w="976" w:type="dxa"/>
            <w:noWrap/>
            <w:hideMark/>
          </w:tcPr>
          <w:p w14:paraId="073B464F" w14:textId="77777777" w:rsidR="00EA6771" w:rsidRPr="00EA6771" w:rsidRDefault="00EA6771" w:rsidP="00EA6771">
            <w:pPr>
              <w:jc w:val="left"/>
            </w:pPr>
            <w:r w:rsidRPr="00EA6771">
              <w:t>39,343</w:t>
            </w:r>
          </w:p>
        </w:tc>
        <w:tc>
          <w:tcPr>
            <w:tcW w:w="976" w:type="dxa"/>
            <w:noWrap/>
            <w:hideMark/>
          </w:tcPr>
          <w:p w14:paraId="0804F5A2" w14:textId="77777777" w:rsidR="00EA6771" w:rsidRPr="00EA6771" w:rsidRDefault="00EA6771" w:rsidP="00EA6771">
            <w:pPr>
              <w:jc w:val="left"/>
            </w:pPr>
            <w:r w:rsidRPr="00EA6771">
              <w:t>20,245</w:t>
            </w:r>
          </w:p>
        </w:tc>
      </w:tr>
      <w:tr w:rsidR="00EA6771" w:rsidRPr="00EA6771" w14:paraId="1F006BE5" w14:textId="77777777" w:rsidTr="00A575A5">
        <w:trPr>
          <w:trHeight w:val="300"/>
        </w:trPr>
        <w:tc>
          <w:tcPr>
            <w:tcW w:w="976" w:type="dxa"/>
            <w:noWrap/>
            <w:hideMark/>
          </w:tcPr>
          <w:p w14:paraId="322D90ED" w14:textId="77777777" w:rsidR="00EA6771" w:rsidRPr="00EA6771" w:rsidRDefault="00EA6771" w:rsidP="00EA6771">
            <w:pPr>
              <w:jc w:val="left"/>
            </w:pPr>
            <w:r w:rsidRPr="00EA6771">
              <w:t>39,465</w:t>
            </w:r>
          </w:p>
        </w:tc>
        <w:tc>
          <w:tcPr>
            <w:tcW w:w="976" w:type="dxa"/>
            <w:noWrap/>
            <w:hideMark/>
          </w:tcPr>
          <w:p w14:paraId="191D9596" w14:textId="77777777" w:rsidR="00EA6771" w:rsidRPr="00EA6771" w:rsidRDefault="00EA6771" w:rsidP="00EA6771">
            <w:pPr>
              <w:jc w:val="left"/>
            </w:pPr>
            <w:r w:rsidRPr="00EA6771">
              <w:t>20,105</w:t>
            </w:r>
          </w:p>
        </w:tc>
      </w:tr>
      <w:tr w:rsidR="00EA6771" w:rsidRPr="00EA6771" w14:paraId="5E5974C9" w14:textId="77777777" w:rsidTr="00A575A5">
        <w:trPr>
          <w:trHeight w:val="300"/>
        </w:trPr>
        <w:tc>
          <w:tcPr>
            <w:tcW w:w="976" w:type="dxa"/>
            <w:noWrap/>
            <w:hideMark/>
          </w:tcPr>
          <w:p w14:paraId="6E37DFD8" w14:textId="77777777" w:rsidR="00EA6771" w:rsidRPr="00EA6771" w:rsidRDefault="00EA6771" w:rsidP="00EA6771">
            <w:pPr>
              <w:jc w:val="left"/>
            </w:pPr>
            <w:r w:rsidRPr="00EA6771">
              <w:t>39,587</w:t>
            </w:r>
          </w:p>
        </w:tc>
        <w:tc>
          <w:tcPr>
            <w:tcW w:w="976" w:type="dxa"/>
            <w:noWrap/>
            <w:hideMark/>
          </w:tcPr>
          <w:p w14:paraId="70934F63" w14:textId="77777777" w:rsidR="00EA6771" w:rsidRPr="00EA6771" w:rsidRDefault="00EA6771" w:rsidP="00EA6771">
            <w:pPr>
              <w:jc w:val="left"/>
            </w:pPr>
            <w:r w:rsidRPr="00EA6771">
              <w:t>19,915</w:t>
            </w:r>
          </w:p>
        </w:tc>
      </w:tr>
      <w:tr w:rsidR="00EA6771" w:rsidRPr="00EA6771" w14:paraId="20B8B42E" w14:textId="77777777" w:rsidTr="00A575A5">
        <w:trPr>
          <w:trHeight w:val="300"/>
        </w:trPr>
        <w:tc>
          <w:tcPr>
            <w:tcW w:w="976" w:type="dxa"/>
            <w:noWrap/>
            <w:hideMark/>
          </w:tcPr>
          <w:p w14:paraId="28E22B8C" w14:textId="77777777" w:rsidR="00EA6771" w:rsidRPr="00EA6771" w:rsidRDefault="00EA6771" w:rsidP="00EA6771">
            <w:pPr>
              <w:jc w:val="left"/>
            </w:pPr>
            <w:r w:rsidRPr="00EA6771">
              <w:t>39,708</w:t>
            </w:r>
          </w:p>
        </w:tc>
        <w:tc>
          <w:tcPr>
            <w:tcW w:w="976" w:type="dxa"/>
            <w:noWrap/>
            <w:hideMark/>
          </w:tcPr>
          <w:p w14:paraId="07AD5C40" w14:textId="77777777" w:rsidR="00EA6771" w:rsidRPr="00EA6771" w:rsidRDefault="00EA6771" w:rsidP="00EA6771">
            <w:pPr>
              <w:jc w:val="left"/>
            </w:pPr>
            <w:r w:rsidRPr="00EA6771">
              <w:t>19,785</w:t>
            </w:r>
          </w:p>
        </w:tc>
      </w:tr>
      <w:tr w:rsidR="00EA6771" w:rsidRPr="00EA6771" w14:paraId="2BB57657" w14:textId="77777777" w:rsidTr="00A575A5">
        <w:trPr>
          <w:trHeight w:val="300"/>
        </w:trPr>
        <w:tc>
          <w:tcPr>
            <w:tcW w:w="976" w:type="dxa"/>
            <w:noWrap/>
            <w:hideMark/>
          </w:tcPr>
          <w:p w14:paraId="68E513A3" w14:textId="77777777" w:rsidR="00EA6771" w:rsidRPr="00EA6771" w:rsidRDefault="00EA6771" w:rsidP="00EA6771">
            <w:pPr>
              <w:jc w:val="left"/>
            </w:pPr>
            <w:r w:rsidRPr="00EA6771">
              <w:t>39,83</w:t>
            </w:r>
          </w:p>
        </w:tc>
        <w:tc>
          <w:tcPr>
            <w:tcW w:w="976" w:type="dxa"/>
            <w:noWrap/>
            <w:hideMark/>
          </w:tcPr>
          <w:p w14:paraId="372F46A2" w14:textId="77777777" w:rsidR="00EA6771" w:rsidRPr="00EA6771" w:rsidRDefault="00EA6771" w:rsidP="00EA6771">
            <w:pPr>
              <w:jc w:val="left"/>
            </w:pPr>
            <w:r w:rsidRPr="00EA6771">
              <w:t>19,66</w:t>
            </w:r>
          </w:p>
        </w:tc>
      </w:tr>
      <w:tr w:rsidR="00EA6771" w:rsidRPr="00EA6771" w14:paraId="40347B29" w14:textId="77777777" w:rsidTr="00A575A5">
        <w:trPr>
          <w:trHeight w:val="300"/>
        </w:trPr>
        <w:tc>
          <w:tcPr>
            <w:tcW w:w="976" w:type="dxa"/>
            <w:noWrap/>
            <w:hideMark/>
          </w:tcPr>
          <w:p w14:paraId="6B89B800" w14:textId="77777777" w:rsidR="00EA6771" w:rsidRPr="00EA6771" w:rsidRDefault="00EA6771" w:rsidP="00EA6771">
            <w:pPr>
              <w:jc w:val="left"/>
            </w:pPr>
            <w:r w:rsidRPr="00EA6771">
              <w:t>39,952</w:t>
            </w:r>
          </w:p>
        </w:tc>
        <w:tc>
          <w:tcPr>
            <w:tcW w:w="976" w:type="dxa"/>
            <w:noWrap/>
            <w:hideMark/>
          </w:tcPr>
          <w:p w14:paraId="1D64D462" w14:textId="77777777" w:rsidR="00EA6771" w:rsidRPr="00EA6771" w:rsidRDefault="00EA6771" w:rsidP="00EA6771">
            <w:pPr>
              <w:jc w:val="left"/>
            </w:pPr>
            <w:r w:rsidRPr="00EA6771">
              <w:t>19,305</w:t>
            </w:r>
          </w:p>
        </w:tc>
      </w:tr>
      <w:tr w:rsidR="00EA6771" w:rsidRPr="00EA6771" w14:paraId="611AD555" w14:textId="77777777" w:rsidTr="00A575A5">
        <w:trPr>
          <w:trHeight w:val="300"/>
        </w:trPr>
        <w:tc>
          <w:tcPr>
            <w:tcW w:w="976" w:type="dxa"/>
            <w:noWrap/>
            <w:hideMark/>
          </w:tcPr>
          <w:p w14:paraId="38659947" w14:textId="77777777" w:rsidR="00EA6771" w:rsidRPr="00EA6771" w:rsidRDefault="00EA6771" w:rsidP="00EA6771">
            <w:pPr>
              <w:jc w:val="left"/>
            </w:pPr>
            <w:r w:rsidRPr="00EA6771">
              <w:t>40,17</w:t>
            </w:r>
          </w:p>
        </w:tc>
        <w:tc>
          <w:tcPr>
            <w:tcW w:w="976" w:type="dxa"/>
            <w:noWrap/>
            <w:hideMark/>
          </w:tcPr>
          <w:p w14:paraId="2CB61A47" w14:textId="77777777" w:rsidR="00EA6771" w:rsidRPr="00EA6771" w:rsidRDefault="00EA6771" w:rsidP="00EA6771">
            <w:pPr>
              <w:jc w:val="left"/>
            </w:pPr>
            <w:r w:rsidRPr="00EA6771">
              <w:t>19,005</w:t>
            </w:r>
          </w:p>
        </w:tc>
      </w:tr>
      <w:tr w:rsidR="00EA6771" w:rsidRPr="00EA6771" w14:paraId="5BCE8298" w14:textId="77777777" w:rsidTr="00A575A5">
        <w:trPr>
          <w:trHeight w:val="300"/>
        </w:trPr>
        <w:tc>
          <w:tcPr>
            <w:tcW w:w="976" w:type="dxa"/>
            <w:noWrap/>
            <w:hideMark/>
          </w:tcPr>
          <w:p w14:paraId="5D76F8EA" w14:textId="77777777" w:rsidR="00EA6771" w:rsidRPr="00EA6771" w:rsidRDefault="00EA6771" w:rsidP="00EA6771">
            <w:pPr>
              <w:jc w:val="left"/>
            </w:pPr>
            <w:r w:rsidRPr="00EA6771">
              <w:t>40,291</w:t>
            </w:r>
          </w:p>
        </w:tc>
        <w:tc>
          <w:tcPr>
            <w:tcW w:w="976" w:type="dxa"/>
            <w:noWrap/>
            <w:hideMark/>
          </w:tcPr>
          <w:p w14:paraId="38381D72" w14:textId="77777777" w:rsidR="00EA6771" w:rsidRPr="00EA6771" w:rsidRDefault="00EA6771" w:rsidP="00EA6771">
            <w:pPr>
              <w:jc w:val="left"/>
            </w:pPr>
            <w:r w:rsidRPr="00EA6771">
              <w:t>12,155</w:t>
            </w:r>
          </w:p>
        </w:tc>
      </w:tr>
      <w:tr w:rsidR="00EA6771" w:rsidRPr="00EA6771" w14:paraId="5FDE98DA" w14:textId="77777777" w:rsidTr="00A575A5">
        <w:trPr>
          <w:trHeight w:val="300"/>
        </w:trPr>
        <w:tc>
          <w:tcPr>
            <w:tcW w:w="976" w:type="dxa"/>
            <w:noWrap/>
            <w:hideMark/>
          </w:tcPr>
          <w:p w14:paraId="1C74D571" w14:textId="77777777" w:rsidR="00EA6771" w:rsidRPr="00EA6771" w:rsidRDefault="00EA6771" w:rsidP="00EA6771">
            <w:pPr>
              <w:jc w:val="left"/>
            </w:pPr>
            <w:r w:rsidRPr="00EA6771">
              <w:t>40,423</w:t>
            </w:r>
          </w:p>
        </w:tc>
        <w:tc>
          <w:tcPr>
            <w:tcW w:w="976" w:type="dxa"/>
            <w:noWrap/>
            <w:hideMark/>
          </w:tcPr>
          <w:p w14:paraId="492D09D2" w14:textId="77777777" w:rsidR="00EA6771" w:rsidRPr="00EA6771" w:rsidRDefault="00EA6771" w:rsidP="00EA6771">
            <w:pPr>
              <w:jc w:val="left"/>
            </w:pPr>
            <w:r w:rsidRPr="00EA6771">
              <w:t>12,04</w:t>
            </w:r>
          </w:p>
        </w:tc>
      </w:tr>
      <w:tr w:rsidR="00EA6771" w:rsidRPr="00EA6771" w14:paraId="03A62BEA" w14:textId="77777777" w:rsidTr="00A575A5">
        <w:trPr>
          <w:trHeight w:val="300"/>
        </w:trPr>
        <w:tc>
          <w:tcPr>
            <w:tcW w:w="976" w:type="dxa"/>
            <w:noWrap/>
            <w:hideMark/>
          </w:tcPr>
          <w:p w14:paraId="799ABBAF" w14:textId="77777777" w:rsidR="00EA6771" w:rsidRPr="00EA6771" w:rsidRDefault="00EA6771" w:rsidP="00EA6771">
            <w:pPr>
              <w:jc w:val="left"/>
            </w:pPr>
            <w:r w:rsidRPr="00EA6771">
              <w:t>40,545</w:t>
            </w:r>
          </w:p>
        </w:tc>
        <w:tc>
          <w:tcPr>
            <w:tcW w:w="976" w:type="dxa"/>
            <w:noWrap/>
            <w:hideMark/>
          </w:tcPr>
          <w:p w14:paraId="401F1645" w14:textId="77777777" w:rsidR="00EA6771" w:rsidRPr="00EA6771" w:rsidRDefault="00EA6771" w:rsidP="00EA6771">
            <w:pPr>
              <w:jc w:val="left"/>
            </w:pPr>
            <w:r w:rsidRPr="00EA6771">
              <w:t>13,42</w:t>
            </w:r>
          </w:p>
        </w:tc>
      </w:tr>
      <w:tr w:rsidR="00EA6771" w:rsidRPr="00EA6771" w14:paraId="425CDE05" w14:textId="77777777" w:rsidTr="00A575A5">
        <w:trPr>
          <w:trHeight w:val="300"/>
        </w:trPr>
        <w:tc>
          <w:tcPr>
            <w:tcW w:w="976" w:type="dxa"/>
            <w:noWrap/>
            <w:hideMark/>
          </w:tcPr>
          <w:p w14:paraId="18EF5121" w14:textId="77777777" w:rsidR="00EA6771" w:rsidRPr="00EA6771" w:rsidRDefault="00EA6771" w:rsidP="00EA6771">
            <w:pPr>
              <w:jc w:val="left"/>
            </w:pPr>
            <w:r w:rsidRPr="00EA6771">
              <w:t>40,665</w:t>
            </w:r>
          </w:p>
        </w:tc>
        <w:tc>
          <w:tcPr>
            <w:tcW w:w="976" w:type="dxa"/>
            <w:noWrap/>
            <w:hideMark/>
          </w:tcPr>
          <w:p w14:paraId="30081D68" w14:textId="77777777" w:rsidR="00EA6771" w:rsidRPr="00EA6771" w:rsidRDefault="00EA6771" w:rsidP="00EA6771">
            <w:pPr>
              <w:jc w:val="left"/>
            </w:pPr>
            <w:r w:rsidRPr="00EA6771">
              <w:t>16,835</w:t>
            </w:r>
          </w:p>
        </w:tc>
      </w:tr>
      <w:tr w:rsidR="00EA6771" w:rsidRPr="00EA6771" w14:paraId="107416E0" w14:textId="77777777" w:rsidTr="00A575A5">
        <w:trPr>
          <w:trHeight w:val="300"/>
        </w:trPr>
        <w:tc>
          <w:tcPr>
            <w:tcW w:w="976" w:type="dxa"/>
            <w:noWrap/>
            <w:hideMark/>
          </w:tcPr>
          <w:p w14:paraId="7FBE4B57" w14:textId="77777777" w:rsidR="00EA6771" w:rsidRPr="00EA6771" w:rsidRDefault="00EA6771" w:rsidP="00EA6771">
            <w:pPr>
              <w:jc w:val="left"/>
            </w:pPr>
            <w:r w:rsidRPr="00EA6771">
              <w:t>40,797</w:t>
            </w:r>
          </w:p>
        </w:tc>
        <w:tc>
          <w:tcPr>
            <w:tcW w:w="976" w:type="dxa"/>
            <w:noWrap/>
            <w:hideMark/>
          </w:tcPr>
          <w:p w14:paraId="425D4D87" w14:textId="77777777" w:rsidR="00EA6771" w:rsidRPr="00EA6771" w:rsidRDefault="00EA6771" w:rsidP="00EA6771">
            <w:pPr>
              <w:jc w:val="left"/>
            </w:pPr>
            <w:r w:rsidRPr="00EA6771">
              <w:t>18,205</w:t>
            </w:r>
          </w:p>
        </w:tc>
      </w:tr>
      <w:tr w:rsidR="00EA6771" w:rsidRPr="00EA6771" w14:paraId="6855A958" w14:textId="77777777" w:rsidTr="00A575A5">
        <w:trPr>
          <w:trHeight w:val="300"/>
        </w:trPr>
        <w:tc>
          <w:tcPr>
            <w:tcW w:w="976" w:type="dxa"/>
            <w:noWrap/>
            <w:hideMark/>
          </w:tcPr>
          <w:p w14:paraId="509E5941" w14:textId="77777777" w:rsidR="00EA6771" w:rsidRPr="00EA6771" w:rsidRDefault="00EA6771" w:rsidP="00EA6771">
            <w:pPr>
              <w:jc w:val="left"/>
            </w:pPr>
            <w:r w:rsidRPr="00EA6771">
              <w:t>40,919</w:t>
            </w:r>
          </w:p>
        </w:tc>
        <w:tc>
          <w:tcPr>
            <w:tcW w:w="976" w:type="dxa"/>
            <w:noWrap/>
            <w:hideMark/>
          </w:tcPr>
          <w:p w14:paraId="65D2F032" w14:textId="77777777" w:rsidR="00EA6771" w:rsidRPr="00EA6771" w:rsidRDefault="00EA6771" w:rsidP="00EA6771">
            <w:pPr>
              <w:jc w:val="left"/>
            </w:pPr>
            <w:r w:rsidRPr="00EA6771">
              <w:t>18,035</w:t>
            </w:r>
          </w:p>
        </w:tc>
      </w:tr>
      <w:tr w:rsidR="00EA6771" w:rsidRPr="00EA6771" w14:paraId="129415DB" w14:textId="77777777" w:rsidTr="00A575A5">
        <w:trPr>
          <w:trHeight w:val="300"/>
        </w:trPr>
        <w:tc>
          <w:tcPr>
            <w:tcW w:w="976" w:type="dxa"/>
            <w:noWrap/>
            <w:hideMark/>
          </w:tcPr>
          <w:p w14:paraId="394E867C" w14:textId="77777777" w:rsidR="00EA6771" w:rsidRPr="00EA6771" w:rsidRDefault="00EA6771" w:rsidP="00EA6771">
            <w:pPr>
              <w:jc w:val="left"/>
            </w:pPr>
            <w:r w:rsidRPr="00EA6771">
              <w:t>41,041</w:t>
            </w:r>
          </w:p>
        </w:tc>
        <w:tc>
          <w:tcPr>
            <w:tcW w:w="976" w:type="dxa"/>
            <w:noWrap/>
            <w:hideMark/>
          </w:tcPr>
          <w:p w14:paraId="148A2402" w14:textId="77777777" w:rsidR="00EA6771" w:rsidRPr="00EA6771" w:rsidRDefault="00EA6771" w:rsidP="00EA6771">
            <w:pPr>
              <w:jc w:val="left"/>
            </w:pPr>
            <w:r w:rsidRPr="00EA6771">
              <w:t>17,895</w:t>
            </w:r>
          </w:p>
        </w:tc>
      </w:tr>
      <w:tr w:rsidR="00EA6771" w:rsidRPr="00EA6771" w14:paraId="42452514" w14:textId="77777777" w:rsidTr="00A575A5">
        <w:trPr>
          <w:trHeight w:val="300"/>
        </w:trPr>
        <w:tc>
          <w:tcPr>
            <w:tcW w:w="976" w:type="dxa"/>
            <w:noWrap/>
            <w:hideMark/>
          </w:tcPr>
          <w:p w14:paraId="56171DB7" w14:textId="77777777" w:rsidR="00EA6771" w:rsidRPr="00EA6771" w:rsidRDefault="00EA6771" w:rsidP="00EA6771">
            <w:pPr>
              <w:jc w:val="left"/>
            </w:pPr>
            <w:r w:rsidRPr="00EA6771">
              <w:t>41,163</w:t>
            </w:r>
          </w:p>
        </w:tc>
        <w:tc>
          <w:tcPr>
            <w:tcW w:w="976" w:type="dxa"/>
            <w:noWrap/>
            <w:hideMark/>
          </w:tcPr>
          <w:p w14:paraId="4FDBE74C" w14:textId="77777777" w:rsidR="00EA6771" w:rsidRPr="00EA6771" w:rsidRDefault="00EA6771" w:rsidP="00EA6771">
            <w:pPr>
              <w:jc w:val="left"/>
            </w:pPr>
            <w:r w:rsidRPr="00EA6771">
              <w:t>17,665</w:t>
            </w:r>
          </w:p>
        </w:tc>
      </w:tr>
      <w:tr w:rsidR="00EA6771" w:rsidRPr="00EA6771" w14:paraId="4F7FC4B9" w14:textId="77777777" w:rsidTr="00A575A5">
        <w:trPr>
          <w:trHeight w:val="300"/>
        </w:trPr>
        <w:tc>
          <w:tcPr>
            <w:tcW w:w="976" w:type="dxa"/>
            <w:noWrap/>
            <w:hideMark/>
          </w:tcPr>
          <w:p w14:paraId="71AC3B44" w14:textId="77777777" w:rsidR="00EA6771" w:rsidRPr="00EA6771" w:rsidRDefault="00EA6771" w:rsidP="00EA6771">
            <w:pPr>
              <w:jc w:val="left"/>
            </w:pPr>
            <w:r w:rsidRPr="00EA6771">
              <w:t>41,285</w:t>
            </w:r>
          </w:p>
        </w:tc>
        <w:tc>
          <w:tcPr>
            <w:tcW w:w="976" w:type="dxa"/>
            <w:noWrap/>
            <w:hideMark/>
          </w:tcPr>
          <w:p w14:paraId="776A9915" w14:textId="77777777" w:rsidR="00EA6771" w:rsidRPr="00EA6771" w:rsidRDefault="00EA6771" w:rsidP="00EA6771">
            <w:pPr>
              <w:jc w:val="left"/>
            </w:pPr>
            <w:r w:rsidRPr="00EA6771">
              <w:t>17,405</w:t>
            </w:r>
          </w:p>
        </w:tc>
      </w:tr>
      <w:tr w:rsidR="00EA6771" w:rsidRPr="00EA6771" w14:paraId="48D10E91" w14:textId="77777777" w:rsidTr="00A575A5">
        <w:trPr>
          <w:trHeight w:val="300"/>
        </w:trPr>
        <w:tc>
          <w:tcPr>
            <w:tcW w:w="976" w:type="dxa"/>
            <w:noWrap/>
            <w:hideMark/>
          </w:tcPr>
          <w:p w14:paraId="73AABE0D" w14:textId="77777777" w:rsidR="00EA6771" w:rsidRPr="00EA6771" w:rsidRDefault="00EA6771" w:rsidP="00EA6771">
            <w:pPr>
              <w:jc w:val="left"/>
            </w:pPr>
            <w:r w:rsidRPr="00EA6771">
              <w:t>41,509</w:t>
            </w:r>
          </w:p>
        </w:tc>
        <w:tc>
          <w:tcPr>
            <w:tcW w:w="976" w:type="dxa"/>
            <w:noWrap/>
            <w:hideMark/>
          </w:tcPr>
          <w:p w14:paraId="7849F88C" w14:textId="77777777" w:rsidR="00EA6771" w:rsidRPr="00EA6771" w:rsidRDefault="00EA6771" w:rsidP="00EA6771">
            <w:pPr>
              <w:jc w:val="left"/>
            </w:pPr>
            <w:r w:rsidRPr="00EA6771">
              <w:t>16,775</w:t>
            </w:r>
          </w:p>
        </w:tc>
      </w:tr>
      <w:tr w:rsidR="00EA6771" w:rsidRPr="00EA6771" w14:paraId="37BAB8A3" w14:textId="77777777" w:rsidTr="00A575A5">
        <w:trPr>
          <w:trHeight w:val="300"/>
        </w:trPr>
        <w:tc>
          <w:tcPr>
            <w:tcW w:w="976" w:type="dxa"/>
            <w:noWrap/>
            <w:hideMark/>
          </w:tcPr>
          <w:p w14:paraId="1728A652" w14:textId="77777777" w:rsidR="00EA6771" w:rsidRPr="00EA6771" w:rsidRDefault="00EA6771" w:rsidP="00EA6771">
            <w:pPr>
              <w:jc w:val="left"/>
            </w:pPr>
            <w:r w:rsidRPr="00EA6771">
              <w:t>41,631</w:t>
            </w:r>
          </w:p>
        </w:tc>
        <w:tc>
          <w:tcPr>
            <w:tcW w:w="976" w:type="dxa"/>
            <w:noWrap/>
            <w:hideMark/>
          </w:tcPr>
          <w:p w14:paraId="0D8162DF" w14:textId="77777777" w:rsidR="00EA6771" w:rsidRPr="00EA6771" w:rsidRDefault="00EA6771" w:rsidP="00EA6771">
            <w:pPr>
              <w:jc w:val="left"/>
            </w:pPr>
            <w:r w:rsidRPr="00EA6771">
              <w:t>16,32</w:t>
            </w:r>
          </w:p>
        </w:tc>
      </w:tr>
      <w:tr w:rsidR="00EA6771" w:rsidRPr="00EA6771" w14:paraId="3E941E73" w14:textId="77777777" w:rsidTr="00A575A5">
        <w:trPr>
          <w:trHeight w:val="300"/>
        </w:trPr>
        <w:tc>
          <w:tcPr>
            <w:tcW w:w="976" w:type="dxa"/>
            <w:noWrap/>
            <w:hideMark/>
          </w:tcPr>
          <w:p w14:paraId="114A24D4" w14:textId="77777777" w:rsidR="00EA6771" w:rsidRPr="00EA6771" w:rsidRDefault="00EA6771" w:rsidP="00EA6771">
            <w:pPr>
              <w:jc w:val="left"/>
            </w:pPr>
            <w:r w:rsidRPr="00EA6771">
              <w:t>41,753</w:t>
            </w:r>
          </w:p>
        </w:tc>
        <w:tc>
          <w:tcPr>
            <w:tcW w:w="976" w:type="dxa"/>
            <w:noWrap/>
            <w:hideMark/>
          </w:tcPr>
          <w:p w14:paraId="647383CC" w14:textId="77777777" w:rsidR="00EA6771" w:rsidRPr="00EA6771" w:rsidRDefault="00EA6771" w:rsidP="00EA6771">
            <w:pPr>
              <w:jc w:val="left"/>
            </w:pPr>
            <w:r w:rsidRPr="00EA6771">
              <w:t>16,005</w:t>
            </w:r>
          </w:p>
        </w:tc>
      </w:tr>
      <w:tr w:rsidR="00EA6771" w:rsidRPr="00EA6771" w14:paraId="3E0F1CC3" w14:textId="77777777" w:rsidTr="00A575A5">
        <w:trPr>
          <w:trHeight w:val="300"/>
        </w:trPr>
        <w:tc>
          <w:tcPr>
            <w:tcW w:w="976" w:type="dxa"/>
            <w:noWrap/>
            <w:hideMark/>
          </w:tcPr>
          <w:p w14:paraId="5360E67C" w14:textId="77777777" w:rsidR="00EA6771" w:rsidRPr="00EA6771" w:rsidRDefault="00EA6771" w:rsidP="00EA6771">
            <w:pPr>
              <w:jc w:val="left"/>
            </w:pPr>
            <w:r w:rsidRPr="00EA6771">
              <w:t>41,875</w:t>
            </w:r>
          </w:p>
        </w:tc>
        <w:tc>
          <w:tcPr>
            <w:tcW w:w="976" w:type="dxa"/>
            <w:noWrap/>
            <w:hideMark/>
          </w:tcPr>
          <w:p w14:paraId="4777128A" w14:textId="77777777" w:rsidR="00EA6771" w:rsidRPr="00EA6771" w:rsidRDefault="00EA6771" w:rsidP="00EA6771">
            <w:pPr>
              <w:jc w:val="left"/>
            </w:pPr>
            <w:r w:rsidRPr="00EA6771">
              <w:t>15,59</w:t>
            </w:r>
          </w:p>
        </w:tc>
      </w:tr>
      <w:tr w:rsidR="00EA6771" w:rsidRPr="00EA6771" w14:paraId="29AB3AAA" w14:textId="77777777" w:rsidTr="00A575A5">
        <w:trPr>
          <w:trHeight w:val="300"/>
        </w:trPr>
        <w:tc>
          <w:tcPr>
            <w:tcW w:w="976" w:type="dxa"/>
            <w:noWrap/>
            <w:hideMark/>
          </w:tcPr>
          <w:p w14:paraId="64CF3C81" w14:textId="77777777" w:rsidR="00EA6771" w:rsidRPr="00EA6771" w:rsidRDefault="00EA6771" w:rsidP="00EA6771">
            <w:pPr>
              <w:jc w:val="left"/>
            </w:pPr>
            <w:r w:rsidRPr="00EA6771">
              <w:t>41,997</w:t>
            </w:r>
          </w:p>
        </w:tc>
        <w:tc>
          <w:tcPr>
            <w:tcW w:w="976" w:type="dxa"/>
            <w:noWrap/>
            <w:hideMark/>
          </w:tcPr>
          <w:p w14:paraId="7D510EA1" w14:textId="77777777" w:rsidR="00EA6771" w:rsidRPr="00EA6771" w:rsidRDefault="00EA6771" w:rsidP="00EA6771">
            <w:pPr>
              <w:jc w:val="left"/>
            </w:pPr>
            <w:r w:rsidRPr="00EA6771">
              <w:t>15,235</w:t>
            </w:r>
          </w:p>
        </w:tc>
      </w:tr>
      <w:tr w:rsidR="00EA6771" w:rsidRPr="00EA6771" w14:paraId="77EF2FCD" w14:textId="77777777" w:rsidTr="00A575A5">
        <w:trPr>
          <w:trHeight w:val="300"/>
        </w:trPr>
        <w:tc>
          <w:tcPr>
            <w:tcW w:w="976" w:type="dxa"/>
            <w:noWrap/>
            <w:hideMark/>
          </w:tcPr>
          <w:p w14:paraId="28F64F1F" w14:textId="77777777" w:rsidR="00EA6771" w:rsidRPr="00EA6771" w:rsidRDefault="00EA6771" w:rsidP="00EA6771">
            <w:pPr>
              <w:jc w:val="left"/>
            </w:pPr>
            <w:r w:rsidRPr="00EA6771">
              <w:t>42,118</w:t>
            </w:r>
          </w:p>
        </w:tc>
        <w:tc>
          <w:tcPr>
            <w:tcW w:w="976" w:type="dxa"/>
            <w:noWrap/>
            <w:hideMark/>
          </w:tcPr>
          <w:p w14:paraId="0C46170E" w14:textId="77777777" w:rsidR="00EA6771" w:rsidRPr="00EA6771" w:rsidRDefault="00EA6771" w:rsidP="00EA6771">
            <w:pPr>
              <w:jc w:val="left"/>
            </w:pPr>
            <w:r w:rsidRPr="00EA6771">
              <w:t>14,99</w:t>
            </w:r>
          </w:p>
        </w:tc>
      </w:tr>
      <w:tr w:rsidR="00EA6771" w:rsidRPr="00EA6771" w14:paraId="4B3BF7B7" w14:textId="77777777" w:rsidTr="00A575A5">
        <w:trPr>
          <w:trHeight w:val="300"/>
        </w:trPr>
        <w:tc>
          <w:tcPr>
            <w:tcW w:w="976" w:type="dxa"/>
            <w:noWrap/>
            <w:hideMark/>
          </w:tcPr>
          <w:p w14:paraId="2E09C2C3" w14:textId="77777777" w:rsidR="00EA6771" w:rsidRPr="00EA6771" w:rsidRDefault="00EA6771" w:rsidP="00EA6771">
            <w:pPr>
              <w:jc w:val="left"/>
            </w:pPr>
            <w:r w:rsidRPr="00EA6771">
              <w:t>42,24</w:t>
            </w:r>
          </w:p>
        </w:tc>
        <w:tc>
          <w:tcPr>
            <w:tcW w:w="976" w:type="dxa"/>
            <w:noWrap/>
            <w:hideMark/>
          </w:tcPr>
          <w:p w14:paraId="47816CE9" w14:textId="77777777" w:rsidR="00EA6771" w:rsidRPr="00EA6771" w:rsidRDefault="00EA6771" w:rsidP="00EA6771">
            <w:pPr>
              <w:jc w:val="left"/>
            </w:pPr>
            <w:r w:rsidRPr="00EA6771">
              <w:t>14,755</w:t>
            </w:r>
          </w:p>
        </w:tc>
      </w:tr>
      <w:tr w:rsidR="00EA6771" w:rsidRPr="00EA6771" w14:paraId="630D764C" w14:textId="77777777" w:rsidTr="00A575A5">
        <w:trPr>
          <w:trHeight w:val="300"/>
        </w:trPr>
        <w:tc>
          <w:tcPr>
            <w:tcW w:w="976" w:type="dxa"/>
            <w:noWrap/>
            <w:hideMark/>
          </w:tcPr>
          <w:p w14:paraId="569B15D9" w14:textId="77777777" w:rsidR="00EA6771" w:rsidRPr="00EA6771" w:rsidRDefault="00EA6771" w:rsidP="00EA6771">
            <w:pPr>
              <w:jc w:val="left"/>
            </w:pPr>
            <w:r w:rsidRPr="00EA6771">
              <w:t>42,362</w:t>
            </w:r>
          </w:p>
        </w:tc>
        <w:tc>
          <w:tcPr>
            <w:tcW w:w="976" w:type="dxa"/>
            <w:noWrap/>
            <w:hideMark/>
          </w:tcPr>
          <w:p w14:paraId="16A21507" w14:textId="77777777" w:rsidR="00EA6771" w:rsidRPr="00EA6771" w:rsidRDefault="00EA6771" w:rsidP="00EA6771">
            <w:pPr>
              <w:jc w:val="left"/>
            </w:pPr>
            <w:r w:rsidRPr="00EA6771">
              <w:t>14,385</w:t>
            </w:r>
          </w:p>
        </w:tc>
      </w:tr>
      <w:tr w:rsidR="00EA6771" w:rsidRPr="00EA6771" w14:paraId="15040249" w14:textId="77777777" w:rsidTr="00A575A5">
        <w:trPr>
          <w:trHeight w:val="300"/>
        </w:trPr>
        <w:tc>
          <w:tcPr>
            <w:tcW w:w="976" w:type="dxa"/>
            <w:noWrap/>
            <w:hideMark/>
          </w:tcPr>
          <w:p w14:paraId="168029C3" w14:textId="77777777" w:rsidR="00EA6771" w:rsidRPr="00EA6771" w:rsidRDefault="00EA6771" w:rsidP="00EA6771">
            <w:pPr>
              <w:jc w:val="left"/>
            </w:pPr>
            <w:r w:rsidRPr="00EA6771">
              <w:t>42,483</w:t>
            </w:r>
          </w:p>
        </w:tc>
        <w:tc>
          <w:tcPr>
            <w:tcW w:w="976" w:type="dxa"/>
            <w:noWrap/>
            <w:hideMark/>
          </w:tcPr>
          <w:p w14:paraId="4DCEE3BF" w14:textId="77777777" w:rsidR="00EA6771" w:rsidRPr="00EA6771" w:rsidRDefault="00EA6771" w:rsidP="00EA6771">
            <w:pPr>
              <w:jc w:val="left"/>
            </w:pPr>
            <w:r w:rsidRPr="00EA6771">
              <w:t>13,97</w:t>
            </w:r>
          </w:p>
        </w:tc>
      </w:tr>
      <w:tr w:rsidR="00EA6771" w:rsidRPr="00EA6771" w14:paraId="2593BD9A" w14:textId="77777777" w:rsidTr="00A575A5">
        <w:trPr>
          <w:trHeight w:val="300"/>
        </w:trPr>
        <w:tc>
          <w:tcPr>
            <w:tcW w:w="976" w:type="dxa"/>
            <w:noWrap/>
            <w:hideMark/>
          </w:tcPr>
          <w:p w14:paraId="55D87393" w14:textId="77777777" w:rsidR="00EA6771" w:rsidRPr="00EA6771" w:rsidRDefault="00EA6771" w:rsidP="00EA6771">
            <w:pPr>
              <w:jc w:val="left"/>
            </w:pPr>
            <w:r w:rsidRPr="00EA6771">
              <w:t>42,609</w:t>
            </w:r>
          </w:p>
        </w:tc>
        <w:tc>
          <w:tcPr>
            <w:tcW w:w="976" w:type="dxa"/>
            <w:noWrap/>
            <w:hideMark/>
          </w:tcPr>
          <w:p w14:paraId="6BD6AC0F" w14:textId="77777777" w:rsidR="00EA6771" w:rsidRPr="00EA6771" w:rsidRDefault="00EA6771" w:rsidP="00EA6771">
            <w:pPr>
              <w:jc w:val="left"/>
            </w:pPr>
            <w:r w:rsidRPr="00EA6771">
              <w:t>13,64</w:t>
            </w:r>
          </w:p>
        </w:tc>
      </w:tr>
      <w:tr w:rsidR="00EA6771" w:rsidRPr="00EA6771" w14:paraId="3F55ED06" w14:textId="77777777" w:rsidTr="00A575A5">
        <w:trPr>
          <w:trHeight w:val="300"/>
        </w:trPr>
        <w:tc>
          <w:tcPr>
            <w:tcW w:w="976" w:type="dxa"/>
            <w:noWrap/>
            <w:hideMark/>
          </w:tcPr>
          <w:p w14:paraId="2FDD840E" w14:textId="77777777" w:rsidR="00EA6771" w:rsidRPr="00EA6771" w:rsidRDefault="00EA6771" w:rsidP="00EA6771">
            <w:pPr>
              <w:jc w:val="left"/>
            </w:pPr>
            <w:r w:rsidRPr="00EA6771">
              <w:t>42,827</w:t>
            </w:r>
          </w:p>
        </w:tc>
        <w:tc>
          <w:tcPr>
            <w:tcW w:w="976" w:type="dxa"/>
            <w:noWrap/>
            <w:hideMark/>
          </w:tcPr>
          <w:p w14:paraId="601FCF05" w14:textId="77777777" w:rsidR="00EA6771" w:rsidRPr="00EA6771" w:rsidRDefault="00EA6771" w:rsidP="00EA6771">
            <w:pPr>
              <w:jc w:val="left"/>
            </w:pPr>
            <w:r w:rsidRPr="00EA6771">
              <w:t>13,115</w:t>
            </w:r>
          </w:p>
        </w:tc>
      </w:tr>
      <w:tr w:rsidR="00EA6771" w:rsidRPr="00EA6771" w14:paraId="39FCD27A" w14:textId="77777777" w:rsidTr="00A575A5">
        <w:trPr>
          <w:trHeight w:val="300"/>
        </w:trPr>
        <w:tc>
          <w:tcPr>
            <w:tcW w:w="976" w:type="dxa"/>
            <w:noWrap/>
            <w:hideMark/>
          </w:tcPr>
          <w:p w14:paraId="5E72E2D5" w14:textId="77777777" w:rsidR="00EA6771" w:rsidRPr="00EA6771" w:rsidRDefault="00EA6771" w:rsidP="00EA6771">
            <w:pPr>
              <w:jc w:val="left"/>
            </w:pPr>
            <w:r w:rsidRPr="00EA6771">
              <w:t>42,949</w:t>
            </w:r>
          </w:p>
        </w:tc>
        <w:tc>
          <w:tcPr>
            <w:tcW w:w="976" w:type="dxa"/>
            <w:noWrap/>
            <w:hideMark/>
          </w:tcPr>
          <w:p w14:paraId="7874F58B" w14:textId="77777777" w:rsidR="00EA6771" w:rsidRPr="00EA6771" w:rsidRDefault="00EA6771" w:rsidP="00EA6771">
            <w:pPr>
              <w:jc w:val="left"/>
            </w:pPr>
            <w:r w:rsidRPr="00EA6771">
              <w:t>12,63</w:t>
            </w:r>
          </w:p>
        </w:tc>
      </w:tr>
      <w:tr w:rsidR="00EA6771" w:rsidRPr="00EA6771" w14:paraId="77C8C760" w14:textId="77777777" w:rsidTr="00A575A5">
        <w:trPr>
          <w:trHeight w:val="300"/>
        </w:trPr>
        <w:tc>
          <w:tcPr>
            <w:tcW w:w="976" w:type="dxa"/>
            <w:noWrap/>
            <w:hideMark/>
          </w:tcPr>
          <w:p w14:paraId="33236B43" w14:textId="77777777" w:rsidR="00EA6771" w:rsidRPr="00EA6771" w:rsidRDefault="00EA6771" w:rsidP="00EA6771">
            <w:pPr>
              <w:jc w:val="left"/>
            </w:pPr>
            <w:r w:rsidRPr="00EA6771">
              <w:t>43,071</w:t>
            </w:r>
          </w:p>
        </w:tc>
        <w:tc>
          <w:tcPr>
            <w:tcW w:w="976" w:type="dxa"/>
            <w:noWrap/>
            <w:hideMark/>
          </w:tcPr>
          <w:p w14:paraId="70D6B41E" w14:textId="77777777" w:rsidR="00EA6771" w:rsidRPr="00EA6771" w:rsidRDefault="00EA6771" w:rsidP="00EA6771">
            <w:pPr>
              <w:jc w:val="left"/>
            </w:pPr>
            <w:r w:rsidRPr="00EA6771">
              <w:t>12,355</w:t>
            </w:r>
          </w:p>
        </w:tc>
      </w:tr>
      <w:tr w:rsidR="00EA6771" w:rsidRPr="00EA6771" w14:paraId="2EF159EC" w14:textId="77777777" w:rsidTr="00A575A5">
        <w:trPr>
          <w:trHeight w:val="300"/>
        </w:trPr>
        <w:tc>
          <w:tcPr>
            <w:tcW w:w="976" w:type="dxa"/>
            <w:noWrap/>
            <w:hideMark/>
          </w:tcPr>
          <w:p w14:paraId="6C959E0A" w14:textId="77777777" w:rsidR="00EA6771" w:rsidRPr="00EA6771" w:rsidRDefault="00EA6771" w:rsidP="00EA6771">
            <w:pPr>
              <w:jc w:val="left"/>
            </w:pPr>
            <w:r w:rsidRPr="00EA6771">
              <w:t>43,192</w:t>
            </w:r>
          </w:p>
        </w:tc>
        <w:tc>
          <w:tcPr>
            <w:tcW w:w="976" w:type="dxa"/>
            <w:noWrap/>
            <w:hideMark/>
          </w:tcPr>
          <w:p w14:paraId="42DCE2B0" w14:textId="77777777" w:rsidR="00EA6771" w:rsidRPr="00EA6771" w:rsidRDefault="00EA6771" w:rsidP="00EA6771">
            <w:pPr>
              <w:jc w:val="left"/>
            </w:pPr>
            <w:r w:rsidRPr="00EA6771">
              <w:t>12,045</w:t>
            </w:r>
          </w:p>
        </w:tc>
      </w:tr>
      <w:tr w:rsidR="00EA6771" w:rsidRPr="00EA6771" w14:paraId="39CE0730" w14:textId="77777777" w:rsidTr="00A575A5">
        <w:trPr>
          <w:trHeight w:val="300"/>
        </w:trPr>
        <w:tc>
          <w:tcPr>
            <w:tcW w:w="976" w:type="dxa"/>
            <w:noWrap/>
            <w:hideMark/>
          </w:tcPr>
          <w:p w14:paraId="7C13805B" w14:textId="77777777" w:rsidR="00EA6771" w:rsidRPr="00EA6771" w:rsidRDefault="00EA6771" w:rsidP="00EA6771">
            <w:pPr>
              <w:jc w:val="left"/>
            </w:pPr>
            <w:r w:rsidRPr="00EA6771">
              <w:t>43,313</w:t>
            </w:r>
          </w:p>
        </w:tc>
        <w:tc>
          <w:tcPr>
            <w:tcW w:w="976" w:type="dxa"/>
            <w:noWrap/>
            <w:hideMark/>
          </w:tcPr>
          <w:p w14:paraId="13302A28" w14:textId="77777777" w:rsidR="00EA6771" w:rsidRPr="00EA6771" w:rsidRDefault="00EA6771" w:rsidP="00EA6771">
            <w:pPr>
              <w:jc w:val="left"/>
            </w:pPr>
            <w:r w:rsidRPr="00EA6771">
              <w:t>11,765</w:t>
            </w:r>
          </w:p>
        </w:tc>
      </w:tr>
      <w:tr w:rsidR="00EA6771" w:rsidRPr="00EA6771" w14:paraId="5FCAC38C" w14:textId="77777777" w:rsidTr="00A575A5">
        <w:trPr>
          <w:trHeight w:val="300"/>
        </w:trPr>
        <w:tc>
          <w:tcPr>
            <w:tcW w:w="976" w:type="dxa"/>
            <w:noWrap/>
            <w:hideMark/>
          </w:tcPr>
          <w:p w14:paraId="2FF6A14B" w14:textId="77777777" w:rsidR="00EA6771" w:rsidRPr="00EA6771" w:rsidRDefault="00EA6771" w:rsidP="00EA6771">
            <w:pPr>
              <w:jc w:val="left"/>
            </w:pPr>
            <w:r w:rsidRPr="00EA6771">
              <w:t>43,435</w:t>
            </w:r>
          </w:p>
        </w:tc>
        <w:tc>
          <w:tcPr>
            <w:tcW w:w="976" w:type="dxa"/>
            <w:noWrap/>
            <w:hideMark/>
          </w:tcPr>
          <w:p w14:paraId="23968075" w14:textId="77777777" w:rsidR="00EA6771" w:rsidRPr="00EA6771" w:rsidRDefault="00EA6771" w:rsidP="00EA6771">
            <w:pPr>
              <w:jc w:val="left"/>
            </w:pPr>
            <w:r w:rsidRPr="00EA6771">
              <w:t>11,35</w:t>
            </w:r>
          </w:p>
        </w:tc>
      </w:tr>
      <w:tr w:rsidR="00EA6771" w:rsidRPr="00EA6771" w14:paraId="18FBA3FC" w14:textId="77777777" w:rsidTr="00A575A5">
        <w:trPr>
          <w:trHeight w:val="300"/>
        </w:trPr>
        <w:tc>
          <w:tcPr>
            <w:tcW w:w="976" w:type="dxa"/>
            <w:noWrap/>
            <w:hideMark/>
          </w:tcPr>
          <w:p w14:paraId="00BCB0CC" w14:textId="77777777" w:rsidR="00EA6771" w:rsidRPr="00EA6771" w:rsidRDefault="00EA6771" w:rsidP="00EA6771">
            <w:pPr>
              <w:jc w:val="left"/>
            </w:pPr>
            <w:r w:rsidRPr="00EA6771">
              <w:t>43,557</w:t>
            </w:r>
          </w:p>
        </w:tc>
        <w:tc>
          <w:tcPr>
            <w:tcW w:w="976" w:type="dxa"/>
            <w:noWrap/>
            <w:hideMark/>
          </w:tcPr>
          <w:p w14:paraId="61D73AE7" w14:textId="77777777" w:rsidR="00EA6771" w:rsidRPr="00EA6771" w:rsidRDefault="00EA6771" w:rsidP="00EA6771">
            <w:pPr>
              <w:jc w:val="left"/>
            </w:pPr>
            <w:r w:rsidRPr="00EA6771">
              <w:t>11,08</w:t>
            </w:r>
          </w:p>
        </w:tc>
      </w:tr>
      <w:tr w:rsidR="00EA6771" w:rsidRPr="00EA6771" w14:paraId="64076CA1" w14:textId="77777777" w:rsidTr="00A575A5">
        <w:trPr>
          <w:trHeight w:val="300"/>
        </w:trPr>
        <w:tc>
          <w:tcPr>
            <w:tcW w:w="976" w:type="dxa"/>
            <w:noWrap/>
            <w:hideMark/>
          </w:tcPr>
          <w:p w14:paraId="08CEC75A" w14:textId="77777777" w:rsidR="00EA6771" w:rsidRPr="00EA6771" w:rsidRDefault="00EA6771" w:rsidP="00EA6771">
            <w:pPr>
              <w:jc w:val="left"/>
            </w:pPr>
            <w:r w:rsidRPr="00EA6771">
              <w:t>43,679</w:t>
            </w:r>
          </w:p>
        </w:tc>
        <w:tc>
          <w:tcPr>
            <w:tcW w:w="976" w:type="dxa"/>
            <w:noWrap/>
            <w:hideMark/>
          </w:tcPr>
          <w:p w14:paraId="7FC28223" w14:textId="77777777" w:rsidR="00EA6771" w:rsidRPr="00EA6771" w:rsidRDefault="00EA6771" w:rsidP="00EA6771">
            <w:pPr>
              <w:jc w:val="left"/>
            </w:pPr>
            <w:r w:rsidRPr="00EA6771">
              <w:t>10,81</w:t>
            </w:r>
          </w:p>
        </w:tc>
      </w:tr>
      <w:tr w:rsidR="00EA6771" w:rsidRPr="00EA6771" w14:paraId="1FDE38D4" w14:textId="77777777" w:rsidTr="00A575A5">
        <w:trPr>
          <w:trHeight w:val="300"/>
        </w:trPr>
        <w:tc>
          <w:tcPr>
            <w:tcW w:w="976" w:type="dxa"/>
            <w:noWrap/>
            <w:hideMark/>
          </w:tcPr>
          <w:p w14:paraId="0BDF3655" w14:textId="77777777" w:rsidR="00EA6771" w:rsidRPr="00EA6771" w:rsidRDefault="00EA6771" w:rsidP="00EA6771">
            <w:pPr>
              <w:jc w:val="left"/>
            </w:pPr>
            <w:r w:rsidRPr="00EA6771">
              <w:t>43,808</w:t>
            </w:r>
          </w:p>
        </w:tc>
        <w:tc>
          <w:tcPr>
            <w:tcW w:w="976" w:type="dxa"/>
            <w:noWrap/>
            <w:hideMark/>
          </w:tcPr>
          <w:p w14:paraId="0D340631" w14:textId="77777777" w:rsidR="00EA6771" w:rsidRPr="00EA6771" w:rsidRDefault="00EA6771" w:rsidP="00EA6771">
            <w:pPr>
              <w:jc w:val="left"/>
            </w:pPr>
            <w:r w:rsidRPr="00EA6771">
              <w:t>10,575</w:t>
            </w:r>
          </w:p>
        </w:tc>
      </w:tr>
      <w:tr w:rsidR="00EA6771" w:rsidRPr="00EA6771" w14:paraId="07FEF0C6" w14:textId="77777777" w:rsidTr="00A575A5">
        <w:trPr>
          <w:trHeight w:val="300"/>
        </w:trPr>
        <w:tc>
          <w:tcPr>
            <w:tcW w:w="976" w:type="dxa"/>
            <w:noWrap/>
            <w:hideMark/>
          </w:tcPr>
          <w:p w14:paraId="2B36EB3E" w14:textId="77777777" w:rsidR="00EA6771" w:rsidRPr="00EA6771" w:rsidRDefault="00EA6771" w:rsidP="00EA6771">
            <w:pPr>
              <w:jc w:val="left"/>
            </w:pPr>
            <w:r w:rsidRPr="00EA6771">
              <w:t>43,929</w:t>
            </w:r>
          </w:p>
        </w:tc>
        <w:tc>
          <w:tcPr>
            <w:tcW w:w="976" w:type="dxa"/>
            <w:noWrap/>
            <w:hideMark/>
          </w:tcPr>
          <w:p w14:paraId="74EB7546" w14:textId="77777777" w:rsidR="00EA6771" w:rsidRPr="00EA6771" w:rsidRDefault="00EA6771" w:rsidP="00EA6771">
            <w:pPr>
              <w:jc w:val="left"/>
            </w:pPr>
            <w:r w:rsidRPr="00EA6771">
              <w:t>10,36</w:t>
            </w:r>
          </w:p>
        </w:tc>
      </w:tr>
      <w:tr w:rsidR="00EA6771" w:rsidRPr="00EA6771" w14:paraId="2703A309" w14:textId="77777777" w:rsidTr="00A575A5">
        <w:trPr>
          <w:trHeight w:val="300"/>
        </w:trPr>
        <w:tc>
          <w:tcPr>
            <w:tcW w:w="976" w:type="dxa"/>
            <w:noWrap/>
            <w:hideMark/>
          </w:tcPr>
          <w:p w14:paraId="5A679699" w14:textId="77777777" w:rsidR="00EA6771" w:rsidRPr="00EA6771" w:rsidRDefault="00EA6771" w:rsidP="00EA6771">
            <w:pPr>
              <w:jc w:val="left"/>
            </w:pPr>
            <w:r w:rsidRPr="00EA6771">
              <w:t>44,147</w:t>
            </w:r>
          </w:p>
        </w:tc>
        <w:tc>
          <w:tcPr>
            <w:tcW w:w="976" w:type="dxa"/>
            <w:noWrap/>
            <w:hideMark/>
          </w:tcPr>
          <w:p w14:paraId="53094E09" w14:textId="77777777" w:rsidR="00EA6771" w:rsidRPr="00EA6771" w:rsidRDefault="00EA6771" w:rsidP="00EA6771">
            <w:pPr>
              <w:jc w:val="left"/>
            </w:pPr>
            <w:r w:rsidRPr="00EA6771">
              <w:t>9,985</w:t>
            </w:r>
          </w:p>
        </w:tc>
      </w:tr>
      <w:tr w:rsidR="00EA6771" w:rsidRPr="00EA6771" w14:paraId="23952F4E" w14:textId="77777777" w:rsidTr="00A575A5">
        <w:trPr>
          <w:trHeight w:val="300"/>
        </w:trPr>
        <w:tc>
          <w:tcPr>
            <w:tcW w:w="976" w:type="dxa"/>
            <w:noWrap/>
            <w:hideMark/>
          </w:tcPr>
          <w:p w14:paraId="51925C19" w14:textId="77777777" w:rsidR="00EA6771" w:rsidRPr="00EA6771" w:rsidRDefault="00EA6771" w:rsidP="00EA6771">
            <w:pPr>
              <w:jc w:val="left"/>
            </w:pPr>
            <w:r w:rsidRPr="00EA6771">
              <w:t>44,269</w:t>
            </w:r>
          </w:p>
        </w:tc>
        <w:tc>
          <w:tcPr>
            <w:tcW w:w="976" w:type="dxa"/>
            <w:noWrap/>
            <w:hideMark/>
          </w:tcPr>
          <w:p w14:paraId="76E3FE06" w14:textId="77777777" w:rsidR="00EA6771" w:rsidRPr="00EA6771" w:rsidRDefault="00EA6771" w:rsidP="00EA6771">
            <w:pPr>
              <w:jc w:val="left"/>
            </w:pPr>
            <w:r w:rsidRPr="00EA6771">
              <w:t>9,76</w:t>
            </w:r>
          </w:p>
        </w:tc>
      </w:tr>
      <w:tr w:rsidR="00EA6771" w:rsidRPr="00EA6771" w14:paraId="1CB6B535" w14:textId="77777777" w:rsidTr="00A575A5">
        <w:trPr>
          <w:trHeight w:val="300"/>
        </w:trPr>
        <w:tc>
          <w:tcPr>
            <w:tcW w:w="976" w:type="dxa"/>
            <w:noWrap/>
            <w:hideMark/>
          </w:tcPr>
          <w:p w14:paraId="2D449862" w14:textId="77777777" w:rsidR="00EA6771" w:rsidRPr="00EA6771" w:rsidRDefault="00EA6771" w:rsidP="00EA6771">
            <w:pPr>
              <w:jc w:val="left"/>
            </w:pPr>
            <w:r w:rsidRPr="00EA6771">
              <w:t>44,39</w:t>
            </w:r>
          </w:p>
        </w:tc>
        <w:tc>
          <w:tcPr>
            <w:tcW w:w="976" w:type="dxa"/>
            <w:noWrap/>
            <w:hideMark/>
          </w:tcPr>
          <w:p w14:paraId="3B96A14C" w14:textId="77777777" w:rsidR="00EA6771" w:rsidRPr="00EA6771" w:rsidRDefault="00EA6771" w:rsidP="00EA6771">
            <w:pPr>
              <w:jc w:val="left"/>
            </w:pPr>
            <w:r w:rsidRPr="00EA6771">
              <w:t>9,54</w:t>
            </w:r>
          </w:p>
        </w:tc>
      </w:tr>
      <w:tr w:rsidR="00EA6771" w:rsidRPr="00EA6771" w14:paraId="5153C9A7" w14:textId="77777777" w:rsidTr="00A575A5">
        <w:trPr>
          <w:trHeight w:val="300"/>
        </w:trPr>
        <w:tc>
          <w:tcPr>
            <w:tcW w:w="976" w:type="dxa"/>
            <w:noWrap/>
            <w:hideMark/>
          </w:tcPr>
          <w:p w14:paraId="28526881" w14:textId="77777777" w:rsidR="00EA6771" w:rsidRPr="00EA6771" w:rsidRDefault="00EA6771" w:rsidP="00EA6771">
            <w:pPr>
              <w:jc w:val="left"/>
            </w:pPr>
            <w:r w:rsidRPr="00EA6771">
              <w:t>44,512</w:t>
            </w:r>
          </w:p>
        </w:tc>
        <w:tc>
          <w:tcPr>
            <w:tcW w:w="976" w:type="dxa"/>
            <w:noWrap/>
            <w:hideMark/>
          </w:tcPr>
          <w:p w14:paraId="7C7FE3D1" w14:textId="77777777" w:rsidR="00EA6771" w:rsidRPr="00EA6771" w:rsidRDefault="00EA6771" w:rsidP="00EA6771">
            <w:pPr>
              <w:jc w:val="left"/>
            </w:pPr>
            <w:r w:rsidRPr="00EA6771">
              <w:t>9,365</w:t>
            </w:r>
          </w:p>
        </w:tc>
      </w:tr>
      <w:tr w:rsidR="00EA6771" w:rsidRPr="00EA6771" w14:paraId="27C7F672" w14:textId="77777777" w:rsidTr="00A575A5">
        <w:trPr>
          <w:trHeight w:val="300"/>
        </w:trPr>
        <w:tc>
          <w:tcPr>
            <w:tcW w:w="976" w:type="dxa"/>
            <w:noWrap/>
            <w:hideMark/>
          </w:tcPr>
          <w:p w14:paraId="166BE7E8" w14:textId="77777777" w:rsidR="00EA6771" w:rsidRPr="00EA6771" w:rsidRDefault="00EA6771" w:rsidP="00EA6771">
            <w:pPr>
              <w:jc w:val="left"/>
            </w:pPr>
            <w:r w:rsidRPr="00EA6771">
              <w:t>44,633</w:t>
            </w:r>
          </w:p>
        </w:tc>
        <w:tc>
          <w:tcPr>
            <w:tcW w:w="976" w:type="dxa"/>
            <w:noWrap/>
            <w:hideMark/>
          </w:tcPr>
          <w:p w14:paraId="44AC79C3" w14:textId="77777777" w:rsidR="00EA6771" w:rsidRPr="00EA6771" w:rsidRDefault="00EA6771" w:rsidP="00EA6771">
            <w:pPr>
              <w:jc w:val="left"/>
            </w:pPr>
            <w:r w:rsidRPr="00EA6771">
              <w:t>9,16</w:t>
            </w:r>
          </w:p>
        </w:tc>
      </w:tr>
      <w:tr w:rsidR="00EA6771" w:rsidRPr="00EA6771" w14:paraId="68EF435C" w14:textId="77777777" w:rsidTr="00A575A5">
        <w:trPr>
          <w:trHeight w:val="300"/>
        </w:trPr>
        <w:tc>
          <w:tcPr>
            <w:tcW w:w="976" w:type="dxa"/>
            <w:noWrap/>
            <w:hideMark/>
          </w:tcPr>
          <w:p w14:paraId="3D464DA1" w14:textId="77777777" w:rsidR="00EA6771" w:rsidRPr="00EA6771" w:rsidRDefault="00EA6771" w:rsidP="00EA6771">
            <w:pPr>
              <w:jc w:val="left"/>
            </w:pPr>
            <w:r w:rsidRPr="00EA6771">
              <w:t>44,765</w:t>
            </w:r>
          </w:p>
        </w:tc>
        <w:tc>
          <w:tcPr>
            <w:tcW w:w="976" w:type="dxa"/>
            <w:noWrap/>
            <w:hideMark/>
          </w:tcPr>
          <w:p w14:paraId="4D1CE7A3" w14:textId="77777777" w:rsidR="00EA6771" w:rsidRPr="00EA6771" w:rsidRDefault="00EA6771" w:rsidP="00EA6771">
            <w:pPr>
              <w:jc w:val="left"/>
            </w:pPr>
            <w:r w:rsidRPr="00EA6771">
              <w:t>9,005</w:t>
            </w:r>
          </w:p>
        </w:tc>
      </w:tr>
      <w:tr w:rsidR="00EA6771" w:rsidRPr="00EA6771" w14:paraId="255A84B7" w14:textId="77777777" w:rsidTr="00A575A5">
        <w:trPr>
          <w:trHeight w:val="300"/>
        </w:trPr>
        <w:tc>
          <w:tcPr>
            <w:tcW w:w="976" w:type="dxa"/>
            <w:noWrap/>
            <w:hideMark/>
          </w:tcPr>
          <w:p w14:paraId="3DF816E2" w14:textId="77777777" w:rsidR="00EA6771" w:rsidRPr="00EA6771" w:rsidRDefault="00EA6771" w:rsidP="00EA6771">
            <w:pPr>
              <w:jc w:val="left"/>
            </w:pPr>
            <w:r w:rsidRPr="00EA6771">
              <w:t>44,898</w:t>
            </w:r>
          </w:p>
        </w:tc>
        <w:tc>
          <w:tcPr>
            <w:tcW w:w="976" w:type="dxa"/>
            <w:noWrap/>
            <w:hideMark/>
          </w:tcPr>
          <w:p w14:paraId="7192BC9B" w14:textId="77777777" w:rsidR="00EA6771" w:rsidRPr="00EA6771" w:rsidRDefault="00EA6771" w:rsidP="00EA6771">
            <w:pPr>
              <w:jc w:val="left"/>
            </w:pPr>
            <w:r w:rsidRPr="00EA6771">
              <w:t>8,825</w:t>
            </w:r>
          </w:p>
        </w:tc>
      </w:tr>
      <w:tr w:rsidR="00EA6771" w:rsidRPr="00EA6771" w14:paraId="6B20192E" w14:textId="77777777" w:rsidTr="00A575A5">
        <w:trPr>
          <w:trHeight w:val="300"/>
        </w:trPr>
        <w:tc>
          <w:tcPr>
            <w:tcW w:w="976" w:type="dxa"/>
            <w:noWrap/>
            <w:hideMark/>
          </w:tcPr>
          <w:p w14:paraId="1CA22471" w14:textId="77777777" w:rsidR="00EA6771" w:rsidRPr="00EA6771" w:rsidRDefault="00EA6771" w:rsidP="00EA6771">
            <w:pPr>
              <w:jc w:val="left"/>
            </w:pPr>
            <w:r w:rsidRPr="00EA6771">
              <w:t>45,018</w:t>
            </w:r>
          </w:p>
        </w:tc>
        <w:tc>
          <w:tcPr>
            <w:tcW w:w="976" w:type="dxa"/>
            <w:noWrap/>
            <w:hideMark/>
          </w:tcPr>
          <w:p w14:paraId="135CD33A" w14:textId="77777777" w:rsidR="00EA6771" w:rsidRPr="00EA6771" w:rsidRDefault="00EA6771" w:rsidP="00EA6771">
            <w:pPr>
              <w:jc w:val="left"/>
            </w:pPr>
            <w:r w:rsidRPr="00EA6771">
              <w:t>8,66</w:t>
            </w:r>
          </w:p>
        </w:tc>
      </w:tr>
      <w:tr w:rsidR="00EA6771" w:rsidRPr="00EA6771" w14:paraId="6377DA3C" w14:textId="77777777" w:rsidTr="00A575A5">
        <w:trPr>
          <w:trHeight w:val="300"/>
        </w:trPr>
        <w:tc>
          <w:tcPr>
            <w:tcW w:w="976" w:type="dxa"/>
            <w:noWrap/>
            <w:hideMark/>
          </w:tcPr>
          <w:p w14:paraId="4972F3FE" w14:textId="77777777" w:rsidR="00EA6771" w:rsidRPr="00EA6771" w:rsidRDefault="00EA6771" w:rsidP="00EA6771">
            <w:pPr>
              <w:jc w:val="left"/>
            </w:pPr>
            <w:r w:rsidRPr="00EA6771">
              <w:t>45,14</w:t>
            </w:r>
          </w:p>
        </w:tc>
        <w:tc>
          <w:tcPr>
            <w:tcW w:w="976" w:type="dxa"/>
            <w:noWrap/>
            <w:hideMark/>
          </w:tcPr>
          <w:p w14:paraId="5A0741E5" w14:textId="77777777" w:rsidR="00EA6771" w:rsidRPr="00EA6771" w:rsidRDefault="00EA6771" w:rsidP="00EA6771">
            <w:pPr>
              <w:jc w:val="left"/>
            </w:pPr>
            <w:r w:rsidRPr="00EA6771">
              <w:t>8,54</w:t>
            </w:r>
          </w:p>
        </w:tc>
      </w:tr>
      <w:tr w:rsidR="00EA6771" w:rsidRPr="00EA6771" w14:paraId="3BD28507" w14:textId="77777777" w:rsidTr="00A575A5">
        <w:trPr>
          <w:trHeight w:val="300"/>
        </w:trPr>
        <w:tc>
          <w:tcPr>
            <w:tcW w:w="976" w:type="dxa"/>
            <w:noWrap/>
            <w:hideMark/>
          </w:tcPr>
          <w:p w14:paraId="07FC2D28" w14:textId="77777777" w:rsidR="00EA6771" w:rsidRPr="00EA6771" w:rsidRDefault="00EA6771" w:rsidP="00EA6771">
            <w:pPr>
              <w:jc w:val="left"/>
            </w:pPr>
            <w:r w:rsidRPr="00EA6771">
              <w:t>45,262</w:t>
            </w:r>
          </w:p>
        </w:tc>
        <w:tc>
          <w:tcPr>
            <w:tcW w:w="976" w:type="dxa"/>
            <w:noWrap/>
            <w:hideMark/>
          </w:tcPr>
          <w:p w14:paraId="705D0695" w14:textId="77777777" w:rsidR="00EA6771" w:rsidRPr="00EA6771" w:rsidRDefault="00EA6771" w:rsidP="00EA6771">
            <w:pPr>
              <w:jc w:val="left"/>
            </w:pPr>
            <w:r w:rsidRPr="00EA6771">
              <w:t>8,45</w:t>
            </w:r>
          </w:p>
        </w:tc>
      </w:tr>
      <w:tr w:rsidR="00EA6771" w:rsidRPr="00EA6771" w14:paraId="442CE073" w14:textId="77777777" w:rsidTr="00A575A5">
        <w:trPr>
          <w:trHeight w:val="300"/>
        </w:trPr>
        <w:tc>
          <w:tcPr>
            <w:tcW w:w="976" w:type="dxa"/>
            <w:noWrap/>
            <w:hideMark/>
          </w:tcPr>
          <w:p w14:paraId="164643F9" w14:textId="77777777" w:rsidR="00EA6771" w:rsidRPr="00EA6771" w:rsidRDefault="00EA6771" w:rsidP="00EA6771">
            <w:pPr>
              <w:jc w:val="left"/>
            </w:pPr>
            <w:r w:rsidRPr="00EA6771">
              <w:t>45,468</w:t>
            </w:r>
          </w:p>
        </w:tc>
        <w:tc>
          <w:tcPr>
            <w:tcW w:w="976" w:type="dxa"/>
            <w:noWrap/>
            <w:hideMark/>
          </w:tcPr>
          <w:p w14:paraId="20AA668D" w14:textId="77777777" w:rsidR="00EA6771" w:rsidRPr="00EA6771" w:rsidRDefault="00EA6771" w:rsidP="00EA6771">
            <w:pPr>
              <w:jc w:val="left"/>
            </w:pPr>
            <w:r w:rsidRPr="00EA6771">
              <w:t>8,195</w:t>
            </w:r>
          </w:p>
        </w:tc>
      </w:tr>
      <w:tr w:rsidR="00EA6771" w:rsidRPr="00EA6771" w14:paraId="16C11B04" w14:textId="77777777" w:rsidTr="00A575A5">
        <w:trPr>
          <w:trHeight w:val="300"/>
        </w:trPr>
        <w:tc>
          <w:tcPr>
            <w:tcW w:w="976" w:type="dxa"/>
            <w:noWrap/>
            <w:hideMark/>
          </w:tcPr>
          <w:p w14:paraId="08AB8295" w14:textId="77777777" w:rsidR="00EA6771" w:rsidRPr="00EA6771" w:rsidRDefault="00EA6771" w:rsidP="00EA6771">
            <w:pPr>
              <w:jc w:val="left"/>
            </w:pPr>
            <w:r w:rsidRPr="00EA6771">
              <w:t>45,589</w:t>
            </w:r>
          </w:p>
        </w:tc>
        <w:tc>
          <w:tcPr>
            <w:tcW w:w="976" w:type="dxa"/>
            <w:noWrap/>
            <w:hideMark/>
          </w:tcPr>
          <w:p w14:paraId="36BD49B3" w14:textId="77777777" w:rsidR="00EA6771" w:rsidRPr="00EA6771" w:rsidRDefault="00EA6771" w:rsidP="00EA6771">
            <w:pPr>
              <w:jc w:val="left"/>
            </w:pPr>
            <w:r w:rsidRPr="00EA6771">
              <w:t>8,075</w:t>
            </w:r>
          </w:p>
        </w:tc>
      </w:tr>
      <w:tr w:rsidR="00EA6771" w:rsidRPr="00EA6771" w14:paraId="4AF71718" w14:textId="77777777" w:rsidTr="00A575A5">
        <w:trPr>
          <w:trHeight w:val="300"/>
        </w:trPr>
        <w:tc>
          <w:tcPr>
            <w:tcW w:w="976" w:type="dxa"/>
            <w:noWrap/>
            <w:hideMark/>
          </w:tcPr>
          <w:p w14:paraId="09362AC5" w14:textId="77777777" w:rsidR="00EA6771" w:rsidRPr="00EA6771" w:rsidRDefault="00EA6771" w:rsidP="00EA6771">
            <w:pPr>
              <w:jc w:val="left"/>
            </w:pPr>
            <w:r w:rsidRPr="00EA6771">
              <w:t>45,711</w:t>
            </w:r>
          </w:p>
        </w:tc>
        <w:tc>
          <w:tcPr>
            <w:tcW w:w="976" w:type="dxa"/>
            <w:noWrap/>
            <w:hideMark/>
          </w:tcPr>
          <w:p w14:paraId="7E137186" w14:textId="77777777" w:rsidR="00EA6771" w:rsidRPr="00EA6771" w:rsidRDefault="00EA6771" w:rsidP="00EA6771">
            <w:pPr>
              <w:jc w:val="left"/>
            </w:pPr>
            <w:r w:rsidRPr="00EA6771">
              <w:t>7,915</w:t>
            </w:r>
          </w:p>
        </w:tc>
      </w:tr>
      <w:tr w:rsidR="00EA6771" w:rsidRPr="00EA6771" w14:paraId="7818C1B4" w14:textId="77777777" w:rsidTr="00A575A5">
        <w:trPr>
          <w:trHeight w:val="300"/>
        </w:trPr>
        <w:tc>
          <w:tcPr>
            <w:tcW w:w="976" w:type="dxa"/>
            <w:noWrap/>
            <w:hideMark/>
          </w:tcPr>
          <w:p w14:paraId="043DBF7A" w14:textId="77777777" w:rsidR="00EA6771" w:rsidRPr="00EA6771" w:rsidRDefault="00EA6771" w:rsidP="00EA6771">
            <w:pPr>
              <w:jc w:val="left"/>
            </w:pPr>
            <w:r w:rsidRPr="00EA6771">
              <w:t>45,832</w:t>
            </w:r>
          </w:p>
        </w:tc>
        <w:tc>
          <w:tcPr>
            <w:tcW w:w="976" w:type="dxa"/>
            <w:noWrap/>
            <w:hideMark/>
          </w:tcPr>
          <w:p w14:paraId="4FE750EF" w14:textId="77777777" w:rsidR="00EA6771" w:rsidRPr="00EA6771" w:rsidRDefault="00EA6771" w:rsidP="00EA6771">
            <w:pPr>
              <w:jc w:val="left"/>
            </w:pPr>
            <w:r w:rsidRPr="00EA6771">
              <w:t>7,8</w:t>
            </w:r>
          </w:p>
        </w:tc>
      </w:tr>
      <w:tr w:rsidR="00EA6771" w:rsidRPr="00EA6771" w14:paraId="08A123FC" w14:textId="77777777" w:rsidTr="00A575A5">
        <w:trPr>
          <w:trHeight w:val="300"/>
        </w:trPr>
        <w:tc>
          <w:tcPr>
            <w:tcW w:w="976" w:type="dxa"/>
            <w:noWrap/>
            <w:hideMark/>
          </w:tcPr>
          <w:p w14:paraId="68CC1145" w14:textId="77777777" w:rsidR="00EA6771" w:rsidRPr="00EA6771" w:rsidRDefault="00EA6771" w:rsidP="00EA6771">
            <w:pPr>
              <w:jc w:val="left"/>
            </w:pPr>
            <w:r w:rsidRPr="00EA6771">
              <w:t>45,954</w:t>
            </w:r>
          </w:p>
        </w:tc>
        <w:tc>
          <w:tcPr>
            <w:tcW w:w="976" w:type="dxa"/>
            <w:noWrap/>
            <w:hideMark/>
          </w:tcPr>
          <w:p w14:paraId="77BF8012" w14:textId="77777777" w:rsidR="00EA6771" w:rsidRPr="00EA6771" w:rsidRDefault="00EA6771" w:rsidP="00EA6771">
            <w:pPr>
              <w:jc w:val="left"/>
            </w:pPr>
            <w:r w:rsidRPr="00EA6771">
              <w:t>7,685</w:t>
            </w:r>
          </w:p>
        </w:tc>
      </w:tr>
      <w:tr w:rsidR="00EA6771" w:rsidRPr="00EA6771" w14:paraId="7E64C525" w14:textId="77777777" w:rsidTr="00A575A5">
        <w:trPr>
          <w:trHeight w:val="300"/>
        </w:trPr>
        <w:tc>
          <w:tcPr>
            <w:tcW w:w="976" w:type="dxa"/>
            <w:noWrap/>
            <w:hideMark/>
          </w:tcPr>
          <w:p w14:paraId="28EE2E53" w14:textId="77777777" w:rsidR="00EA6771" w:rsidRPr="00EA6771" w:rsidRDefault="00EA6771" w:rsidP="00EA6771">
            <w:pPr>
              <w:jc w:val="left"/>
            </w:pPr>
            <w:r w:rsidRPr="00EA6771">
              <w:t>46,075</w:t>
            </w:r>
          </w:p>
        </w:tc>
        <w:tc>
          <w:tcPr>
            <w:tcW w:w="976" w:type="dxa"/>
            <w:noWrap/>
            <w:hideMark/>
          </w:tcPr>
          <w:p w14:paraId="5473ED55" w14:textId="77777777" w:rsidR="00EA6771" w:rsidRPr="00EA6771" w:rsidRDefault="00EA6771" w:rsidP="00EA6771">
            <w:pPr>
              <w:jc w:val="left"/>
            </w:pPr>
            <w:r w:rsidRPr="00EA6771">
              <w:t>7,555</w:t>
            </w:r>
          </w:p>
        </w:tc>
      </w:tr>
      <w:tr w:rsidR="00EA6771" w:rsidRPr="00EA6771" w14:paraId="1B560443" w14:textId="77777777" w:rsidTr="00A575A5">
        <w:trPr>
          <w:trHeight w:val="300"/>
        </w:trPr>
        <w:tc>
          <w:tcPr>
            <w:tcW w:w="976" w:type="dxa"/>
            <w:noWrap/>
            <w:hideMark/>
          </w:tcPr>
          <w:p w14:paraId="7AEC1286" w14:textId="77777777" w:rsidR="00EA6771" w:rsidRPr="00EA6771" w:rsidRDefault="00EA6771" w:rsidP="00EA6771">
            <w:pPr>
              <w:jc w:val="left"/>
            </w:pPr>
            <w:r w:rsidRPr="00EA6771">
              <w:t>46,204</w:t>
            </w:r>
          </w:p>
        </w:tc>
        <w:tc>
          <w:tcPr>
            <w:tcW w:w="976" w:type="dxa"/>
            <w:noWrap/>
            <w:hideMark/>
          </w:tcPr>
          <w:p w14:paraId="4D8FA912" w14:textId="77777777" w:rsidR="00EA6771" w:rsidRPr="00EA6771" w:rsidRDefault="00EA6771" w:rsidP="00EA6771">
            <w:pPr>
              <w:jc w:val="left"/>
            </w:pPr>
            <w:r w:rsidRPr="00EA6771">
              <w:t>7,43</w:t>
            </w:r>
          </w:p>
        </w:tc>
      </w:tr>
      <w:tr w:rsidR="00EA6771" w:rsidRPr="00EA6771" w14:paraId="4180AD98" w14:textId="77777777" w:rsidTr="00A575A5">
        <w:trPr>
          <w:trHeight w:val="300"/>
        </w:trPr>
        <w:tc>
          <w:tcPr>
            <w:tcW w:w="976" w:type="dxa"/>
            <w:noWrap/>
            <w:hideMark/>
          </w:tcPr>
          <w:p w14:paraId="4DEE4752" w14:textId="77777777" w:rsidR="00EA6771" w:rsidRPr="00EA6771" w:rsidRDefault="00EA6771" w:rsidP="00EA6771">
            <w:pPr>
              <w:jc w:val="left"/>
            </w:pPr>
            <w:r w:rsidRPr="00EA6771">
              <w:t>46,326</w:t>
            </w:r>
          </w:p>
        </w:tc>
        <w:tc>
          <w:tcPr>
            <w:tcW w:w="976" w:type="dxa"/>
            <w:noWrap/>
            <w:hideMark/>
          </w:tcPr>
          <w:p w14:paraId="4932EB7B" w14:textId="77777777" w:rsidR="00EA6771" w:rsidRPr="00EA6771" w:rsidRDefault="00EA6771" w:rsidP="00EA6771">
            <w:pPr>
              <w:jc w:val="left"/>
            </w:pPr>
            <w:r w:rsidRPr="00EA6771">
              <w:t>7,36</w:t>
            </w:r>
          </w:p>
        </w:tc>
      </w:tr>
      <w:tr w:rsidR="00EA6771" w:rsidRPr="00EA6771" w14:paraId="072891A5" w14:textId="77777777" w:rsidTr="00A575A5">
        <w:trPr>
          <w:trHeight w:val="300"/>
        </w:trPr>
        <w:tc>
          <w:tcPr>
            <w:tcW w:w="976" w:type="dxa"/>
            <w:noWrap/>
            <w:hideMark/>
          </w:tcPr>
          <w:p w14:paraId="009066E1" w14:textId="77777777" w:rsidR="00EA6771" w:rsidRPr="00EA6771" w:rsidRDefault="00EA6771" w:rsidP="00EA6771">
            <w:pPr>
              <w:jc w:val="left"/>
            </w:pPr>
            <w:r w:rsidRPr="00EA6771">
              <w:t>46,448</w:t>
            </w:r>
          </w:p>
        </w:tc>
        <w:tc>
          <w:tcPr>
            <w:tcW w:w="976" w:type="dxa"/>
            <w:noWrap/>
            <w:hideMark/>
          </w:tcPr>
          <w:p w14:paraId="3EC7843B" w14:textId="77777777" w:rsidR="00EA6771" w:rsidRPr="00EA6771" w:rsidRDefault="00EA6771" w:rsidP="00EA6771">
            <w:pPr>
              <w:jc w:val="left"/>
            </w:pPr>
            <w:r w:rsidRPr="00EA6771">
              <w:t>7,255</w:t>
            </w:r>
          </w:p>
        </w:tc>
      </w:tr>
      <w:tr w:rsidR="00EA6771" w:rsidRPr="00EA6771" w14:paraId="43C45A1D" w14:textId="77777777" w:rsidTr="00A575A5">
        <w:trPr>
          <w:trHeight w:val="300"/>
        </w:trPr>
        <w:tc>
          <w:tcPr>
            <w:tcW w:w="976" w:type="dxa"/>
            <w:noWrap/>
            <w:hideMark/>
          </w:tcPr>
          <w:p w14:paraId="3A682D73" w14:textId="77777777" w:rsidR="00EA6771" w:rsidRPr="00EA6771" w:rsidRDefault="00EA6771" w:rsidP="00EA6771">
            <w:pPr>
              <w:jc w:val="left"/>
            </w:pPr>
            <w:r w:rsidRPr="00EA6771">
              <w:t>46,569</w:t>
            </w:r>
          </w:p>
        </w:tc>
        <w:tc>
          <w:tcPr>
            <w:tcW w:w="976" w:type="dxa"/>
            <w:noWrap/>
            <w:hideMark/>
          </w:tcPr>
          <w:p w14:paraId="49A46BB2" w14:textId="77777777" w:rsidR="00EA6771" w:rsidRPr="00EA6771" w:rsidRDefault="00EA6771" w:rsidP="00EA6771">
            <w:pPr>
              <w:jc w:val="left"/>
            </w:pPr>
            <w:r w:rsidRPr="00EA6771">
              <w:t>7,14</w:t>
            </w:r>
          </w:p>
        </w:tc>
      </w:tr>
      <w:tr w:rsidR="00EA6771" w:rsidRPr="00EA6771" w14:paraId="5853604C" w14:textId="77777777" w:rsidTr="00A575A5">
        <w:trPr>
          <w:trHeight w:val="300"/>
        </w:trPr>
        <w:tc>
          <w:tcPr>
            <w:tcW w:w="976" w:type="dxa"/>
            <w:noWrap/>
            <w:hideMark/>
          </w:tcPr>
          <w:p w14:paraId="5EC1EB31" w14:textId="77777777" w:rsidR="00EA6771" w:rsidRPr="00EA6771" w:rsidRDefault="00EA6771" w:rsidP="00EA6771">
            <w:pPr>
              <w:jc w:val="left"/>
            </w:pPr>
            <w:r w:rsidRPr="00EA6771">
              <w:t>46,775</w:t>
            </w:r>
          </w:p>
        </w:tc>
        <w:tc>
          <w:tcPr>
            <w:tcW w:w="976" w:type="dxa"/>
            <w:noWrap/>
            <w:hideMark/>
          </w:tcPr>
          <w:p w14:paraId="50689CC7" w14:textId="77777777" w:rsidR="00EA6771" w:rsidRPr="00EA6771" w:rsidRDefault="00EA6771" w:rsidP="00EA6771">
            <w:pPr>
              <w:jc w:val="left"/>
            </w:pPr>
            <w:r w:rsidRPr="00EA6771">
              <w:t>6,99</w:t>
            </w:r>
          </w:p>
        </w:tc>
      </w:tr>
      <w:tr w:rsidR="00EA6771" w:rsidRPr="00EA6771" w14:paraId="502CAA5D" w14:textId="77777777" w:rsidTr="00A575A5">
        <w:trPr>
          <w:trHeight w:val="300"/>
        </w:trPr>
        <w:tc>
          <w:tcPr>
            <w:tcW w:w="976" w:type="dxa"/>
            <w:noWrap/>
            <w:hideMark/>
          </w:tcPr>
          <w:p w14:paraId="11A233EE" w14:textId="77777777" w:rsidR="00EA6771" w:rsidRPr="00EA6771" w:rsidRDefault="00EA6771" w:rsidP="00EA6771">
            <w:pPr>
              <w:jc w:val="left"/>
            </w:pPr>
            <w:r w:rsidRPr="00EA6771">
              <w:t>46,896</w:t>
            </w:r>
          </w:p>
        </w:tc>
        <w:tc>
          <w:tcPr>
            <w:tcW w:w="976" w:type="dxa"/>
            <w:noWrap/>
            <w:hideMark/>
          </w:tcPr>
          <w:p w14:paraId="16AEEFA7" w14:textId="77777777" w:rsidR="00EA6771" w:rsidRPr="00EA6771" w:rsidRDefault="00EA6771" w:rsidP="00EA6771">
            <w:pPr>
              <w:jc w:val="left"/>
            </w:pPr>
            <w:r w:rsidRPr="00EA6771">
              <w:t>6,89</w:t>
            </w:r>
          </w:p>
        </w:tc>
      </w:tr>
      <w:tr w:rsidR="00EA6771" w:rsidRPr="00EA6771" w14:paraId="4D121467" w14:textId="77777777" w:rsidTr="00A575A5">
        <w:trPr>
          <w:trHeight w:val="300"/>
        </w:trPr>
        <w:tc>
          <w:tcPr>
            <w:tcW w:w="976" w:type="dxa"/>
            <w:noWrap/>
            <w:hideMark/>
          </w:tcPr>
          <w:p w14:paraId="5C90A3AD" w14:textId="77777777" w:rsidR="00EA6771" w:rsidRPr="00EA6771" w:rsidRDefault="00EA6771" w:rsidP="00EA6771">
            <w:pPr>
              <w:jc w:val="left"/>
            </w:pPr>
            <w:r w:rsidRPr="00EA6771">
              <w:t>47,018</w:t>
            </w:r>
          </w:p>
        </w:tc>
        <w:tc>
          <w:tcPr>
            <w:tcW w:w="976" w:type="dxa"/>
            <w:noWrap/>
            <w:hideMark/>
          </w:tcPr>
          <w:p w14:paraId="33E40149" w14:textId="77777777" w:rsidR="00EA6771" w:rsidRPr="00EA6771" w:rsidRDefault="00EA6771" w:rsidP="00EA6771">
            <w:pPr>
              <w:jc w:val="left"/>
            </w:pPr>
            <w:r w:rsidRPr="00EA6771">
              <w:t>6,77</w:t>
            </w:r>
          </w:p>
        </w:tc>
      </w:tr>
      <w:tr w:rsidR="00EA6771" w:rsidRPr="00EA6771" w14:paraId="04B09D1A" w14:textId="77777777" w:rsidTr="00A575A5">
        <w:trPr>
          <w:trHeight w:val="300"/>
        </w:trPr>
        <w:tc>
          <w:tcPr>
            <w:tcW w:w="976" w:type="dxa"/>
            <w:noWrap/>
            <w:hideMark/>
          </w:tcPr>
          <w:p w14:paraId="49A586D0" w14:textId="77777777" w:rsidR="00EA6771" w:rsidRPr="00EA6771" w:rsidRDefault="00EA6771" w:rsidP="00EA6771">
            <w:pPr>
              <w:jc w:val="left"/>
            </w:pPr>
            <w:r w:rsidRPr="00EA6771">
              <w:t>47,14</w:t>
            </w:r>
          </w:p>
        </w:tc>
        <w:tc>
          <w:tcPr>
            <w:tcW w:w="976" w:type="dxa"/>
            <w:noWrap/>
            <w:hideMark/>
          </w:tcPr>
          <w:p w14:paraId="6E31B9C5" w14:textId="77777777" w:rsidR="00EA6771" w:rsidRPr="00EA6771" w:rsidRDefault="00EA6771" w:rsidP="00EA6771">
            <w:pPr>
              <w:jc w:val="left"/>
            </w:pPr>
            <w:r w:rsidRPr="00EA6771">
              <w:t>6,705</w:t>
            </w:r>
          </w:p>
        </w:tc>
      </w:tr>
      <w:tr w:rsidR="00EA6771" w:rsidRPr="00EA6771" w14:paraId="0024230C" w14:textId="77777777" w:rsidTr="00A575A5">
        <w:trPr>
          <w:trHeight w:val="300"/>
        </w:trPr>
        <w:tc>
          <w:tcPr>
            <w:tcW w:w="976" w:type="dxa"/>
            <w:noWrap/>
            <w:hideMark/>
          </w:tcPr>
          <w:p w14:paraId="06879C88" w14:textId="77777777" w:rsidR="00EA6771" w:rsidRPr="00EA6771" w:rsidRDefault="00EA6771" w:rsidP="00EA6771">
            <w:pPr>
              <w:jc w:val="left"/>
            </w:pPr>
            <w:r w:rsidRPr="00EA6771">
              <w:t>47,262</w:t>
            </w:r>
          </w:p>
        </w:tc>
        <w:tc>
          <w:tcPr>
            <w:tcW w:w="976" w:type="dxa"/>
            <w:noWrap/>
            <w:hideMark/>
          </w:tcPr>
          <w:p w14:paraId="1B8CB5B8" w14:textId="77777777" w:rsidR="00EA6771" w:rsidRPr="00EA6771" w:rsidRDefault="00EA6771" w:rsidP="00EA6771">
            <w:pPr>
              <w:jc w:val="left"/>
            </w:pPr>
            <w:r w:rsidRPr="00EA6771">
              <w:t>6,6</w:t>
            </w:r>
          </w:p>
        </w:tc>
      </w:tr>
      <w:tr w:rsidR="00EA6771" w:rsidRPr="00EA6771" w14:paraId="217B699A" w14:textId="77777777" w:rsidTr="00A575A5">
        <w:trPr>
          <w:trHeight w:val="300"/>
        </w:trPr>
        <w:tc>
          <w:tcPr>
            <w:tcW w:w="976" w:type="dxa"/>
            <w:noWrap/>
            <w:hideMark/>
          </w:tcPr>
          <w:p w14:paraId="0561369D" w14:textId="77777777" w:rsidR="00EA6771" w:rsidRPr="00EA6771" w:rsidRDefault="00EA6771" w:rsidP="00EA6771">
            <w:pPr>
              <w:jc w:val="left"/>
            </w:pPr>
            <w:r w:rsidRPr="00EA6771">
              <w:t>47,384</w:t>
            </w:r>
          </w:p>
        </w:tc>
        <w:tc>
          <w:tcPr>
            <w:tcW w:w="976" w:type="dxa"/>
            <w:noWrap/>
            <w:hideMark/>
          </w:tcPr>
          <w:p w14:paraId="7D78E1CD" w14:textId="77777777" w:rsidR="00EA6771" w:rsidRPr="00EA6771" w:rsidRDefault="00EA6771" w:rsidP="00EA6771">
            <w:pPr>
              <w:jc w:val="left"/>
            </w:pPr>
            <w:r w:rsidRPr="00EA6771">
              <w:t>6,49</w:t>
            </w:r>
          </w:p>
        </w:tc>
      </w:tr>
      <w:tr w:rsidR="00EA6771" w:rsidRPr="00EA6771" w14:paraId="5E052883" w14:textId="77777777" w:rsidTr="00A575A5">
        <w:trPr>
          <w:trHeight w:val="300"/>
        </w:trPr>
        <w:tc>
          <w:tcPr>
            <w:tcW w:w="976" w:type="dxa"/>
            <w:noWrap/>
            <w:hideMark/>
          </w:tcPr>
          <w:p w14:paraId="168EEA7A" w14:textId="77777777" w:rsidR="00EA6771" w:rsidRPr="00EA6771" w:rsidRDefault="00EA6771" w:rsidP="00EA6771">
            <w:pPr>
              <w:jc w:val="left"/>
            </w:pPr>
            <w:r w:rsidRPr="00EA6771">
              <w:t>47,505</w:t>
            </w:r>
          </w:p>
        </w:tc>
        <w:tc>
          <w:tcPr>
            <w:tcW w:w="976" w:type="dxa"/>
            <w:noWrap/>
            <w:hideMark/>
          </w:tcPr>
          <w:p w14:paraId="03C60046" w14:textId="77777777" w:rsidR="00EA6771" w:rsidRPr="00EA6771" w:rsidRDefault="00EA6771" w:rsidP="00EA6771">
            <w:pPr>
              <w:jc w:val="left"/>
            </w:pPr>
            <w:r w:rsidRPr="00EA6771">
              <w:t>6,365</w:t>
            </w:r>
          </w:p>
        </w:tc>
      </w:tr>
      <w:tr w:rsidR="00EA6771" w:rsidRPr="00EA6771" w14:paraId="7851596B" w14:textId="77777777" w:rsidTr="00A575A5">
        <w:trPr>
          <w:trHeight w:val="300"/>
        </w:trPr>
        <w:tc>
          <w:tcPr>
            <w:tcW w:w="976" w:type="dxa"/>
            <w:noWrap/>
            <w:hideMark/>
          </w:tcPr>
          <w:p w14:paraId="06F01471" w14:textId="77777777" w:rsidR="00EA6771" w:rsidRPr="00EA6771" w:rsidRDefault="00EA6771" w:rsidP="00EA6771">
            <w:pPr>
              <w:jc w:val="left"/>
            </w:pPr>
            <w:r w:rsidRPr="00EA6771">
              <w:t>47,627</w:t>
            </w:r>
          </w:p>
        </w:tc>
        <w:tc>
          <w:tcPr>
            <w:tcW w:w="976" w:type="dxa"/>
            <w:noWrap/>
            <w:hideMark/>
          </w:tcPr>
          <w:p w14:paraId="434CE747" w14:textId="77777777" w:rsidR="00EA6771" w:rsidRPr="00EA6771" w:rsidRDefault="00EA6771" w:rsidP="00EA6771">
            <w:pPr>
              <w:jc w:val="left"/>
            </w:pPr>
            <w:r w:rsidRPr="00EA6771">
              <w:t>6,29</w:t>
            </w:r>
          </w:p>
        </w:tc>
      </w:tr>
      <w:tr w:rsidR="00EA6771" w:rsidRPr="00EA6771" w14:paraId="01881D7A" w14:textId="77777777" w:rsidTr="00A575A5">
        <w:trPr>
          <w:trHeight w:val="300"/>
        </w:trPr>
        <w:tc>
          <w:tcPr>
            <w:tcW w:w="976" w:type="dxa"/>
            <w:noWrap/>
            <w:hideMark/>
          </w:tcPr>
          <w:p w14:paraId="63E05AC6" w14:textId="77777777" w:rsidR="00EA6771" w:rsidRPr="00EA6771" w:rsidRDefault="00EA6771" w:rsidP="00EA6771">
            <w:pPr>
              <w:jc w:val="left"/>
            </w:pPr>
            <w:r w:rsidRPr="00EA6771">
              <w:t>47,752</w:t>
            </w:r>
          </w:p>
        </w:tc>
        <w:tc>
          <w:tcPr>
            <w:tcW w:w="976" w:type="dxa"/>
            <w:noWrap/>
            <w:hideMark/>
          </w:tcPr>
          <w:p w14:paraId="31075657" w14:textId="77777777" w:rsidR="00EA6771" w:rsidRPr="00EA6771" w:rsidRDefault="00EA6771" w:rsidP="00EA6771">
            <w:pPr>
              <w:jc w:val="left"/>
            </w:pPr>
            <w:r w:rsidRPr="00EA6771">
              <w:t>6,175</w:t>
            </w:r>
          </w:p>
        </w:tc>
      </w:tr>
      <w:tr w:rsidR="00EA6771" w:rsidRPr="00EA6771" w14:paraId="7220638B" w14:textId="77777777" w:rsidTr="00A575A5">
        <w:trPr>
          <w:trHeight w:val="300"/>
        </w:trPr>
        <w:tc>
          <w:tcPr>
            <w:tcW w:w="976" w:type="dxa"/>
            <w:noWrap/>
            <w:hideMark/>
          </w:tcPr>
          <w:p w14:paraId="5DDF8AF0" w14:textId="77777777" w:rsidR="00EA6771" w:rsidRPr="00EA6771" w:rsidRDefault="00EA6771" w:rsidP="00EA6771">
            <w:pPr>
              <w:jc w:val="left"/>
            </w:pPr>
            <w:r w:rsidRPr="00EA6771">
              <w:t>47,874</w:t>
            </w:r>
          </w:p>
        </w:tc>
        <w:tc>
          <w:tcPr>
            <w:tcW w:w="976" w:type="dxa"/>
            <w:noWrap/>
            <w:hideMark/>
          </w:tcPr>
          <w:p w14:paraId="63E20D2D" w14:textId="77777777" w:rsidR="00EA6771" w:rsidRPr="00EA6771" w:rsidRDefault="00EA6771" w:rsidP="00EA6771">
            <w:pPr>
              <w:jc w:val="left"/>
            </w:pPr>
            <w:r w:rsidRPr="00EA6771">
              <w:t>6,07</w:t>
            </w:r>
          </w:p>
        </w:tc>
      </w:tr>
      <w:tr w:rsidR="00EA6771" w:rsidRPr="00EA6771" w14:paraId="22D7F317" w14:textId="77777777" w:rsidTr="00A575A5">
        <w:trPr>
          <w:trHeight w:val="300"/>
        </w:trPr>
        <w:tc>
          <w:tcPr>
            <w:tcW w:w="976" w:type="dxa"/>
            <w:noWrap/>
            <w:hideMark/>
          </w:tcPr>
          <w:p w14:paraId="5F97B06C" w14:textId="77777777" w:rsidR="00EA6771" w:rsidRPr="00EA6771" w:rsidRDefault="00EA6771" w:rsidP="00EA6771">
            <w:pPr>
              <w:jc w:val="left"/>
            </w:pPr>
            <w:r w:rsidRPr="00EA6771">
              <w:t>48,08</w:t>
            </w:r>
          </w:p>
        </w:tc>
        <w:tc>
          <w:tcPr>
            <w:tcW w:w="976" w:type="dxa"/>
            <w:noWrap/>
            <w:hideMark/>
          </w:tcPr>
          <w:p w14:paraId="595812D9" w14:textId="77777777" w:rsidR="00EA6771" w:rsidRPr="00EA6771" w:rsidRDefault="00EA6771" w:rsidP="00EA6771">
            <w:pPr>
              <w:jc w:val="left"/>
            </w:pPr>
            <w:r w:rsidRPr="00EA6771">
              <w:t>5,88</w:t>
            </w:r>
          </w:p>
        </w:tc>
      </w:tr>
      <w:tr w:rsidR="00EA6771" w:rsidRPr="00EA6771" w14:paraId="525EB325" w14:textId="77777777" w:rsidTr="00A575A5">
        <w:trPr>
          <w:trHeight w:val="300"/>
        </w:trPr>
        <w:tc>
          <w:tcPr>
            <w:tcW w:w="976" w:type="dxa"/>
            <w:noWrap/>
            <w:hideMark/>
          </w:tcPr>
          <w:p w14:paraId="51956E2E" w14:textId="77777777" w:rsidR="00EA6771" w:rsidRPr="00EA6771" w:rsidRDefault="00EA6771" w:rsidP="00EA6771">
            <w:pPr>
              <w:jc w:val="left"/>
            </w:pPr>
            <w:r w:rsidRPr="00EA6771">
              <w:t>48,202</w:t>
            </w:r>
          </w:p>
        </w:tc>
        <w:tc>
          <w:tcPr>
            <w:tcW w:w="976" w:type="dxa"/>
            <w:noWrap/>
            <w:hideMark/>
          </w:tcPr>
          <w:p w14:paraId="6CB0B6B8" w14:textId="77777777" w:rsidR="00EA6771" w:rsidRPr="00EA6771" w:rsidRDefault="00EA6771" w:rsidP="00EA6771">
            <w:pPr>
              <w:jc w:val="left"/>
            </w:pPr>
            <w:r w:rsidRPr="00EA6771">
              <w:t>5,755</w:t>
            </w:r>
          </w:p>
        </w:tc>
      </w:tr>
      <w:tr w:rsidR="00EA6771" w:rsidRPr="00EA6771" w14:paraId="33DB4067" w14:textId="77777777" w:rsidTr="00A575A5">
        <w:trPr>
          <w:trHeight w:val="300"/>
        </w:trPr>
        <w:tc>
          <w:tcPr>
            <w:tcW w:w="976" w:type="dxa"/>
            <w:noWrap/>
            <w:hideMark/>
          </w:tcPr>
          <w:p w14:paraId="160B677D" w14:textId="77777777" w:rsidR="00EA6771" w:rsidRPr="00EA6771" w:rsidRDefault="00EA6771" w:rsidP="00EA6771">
            <w:pPr>
              <w:jc w:val="left"/>
            </w:pPr>
            <w:r w:rsidRPr="00EA6771">
              <w:t>48,324</w:t>
            </w:r>
          </w:p>
        </w:tc>
        <w:tc>
          <w:tcPr>
            <w:tcW w:w="976" w:type="dxa"/>
            <w:noWrap/>
            <w:hideMark/>
          </w:tcPr>
          <w:p w14:paraId="4E8DE01B" w14:textId="77777777" w:rsidR="00EA6771" w:rsidRPr="00EA6771" w:rsidRDefault="00EA6771" w:rsidP="00EA6771">
            <w:pPr>
              <w:jc w:val="left"/>
            </w:pPr>
            <w:r w:rsidRPr="00EA6771">
              <w:t>5,62</w:t>
            </w:r>
          </w:p>
        </w:tc>
      </w:tr>
      <w:tr w:rsidR="00EA6771" w:rsidRPr="00EA6771" w14:paraId="70D359B9" w14:textId="77777777" w:rsidTr="00A575A5">
        <w:trPr>
          <w:trHeight w:val="300"/>
        </w:trPr>
        <w:tc>
          <w:tcPr>
            <w:tcW w:w="976" w:type="dxa"/>
            <w:noWrap/>
            <w:hideMark/>
          </w:tcPr>
          <w:p w14:paraId="7D428C07" w14:textId="77777777" w:rsidR="00EA6771" w:rsidRPr="00EA6771" w:rsidRDefault="00EA6771" w:rsidP="00EA6771">
            <w:pPr>
              <w:jc w:val="left"/>
            </w:pPr>
            <w:r w:rsidRPr="00EA6771">
              <w:t>48,445</w:t>
            </w:r>
          </w:p>
        </w:tc>
        <w:tc>
          <w:tcPr>
            <w:tcW w:w="976" w:type="dxa"/>
            <w:noWrap/>
            <w:hideMark/>
          </w:tcPr>
          <w:p w14:paraId="7D02D5DC" w14:textId="77777777" w:rsidR="00EA6771" w:rsidRPr="00EA6771" w:rsidRDefault="00EA6771" w:rsidP="00EA6771">
            <w:pPr>
              <w:jc w:val="left"/>
            </w:pPr>
            <w:r w:rsidRPr="00EA6771">
              <w:t>5,48</w:t>
            </w:r>
          </w:p>
        </w:tc>
      </w:tr>
      <w:tr w:rsidR="00EA6771" w:rsidRPr="00EA6771" w14:paraId="25FAC4AF" w14:textId="77777777" w:rsidTr="00A575A5">
        <w:trPr>
          <w:trHeight w:val="300"/>
        </w:trPr>
        <w:tc>
          <w:tcPr>
            <w:tcW w:w="976" w:type="dxa"/>
            <w:noWrap/>
            <w:hideMark/>
          </w:tcPr>
          <w:p w14:paraId="7725F156" w14:textId="77777777" w:rsidR="00EA6771" w:rsidRPr="00EA6771" w:rsidRDefault="00EA6771" w:rsidP="00EA6771">
            <w:pPr>
              <w:jc w:val="left"/>
            </w:pPr>
            <w:r w:rsidRPr="00EA6771">
              <w:t>48,575</w:t>
            </w:r>
          </w:p>
        </w:tc>
        <w:tc>
          <w:tcPr>
            <w:tcW w:w="976" w:type="dxa"/>
            <w:noWrap/>
            <w:hideMark/>
          </w:tcPr>
          <w:p w14:paraId="05A85613" w14:textId="77777777" w:rsidR="00EA6771" w:rsidRPr="00EA6771" w:rsidRDefault="00EA6771" w:rsidP="00EA6771">
            <w:pPr>
              <w:jc w:val="left"/>
            </w:pPr>
            <w:r w:rsidRPr="00EA6771">
              <w:t>5,355</w:t>
            </w:r>
          </w:p>
        </w:tc>
      </w:tr>
      <w:tr w:rsidR="00EA6771" w:rsidRPr="00EA6771" w14:paraId="617A2815" w14:textId="77777777" w:rsidTr="00A575A5">
        <w:trPr>
          <w:trHeight w:val="300"/>
        </w:trPr>
        <w:tc>
          <w:tcPr>
            <w:tcW w:w="976" w:type="dxa"/>
            <w:noWrap/>
            <w:hideMark/>
          </w:tcPr>
          <w:p w14:paraId="205846BE" w14:textId="77777777" w:rsidR="00EA6771" w:rsidRPr="00EA6771" w:rsidRDefault="00EA6771" w:rsidP="00EA6771">
            <w:pPr>
              <w:jc w:val="left"/>
            </w:pPr>
            <w:r w:rsidRPr="00EA6771">
              <w:t>48,697</w:t>
            </w:r>
          </w:p>
        </w:tc>
        <w:tc>
          <w:tcPr>
            <w:tcW w:w="976" w:type="dxa"/>
            <w:noWrap/>
            <w:hideMark/>
          </w:tcPr>
          <w:p w14:paraId="759EA057" w14:textId="77777777" w:rsidR="00EA6771" w:rsidRPr="00EA6771" w:rsidRDefault="00EA6771" w:rsidP="00EA6771">
            <w:pPr>
              <w:jc w:val="left"/>
            </w:pPr>
            <w:r w:rsidRPr="00EA6771">
              <w:t>5,23</w:t>
            </w:r>
          </w:p>
        </w:tc>
      </w:tr>
      <w:tr w:rsidR="00EA6771" w:rsidRPr="00EA6771" w14:paraId="0BFB8FFC" w14:textId="77777777" w:rsidTr="00A575A5">
        <w:trPr>
          <w:trHeight w:val="300"/>
        </w:trPr>
        <w:tc>
          <w:tcPr>
            <w:tcW w:w="976" w:type="dxa"/>
            <w:noWrap/>
            <w:hideMark/>
          </w:tcPr>
          <w:p w14:paraId="26609ED9" w14:textId="77777777" w:rsidR="00EA6771" w:rsidRPr="00EA6771" w:rsidRDefault="00EA6771" w:rsidP="00EA6771">
            <w:pPr>
              <w:jc w:val="left"/>
            </w:pPr>
            <w:r w:rsidRPr="00EA6771">
              <w:lastRenderedPageBreak/>
              <w:t>48,817</w:t>
            </w:r>
          </w:p>
        </w:tc>
        <w:tc>
          <w:tcPr>
            <w:tcW w:w="976" w:type="dxa"/>
            <w:noWrap/>
            <w:hideMark/>
          </w:tcPr>
          <w:p w14:paraId="63BAAFEA" w14:textId="77777777" w:rsidR="00EA6771" w:rsidRPr="00EA6771" w:rsidRDefault="00EA6771" w:rsidP="00EA6771">
            <w:pPr>
              <w:jc w:val="left"/>
            </w:pPr>
            <w:r w:rsidRPr="00EA6771">
              <w:t>5,11</w:t>
            </w:r>
          </w:p>
        </w:tc>
      </w:tr>
      <w:tr w:rsidR="00EA6771" w:rsidRPr="00EA6771" w14:paraId="106709E9" w14:textId="77777777" w:rsidTr="00A575A5">
        <w:trPr>
          <w:trHeight w:val="300"/>
        </w:trPr>
        <w:tc>
          <w:tcPr>
            <w:tcW w:w="976" w:type="dxa"/>
            <w:noWrap/>
            <w:hideMark/>
          </w:tcPr>
          <w:p w14:paraId="4CCF6035" w14:textId="77777777" w:rsidR="00EA6771" w:rsidRPr="00EA6771" w:rsidRDefault="00EA6771" w:rsidP="00EA6771">
            <w:pPr>
              <w:jc w:val="left"/>
            </w:pPr>
            <w:r w:rsidRPr="00EA6771">
              <w:t>48,951</w:t>
            </w:r>
          </w:p>
        </w:tc>
        <w:tc>
          <w:tcPr>
            <w:tcW w:w="976" w:type="dxa"/>
            <w:noWrap/>
            <w:hideMark/>
          </w:tcPr>
          <w:p w14:paraId="4AAAAACB" w14:textId="77777777" w:rsidR="00EA6771" w:rsidRPr="00EA6771" w:rsidRDefault="00EA6771" w:rsidP="00EA6771">
            <w:pPr>
              <w:jc w:val="left"/>
            </w:pPr>
            <w:r w:rsidRPr="00EA6771">
              <w:t>5</w:t>
            </w:r>
          </w:p>
        </w:tc>
      </w:tr>
      <w:tr w:rsidR="00EA6771" w:rsidRPr="00EA6771" w14:paraId="54FD47D1" w14:textId="77777777" w:rsidTr="00A575A5">
        <w:trPr>
          <w:trHeight w:val="300"/>
        </w:trPr>
        <w:tc>
          <w:tcPr>
            <w:tcW w:w="976" w:type="dxa"/>
            <w:noWrap/>
            <w:hideMark/>
          </w:tcPr>
          <w:p w14:paraId="5BF3F327" w14:textId="77777777" w:rsidR="00EA6771" w:rsidRPr="00EA6771" w:rsidRDefault="00EA6771" w:rsidP="00EA6771">
            <w:pPr>
              <w:jc w:val="left"/>
            </w:pPr>
            <w:r w:rsidRPr="00EA6771">
              <w:t>49,083</w:t>
            </w:r>
          </w:p>
        </w:tc>
        <w:tc>
          <w:tcPr>
            <w:tcW w:w="976" w:type="dxa"/>
            <w:noWrap/>
            <w:hideMark/>
          </w:tcPr>
          <w:p w14:paraId="38C41242" w14:textId="77777777" w:rsidR="00EA6771" w:rsidRPr="00EA6771" w:rsidRDefault="00EA6771" w:rsidP="00EA6771">
            <w:pPr>
              <w:jc w:val="left"/>
            </w:pPr>
            <w:r w:rsidRPr="00EA6771">
              <w:t>4,89</w:t>
            </w:r>
          </w:p>
        </w:tc>
      </w:tr>
      <w:tr w:rsidR="00EA6771" w:rsidRPr="00EA6771" w14:paraId="5C7DEAAE" w14:textId="77777777" w:rsidTr="00A575A5">
        <w:trPr>
          <w:trHeight w:val="300"/>
        </w:trPr>
        <w:tc>
          <w:tcPr>
            <w:tcW w:w="976" w:type="dxa"/>
            <w:noWrap/>
            <w:hideMark/>
          </w:tcPr>
          <w:p w14:paraId="13B8EE9A" w14:textId="77777777" w:rsidR="00EA6771" w:rsidRPr="00EA6771" w:rsidRDefault="00EA6771" w:rsidP="00EA6771">
            <w:pPr>
              <w:jc w:val="left"/>
            </w:pPr>
            <w:r w:rsidRPr="00EA6771">
              <w:t>49,205</w:t>
            </w:r>
          </w:p>
        </w:tc>
        <w:tc>
          <w:tcPr>
            <w:tcW w:w="976" w:type="dxa"/>
            <w:noWrap/>
            <w:hideMark/>
          </w:tcPr>
          <w:p w14:paraId="38A63CF9" w14:textId="77777777" w:rsidR="00EA6771" w:rsidRPr="00EA6771" w:rsidRDefault="00EA6771" w:rsidP="00EA6771">
            <w:pPr>
              <w:jc w:val="left"/>
            </w:pPr>
            <w:r w:rsidRPr="00EA6771">
              <w:t>4,775</w:t>
            </w:r>
          </w:p>
        </w:tc>
      </w:tr>
      <w:tr w:rsidR="00EA6771" w:rsidRPr="00EA6771" w14:paraId="1E7DDBA8" w14:textId="77777777" w:rsidTr="00A575A5">
        <w:trPr>
          <w:trHeight w:val="300"/>
        </w:trPr>
        <w:tc>
          <w:tcPr>
            <w:tcW w:w="976" w:type="dxa"/>
            <w:noWrap/>
            <w:hideMark/>
          </w:tcPr>
          <w:p w14:paraId="65A10753" w14:textId="77777777" w:rsidR="00EA6771" w:rsidRPr="00EA6771" w:rsidRDefault="00EA6771" w:rsidP="00EA6771">
            <w:pPr>
              <w:jc w:val="left"/>
            </w:pPr>
            <w:r w:rsidRPr="00EA6771">
              <w:t>49,409</w:t>
            </w:r>
          </w:p>
        </w:tc>
        <w:tc>
          <w:tcPr>
            <w:tcW w:w="976" w:type="dxa"/>
            <w:noWrap/>
            <w:hideMark/>
          </w:tcPr>
          <w:p w14:paraId="6DA2ED7E" w14:textId="77777777" w:rsidR="00EA6771" w:rsidRPr="00EA6771" w:rsidRDefault="00EA6771" w:rsidP="00EA6771">
            <w:pPr>
              <w:jc w:val="left"/>
            </w:pPr>
            <w:r w:rsidRPr="00EA6771">
              <w:t>4,565</w:t>
            </w:r>
          </w:p>
        </w:tc>
      </w:tr>
      <w:tr w:rsidR="00EA6771" w:rsidRPr="00EA6771" w14:paraId="7A6FE79D" w14:textId="77777777" w:rsidTr="00A575A5">
        <w:trPr>
          <w:trHeight w:val="300"/>
        </w:trPr>
        <w:tc>
          <w:tcPr>
            <w:tcW w:w="976" w:type="dxa"/>
            <w:noWrap/>
            <w:hideMark/>
          </w:tcPr>
          <w:p w14:paraId="5D6090A0" w14:textId="77777777" w:rsidR="00EA6771" w:rsidRPr="00EA6771" w:rsidRDefault="00EA6771" w:rsidP="00EA6771">
            <w:pPr>
              <w:jc w:val="left"/>
            </w:pPr>
            <w:r w:rsidRPr="00EA6771">
              <w:t>49,531</w:t>
            </w:r>
          </w:p>
        </w:tc>
        <w:tc>
          <w:tcPr>
            <w:tcW w:w="976" w:type="dxa"/>
            <w:noWrap/>
            <w:hideMark/>
          </w:tcPr>
          <w:p w14:paraId="5C9926BC" w14:textId="77777777" w:rsidR="00EA6771" w:rsidRPr="00EA6771" w:rsidRDefault="00EA6771" w:rsidP="00EA6771">
            <w:pPr>
              <w:jc w:val="left"/>
            </w:pPr>
            <w:r w:rsidRPr="00EA6771">
              <w:t>4,445</w:t>
            </w:r>
          </w:p>
        </w:tc>
      </w:tr>
      <w:tr w:rsidR="00EA6771" w:rsidRPr="00EA6771" w14:paraId="6E77ECBE" w14:textId="77777777" w:rsidTr="00A575A5">
        <w:trPr>
          <w:trHeight w:val="300"/>
        </w:trPr>
        <w:tc>
          <w:tcPr>
            <w:tcW w:w="976" w:type="dxa"/>
            <w:noWrap/>
            <w:hideMark/>
          </w:tcPr>
          <w:p w14:paraId="321572C3" w14:textId="77777777" w:rsidR="00EA6771" w:rsidRPr="00EA6771" w:rsidRDefault="00EA6771" w:rsidP="00EA6771">
            <w:pPr>
              <w:jc w:val="left"/>
            </w:pPr>
            <w:r w:rsidRPr="00EA6771">
              <w:t>49,653</w:t>
            </w:r>
          </w:p>
        </w:tc>
        <w:tc>
          <w:tcPr>
            <w:tcW w:w="976" w:type="dxa"/>
            <w:noWrap/>
            <w:hideMark/>
          </w:tcPr>
          <w:p w14:paraId="7BE07F13" w14:textId="77777777" w:rsidR="00EA6771" w:rsidRPr="00EA6771" w:rsidRDefault="00EA6771" w:rsidP="00EA6771">
            <w:pPr>
              <w:jc w:val="left"/>
            </w:pPr>
            <w:r w:rsidRPr="00EA6771">
              <w:t>4,355</w:t>
            </w:r>
          </w:p>
        </w:tc>
      </w:tr>
      <w:tr w:rsidR="00EA6771" w:rsidRPr="00EA6771" w14:paraId="022EBA37" w14:textId="77777777" w:rsidTr="00A575A5">
        <w:trPr>
          <w:trHeight w:val="300"/>
        </w:trPr>
        <w:tc>
          <w:tcPr>
            <w:tcW w:w="976" w:type="dxa"/>
            <w:noWrap/>
            <w:hideMark/>
          </w:tcPr>
          <w:p w14:paraId="09C22425" w14:textId="77777777" w:rsidR="00EA6771" w:rsidRPr="00EA6771" w:rsidRDefault="00EA6771" w:rsidP="00EA6771">
            <w:pPr>
              <w:jc w:val="left"/>
            </w:pPr>
            <w:r w:rsidRPr="00EA6771">
              <w:t>49,775</w:t>
            </w:r>
          </w:p>
        </w:tc>
        <w:tc>
          <w:tcPr>
            <w:tcW w:w="976" w:type="dxa"/>
            <w:noWrap/>
            <w:hideMark/>
          </w:tcPr>
          <w:p w14:paraId="77F1614D" w14:textId="77777777" w:rsidR="00EA6771" w:rsidRPr="00EA6771" w:rsidRDefault="00EA6771" w:rsidP="00EA6771">
            <w:pPr>
              <w:jc w:val="left"/>
            </w:pPr>
            <w:r w:rsidRPr="00EA6771">
              <w:t>4,23</w:t>
            </w:r>
          </w:p>
        </w:tc>
      </w:tr>
      <w:tr w:rsidR="00EA6771" w:rsidRPr="00EA6771" w14:paraId="54C3FF2F" w14:textId="77777777" w:rsidTr="00A575A5">
        <w:trPr>
          <w:trHeight w:val="300"/>
        </w:trPr>
        <w:tc>
          <w:tcPr>
            <w:tcW w:w="976" w:type="dxa"/>
            <w:noWrap/>
            <w:hideMark/>
          </w:tcPr>
          <w:p w14:paraId="55AA918B" w14:textId="77777777" w:rsidR="00EA6771" w:rsidRPr="00EA6771" w:rsidRDefault="00EA6771" w:rsidP="00EA6771">
            <w:pPr>
              <w:jc w:val="left"/>
            </w:pPr>
            <w:r w:rsidRPr="00EA6771">
              <w:t>49,896</w:t>
            </w:r>
          </w:p>
        </w:tc>
        <w:tc>
          <w:tcPr>
            <w:tcW w:w="976" w:type="dxa"/>
            <w:noWrap/>
            <w:hideMark/>
          </w:tcPr>
          <w:p w14:paraId="0B9E58DE" w14:textId="77777777" w:rsidR="00EA6771" w:rsidRPr="00EA6771" w:rsidRDefault="00EA6771" w:rsidP="00EA6771">
            <w:pPr>
              <w:jc w:val="left"/>
            </w:pPr>
            <w:r w:rsidRPr="00EA6771">
              <w:t>4,155</w:t>
            </w:r>
          </w:p>
        </w:tc>
      </w:tr>
      <w:tr w:rsidR="00EA6771" w:rsidRPr="00EA6771" w14:paraId="12E4E522" w14:textId="77777777" w:rsidTr="00A575A5">
        <w:trPr>
          <w:trHeight w:val="300"/>
        </w:trPr>
        <w:tc>
          <w:tcPr>
            <w:tcW w:w="976" w:type="dxa"/>
            <w:noWrap/>
            <w:hideMark/>
          </w:tcPr>
          <w:p w14:paraId="7E21934D" w14:textId="77777777" w:rsidR="00EA6771" w:rsidRPr="00EA6771" w:rsidRDefault="00EA6771" w:rsidP="00EA6771">
            <w:pPr>
              <w:jc w:val="left"/>
            </w:pPr>
            <w:r w:rsidRPr="00EA6771">
              <w:t>50,018</w:t>
            </w:r>
          </w:p>
        </w:tc>
        <w:tc>
          <w:tcPr>
            <w:tcW w:w="976" w:type="dxa"/>
            <w:noWrap/>
            <w:hideMark/>
          </w:tcPr>
          <w:p w14:paraId="691CDA05" w14:textId="77777777" w:rsidR="00EA6771" w:rsidRPr="00EA6771" w:rsidRDefault="00EA6771" w:rsidP="00EA6771">
            <w:pPr>
              <w:jc w:val="left"/>
            </w:pPr>
            <w:r w:rsidRPr="00EA6771">
              <w:t>4,025</w:t>
            </w:r>
          </w:p>
        </w:tc>
      </w:tr>
      <w:tr w:rsidR="00EA6771" w:rsidRPr="00EA6771" w14:paraId="1092FAE6" w14:textId="77777777" w:rsidTr="00A575A5">
        <w:trPr>
          <w:trHeight w:val="300"/>
        </w:trPr>
        <w:tc>
          <w:tcPr>
            <w:tcW w:w="976" w:type="dxa"/>
            <w:noWrap/>
            <w:hideMark/>
          </w:tcPr>
          <w:p w14:paraId="723711BB" w14:textId="77777777" w:rsidR="00EA6771" w:rsidRPr="00EA6771" w:rsidRDefault="00EA6771" w:rsidP="00EA6771">
            <w:pPr>
              <w:jc w:val="left"/>
            </w:pPr>
            <w:r w:rsidRPr="00EA6771">
              <w:t>50,139</w:t>
            </w:r>
          </w:p>
        </w:tc>
        <w:tc>
          <w:tcPr>
            <w:tcW w:w="976" w:type="dxa"/>
            <w:noWrap/>
            <w:hideMark/>
          </w:tcPr>
          <w:p w14:paraId="45B01E9B" w14:textId="77777777" w:rsidR="00EA6771" w:rsidRPr="00EA6771" w:rsidRDefault="00EA6771" w:rsidP="00EA6771">
            <w:pPr>
              <w:jc w:val="left"/>
            </w:pPr>
            <w:r w:rsidRPr="00EA6771">
              <w:t>3,92</w:t>
            </w:r>
          </w:p>
        </w:tc>
      </w:tr>
      <w:tr w:rsidR="00EA6771" w:rsidRPr="00EA6771" w14:paraId="12C6F073" w14:textId="77777777" w:rsidTr="00A575A5">
        <w:trPr>
          <w:trHeight w:val="300"/>
        </w:trPr>
        <w:tc>
          <w:tcPr>
            <w:tcW w:w="976" w:type="dxa"/>
            <w:noWrap/>
            <w:hideMark/>
          </w:tcPr>
          <w:p w14:paraId="71B0142E" w14:textId="77777777" w:rsidR="00EA6771" w:rsidRPr="00EA6771" w:rsidRDefault="00EA6771" w:rsidP="00EA6771">
            <w:pPr>
              <w:jc w:val="left"/>
            </w:pPr>
            <w:r w:rsidRPr="00EA6771">
              <w:t>50,26</w:t>
            </w:r>
          </w:p>
        </w:tc>
        <w:tc>
          <w:tcPr>
            <w:tcW w:w="976" w:type="dxa"/>
            <w:noWrap/>
            <w:hideMark/>
          </w:tcPr>
          <w:p w14:paraId="0B03259F" w14:textId="77777777" w:rsidR="00EA6771" w:rsidRPr="00EA6771" w:rsidRDefault="00EA6771" w:rsidP="00EA6771">
            <w:pPr>
              <w:jc w:val="left"/>
            </w:pPr>
            <w:r w:rsidRPr="00EA6771">
              <w:t>3,85</w:t>
            </w:r>
          </w:p>
        </w:tc>
      </w:tr>
      <w:tr w:rsidR="00EA6771" w:rsidRPr="00EA6771" w14:paraId="454627C7" w14:textId="77777777" w:rsidTr="00A575A5">
        <w:trPr>
          <w:trHeight w:val="300"/>
        </w:trPr>
        <w:tc>
          <w:tcPr>
            <w:tcW w:w="976" w:type="dxa"/>
            <w:noWrap/>
            <w:hideMark/>
          </w:tcPr>
          <w:p w14:paraId="75031B47" w14:textId="77777777" w:rsidR="00EA6771" w:rsidRPr="00EA6771" w:rsidRDefault="00EA6771" w:rsidP="00EA6771">
            <w:pPr>
              <w:jc w:val="left"/>
            </w:pPr>
            <w:r w:rsidRPr="00EA6771">
              <w:t>50,382</w:t>
            </w:r>
          </w:p>
        </w:tc>
        <w:tc>
          <w:tcPr>
            <w:tcW w:w="976" w:type="dxa"/>
            <w:noWrap/>
            <w:hideMark/>
          </w:tcPr>
          <w:p w14:paraId="133A7924" w14:textId="77777777" w:rsidR="00EA6771" w:rsidRPr="00EA6771" w:rsidRDefault="00EA6771" w:rsidP="00EA6771">
            <w:pPr>
              <w:jc w:val="left"/>
            </w:pPr>
            <w:r w:rsidRPr="00EA6771">
              <w:t>3,745</w:t>
            </w:r>
          </w:p>
        </w:tc>
      </w:tr>
      <w:tr w:rsidR="00EA6771" w:rsidRPr="00EA6771" w14:paraId="41821658" w14:textId="77777777" w:rsidTr="00A575A5">
        <w:trPr>
          <w:trHeight w:val="300"/>
        </w:trPr>
        <w:tc>
          <w:tcPr>
            <w:tcW w:w="976" w:type="dxa"/>
            <w:noWrap/>
            <w:hideMark/>
          </w:tcPr>
          <w:p w14:paraId="2F70E4FF" w14:textId="77777777" w:rsidR="00EA6771" w:rsidRPr="00EA6771" w:rsidRDefault="00EA6771" w:rsidP="00EA6771">
            <w:pPr>
              <w:jc w:val="left"/>
            </w:pPr>
            <w:r w:rsidRPr="00EA6771">
              <w:t>50,504</w:t>
            </w:r>
          </w:p>
        </w:tc>
        <w:tc>
          <w:tcPr>
            <w:tcW w:w="976" w:type="dxa"/>
            <w:noWrap/>
            <w:hideMark/>
          </w:tcPr>
          <w:p w14:paraId="190DCD1A" w14:textId="77777777" w:rsidR="00EA6771" w:rsidRPr="00EA6771" w:rsidRDefault="00EA6771" w:rsidP="00EA6771">
            <w:pPr>
              <w:jc w:val="left"/>
            </w:pPr>
            <w:r w:rsidRPr="00EA6771">
              <w:t>3,675</w:t>
            </w:r>
          </w:p>
        </w:tc>
      </w:tr>
      <w:tr w:rsidR="00EA6771" w:rsidRPr="00EA6771" w14:paraId="53D2712C" w14:textId="77777777" w:rsidTr="00A575A5">
        <w:trPr>
          <w:trHeight w:val="300"/>
        </w:trPr>
        <w:tc>
          <w:tcPr>
            <w:tcW w:w="976" w:type="dxa"/>
            <w:noWrap/>
            <w:hideMark/>
          </w:tcPr>
          <w:p w14:paraId="369FF4C7" w14:textId="77777777" w:rsidR="00EA6771" w:rsidRPr="00EA6771" w:rsidRDefault="00EA6771" w:rsidP="00EA6771">
            <w:pPr>
              <w:jc w:val="left"/>
            </w:pPr>
            <w:r w:rsidRPr="00EA6771">
              <w:t>50,71</w:t>
            </w:r>
          </w:p>
        </w:tc>
        <w:tc>
          <w:tcPr>
            <w:tcW w:w="976" w:type="dxa"/>
            <w:noWrap/>
            <w:hideMark/>
          </w:tcPr>
          <w:p w14:paraId="317E42B9" w14:textId="77777777" w:rsidR="00EA6771" w:rsidRPr="00EA6771" w:rsidRDefault="00EA6771" w:rsidP="00EA6771">
            <w:pPr>
              <w:jc w:val="left"/>
            </w:pPr>
            <w:r w:rsidRPr="00EA6771">
              <w:t>3,555</w:t>
            </w:r>
          </w:p>
        </w:tc>
      </w:tr>
      <w:tr w:rsidR="00EA6771" w:rsidRPr="00EA6771" w14:paraId="7D7AD167" w14:textId="77777777" w:rsidTr="00A575A5">
        <w:trPr>
          <w:trHeight w:val="300"/>
        </w:trPr>
        <w:tc>
          <w:tcPr>
            <w:tcW w:w="976" w:type="dxa"/>
            <w:noWrap/>
            <w:hideMark/>
          </w:tcPr>
          <w:p w14:paraId="4B4C8724" w14:textId="77777777" w:rsidR="00EA6771" w:rsidRPr="00EA6771" w:rsidRDefault="00EA6771" w:rsidP="00EA6771">
            <w:pPr>
              <w:jc w:val="left"/>
            </w:pPr>
            <w:r w:rsidRPr="00EA6771">
              <w:t>50,838</w:t>
            </w:r>
          </w:p>
        </w:tc>
        <w:tc>
          <w:tcPr>
            <w:tcW w:w="976" w:type="dxa"/>
            <w:noWrap/>
            <w:hideMark/>
          </w:tcPr>
          <w:p w14:paraId="51E947F8" w14:textId="77777777" w:rsidR="00EA6771" w:rsidRPr="00EA6771" w:rsidRDefault="00EA6771" w:rsidP="00EA6771">
            <w:pPr>
              <w:jc w:val="left"/>
            </w:pPr>
            <w:r w:rsidRPr="00EA6771">
              <w:t>3,505</w:t>
            </w:r>
          </w:p>
        </w:tc>
      </w:tr>
      <w:tr w:rsidR="00EA6771" w:rsidRPr="00EA6771" w14:paraId="6B1434E7" w14:textId="77777777" w:rsidTr="00A575A5">
        <w:trPr>
          <w:trHeight w:val="300"/>
        </w:trPr>
        <w:tc>
          <w:tcPr>
            <w:tcW w:w="976" w:type="dxa"/>
            <w:noWrap/>
            <w:hideMark/>
          </w:tcPr>
          <w:p w14:paraId="6BC0543A" w14:textId="77777777" w:rsidR="00EA6771" w:rsidRPr="00EA6771" w:rsidRDefault="00EA6771" w:rsidP="00EA6771">
            <w:pPr>
              <w:jc w:val="left"/>
            </w:pPr>
            <w:r w:rsidRPr="00EA6771">
              <w:t>50,96</w:t>
            </w:r>
          </w:p>
        </w:tc>
        <w:tc>
          <w:tcPr>
            <w:tcW w:w="976" w:type="dxa"/>
            <w:noWrap/>
            <w:hideMark/>
          </w:tcPr>
          <w:p w14:paraId="4C6C1FFE" w14:textId="77777777" w:rsidR="00EA6771" w:rsidRPr="00EA6771" w:rsidRDefault="00EA6771" w:rsidP="00EA6771">
            <w:pPr>
              <w:jc w:val="left"/>
            </w:pPr>
            <w:r w:rsidRPr="00EA6771">
              <w:t>3,44</w:t>
            </w:r>
          </w:p>
        </w:tc>
      </w:tr>
      <w:tr w:rsidR="00EA6771" w:rsidRPr="00EA6771" w14:paraId="12BE1A00" w14:textId="77777777" w:rsidTr="00A575A5">
        <w:trPr>
          <w:trHeight w:val="300"/>
        </w:trPr>
        <w:tc>
          <w:tcPr>
            <w:tcW w:w="976" w:type="dxa"/>
            <w:noWrap/>
            <w:hideMark/>
          </w:tcPr>
          <w:p w14:paraId="013E75C3" w14:textId="77777777" w:rsidR="00EA6771" w:rsidRPr="00EA6771" w:rsidRDefault="00EA6771" w:rsidP="00EA6771">
            <w:pPr>
              <w:jc w:val="left"/>
            </w:pPr>
            <w:r w:rsidRPr="00EA6771">
              <w:t>51,082</w:t>
            </w:r>
          </w:p>
        </w:tc>
        <w:tc>
          <w:tcPr>
            <w:tcW w:w="976" w:type="dxa"/>
            <w:noWrap/>
            <w:hideMark/>
          </w:tcPr>
          <w:p w14:paraId="5438666C" w14:textId="77777777" w:rsidR="00EA6771" w:rsidRPr="00EA6771" w:rsidRDefault="00EA6771" w:rsidP="00EA6771">
            <w:pPr>
              <w:jc w:val="left"/>
            </w:pPr>
            <w:r w:rsidRPr="00EA6771">
              <w:t>3,415</w:t>
            </w:r>
          </w:p>
        </w:tc>
      </w:tr>
      <w:tr w:rsidR="00EA6771" w:rsidRPr="00EA6771" w14:paraId="07490828" w14:textId="77777777" w:rsidTr="00A575A5">
        <w:trPr>
          <w:trHeight w:val="300"/>
        </w:trPr>
        <w:tc>
          <w:tcPr>
            <w:tcW w:w="976" w:type="dxa"/>
            <w:noWrap/>
            <w:hideMark/>
          </w:tcPr>
          <w:p w14:paraId="21F82BFF" w14:textId="77777777" w:rsidR="00EA6771" w:rsidRPr="00EA6771" w:rsidRDefault="00EA6771" w:rsidP="00EA6771">
            <w:pPr>
              <w:jc w:val="left"/>
            </w:pPr>
            <w:r w:rsidRPr="00EA6771">
              <w:t>51,202</w:t>
            </w:r>
          </w:p>
        </w:tc>
        <w:tc>
          <w:tcPr>
            <w:tcW w:w="976" w:type="dxa"/>
            <w:noWrap/>
            <w:hideMark/>
          </w:tcPr>
          <w:p w14:paraId="48BC9FBE" w14:textId="77777777" w:rsidR="00EA6771" w:rsidRPr="00EA6771" w:rsidRDefault="00EA6771" w:rsidP="00EA6771">
            <w:pPr>
              <w:jc w:val="left"/>
            </w:pPr>
            <w:r w:rsidRPr="00EA6771">
              <w:t>3,365</w:t>
            </w:r>
          </w:p>
        </w:tc>
      </w:tr>
      <w:tr w:rsidR="00EA6771" w:rsidRPr="00EA6771" w14:paraId="1948FBD0" w14:textId="77777777" w:rsidTr="00A575A5">
        <w:trPr>
          <w:trHeight w:val="300"/>
        </w:trPr>
        <w:tc>
          <w:tcPr>
            <w:tcW w:w="976" w:type="dxa"/>
            <w:noWrap/>
            <w:hideMark/>
          </w:tcPr>
          <w:p w14:paraId="17CA88A0" w14:textId="77777777" w:rsidR="00EA6771" w:rsidRPr="00EA6771" w:rsidRDefault="00EA6771" w:rsidP="00EA6771">
            <w:pPr>
              <w:jc w:val="left"/>
            </w:pPr>
            <w:r w:rsidRPr="00EA6771">
              <w:t>51,324</w:t>
            </w:r>
          </w:p>
        </w:tc>
        <w:tc>
          <w:tcPr>
            <w:tcW w:w="976" w:type="dxa"/>
            <w:noWrap/>
            <w:hideMark/>
          </w:tcPr>
          <w:p w14:paraId="4FE82E67" w14:textId="77777777" w:rsidR="00EA6771" w:rsidRPr="00EA6771" w:rsidRDefault="00EA6771" w:rsidP="00EA6771">
            <w:pPr>
              <w:jc w:val="left"/>
            </w:pPr>
            <w:r w:rsidRPr="00EA6771">
              <w:t>3,37</w:t>
            </w:r>
          </w:p>
        </w:tc>
      </w:tr>
      <w:tr w:rsidR="00EA6771" w:rsidRPr="00EA6771" w14:paraId="3FB55E90" w14:textId="77777777" w:rsidTr="00A575A5">
        <w:trPr>
          <w:trHeight w:val="300"/>
        </w:trPr>
        <w:tc>
          <w:tcPr>
            <w:tcW w:w="976" w:type="dxa"/>
            <w:noWrap/>
            <w:hideMark/>
          </w:tcPr>
          <w:p w14:paraId="1FF11E9A" w14:textId="77777777" w:rsidR="00EA6771" w:rsidRPr="00EA6771" w:rsidRDefault="00EA6771" w:rsidP="00EA6771">
            <w:pPr>
              <w:jc w:val="left"/>
            </w:pPr>
            <w:r w:rsidRPr="00EA6771">
              <w:t>51,446</w:t>
            </w:r>
          </w:p>
        </w:tc>
        <w:tc>
          <w:tcPr>
            <w:tcW w:w="976" w:type="dxa"/>
            <w:noWrap/>
            <w:hideMark/>
          </w:tcPr>
          <w:p w14:paraId="002FAABA" w14:textId="77777777" w:rsidR="00EA6771" w:rsidRPr="00EA6771" w:rsidRDefault="00EA6771" w:rsidP="00EA6771">
            <w:pPr>
              <w:jc w:val="left"/>
            </w:pPr>
            <w:r w:rsidRPr="00EA6771">
              <w:t>3,355</w:t>
            </w:r>
          </w:p>
        </w:tc>
      </w:tr>
      <w:tr w:rsidR="00EA6771" w:rsidRPr="00EA6771" w14:paraId="0D10F5C2" w14:textId="77777777" w:rsidTr="00A575A5">
        <w:trPr>
          <w:trHeight w:val="300"/>
        </w:trPr>
        <w:tc>
          <w:tcPr>
            <w:tcW w:w="976" w:type="dxa"/>
            <w:noWrap/>
            <w:hideMark/>
          </w:tcPr>
          <w:p w14:paraId="2BF98E9C" w14:textId="77777777" w:rsidR="00EA6771" w:rsidRPr="00EA6771" w:rsidRDefault="00EA6771" w:rsidP="00EA6771">
            <w:pPr>
              <w:jc w:val="left"/>
            </w:pPr>
            <w:r w:rsidRPr="00EA6771">
              <w:t>51,568</w:t>
            </w:r>
          </w:p>
        </w:tc>
        <w:tc>
          <w:tcPr>
            <w:tcW w:w="976" w:type="dxa"/>
            <w:noWrap/>
            <w:hideMark/>
          </w:tcPr>
          <w:p w14:paraId="1FE0C5CC" w14:textId="77777777" w:rsidR="00EA6771" w:rsidRPr="00EA6771" w:rsidRDefault="00EA6771" w:rsidP="00EA6771">
            <w:pPr>
              <w:jc w:val="left"/>
            </w:pPr>
            <w:r w:rsidRPr="00EA6771">
              <w:t>3,395</w:t>
            </w:r>
          </w:p>
        </w:tc>
      </w:tr>
      <w:tr w:rsidR="00EA6771" w:rsidRPr="00EA6771" w14:paraId="00CAF0E3" w14:textId="77777777" w:rsidTr="00A575A5">
        <w:trPr>
          <w:trHeight w:val="300"/>
        </w:trPr>
        <w:tc>
          <w:tcPr>
            <w:tcW w:w="976" w:type="dxa"/>
            <w:noWrap/>
            <w:hideMark/>
          </w:tcPr>
          <w:p w14:paraId="5EB0D45D" w14:textId="77777777" w:rsidR="00EA6771" w:rsidRPr="00EA6771" w:rsidRDefault="00EA6771" w:rsidP="00EA6771">
            <w:pPr>
              <w:jc w:val="left"/>
            </w:pPr>
            <w:r w:rsidRPr="00EA6771">
              <w:t>51,69</w:t>
            </w:r>
          </w:p>
        </w:tc>
        <w:tc>
          <w:tcPr>
            <w:tcW w:w="976" w:type="dxa"/>
            <w:noWrap/>
            <w:hideMark/>
          </w:tcPr>
          <w:p w14:paraId="40CFD92A" w14:textId="77777777" w:rsidR="00EA6771" w:rsidRPr="00EA6771" w:rsidRDefault="00EA6771" w:rsidP="00EA6771">
            <w:pPr>
              <w:jc w:val="left"/>
            </w:pPr>
            <w:r w:rsidRPr="00EA6771">
              <w:t>3,375</w:t>
            </w:r>
          </w:p>
        </w:tc>
      </w:tr>
      <w:tr w:rsidR="00EA6771" w:rsidRPr="00EA6771" w14:paraId="267828A6" w14:textId="77777777" w:rsidTr="00A575A5">
        <w:trPr>
          <w:trHeight w:val="300"/>
        </w:trPr>
        <w:tc>
          <w:tcPr>
            <w:tcW w:w="976" w:type="dxa"/>
            <w:noWrap/>
            <w:hideMark/>
          </w:tcPr>
          <w:p w14:paraId="0487D2AA" w14:textId="77777777" w:rsidR="00EA6771" w:rsidRPr="00EA6771" w:rsidRDefault="00EA6771" w:rsidP="00EA6771">
            <w:pPr>
              <w:jc w:val="left"/>
            </w:pPr>
            <w:r w:rsidRPr="00EA6771">
              <w:t>51,811</w:t>
            </w:r>
          </w:p>
        </w:tc>
        <w:tc>
          <w:tcPr>
            <w:tcW w:w="976" w:type="dxa"/>
            <w:noWrap/>
            <w:hideMark/>
          </w:tcPr>
          <w:p w14:paraId="69A97EF3" w14:textId="77777777" w:rsidR="00EA6771" w:rsidRPr="00EA6771" w:rsidRDefault="00EA6771" w:rsidP="00EA6771">
            <w:pPr>
              <w:jc w:val="left"/>
            </w:pPr>
            <w:r w:rsidRPr="00EA6771">
              <w:t>3,38</w:t>
            </w:r>
          </w:p>
        </w:tc>
      </w:tr>
      <w:tr w:rsidR="00EA6771" w:rsidRPr="00EA6771" w14:paraId="5761C4E4" w14:textId="77777777" w:rsidTr="00A575A5">
        <w:trPr>
          <w:trHeight w:val="300"/>
        </w:trPr>
        <w:tc>
          <w:tcPr>
            <w:tcW w:w="976" w:type="dxa"/>
            <w:noWrap/>
            <w:hideMark/>
          </w:tcPr>
          <w:p w14:paraId="6ABC1FE6" w14:textId="77777777" w:rsidR="00EA6771" w:rsidRPr="00EA6771" w:rsidRDefault="00EA6771" w:rsidP="00EA6771">
            <w:pPr>
              <w:jc w:val="left"/>
            </w:pPr>
            <w:r w:rsidRPr="00EA6771">
              <w:t>52,016</w:t>
            </w:r>
          </w:p>
        </w:tc>
        <w:tc>
          <w:tcPr>
            <w:tcW w:w="976" w:type="dxa"/>
            <w:noWrap/>
            <w:hideMark/>
          </w:tcPr>
          <w:p w14:paraId="4E20B237" w14:textId="77777777" w:rsidR="00EA6771" w:rsidRPr="00EA6771" w:rsidRDefault="00EA6771" w:rsidP="00EA6771">
            <w:pPr>
              <w:jc w:val="left"/>
            </w:pPr>
            <w:r w:rsidRPr="00EA6771">
              <w:t>3,405</w:t>
            </w:r>
          </w:p>
        </w:tc>
      </w:tr>
      <w:tr w:rsidR="00EA6771" w:rsidRPr="00EA6771" w14:paraId="09D0ED05" w14:textId="77777777" w:rsidTr="00A575A5">
        <w:trPr>
          <w:trHeight w:val="300"/>
        </w:trPr>
        <w:tc>
          <w:tcPr>
            <w:tcW w:w="976" w:type="dxa"/>
            <w:noWrap/>
            <w:hideMark/>
          </w:tcPr>
          <w:p w14:paraId="5CCB41A8" w14:textId="77777777" w:rsidR="00EA6771" w:rsidRPr="00EA6771" w:rsidRDefault="00EA6771" w:rsidP="00EA6771">
            <w:pPr>
              <w:jc w:val="left"/>
            </w:pPr>
            <w:r w:rsidRPr="00EA6771">
              <w:t>52,138</w:t>
            </w:r>
          </w:p>
        </w:tc>
        <w:tc>
          <w:tcPr>
            <w:tcW w:w="976" w:type="dxa"/>
            <w:noWrap/>
            <w:hideMark/>
          </w:tcPr>
          <w:p w14:paraId="7CA2BA45" w14:textId="77777777" w:rsidR="00EA6771" w:rsidRPr="00EA6771" w:rsidRDefault="00EA6771" w:rsidP="00EA6771">
            <w:pPr>
              <w:jc w:val="left"/>
            </w:pPr>
            <w:r w:rsidRPr="00EA6771">
              <w:t>3,385</w:t>
            </w:r>
          </w:p>
        </w:tc>
      </w:tr>
      <w:tr w:rsidR="00EA6771" w:rsidRPr="00EA6771" w14:paraId="508CC5FA" w14:textId="77777777" w:rsidTr="00A575A5">
        <w:trPr>
          <w:trHeight w:val="300"/>
        </w:trPr>
        <w:tc>
          <w:tcPr>
            <w:tcW w:w="976" w:type="dxa"/>
            <w:noWrap/>
            <w:hideMark/>
          </w:tcPr>
          <w:p w14:paraId="2F218759" w14:textId="77777777" w:rsidR="00EA6771" w:rsidRPr="00EA6771" w:rsidRDefault="00EA6771" w:rsidP="00EA6771">
            <w:pPr>
              <w:jc w:val="left"/>
            </w:pPr>
            <w:r w:rsidRPr="00EA6771">
              <w:t>52,26</w:t>
            </w:r>
          </w:p>
        </w:tc>
        <w:tc>
          <w:tcPr>
            <w:tcW w:w="976" w:type="dxa"/>
            <w:noWrap/>
            <w:hideMark/>
          </w:tcPr>
          <w:p w14:paraId="34523374" w14:textId="77777777" w:rsidR="00EA6771" w:rsidRPr="00EA6771" w:rsidRDefault="00EA6771" w:rsidP="00EA6771">
            <w:pPr>
              <w:jc w:val="left"/>
            </w:pPr>
            <w:r w:rsidRPr="00EA6771">
              <w:t>3,38</w:t>
            </w:r>
          </w:p>
        </w:tc>
      </w:tr>
      <w:tr w:rsidR="00EA6771" w:rsidRPr="00EA6771" w14:paraId="5E0EAA9D" w14:textId="77777777" w:rsidTr="00A575A5">
        <w:trPr>
          <w:trHeight w:val="300"/>
        </w:trPr>
        <w:tc>
          <w:tcPr>
            <w:tcW w:w="976" w:type="dxa"/>
            <w:noWrap/>
            <w:hideMark/>
          </w:tcPr>
          <w:p w14:paraId="4393E3AF" w14:textId="77777777" w:rsidR="00EA6771" w:rsidRPr="00EA6771" w:rsidRDefault="00EA6771" w:rsidP="00EA6771">
            <w:pPr>
              <w:jc w:val="left"/>
            </w:pPr>
            <w:r w:rsidRPr="00EA6771">
              <w:t>52,381</w:t>
            </w:r>
          </w:p>
        </w:tc>
        <w:tc>
          <w:tcPr>
            <w:tcW w:w="976" w:type="dxa"/>
            <w:noWrap/>
            <w:hideMark/>
          </w:tcPr>
          <w:p w14:paraId="1B927E94" w14:textId="77777777" w:rsidR="00EA6771" w:rsidRPr="00EA6771" w:rsidRDefault="00EA6771" w:rsidP="00EA6771">
            <w:pPr>
              <w:jc w:val="left"/>
            </w:pPr>
            <w:r w:rsidRPr="00EA6771">
              <w:t>3,375</w:t>
            </w:r>
          </w:p>
        </w:tc>
      </w:tr>
      <w:tr w:rsidR="00EA6771" w:rsidRPr="00EA6771" w14:paraId="73A30915" w14:textId="77777777" w:rsidTr="00A575A5">
        <w:trPr>
          <w:trHeight w:val="300"/>
        </w:trPr>
        <w:tc>
          <w:tcPr>
            <w:tcW w:w="976" w:type="dxa"/>
            <w:noWrap/>
            <w:hideMark/>
          </w:tcPr>
          <w:p w14:paraId="73B4215F" w14:textId="77777777" w:rsidR="00EA6771" w:rsidRPr="00EA6771" w:rsidRDefault="00EA6771" w:rsidP="00EA6771">
            <w:pPr>
              <w:jc w:val="left"/>
            </w:pPr>
            <w:r w:rsidRPr="00EA6771">
              <w:t>52,503</w:t>
            </w:r>
          </w:p>
        </w:tc>
        <w:tc>
          <w:tcPr>
            <w:tcW w:w="976" w:type="dxa"/>
            <w:noWrap/>
            <w:hideMark/>
          </w:tcPr>
          <w:p w14:paraId="60713FA2" w14:textId="77777777" w:rsidR="00EA6771" w:rsidRPr="00EA6771" w:rsidRDefault="00EA6771" w:rsidP="00EA6771">
            <w:pPr>
              <w:jc w:val="left"/>
            </w:pPr>
            <w:r w:rsidRPr="00EA6771">
              <w:t>3,375</w:t>
            </w:r>
          </w:p>
        </w:tc>
      </w:tr>
      <w:tr w:rsidR="00EA6771" w:rsidRPr="00EA6771" w14:paraId="379DE466" w14:textId="77777777" w:rsidTr="00A575A5">
        <w:trPr>
          <w:trHeight w:val="300"/>
        </w:trPr>
        <w:tc>
          <w:tcPr>
            <w:tcW w:w="976" w:type="dxa"/>
            <w:noWrap/>
            <w:hideMark/>
          </w:tcPr>
          <w:p w14:paraId="50A065A9" w14:textId="77777777" w:rsidR="00EA6771" w:rsidRPr="00EA6771" w:rsidRDefault="00EA6771" w:rsidP="00EA6771">
            <w:pPr>
              <w:jc w:val="left"/>
            </w:pPr>
            <w:r w:rsidRPr="00EA6771">
              <w:t>52,625</w:t>
            </w:r>
          </w:p>
        </w:tc>
        <w:tc>
          <w:tcPr>
            <w:tcW w:w="976" w:type="dxa"/>
            <w:noWrap/>
            <w:hideMark/>
          </w:tcPr>
          <w:p w14:paraId="3468E820" w14:textId="77777777" w:rsidR="00EA6771" w:rsidRPr="00EA6771" w:rsidRDefault="00EA6771" w:rsidP="00EA6771">
            <w:pPr>
              <w:jc w:val="left"/>
            </w:pPr>
            <w:r w:rsidRPr="00EA6771">
              <w:t>3,335</w:t>
            </w:r>
          </w:p>
        </w:tc>
      </w:tr>
      <w:tr w:rsidR="00EA6771" w:rsidRPr="00EA6771" w14:paraId="0BCAEE65" w14:textId="77777777" w:rsidTr="00A575A5">
        <w:trPr>
          <w:trHeight w:val="300"/>
        </w:trPr>
        <w:tc>
          <w:tcPr>
            <w:tcW w:w="976" w:type="dxa"/>
            <w:noWrap/>
            <w:hideMark/>
          </w:tcPr>
          <w:p w14:paraId="3F4FEF8D" w14:textId="77777777" w:rsidR="00EA6771" w:rsidRPr="00EA6771" w:rsidRDefault="00EA6771" w:rsidP="00EA6771">
            <w:pPr>
              <w:jc w:val="left"/>
            </w:pPr>
            <w:r w:rsidRPr="00EA6771">
              <w:t>52,747</w:t>
            </w:r>
          </w:p>
        </w:tc>
        <w:tc>
          <w:tcPr>
            <w:tcW w:w="976" w:type="dxa"/>
            <w:noWrap/>
            <w:hideMark/>
          </w:tcPr>
          <w:p w14:paraId="78A5CD89" w14:textId="77777777" w:rsidR="00EA6771" w:rsidRPr="00EA6771" w:rsidRDefault="00EA6771" w:rsidP="00EA6771">
            <w:pPr>
              <w:jc w:val="left"/>
            </w:pPr>
            <w:r w:rsidRPr="00EA6771">
              <w:t>3,33</w:t>
            </w:r>
          </w:p>
        </w:tc>
      </w:tr>
      <w:tr w:rsidR="00EA6771" w:rsidRPr="00EA6771" w14:paraId="5F7A8012" w14:textId="77777777" w:rsidTr="00A575A5">
        <w:trPr>
          <w:trHeight w:val="300"/>
        </w:trPr>
        <w:tc>
          <w:tcPr>
            <w:tcW w:w="976" w:type="dxa"/>
            <w:noWrap/>
            <w:hideMark/>
          </w:tcPr>
          <w:p w14:paraId="03284248" w14:textId="77777777" w:rsidR="00EA6771" w:rsidRPr="00EA6771" w:rsidRDefault="00EA6771" w:rsidP="00EA6771">
            <w:pPr>
              <w:jc w:val="left"/>
            </w:pPr>
            <w:r w:rsidRPr="00EA6771">
              <w:t>52,871</w:t>
            </w:r>
          </w:p>
        </w:tc>
        <w:tc>
          <w:tcPr>
            <w:tcW w:w="976" w:type="dxa"/>
            <w:noWrap/>
            <w:hideMark/>
          </w:tcPr>
          <w:p w14:paraId="3A83705D" w14:textId="77777777" w:rsidR="00EA6771" w:rsidRPr="00EA6771" w:rsidRDefault="00EA6771" w:rsidP="00EA6771">
            <w:pPr>
              <w:jc w:val="left"/>
            </w:pPr>
            <w:r w:rsidRPr="00EA6771">
              <w:t>3,33</w:t>
            </w:r>
          </w:p>
        </w:tc>
      </w:tr>
      <w:tr w:rsidR="00EA6771" w:rsidRPr="00EA6771" w14:paraId="7B8A89BE" w14:textId="77777777" w:rsidTr="00A575A5">
        <w:trPr>
          <w:trHeight w:val="300"/>
        </w:trPr>
        <w:tc>
          <w:tcPr>
            <w:tcW w:w="976" w:type="dxa"/>
            <w:noWrap/>
            <w:hideMark/>
          </w:tcPr>
          <w:p w14:paraId="79900CAD" w14:textId="77777777" w:rsidR="00EA6771" w:rsidRPr="00EA6771" w:rsidRDefault="00EA6771" w:rsidP="00EA6771">
            <w:pPr>
              <w:jc w:val="left"/>
            </w:pPr>
            <w:r w:rsidRPr="00EA6771">
              <w:t>53,004</w:t>
            </w:r>
          </w:p>
        </w:tc>
        <w:tc>
          <w:tcPr>
            <w:tcW w:w="976" w:type="dxa"/>
            <w:noWrap/>
            <w:hideMark/>
          </w:tcPr>
          <w:p w14:paraId="26433665" w14:textId="77777777" w:rsidR="00EA6771" w:rsidRPr="00EA6771" w:rsidRDefault="00EA6771" w:rsidP="00EA6771">
            <w:pPr>
              <w:jc w:val="left"/>
            </w:pPr>
            <w:r w:rsidRPr="00EA6771">
              <w:t>3,28</w:t>
            </w:r>
          </w:p>
        </w:tc>
      </w:tr>
      <w:tr w:rsidR="00EA6771" w:rsidRPr="00EA6771" w14:paraId="63F41294" w14:textId="77777777" w:rsidTr="00A575A5">
        <w:trPr>
          <w:trHeight w:val="300"/>
        </w:trPr>
        <w:tc>
          <w:tcPr>
            <w:tcW w:w="976" w:type="dxa"/>
            <w:noWrap/>
            <w:hideMark/>
          </w:tcPr>
          <w:p w14:paraId="0CD3420D" w14:textId="77777777" w:rsidR="00EA6771" w:rsidRPr="00EA6771" w:rsidRDefault="00EA6771" w:rsidP="00EA6771">
            <w:pPr>
              <w:jc w:val="left"/>
            </w:pPr>
            <w:r w:rsidRPr="00EA6771">
              <w:t>53,133</w:t>
            </w:r>
          </w:p>
        </w:tc>
        <w:tc>
          <w:tcPr>
            <w:tcW w:w="976" w:type="dxa"/>
            <w:noWrap/>
            <w:hideMark/>
          </w:tcPr>
          <w:p w14:paraId="1F99A24C" w14:textId="77777777" w:rsidR="00EA6771" w:rsidRPr="00EA6771" w:rsidRDefault="00EA6771" w:rsidP="00EA6771">
            <w:pPr>
              <w:jc w:val="left"/>
            </w:pPr>
            <w:r w:rsidRPr="00EA6771">
              <w:t>3,245</w:t>
            </w:r>
          </w:p>
        </w:tc>
      </w:tr>
      <w:tr w:rsidR="00EA6771" w:rsidRPr="00EA6771" w14:paraId="5DAC2BAA" w14:textId="77777777" w:rsidTr="00A575A5">
        <w:trPr>
          <w:trHeight w:val="300"/>
        </w:trPr>
        <w:tc>
          <w:tcPr>
            <w:tcW w:w="976" w:type="dxa"/>
            <w:noWrap/>
            <w:hideMark/>
          </w:tcPr>
          <w:p w14:paraId="257990DB" w14:textId="77777777" w:rsidR="00EA6771" w:rsidRPr="00EA6771" w:rsidRDefault="00EA6771" w:rsidP="00EA6771">
            <w:pPr>
              <w:jc w:val="left"/>
            </w:pPr>
            <w:r w:rsidRPr="00EA6771">
              <w:t>53,337</w:t>
            </w:r>
          </w:p>
        </w:tc>
        <w:tc>
          <w:tcPr>
            <w:tcW w:w="976" w:type="dxa"/>
            <w:noWrap/>
            <w:hideMark/>
          </w:tcPr>
          <w:p w14:paraId="43B6FA46" w14:textId="77777777" w:rsidR="00EA6771" w:rsidRPr="00EA6771" w:rsidRDefault="00EA6771" w:rsidP="00EA6771">
            <w:pPr>
              <w:jc w:val="left"/>
            </w:pPr>
            <w:r w:rsidRPr="00EA6771">
              <w:t>3,18</w:t>
            </w:r>
          </w:p>
        </w:tc>
      </w:tr>
      <w:tr w:rsidR="00EA6771" w:rsidRPr="00EA6771" w14:paraId="5430F86F" w14:textId="77777777" w:rsidTr="00A575A5">
        <w:trPr>
          <w:trHeight w:val="300"/>
        </w:trPr>
        <w:tc>
          <w:tcPr>
            <w:tcW w:w="976" w:type="dxa"/>
            <w:noWrap/>
            <w:hideMark/>
          </w:tcPr>
          <w:p w14:paraId="3114099A" w14:textId="77777777" w:rsidR="00EA6771" w:rsidRPr="00EA6771" w:rsidRDefault="00EA6771" w:rsidP="00EA6771">
            <w:pPr>
              <w:jc w:val="left"/>
            </w:pPr>
            <w:r w:rsidRPr="00EA6771">
              <w:t>53,479</w:t>
            </w:r>
          </w:p>
        </w:tc>
        <w:tc>
          <w:tcPr>
            <w:tcW w:w="976" w:type="dxa"/>
            <w:noWrap/>
            <w:hideMark/>
          </w:tcPr>
          <w:p w14:paraId="68C1218C" w14:textId="77777777" w:rsidR="00EA6771" w:rsidRPr="00EA6771" w:rsidRDefault="00EA6771" w:rsidP="00EA6771">
            <w:pPr>
              <w:jc w:val="left"/>
            </w:pPr>
            <w:r w:rsidRPr="00EA6771">
              <w:t>3,145</w:t>
            </w:r>
          </w:p>
        </w:tc>
      </w:tr>
      <w:tr w:rsidR="00EA6771" w:rsidRPr="00EA6771" w14:paraId="029C2515" w14:textId="77777777" w:rsidTr="00A575A5">
        <w:trPr>
          <w:trHeight w:val="300"/>
        </w:trPr>
        <w:tc>
          <w:tcPr>
            <w:tcW w:w="976" w:type="dxa"/>
            <w:noWrap/>
            <w:hideMark/>
          </w:tcPr>
          <w:p w14:paraId="75B7AED6" w14:textId="77777777" w:rsidR="00EA6771" w:rsidRPr="00EA6771" w:rsidRDefault="00EA6771" w:rsidP="00EA6771">
            <w:pPr>
              <w:jc w:val="left"/>
            </w:pPr>
            <w:r w:rsidRPr="00EA6771">
              <w:t>53,601</w:t>
            </w:r>
          </w:p>
        </w:tc>
        <w:tc>
          <w:tcPr>
            <w:tcW w:w="976" w:type="dxa"/>
            <w:noWrap/>
            <w:hideMark/>
          </w:tcPr>
          <w:p w14:paraId="22BB32E4" w14:textId="77777777" w:rsidR="00EA6771" w:rsidRPr="00EA6771" w:rsidRDefault="00EA6771" w:rsidP="00EA6771">
            <w:pPr>
              <w:jc w:val="left"/>
            </w:pPr>
            <w:r w:rsidRPr="00EA6771">
              <w:t>3,125</w:t>
            </w:r>
          </w:p>
        </w:tc>
      </w:tr>
      <w:tr w:rsidR="00EA6771" w:rsidRPr="00EA6771" w14:paraId="3C78B9FD" w14:textId="77777777" w:rsidTr="00A575A5">
        <w:trPr>
          <w:trHeight w:val="300"/>
        </w:trPr>
        <w:tc>
          <w:tcPr>
            <w:tcW w:w="976" w:type="dxa"/>
            <w:noWrap/>
            <w:hideMark/>
          </w:tcPr>
          <w:p w14:paraId="3B473859" w14:textId="77777777" w:rsidR="00EA6771" w:rsidRPr="00EA6771" w:rsidRDefault="00EA6771" w:rsidP="00EA6771">
            <w:pPr>
              <w:jc w:val="left"/>
            </w:pPr>
            <w:r w:rsidRPr="00EA6771">
              <w:t>53,721</w:t>
            </w:r>
          </w:p>
        </w:tc>
        <w:tc>
          <w:tcPr>
            <w:tcW w:w="976" w:type="dxa"/>
            <w:noWrap/>
            <w:hideMark/>
          </w:tcPr>
          <w:p w14:paraId="36497E22" w14:textId="77777777" w:rsidR="00EA6771" w:rsidRPr="00EA6771" w:rsidRDefault="00EA6771" w:rsidP="00EA6771">
            <w:pPr>
              <w:jc w:val="left"/>
            </w:pPr>
            <w:r w:rsidRPr="00EA6771">
              <w:t>3,12</w:t>
            </w:r>
          </w:p>
        </w:tc>
      </w:tr>
      <w:tr w:rsidR="00EA6771" w:rsidRPr="00EA6771" w14:paraId="3FF9A180" w14:textId="77777777" w:rsidTr="00A575A5">
        <w:trPr>
          <w:trHeight w:val="300"/>
        </w:trPr>
        <w:tc>
          <w:tcPr>
            <w:tcW w:w="976" w:type="dxa"/>
            <w:noWrap/>
            <w:hideMark/>
          </w:tcPr>
          <w:p w14:paraId="7E83FE5E" w14:textId="77777777" w:rsidR="00EA6771" w:rsidRPr="00EA6771" w:rsidRDefault="00EA6771" w:rsidP="00EA6771">
            <w:pPr>
              <w:jc w:val="left"/>
            </w:pPr>
            <w:r w:rsidRPr="00EA6771">
              <w:t>53,843</w:t>
            </w:r>
          </w:p>
        </w:tc>
        <w:tc>
          <w:tcPr>
            <w:tcW w:w="976" w:type="dxa"/>
            <w:noWrap/>
            <w:hideMark/>
          </w:tcPr>
          <w:p w14:paraId="28C245B9" w14:textId="77777777" w:rsidR="00EA6771" w:rsidRPr="00EA6771" w:rsidRDefault="00EA6771" w:rsidP="00EA6771">
            <w:pPr>
              <w:jc w:val="left"/>
            </w:pPr>
            <w:r w:rsidRPr="00EA6771">
              <w:t>3,105</w:t>
            </w:r>
          </w:p>
        </w:tc>
      </w:tr>
      <w:tr w:rsidR="00EA6771" w:rsidRPr="00EA6771" w14:paraId="73F828F0" w14:textId="77777777" w:rsidTr="00A575A5">
        <w:trPr>
          <w:trHeight w:val="300"/>
        </w:trPr>
        <w:tc>
          <w:tcPr>
            <w:tcW w:w="976" w:type="dxa"/>
            <w:noWrap/>
            <w:hideMark/>
          </w:tcPr>
          <w:p w14:paraId="66B5766D" w14:textId="77777777" w:rsidR="00EA6771" w:rsidRPr="00EA6771" w:rsidRDefault="00EA6771" w:rsidP="00EA6771">
            <w:pPr>
              <w:jc w:val="left"/>
            </w:pPr>
            <w:r w:rsidRPr="00EA6771">
              <w:t>53,964</w:t>
            </w:r>
          </w:p>
        </w:tc>
        <w:tc>
          <w:tcPr>
            <w:tcW w:w="976" w:type="dxa"/>
            <w:noWrap/>
            <w:hideMark/>
          </w:tcPr>
          <w:p w14:paraId="5A8D2603" w14:textId="77777777" w:rsidR="00EA6771" w:rsidRPr="00EA6771" w:rsidRDefault="00EA6771" w:rsidP="00EA6771">
            <w:pPr>
              <w:jc w:val="left"/>
            </w:pPr>
            <w:r w:rsidRPr="00EA6771">
              <w:t>3,08</w:t>
            </w:r>
          </w:p>
        </w:tc>
      </w:tr>
      <w:tr w:rsidR="00EA6771" w:rsidRPr="00EA6771" w14:paraId="31FB280A" w14:textId="77777777" w:rsidTr="00A575A5">
        <w:trPr>
          <w:trHeight w:val="300"/>
        </w:trPr>
        <w:tc>
          <w:tcPr>
            <w:tcW w:w="976" w:type="dxa"/>
            <w:noWrap/>
            <w:hideMark/>
          </w:tcPr>
          <w:p w14:paraId="124775F4" w14:textId="77777777" w:rsidR="00EA6771" w:rsidRPr="00EA6771" w:rsidRDefault="00EA6771" w:rsidP="00EA6771">
            <w:pPr>
              <w:jc w:val="left"/>
            </w:pPr>
            <w:r w:rsidRPr="00EA6771">
              <w:t>54,085</w:t>
            </w:r>
          </w:p>
        </w:tc>
        <w:tc>
          <w:tcPr>
            <w:tcW w:w="976" w:type="dxa"/>
            <w:noWrap/>
            <w:hideMark/>
          </w:tcPr>
          <w:p w14:paraId="5A84C15E" w14:textId="77777777" w:rsidR="00EA6771" w:rsidRPr="00EA6771" w:rsidRDefault="00EA6771" w:rsidP="00EA6771">
            <w:pPr>
              <w:jc w:val="left"/>
            </w:pPr>
            <w:r w:rsidRPr="00EA6771">
              <w:t>3,095</w:t>
            </w:r>
          </w:p>
        </w:tc>
      </w:tr>
      <w:tr w:rsidR="00EA6771" w:rsidRPr="00EA6771" w14:paraId="295E3DBE" w14:textId="77777777" w:rsidTr="00A575A5">
        <w:trPr>
          <w:trHeight w:val="300"/>
        </w:trPr>
        <w:tc>
          <w:tcPr>
            <w:tcW w:w="976" w:type="dxa"/>
            <w:noWrap/>
            <w:hideMark/>
          </w:tcPr>
          <w:p w14:paraId="0B3BC8E6" w14:textId="77777777" w:rsidR="00EA6771" w:rsidRPr="00EA6771" w:rsidRDefault="00EA6771" w:rsidP="00EA6771">
            <w:pPr>
              <w:jc w:val="left"/>
            </w:pPr>
            <w:r w:rsidRPr="00EA6771">
              <w:t>54,207</w:t>
            </w:r>
          </w:p>
        </w:tc>
        <w:tc>
          <w:tcPr>
            <w:tcW w:w="976" w:type="dxa"/>
            <w:noWrap/>
            <w:hideMark/>
          </w:tcPr>
          <w:p w14:paraId="0F96DB0D" w14:textId="77777777" w:rsidR="00EA6771" w:rsidRPr="00EA6771" w:rsidRDefault="00EA6771" w:rsidP="00EA6771">
            <w:pPr>
              <w:jc w:val="left"/>
            </w:pPr>
            <w:r w:rsidRPr="00EA6771">
              <w:t>3,1</w:t>
            </w:r>
          </w:p>
        </w:tc>
      </w:tr>
      <w:tr w:rsidR="00EA6771" w:rsidRPr="00EA6771" w14:paraId="7398D4B5" w14:textId="77777777" w:rsidTr="00A575A5">
        <w:trPr>
          <w:trHeight w:val="300"/>
        </w:trPr>
        <w:tc>
          <w:tcPr>
            <w:tcW w:w="976" w:type="dxa"/>
            <w:noWrap/>
            <w:hideMark/>
          </w:tcPr>
          <w:p w14:paraId="1F736875" w14:textId="77777777" w:rsidR="00EA6771" w:rsidRPr="00EA6771" w:rsidRDefault="00EA6771" w:rsidP="00EA6771">
            <w:pPr>
              <w:jc w:val="left"/>
            </w:pPr>
            <w:r w:rsidRPr="00EA6771">
              <w:t>54,328</w:t>
            </w:r>
          </w:p>
        </w:tc>
        <w:tc>
          <w:tcPr>
            <w:tcW w:w="976" w:type="dxa"/>
            <w:noWrap/>
            <w:hideMark/>
          </w:tcPr>
          <w:p w14:paraId="297B2074" w14:textId="77777777" w:rsidR="00EA6771" w:rsidRPr="00EA6771" w:rsidRDefault="00EA6771" w:rsidP="00EA6771">
            <w:pPr>
              <w:jc w:val="left"/>
            </w:pPr>
            <w:r w:rsidRPr="00EA6771">
              <w:t>3,08</w:t>
            </w:r>
          </w:p>
        </w:tc>
      </w:tr>
      <w:tr w:rsidR="00EA6771" w:rsidRPr="00EA6771" w14:paraId="57FF1BB4" w14:textId="77777777" w:rsidTr="00A575A5">
        <w:trPr>
          <w:trHeight w:val="300"/>
        </w:trPr>
        <w:tc>
          <w:tcPr>
            <w:tcW w:w="976" w:type="dxa"/>
            <w:noWrap/>
            <w:hideMark/>
          </w:tcPr>
          <w:p w14:paraId="49252A66" w14:textId="77777777" w:rsidR="00EA6771" w:rsidRPr="00EA6771" w:rsidRDefault="00EA6771" w:rsidP="00EA6771">
            <w:pPr>
              <w:jc w:val="left"/>
            </w:pPr>
            <w:r w:rsidRPr="00EA6771">
              <w:t>54,449</w:t>
            </w:r>
          </w:p>
        </w:tc>
        <w:tc>
          <w:tcPr>
            <w:tcW w:w="976" w:type="dxa"/>
            <w:noWrap/>
            <w:hideMark/>
          </w:tcPr>
          <w:p w14:paraId="31D874A1" w14:textId="77777777" w:rsidR="00EA6771" w:rsidRPr="00EA6771" w:rsidRDefault="00EA6771" w:rsidP="00EA6771">
            <w:pPr>
              <w:jc w:val="left"/>
            </w:pPr>
            <w:r w:rsidRPr="00EA6771">
              <w:t>3,12</w:t>
            </w:r>
          </w:p>
        </w:tc>
      </w:tr>
      <w:tr w:rsidR="00EA6771" w:rsidRPr="00EA6771" w14:paraId="59A77C4B" w14:textId="77777777" w:rsidTr="00A575A5">
        <w:trPr>
          <w:trHeight w:val="300"/>
        </w:trPr>
        <w:tc>
          <w:tcPr>
            <w:tcW w:w="976" w:type="dxa"/>
            <w:noWrap/>
            <w:hideMark/>
          </w:tcPr>
          <w:p w14:paraId="70D6B2B6" w14:textId="77777777" w:rsidR="00EA6771" w:rsidRPr="00EA6771" w:rsidRDefault="00EA6771" w:rsidP="00EA6771">
            <w:pPr>
              <w:jc w:val="left"/>
            </w:pPr>
            <w:r w:rsidRPr="00EA6771">
              <w:t>54,654</w:t>
            </w:r>
          </w:p>
        </w:tc>
        <w:tc>
          <w:tcPr>
            <w:tcW w:w="976" w:type="dxa"/>
            <w:noWrap/>
            <w:hideMark/>
          </w:tcPr>
          <w:p w14:paraId="7792E6A7" w14:textId="77777777" w:rsidR="00EA6771" w:rsidRPr="00EA6771" w:rsidRDefault="00EA6771" w:rsidP="00EA6771">
            <w:pPr>
              <w:jc w:val="left"/>
            </w:pPr>
            <w:r w:rsidRPr="00EA6771">
              <w:t>3,15</w:t>
            </w:r>
          </w:p>
        </w:tc>
      </w:tr>
      <w:tr w:rsidR="00EA6771" w:rsidRPr="00EA6771" w14:paraId="5F0E0356" w14:textId="77777777" w:rsidTr="00A575A5">
        <w:trPr>
          <w:trHeight w:val="300"/>
        </w:trPr>
        <w:tc>
          <w:tcPr>
            <w:tcW w:w="976" w:type="dxa"/>
            <w:noWrap/>
            <w:hideMark/>
          </w:tcPr>
          <w:p w14:paraId="09582B2E" w14:textId="77777777" w:rsidR="00EA6771" w:rsidRPr="00EA6771" w:rsidRDefault="00EA6771" w:rsidP="00EA6771">
            <w:pPr>
              <w:jc w:val="left"/>
            </w:pPr>
            <w:r w:rsidRPr="00EA6771">
              <w:t>54,776</w:t>
            </w:r>
          </w:p>
        </w:tc>
        <w:tc>
          <w:tcPr>
            <w:tcW w:w="976" w:type="dxa"/>
            <w:noWrap/>
            <w:hideMark/>
          </w:tcPr>
          <w:p w14:paraId="167D46B3" w14:textId="77777777" w:rsidR="00EA6771" w:rsidRPr="00EA6771" w:rsidRDefault="00EA6771" w:rsidP="00EA6771">
            <w:pPr>
              <w:jc w:val="left"/>
            </w:pPr>
            <w:r w:rsidRPr="00EA6771">
              <w:t>3,19</w:t>
            </w:r>
          </w:p>
        </w:tc>
      </w:tr>
      <w:tr w:rsidR="00EA6771" w:rsidRPr="00EA6771" w14:paraId="37D0D245" w14:textId="77777777" w:rsidTr="00A575A5">
        <w:trPr>
          <w:trHeight w:val="300"/>
        </w:trPr>
        <w:tc>
          <w:tcPr>
            <w:tcW w:w="976" w:type="dxa"/>
            <w:noWrap/>
            <w:hideMark/>
          </w:tcPr>
          <w:p w14:paraId="37A2F0EE" w14:textId="77777777" w:rsidR="00EA6771" w:rsidRPr="00EA6771" w:rsidRDefault="00EA6771" w:rsidP="00EA6771">
            <w:pPr>
              <w:jc w:val="left"/>
            </w:pPr>
            <w:r w:rsidRPr="00EA6771">
              <w:t>54,897</w:t>
            </w:r>
          </w:p>
        </w:tc>
        <w:tc>
          <w:tcPr>
            <w:tcW w:w="976" w:type="dxa"/>
            <w:noWrap/>
            <w:hideMark/>
          </w:tcPr>
          <w:p w14:paraId="0101A984" w14:textId="77777777" w:rsidR="00EA6771" w:rsidRPr="00EA6771" w:rsidRDefault="00EA6771" w:rsidP="00EA6771">
            <w:pPr>
              <w:jc w:val="left"/>
            </w:pPr>
            <w:r w:rsidRPr="00EA6771">
              <w:t>3,205</w:t>
            </w:r>
          </w:p>
        </w:tc>
      </w:tr>
      <w:tr w:rsidR="00EA6771" w:rsidRPr="00EA6771" w14:paraId="51A223A3" w14:textId="77777777" w:rsidTr="00A575A5">
        <w:trPr>
          <w:trHeight w:val="300"/>
        </w:trPr>
        <w:tc>
          <w:tcPr>
            <w:tcW w:w="976" w:type="dxa"/>
            <w:noWrap/>
            <w:hideMark/>
          </w:tcPr>
          <w:p w14:paraId="611F6613" w14:textId="77777777" w:rsidR="00EA6771" w:rsidRPr="00EA6771" w:rsidRDefault="00EA6771" w:rsidP="00EA6771">
            <w:pPr>
              <w:jc w:val="left"/>
            </w:pPr>
            <w:r w:rsidRPr="00EA6771">
              <w:t>55,018</w:t>
            </w:r>
          </w:p>
        </w:tc>
        <w:tc>
          <w:tcPr>
            <w:tcW w:w="976" w:type="dxa"/>
            <w:noWrap/>
            <w:hideMark/>
          </w:tcPr>
          <w:p w14:paraId="0C9BD760" w14:textId="77777777" w:rsidR="00EA6771" w:rsidRPr="00EA6771" w:rsidRDefault="00EA6771" w:rsidP="00EA6771">
            <w:pPr>
              <w:jc w:val="left"/>
            </w:pPr>
            <w:r w:rsidRPr="00EA6771">
              <w:t>3,23</w:t>
            </w:r>
          </w:p>
        </w:tc>
      </w:tr>
      <w:tr w:rsidR="00EA6771" w:rsidRPr="00EA6771" w14:paraId="2E872D41" w14:textId="77777777" w:rsidTr="00A575A5">
        <w:trPr>
          <w:trHeight w:val="300"/>
        </w:trPr>
        <w:tc>
          <w:tcPr>
            <w:tcW w:w="976" w:type="dxa"/>
            <w:noWrap/>
            <w:hideMark/>
          </w:tcPr>
          <w:p w14:paraId="543E1308" w14:textId="77777777" w:rsidR="00EA6771" w:rsidRPr="00EA6771" w:rsidRDefault="00EA6771" w:rsidP="00EA6771">
            <w:pPr>
              <w:jc w:val="left"/>
            </w:pPr>
            <w:r w:rsidRPr="00EA6771">
              <w:t>55,14</w:t>
            </w:r>
          </w:p>
        </w:tc>
        <w:tc>
          <w:tcPr>
            <w:tcW w:w="976" w:type="dxa"/>
            <w:noWrap/>
            <w:hideMark/>
          </w:tcPr>
          <w:p w14:paraId="6C6D0C8B" w14:textId="77777777" w:rsidR="00EA6771" w:rsidRPr="00EA6771" w:rsidRDefault="00EA6771" w:rsidP="00EA6771">
            <w:pPr>
              <w:jc w:val="left"/>
            </w:pPr>
            <w:r w:rsidRPr="00EA6771">
              <w:t>3,28</w:t>
            </w:r>
          </w:p>
        </w:tc>
      </w:tr>
      <w:tr w:rsidR="00EA6771" w:rsidRPr="00EA6771" w14:paraId="3AF607A9" w14:textId="77777777" w:rsidTr="00A575A5">
        <w:trPr>
          <w:trHeight w:val="300"/>
        </w:trPr>
        <w:tc>
          <w:tcPr>
            <w:tcW w:w="976" w:type="dxa"/>
            <w:noWrap/>
            <w:hideMark/>
          </w:tcPr>
          <w:p w14:paraId="12DFDABA" w14:textId="77777777" w:rsidR="00EA6771" w:rsidRPr="00EA6771" w:rsidRDefault="00EA6771" w:rsidP="00EA6771">
            <w:pPr>
              <w:jc w:val="left"/>
            </w:pPr>
            <w:r w:rsidRPr="00EA6771">
              <w:t>55,26</w:t>
            </w:r>
          </w:p>
        </w:tc>
        <w:tc>
          <w:tcPr>
            <w:tcW w:w="976" w:type="dxa"/>
            <w:noWrap/>
            <w:hideMark/>
          </w:tcPr>
          <w:p w14:paraId="30D6C951" w14:textId="77777777" w:rsidR="00EA6771" w:rsidRPr="00EA6771" w:rsidRDefault="00EA6771" w:rsidP="00EA6771">
            <w:pPr>
              <w:jc w:val="left"/>
            </w:pPr>
            <w:r w:rsidRPr="00EA6771">
              <w:t>3,315</w:t>
            </w:r>
          </w:p>
        </w:tc>
      </w:tr>
      <w:tr w:rsidR="00EA6771" w:rsidRPr="00EA6771" w14:paraId="2A42F587" w14:textId="77777777" w:rsidTr="00A575A5">
        <w:trPr>
          <w:trHeight w:val="300"/>
        </w:trPr>
        <w:tc>
          <w:tcPr>
            <w:tcW w:w="976" w:type="dxa"/>
            <w:noWrap/>
            <w:hideMark/>
          </w:tcPr>
          <w:p w14:paraId="0B90B311" w14:textId="77777777" w:rsidR="00EA6771" w:rsidRPr="00EA6771" w:rsidRDefault="00EA6771" w:rsidP="00EA6771">
            <w:pPr>
              <w:jc w:val="left"/>
            </w:pPr>
            <w:r w:rsidRPr="00EA6771">
              <w:t>55,381</w:t>
            </w:r>
          </w:p>
        </w:tc>
        <w:tc>
          <w:tcPr>
            <w:tcW w:w="976" w:type="dxa"/>
            <w:noWrap/>
            <w:hideMark/>
          </w:tcPr>
          <w:p w14:paraId="49325064" w14:textId="77777777" w:rsidR="00EA6771" w:rsidRPr="00EA6771" w:rsidRDefault="00EA6771" w:rsidP="00EA6771">
            <w:pPr>
              <w:jc w:val="left"/>
            </w:pPr>
            <w:r w:rsidRPr="00EA6771">
              <w:t>3,365</w:t>
            </w:r>
          </w:p>
        </w:tc>
      </w:tr>
      <w:tr w:rsidR="00EA6771" w:rsidRPr="00EA6771" w14:paraId="4ADA8C02" w14:textId="77777777" w:rsidTr="00A575A5">
        <w:trPr>
          <w:trHeight w:val="300"/>
        </w:trPr>
        <w:tc>
          <w:tcPr>
            <w:tcW w:w="976" w:type="dxa"/>
            <w:noWrap/>
            <w:hideMark/>
          </w:tcPr>
          <w:p w14:paraId="65D216C7" w14:textId="77777777" w:rsidR="00EA6771" w:rsidRPr="00EA6771" w:rsidRDefault="00EA6771" w:rsidP="00EA6771">
            <w:pPr>
              <w:jc w:val="left"/>
            </w:pPr>
            <w:r w:rsidRPr="00EA6771">
              <w:t>55,511</w:t>
            </w:r>
          </w:p>
        </w:tc>
        <w:tc>
          <w:tcPr>
            <w:tcW w:w="976" w:type="dxa"/>
            <w:noWrap/>
            <w:hideMark/>
          </w:tcPr>
          <w:p w14:paraId="47C0CF39" w14:textId="77777777" w:rsidR="00EA6771" w:rsidRPr="00EA6771" w:rsidRDefault="00EA6771" w:rsidP="00EA6771">
            <w:pPr>
              <w:jc w:val="left"/>
            </w:pPr>
            <w:r w:rsidRPr="00EA6771">
              <w:t>3,38</w:t>
            </w:r>
          </w:p>
        </w:tc>
      </w:tr>
      <w:tr w:rsidR="00EA6771" w:rsidRPr="00EA6771" w14:paraId="0F53521D" w14:textId="77777777" w:rsidTr="00A575A5">
        <w:trPr>
          <w:trHeight w:val="300"/>
        </w:trPr>
        <w:tc>
          <w:tcPr>
            <w:tcW w:w="976" w:type="dxa"/>
            <w:noWrap/>
            <w:hideMark/>
          </w:tcPr>
          <w:p w14:paraId="3D39FB73" w14:textId="77777777" w:rsidR="00EA6771" w:rsidRPr="00EA6771" w:rsidRDefault="00EA6771" w:rsidP="00EA6771">
            <w:pPr>
              <w:jc w:val="left"/>
            </w:pPr>
            <w:r w:rsidRPr="00EA6771">
              <w:t>55,632</w:t>
            </w:r>
          </w:p>
        </w:tc>
        <w:tc>
          <w:tcPr>
            <w:tcW w:w="976" w:type="dxa"/>
            <w:noWrap/>
            <w:hideMark/>
          </w:tcPr>
          <w:p w14:paraId="747032A1" w14:textId="77777777" w:rsidR="00EA6771" w:rsidRPr="00EA6771" w:rsidRDefault="00EA6771" w:rsidP="00EA6771">
            <w:pPr>
              <w:jc w:val="left"/>
            </w:pPr>
            <w:r w:rsidRPr="00EA6771">
              <w:t>3,375</w:t>
            </w:r>
          </w:p>
        </w:tc>
      </w:tr>
      <w:tr w:rsidR="00EA6771" w:rsidRPr="00EA6771" w14:paraId="341AD0EA" w14:textId="77777777" w:rsidTr="00A575A5">
        <w:trPr>
          <w:trHeight w:val="300"/>
        </w:trPr>
        <w:tc>
          <w:tcPr>
            <w:tcW w:w="976" w:type="dxa"/>
            <w:noWrap/>
            <w:hideMark/>
          </w:tcPr>
          <w:p w14:paraId="0A81CD53" w14:textId="77777777" w:rsidR="00EA6771" w:rsidRPr="00EA6771" w:rsidRDefault="00EA6771" w:rsidP="00EA6771">
            <w:pPr>
              <w:jc w:val="left"/>
            </w:pPr>
            <w:r w:rsidRPr="00EA6771">
              <w:t>55,753</w:t>
            </w:r>
          </w:p>
        </w:tc>
        <w:tc>
          <w:tcPr>
            <w:tcW w:w="976" w:type="dxa"/>
            <w:noWrap/>
            <w:hideMark/>
          </w:tcPr>
          <w:p w14:paraId="30AE91C4" w14:textId="77777777" w:rsidR="00EA6771" w:rsidRPr="00EA6771" w:rsidRDefault="00EA6771" w:rsidP="00EA6771">
            <w:pPr>
              <w:jc w:val="left"/>
            </w:pPr>
            <w:r w:rsidRPr="00EA6771">
              <w:t>3,37</w:t>
            </w:r>
          </w:p>
        </w:tc>
      </w:tr>
      <w:tr w:rsidR="00EA6771" w:rsidRPr="00EA6771" w14:paraId="5B6CF8A2" w14:textId="77777777" w:rsidTr="00A575A5">
        <w:trPr>
          <w:trHeight w:val="300"/>
        </w:trPr>
        <w:tc>
          <w:tcPr>
            <w:tcW w:w="976" w:type="dxa"/>
            <w:noWrap/>
            <w:hideMark/>
          </w:tcPr>
          <w:p w14:paraId="03CD6A24" w14:textId="77777777" w:rsidR="00EA6771" w:rsidRPr="00EA6771" w:rsidRDefault="00EA6771" w:rsidP="00EA6771">
            <w:pPr>
              <w:jc w:val="left"/>
            </w:pPr>
            <w:r w:rsidRPr="00EA6771">
              <w:t>55,959</w:t>
            </w:r>
          </w:p>
        </w:tc>
        <w:tc>
          <w:tcPr>
            <w:tcW w:w="976" w:type="dxa"/>
            <w:noWrap/>
            <w:hideMark/>
          </w:tcPr>
          <w:p w14:paraId="7A6DA557" w14:textId="77777777" w:rsidR="00EA6771" w:rsidRPr="00EA6771" w:rsidRDefault="00EA6771" w:rsidP="00EA6771">
            <w:pPr>
              <w:jc w:val="left"/>
            </w:pPr>
            <w:r w:rsidRPr="00EA6771">
              <w:t>3,33</w:t>
            </w:r>
          </w:p>
        </w:tc>
      </w:tr>
      <w:tr w:rsidR="00EA6771" w:rsidRPr="00EA6771" w14:paraId="2CC497B2" w14:textId="77777777" w:rsidTr="00A575A5">
        <w:trPr>
          <w:trHeight w:val="300"/>
        </w:trPr>
        <w:tc>
          <w:tcPr>
            <w:tcW w:w="976" w:type="dxa"/>
            <w:noWrap/>
            <w:hideMark/>
          </w:tcPr>
          <w:p w14:paraId="7E8B4CC5" w14:textId="77777777" w:rsidR="00EA6771" w:rsidRPr="00EA6771" w:rsidRDefault="00EA6771" w:rsidP="00EA6771">
            <w:pPr>
              <w:jc w:val="left"/>
            </w:pPr>
            <w:r w:rsidRPr="00EA6771">
              <w:t>56,08</w:t>
            </w:r>
          </w:p>
        </w:tc>
        <w:tc>
          <w:tcPr>
            <w:tcW w:w="976" w:type="dxa"/>
            <w:noWrap/>
            <w:hideMark/>
          </w:tcPr>
          <w:p w14:paraId="410D0D50" w14:textId="77777777" w:rsidR="00EA6771" w:rsidRPr="00EA6771" w:rsidRDefault="00EA6771" w:rsidP="00EA6771">
            <w:pPr>
              <w:jc w:val="left"/>
            </w:pPr>
            <w:r w:rsidRPr="00EA6771">
              <w:t>3,315</w:t>
            </w:r>
          </w:p>
        </w:tc>
      </w:tr>
      <w:tr w:rsidR="00EA6771" w:rsidRPr="00EA6771" w14:paraId="0CD61834" w14:textId="77777777" w:rsidTr="00A575A5">
        <w:trPr>
          <w:trHeight w:val="300"/>
        </w:trPr>
        <w:tc>
          <w:tcPr>
            <w:tcW w:w="976" w:type="dxa"/>
            <w:noWrap/>
            <w:hideMark/>
          </w:tcPr>
          <w:p w14:paraId="0CFC5525" w14:textId="77777777" w:rsidR="00EA6771" w:rsidRPr="00EA6771" w:rsidRDefault="00EA6771" w:rsidP="00EA6771">
            <w:pPr>
              <w:jc w:val="left"/>
            </w:pPr>
            <w:r w:rsidRPr="00EA6771">
              <w:t>56,202</w:t>
            </w:r>
          </w:p>
        </w:tc>
        <w:tc>
          <w:tcPr>
            <w:tcW w:w="976" w:type="dxa"/>
            <w:noWrap/>
            <w:hideMark/>
          </w:tcPr>
          <w:p w14:paraId="475B18E0" w14:textId="77777777" w:rsidR="00EA6771" w:rsidRPr="00EA6771" w:rsidRDefault="00EA6771" w:rsidP="00EA6771">
            <w:pPr>
              <w:jc w:val="left"/>
            </w:pPr>
            <w:r w:rsidRPr="00EA6771">
              <w:t>3,345</w:t>
            </w:r>
          </w:p>
        </w:tc>
      </w:tr>
      <w:tr w:rsidR="00EA6771" w:rsidRPr="00EA6771" w14:paraId="1761D5DF" w14:textId="77777777" w:rsidTr="00A575A5">
        <w:trPr>
          <w:trHeight w:val="300"/>
        </w:trPr>
        <w:tc>
          <w:tcPr>
            <w:tcW w:w="976" w:type="dxa"/>
            <w:noWrap/>
            <w:hideMark/>
          </w:tcPr>
          <w:p w14:paraId="0C6B39AB" w14:textId="77777777" w:rsidR="00EA6771" w:rsidRPr="00EA6771" w:rsidRDefault="00EA6771" w:rsidP="00EA6771">
            <w:pPr>
              <w:jc w:val="left"/>
            </w:pPr>
            <w:r w:rsidRPr="00EA6771">
              <w:t>56,322</w:t>
            </w:r>
          </w:p>
        </w:tc>
        <w:tc>
          <w:tcPr>
            <w:tcW w:w="976" w:type="dxa"/>
            <w:noWrap/>
            <w:hideMark/>
          </w:tcPr>
          <w:p w14:paraId="08900022" w14:textId="77777777" w:rsidR="00EA6771" w:rsidRPr="00EA6771" w:rsidRDefault="00EA6771" w:rsidP="00EA6771">
            <w:pPr>
              <w:jc w:val="left"/>
            </w:pPr>
            <w:r w:rsidRPr="00EA6771">
              <w:t>3,345</w:t>
            </w:r>
          </w:p>
        </w:tc>
      </w:tr>
      <w:tr w:rsidR="00EA6771" w:rsidRPr="00EA6771" w14:paraId="5C01D1E9" w14:textId="77777777" w:rsidTr="00A575A5">
        <w:trPr>
          <w:trHeight w:val="300"/>
        </w:trPr>
        <w:tc>
          <w:tcPr>
            <w:tcW w:w="976" w:type="dxa"/>
            <w:noWrap/>
            <w:hideMark/>
          </w:tcPr>
          <w:p w14:paraId="1F56845C" w14:textId="77777777" w:rsidR="00EA6771" w:rsidRPr="00EA6771" w:rsidRDefault="00EA6771" w:rsidP="00EA6771">
            <w:pPr>
              <w:jc w:val="left"/>
            </w:pPr>
            <w:r w:rsidRPr="00EA6771">
              <w:t>56,444</w:t>
            </w:r>
          </w:p>
        </w:tc>
        <w:tc>
          <w:tcPr>
            <w:tcW w:w="976" w:type="dxa"/>
            <w:noWrap/>
            <w:hideMark/>
          </w:tcPr>
          <w:p w14:paraId="552087AD" w14:textId="77777777" w:rsidR="00EA6771" w:rsidRPr="00EA6771" w:rsidRDefault="00EA6771" w:rsidP="00EA6771">
            <w:pPr>
              <w:jc w:val="left"/>
            </w:pPr>
            <w:r w:rsidRPr="00EA6771">
              <w:t>3,345</w:t>
            </w:r>
          </w:p>
        </w:tc>
      </w:tr>
      <w:tr w:rsidR="00EA6771" w:rsidRPr="00EA6771" w14:paraId="2BFCC4A6" w14:textId="77777777" w:rsidTr="00A575A5">
        <w:trPr>
          <w:trHeight w:val="300"/>
        </w:trPr>
        <w:tc>
          <w:tcPr>
            <w:tcW w:w="976" w:type="dxa"/>
            <w:noWrap/>
            <w:hideMark/>
          </w:tcPr>
          <w:p w14:paraId="4CDEBE39" w14:textId="77777777" w:rsidR="00EA6771" w:rsidRPr="00EA6771" w:rsidRDefault="00EA6771" w:rsidP="00EA6771">
            <w:pPr>
              <w:jc w:val="left"/>
            </w:pPr>
            <w:r w:rsidRPr="00EA6771">
              <w:t>56,565</w:t>
            </w:r>
          </w:p>
        </w:tc>
        <w:tc>
          <w:tcPr>
            <w:tcW w:w="976" w:type="dxa"/>
            <w:noWrap/>
            <w:hideMark/>
          </w:tcPr>
          <w:p w14:paraId="18345DBC" w14:textId="77777777" w:rsidR="00EA6771" w:rsidRPr="00EA6771" w:rsidRDefault="00EA6771" w:rsidP="00EA6771">
            <w:pPr>
              <w:jc w:val="left"/>
            </w:pPr>
            <w:r w:rsidRPr="00EA6771">
              <w:t>3,365</w:t>
            </w:r>
          </w:p>
        </w:tc>
      </w:tr>
      <w:tr w:rsidR="00EA6771" w:rsidRPr="00EA6771" w14:paraId="440DC2E6" w14:textId="77777777" w:rsidTr="00A575A5">
        <w:trPr>
          <w:trHeight w:val="300"/>
        </w:trPr>
        <w:tc>
          <w:tcPr>
            <w:tcW w:w="976" w:type="dxa"/>
            <w:noWrap/>
            <w:hideMark/>
          </w:tcPr>
          <w:p w14:paraId="1B10D57F" w14:textId="77777777" w:rsidR="00EA6771" w:rsidRPr="00EA6771" w:rsidRDefault="00EA6771" w:rsidP="00EA6771">
            <w:pPr>
              <w:jc w:val="left"/>
            </w:pPr>
            <w:r w:rsidRPr="00EA6771">
              <w:t>56,686</w:t>
            </w:r>
          </w:p>
        </w:tc>
        <w:tc>
          <w:tcPr>
            <w:tcW w:w="976" w:type="dxa"/>
            <w:noWrap/>
            <w:hideMark/>
          </w:tcPr>
          <w:p w14:paraId="6FDB1DA9" w14:textId="77777777" w:rsidR="00EA6771" w:rsidRPr="00EA6771" w:rsidRDefault="00EA6771" w:rsidP="00EA6771">
            <w:pPr>
              <w:jc w:val="left"/>
            </w:pPr>
            <w:r w:rsidRPr="00EA6771">
              <w:t>3,35</w:t>
            </w:r>
          </w:p>
        </w:tc>
      </w:tr>
      <w:tr w:rsidR="00EA6771" w:rsidRPr="00EA6771" w14:paraId="11A59D0B" w14:textId="77777777" w:rsidTr="00A575A5">
        <w:trPr>
          <w:trHeight w:val="300"/>
        </w:trPr>
        <w:tc>
          <w:tcPr>
            <w:tcW w:w="976" w:type="dxa"/>
            <w:noWrap/>
            <w:hideMark/>
          </w:tcPr>
          <w:p w14:paraId="5EFAB79C" w14:textId="77777777" w:rsidR="00EA6771" w:rsidRPr="00EA6771" w:rsidRDefault="00EA6771" w:rsidP="00EA6771">
            <w:pPr>
              <w:jc w:val="left"/>
            </w:pPr>
            <w:r w:rsidRPr="00EA6771">
              <w:t>56,808</w:t>
            </w:r>
          </w:p>
        </w:tc>
        <w:tc>
          <w:tcPr>
            <w:tcW w:w="976" w:type="dxa"/>
            <w:noWrap/>
            <w:hideMark/>
          </w:tcPr>
          <w:p w14:paraId="5362D581" w14:textId="77777777" w:rsidR="00EA6771" w:rsidRPr="00EA6771" w:rsidRDefault="00EA6771" w:rsidP="00EA6771">
            <w:pPr>
              <w:jc w:val="left"/>
            </w:pPr>
            <w:r w:rsidRPr="00EA6771">
              <w:t>3,375</w:t>
            </w:r>
          </w:p>
        </w:tc>
      </w:tr>
      <w:tr w:rsidR="00EA6771" w:rsidRPr="00EA6771" w14:paraId="33196E36" w14:textId="77777777" w:rsidTr="00A575A5">
        <w:trPr>
          <w:trHeight w:val="300"/>
        </w:trPr>
        <w:tc>
          <w:tcPr>
            <w:tcW w:w="976" w:type="dxa"/>
            <w:noWrap/>
            <w:hideMark/>
          </w:tcPr>
          <w:p w14:paraId="1986670C" w14:textId="77777777" w:rsidR="00EA6771" w:rsidRPr="00EA6771" w:rsidRDefault="00EA6771" w:rsidP="00EA6771">
            <w:pPr>
              <w:jc w:val="left"/>
            </w:pPr>
            <w:r w:rsidRPr="00EA6771">
              <w:t>56,929</w:t>
            </w:r>
          </w:p>
        </w:tc>
        <w:tc>
          <w:tcPr>
            <w:tcW w:w="976" w:type="dxa"/>
            <w:noWrap/>
            <w:hideMark/>
          </w:tcPr>
          <w:p w14:paraId="542BE5BD" w14:textId="77777777" w:rsidR="00EA6771" w:rsidRPr="00EA6771" w:rsidRDefault="00EA6771" w:rsidP="00EA6771">
            <w:pPr>
              <w:jc w:val="left"/>
            </w:pPr>
            <w:r w:rsidRPr="00EA6771">
              <w:t>3,395</w:t>
            </w:r>
          </w:p>
        </w:tc>
      </w:tr>
      <w:tr w:rsidR="00EA6771" w:rsidRPr="00EA6771" w14:paraId="16B1EC52" w14:textId="77777777" w:rsidTr="00A575A5">
        <w:trPr>
          <w:trHeight w:val="300"/>
        </w:trPr>
        <w:tc>
          <w:tcPr>
            <w:tcW w:w="976" w:type="dxa"/>
            <w:noWrap/>
            <w:hideMark/>
          </w:tcPr>
          <w:p w14:paraId="71A5CC54" w14:textId="77777777" w:rsidR="00EA6771" w:rsidRPr="00EA6771" w:rsidRDefault="00EA6771" w:rsidP="00EA6771">
            <w:pPr>
              <w:jc w:val="left"/>
            </w:pPr>
            <w:r w:rsidRPr="00EA6771">
              <w:t>57,05</w:t>
            </w:r>
          </w:p>
        </w:tc>
        <w:tc>
          <w:tcPr>
            <w:tcW w:w="976" w:type="dxa"/>
            <w:noWrap/>
            <w:hideMark/>
          </w:tcPr>
          <w:p w14:paraId="009CB3FF" w14:textId="77777777" w:rsidR="00EA6771" w:rsidRPr="00EA6771" w:rsidRDefault="00EA6771" w:rsidP="00EA6771">
            <w:pPr>
              <w:jc w:val="left"/>
            </w:pPr>
            <w:r w:rsidRPr="00EA6771">
              <w:t>3,385</w:t>
            </w:r>
          </w:p>
        </w:tc>
      </w:tr>
      <w:tr w:rsidR="00EA6771" w:rsidRPr="00EA6771" w14:paraId="1191C861" w14:textId="77777777" w:rsidTr="00A575A5">
        <w:trPr>
          <w:trHeight w:val="300"/>
        </w:trPr>
        <w:tc>
          <w:tcPr>
            <w:tcW w:w="976" w:type="dxa"/>
            <w:noWrap/>
            <w:hideMark/>
          </w:tcPr>
          <w:p w14:paraId="42C3BF7C" w14:textId="77777777" w:rsidR="00EA6771" w:rsidRPr="00EA6771" w:rsidRDefault="00EA6771" w:rsidP="00EA6771">
            <w:pPr>
              <w:jc w:val="left"/>
            </w:pPr>
            <w:r w:rsidRPr="00EA6771">
              <w:t>57,265</w:t>
            </w:r>
          </w:p>
        </w:tc>
        <w:tc>
          <w:tcPr>
            <w:tcW w:w="976" w:type="dxa"/>
            <w:noWrap/>
            <w:hideMark/>
          </w:tcPr>
          <w:p w14:paraId="6A95D824" w14:textId="77777777" w:rsidR="00EA6771" w:rsidRPr="00EA6771" w:rsidRDefault="00EA6771" w:rsidP="00EA6771">
            <w:pPr>
              <w:jc w:val="left"/>
            </w:pPr>
            <w:r w:rsidRPr="00EA6771">
              <w:t>3,355</w:t>
            </w:r>
          </w:p>
        </w:tc>
      </w:tr>
      <w:tr w:rsidR="00EA6771" w:rsidRPr="00EA6771" w14:paraId="4D13656F" w14:textId="77777777" w:rsidTr="00A575A5">
        <w:trPr>
          <w:trHeight w:val="300"/>
        </w:trPr>
        <w:tc>
          <w:tcPr>
            <w:tcW w:w="976" w:type="dxa"/>
            <w:noWrap/>
            <w:hideMark/>
          </w:tcPr>
          <w:p w14:paraId="20C0E8EA" w14:textId="77777777" w:rsidR="00EA6771" w:rsidRPr="00EA6771" w:rsidRDefault="00EA6771" w:rsidP="00EA6771">
            <w:pPr>
              <w:jc w:val="left"/>
            </w:pPr>
            <w:r w:rsidRPr="00EA6771">
              <w:t>57,386</w:t>
            </w:r>
          </w:p>
        </w:tc>
        <w:tc>
          <w:tcPr>
            <w:tcW w:w="976" w:type="dxa"/>
            <w:noWrap/>
            <w:hideMark/>
          </w:tcPr>
          <w:p w14:paraId="23B40AEA" w14:textId="77777777" w:rsidR="00EA6771" w:rsidRPr="00EA6771" w:rsidRDefault="00EA6771" w:rsidP="00EA6771">
            <w:pPr>
              <w:jc w:val="left"/>
            </w:pPr>
            <w:r w:rsidRPr="00EA6771">
              <w:t>3,365</w:t>
            </w:r>
          </w:p>
        </w:tc>
      </w:tr>
      <w:tr w:rsidR="00EA6771" w:rsidRPr="00EA6771" w14:paraId="19A6B943" w14:textId="77777777" w:rsidTr="00A575A5">
        <w:trPr>
          <w:trHeight w:val="300"/>
        </w:trPr>
        <w:tc>
          <w:tcPr>
            <w:tcW w:w="976" w:type="dxa"/>
            <w:noWrap/>
            <w:hideMark/>
          </w:tcPr>
          <w:p w14:paraId="7C273687" w14:textId="77777777" w:rsidR="00EA6771" w:rsidRPr="00EA6771" w:rsidRDefault="00EA6771" w:rsidP="00EA6771">
            <w:pPr>
              <w:jc w:val="left"/>
            </w:pPr>
            <w:r w:rsidRPr="00EA6771">
              <w:t>57,508</w:t>
            </w:r>
          </w:p>
        </w:tc>
        <w:tc>
          <w:tcPr>
            <w:tcW w:w="976" w:type="dxa"/>
            <w:noWrap/>
            <w:hideMark/>
          </w:tcPr>
          <w:p w14:paraId="0763C5C5" w14:textId="77777777" w:rsidR="00EA6771" w:rsidRPr="00EA6771" w:rsidRDefault="00EA6771" w:rsidP="00EA6771">
            <w:pPr>
              <w:jc w:val="left"/>
            </w:pPr>
            <w:r w:rsidRPr="00EA6771">
              <w:t>3,365</w:t>
            </w:r>
          </w:p>
        </w:tc>
      </w:tr>
      <w:tr w:rsidR="00EA6771" w:rsidRPr="00EA6771" w14:paraId="4C929865" w14:textId="77777777" w:rsidTr="00A575A5">
        <w:trPr>
          <w:trHeight w:val="300"/>
        </w:trPr>
        <w:tc>
          <w:tcPr>
            <w:tcW w:w="976" w:type="dxa"/>
            <w:noWrap/>
            <w:hideMark/>
          </w:tcPr>
          <w:p w14:paraId="2C1DF6A3" w14:textId="77777777" w:rsidR="00EA6771" w:rsidRPr="00EA6771" w:rsidRDefault="00EA6771" w:rsidP="00EA6771">
            <w:pPr>
              <w:jc w:val="left"/>
            </w:pPr>
            <w:r w:rsidRPr="00EA6771">
              <w:t>57,629</w:t>
            </w:r>
          </w:p>
        </w:tc>
        <w:tc>
          <w:tcPr>
            <w:tcW w:w="976" w:type="dxa"/>
            <w:noWrap/>
            <w:hideMark/>
          </w:tcPr>
          <w:p w14:paraId="148BA701" w14:textId="77777777" w:rsidR="00EA6771" w:rsidRPr="00EA6771" w:rsidRDefault="00EA6771" w:rsidP="00EA6771">
            <w:pPr>
              <w:jc w:val="left"/>
            </w:pPr>
            <w:r w:rsidRPr="00EA6771">
              <w:t>3,345</w:t>
            </w:r>
          </w:p>
        </w:tc>
      </w:tr>
      <w:tr w:rsidR="00EA6771" w:rsidRPr="00EA6771" w14:paraId="3AD490B9" w14:textId="77777777" w:rsidTr="00A575A5">
        <w:trPr>
          <w:trHeight w:val="300"/>
        </w:trPr>
        <w:tc>
          <w:tcPr>
            <w:tcW w:w="976" w:type="dxa"/>
            <w:noWrap/>
            <w:hideMark/>
          </w:tcPr>
          <w:p w14:paraId="2EED3C06" w14:textId="77777777" w:rsidR="00EA6771" w:rsidRPr="00EA6771" w:rsidRDefault="00EA6771" w:rsidP="00EA6771">
            <w:pPr>
              <w:jc w:val="left"/>
            </w:pPr>
            <w:r w:rsidRPr="00EA6771">
              <w:t>57,767</w:t>
            </w:r>
          </w:p>
        </w:tc>
        <w:tc>
          <w:tcPr>
            <w:tcW w:w="976" w:type="dxa"/>
            <w:noWrap/>
            <w:hideMark/>
          </w:tcPr>
          <w:p w14:paraId="5E248A25" w14:textId="77777777" w:rsidR="00EA6771" w:rsidRPr="00EA6771" w:rsidRDefault="00EA6771" w:rsidP="00EA6771">
            <w:pPr>
              <w:jc w:val="left"/>
            </w:pPr>
            <w:r w:rsidRPr="00EA6771">
              <w:t>3,355</w:t>
            </w:r>
          </w:p>
        </w:tc>
      </w:tr>
      <w:tr w:rsidR="00EA6771" w:rsidRPr="00EA6771" w14:paraId="05EB998F" w14:textId="77777777" w:rsidTr="00A575A5">
        <w:trPr>
          <w:trHeight w:val="300"/>
        </w:trPr>
        <w:tc>
          <w:tcPr>
            <w:tcW w:w="976" w:type="dxa"/>
            <w:noWrap/>
            <w:hideMark/>
          </w:tcPr>
          <w:p w14:paraId="07C0D689" w14:textId="77777777" w:rsidR="00EA6771" w:rsidRPr="00EA6771" w:rsidRDefault="00EA6771" w:rsidP="00EA6771">
            <w:pPr>
              <w:jc w:val="left"/>
            </w:pPr>
            <w:r w:rsidRPr="00EA6771">
              <w:t>57,888</w:t>
            </w:r>
          </w:p>
        </w:tc>
        <w:tc>
          <w:tcPr>
            <w:tcW w:w="976" w:type="dxa"/>
            <w:noWrap/>
            <w:hideMark/>
          </w:tcPr>
          <w:p w14:paraId="0BF30AA2" w14:textId="77777777" w:rsidR="00EA6771" w:rsidRPr="00EA6771" w:rsidRDefault="00EA6771" w:rsidP="00EA6771">
            <w:pPr>
              <w:jc w:val="left"/>
            </w:pPr>
            <w:r w:rsidRPr="00EA6771">
              <w:t>3,375</w:t>
            </w:r>
          </w:p>
        </w:tc>
      </w:tr>
      <w:tr w:rsidR="00EA6771" w:rsidRPr="00EA6771" w14:paraId="551D51BD" w14:textId="77777777" w:rsidTr="00A575A5">
        <w:trPr>
          <w:trHeight w:val="300"/>
        </w:trPr>
        <w:tc>
          <w:tcPr>
            <w:tcW w:w="976" w:type="dxa"/>
            <w:noWrap/>
            <w:hideMark/>
          </w:tcPr>
          <w:p w14:paraId="3A6EB8F9" w14:textId="77777777" w:rsidR="00EA6771" w:rsidRPr="00EA6771" w:rsidRDefault="00EA6771" w:rsidP="00EA6771">
            <w:pPr>
              <w:jc w:val="left"/>
            </w:pPr>
            <w:r w:rsidRPr="00EA6771">
              <w:t>58,01</w:t>
            </w:r>
          </w:p>
        </w:tc>
        <w:tc>
          <w:tcPr>
            <w:tcW w:w="976" w:type="dxa"/>
            <w:noWrap/>
            <w:hideMark/>
          </w:tcPr>
          <w:p w14:paraId="44BB00DF" w14:textId="77777777" w:rsidR="00EA6771" w:rsidRPr="00EA6771" w:rsidRDefault="00EA6771" w:rsidP="00EA6771">
            <w:pPr>
              <w:jc w:val="left"/>
            </w:pPr>
            <w:r w:rsidRPr="00EA6771">
              <w:t>3,43</w:t>
            </w:r>
          </w:p>
        </w:tc>
      </w:tr>
      <w:tr w:rsidR="00EA6771" w:rsidRPr="00EA6771" w14:paraId="0C7DC6BD" w14:textId="77777777" w:rsidTr="00A575A5">
        <w:trPr>
          <w:trHeight w:val="300"/>
        </w:trPr>
        <w:tc>
          <w:tcPr>
            <w:tcW w:w="976" w:type="dxa"/>
            <w:noWrap/>
            <w:hideMark/>
          </w:tcPr>
          <w:p w14:paraId="60D59A9F" w14:textId="77777777" w:rsidR="00EA6771" w:rsidRPr="00EA6771" w:rsidRDefault="00EA6771" w:rsidP="00EA6771">
            <w:pPr>
              <w:jc w:val="left"/>
            </w:pPr>
            <w:r w:rsidRPr="00EA6771">
              <w:t>58,135</w:t>
            </w:r>
          </w:p>
        </w:tc>
        <w:tc>
          <w:tcPr>
            <w:tcW w:w="976" w:type="dxa"/>
            <w:noWrap/>
            <w:hideMark/>
          </w:tcPr>
          <w:p w14:paraId="7D99B33B" w14:textId="77777777" w:rsidR="00EA6771" w:rsidRPr="00EA6771" w:rsidRDefault="00EA6771" w:rsidP="00EA6771">
            <w:pPr>
              <w:jc w:val="left"/>
            </w:pPr>
            <w:r w:rsidRPr="00EA6771">
              <w:t>3,545</w:t>
            </w:r>
          </w:p>
        </w:tc>
      </w:tr>
      <w:tr w:rsidR="00EA6771" w:rsidRPr="00EA6771" w14:paraId="72D2FC19" w14:textId="77777777" w:rsidTr="00A575A5">
        <w:trPr>
          <w:trHeight w:val="300"/>
        </w:trPr>
        <w:tc>
          <w:tcPr>
            <w:tcW w:w="976" w:type="dxa"/>
            <w:noWrap/>
            <w:hideMark/>
          </w:tcPr>
          <w:p w14:paraId="503DEE24" w14:textId="77777777" w:rsidR="00EA6771" w:rsidRPr="00EA6771" w:rsidRDefault="00EA6771" w:rsidP="00EA6771">
            <w:pPr>
              <w:jc w:val="left"/>
            </w:pPr>
            <w:r w:rsidRPr="00EA6771">
              <w:t>58,256</w:t>
            </w:r>
          </w:p>
        </w:tc>
        <w:tc>
          <w:tcPr>
            <w:tcW w:w="976" w:type="dxa"/>
            <w:noWrap/>
            <w:hideMark/>
          </w:tcPr>
          <w:p w14:paraId="72E5BEBB" w14:textId="77777777" w:rsidR="00EA6771" w:rsidRPr="00EA6771" w:rsidRDefault="00EA6771" w:rsidP="00EA6771">
            <w:pPr>
              <w:jc w:val="left"/>
            </w:pPr>
            <w:r w:rsidRPr="00EA6771">
              <w:t>3,66</w:t>
            </w:r>
          </w:p>
        </w:tc>
      </w:tr>
      <w:tr w:rsidR="00EA6771" w:rsidRPr="00EA6771" w14:paraId="471F0EA7" w14:textId="77777777" w:rsidTr="00A575A5">
        <w:trPr>
          <w:trHeight w:val="300"/>
        </w:trPr>
        <w:tc>
          <w:tcPr>
            <w:tcW w:w="976" w:type="dxa"/>
            <w:noWrap/>
            <w:hideMark/>
          </w:tcPr>
          <w:p w14:paraId="231E4824" w14:textId="77777777" w:rsidR="00EA6771" w:rsidRPr="00EA6771" w:rsidRDefault="00EA6771" w:rsidP="00EA6771">
            <w:pPr>
              <w:jc w:val="left"/>
            </w:pPr>
            <w:r w:rsidRPr="00EA6771">
              <w:t>58,378</w:t>
            </w:r>
          </w:p>
        </w:tc>
        <w:tc>
          <w:tcPr>
            <w:tcW w:w="976" w:type="dxa"/>
            <w:noWrap/>
            <w:hideMark/>
          </w:tcPr>
          <w:p w14:paraId="5BC246B2" w14:textId="77777777" w:rsidR="00EA6771" w:rsidRPr="00EA6771" w:rsidRDefault="00EA6771" w:rsidP="00EA6771">
            <w:pPr>
              <w:jc w:val="left"/>
            </w:pPr>
            <w:r w:rsidRPr="00EA6771">
              <w:t>3,8</w:t>
            </w:r>
          </w:p>
        </w:tc>
      </w:tr>
      <w:tr w:rsidR="00EA6771" w:rsidRPr="00EA6771" w14:paraId="7A2920E2" w14:textId="77777777" w:rsidTr="00A575A5">
        <w:trPr>
          <w:trHeight w:val="300"/>
        </w:trPr>
        <w:tc>
          <w:tcPr>
            <w:tcW w:w="976" w:type="dxa"/>
            <w:noWrap/>
            <w:hideMark/>
          </w:tcPr>
          <w:p w14:paraId="0D81FD67" w14:textId="77777777" w:rsidR="00EA6771" w:rsidRPr="00EA6771" w:rsidRDefault="00EA6771" w:rsidP="00EA6771">
            <w:pPr>
              <w:jc w:val="left"/>
            </w:pPr>
            <w:r w:rsidRPr="00EA6771">
              <w:t>58,582</w:t>
            </w:r>
          </w:p>
        </w:tc>
        <w:tc>
          <w:tcPr>
            <w:tcW w:w="976" w:type="dxa"/>
            <w:noWrap/>
            <w:hideMark/>
          </w:tcPr>
          <w:p w14:paraId="4EE31F00" w14:textId="77777777" w:rsidR="00EA6771" w:rsidRPr="00EA6771" w:rsidRDefault="00EA6771" w:rsidP="00EA6771">
            <w:pPr>
              <w:jc w:val="left"/>
            </w:pPr>
            <w:r w:rsidRPr="00EA6771">
              <w:t>4,065</w:t>
            </w:r>
          </w:p>
        </w:tc>
      </w:tr>
      <w:tr w:rsidR="00EA6771" w:rsidRPr="00EA6771" w14:paraId="62D0AEBF" w14:textId="77777777" w:rsidTr="00A575A5">
        <w:trPr>
          <w:trHeight w:val="300"/>
        </w:trPr>
        <w:tc>
          <w:tcPr>
            <w:tcW w:w="976" w:type="dxa"/>
            <w:noWrap/>
            <w:hideMark/>
          </w:tcPr>
          <w:p w14:paraId="16DF6ECC" w14:textId="77777777" w:rsidR="00EA6771" w:rsidRPr="00EA6771" w:rsidRDefault="00EA6771" w:rsidP="00EA6771">
            <w:pPr>
              <w:jc w:val="left"/>
            </w:pPr>
            <w:r w:rsidRPr="00EA6771">
              <w:t>58,704</w:t>
            </w:r>
          </w:p>
        </w:tc>
        <w:tc>
          <w:tcPr>
            <w:tcW w:w="976" w:type="dxa"/>
            <w:noWrap/>
            <w:hideMark/>
          </w:tcPr>
          <w:p w14:paraId="14AA42C8" w14:textId="77777777" w:rsidR="00EA6771" w:rsidRPr="00EA6771" w:rsidRDefault="00EA6771" w:rsidP="00EA6771">
            <w:pPr>
              <w:jc w:val="left"/>
            </w:pPr>
            <w:r w:rsidRPr="00EA6771">
              <w:t>4,185</w:t>
            </w:r>
          </w:p>
        </w:tc>
      </w:tr>
      <w:tr w:rsidR="00EA6771" w:rsidRPr="00EA6771" w14:paraId="47591195" w14:textId="77777777" w:rsidTr="00A575A5">
        <w:trPr>
          <w:trHeight w:val="300"/>
        </w:trPr>
        <w:tc>
          <w:tcPr>
            <w:tcW w:w="976" w:type="dxa"/>
            <w:noWrap/>
            <w:hideMark/>
          </w:tcPr>
          <w:p w14:paraId="7ACCC926" w14:textId="77777777" w:rsidR="00EA6771" w:rsidRPr="00EA6771" w:rsidRDefault="00EA6771" w:rsidP="00EA6771">
            <w:pPr>
              <w:jc w:val="left"/>
            </w:pPr>
            <w:r w:rsidRPr="00EA6771">
              <w:t>58,825</w:t>
            </w:r>
          </w:p>
        </w:tc>
        <w:tc>
          <w:tcPr>
            <w:tcW w:w="976" w:type="dxa"/>
            <w:noWrap/>
            <w:hideMark/>
          </w:tcPr>
          <w:p w14:paraId="1D4DA8FF" w14:textId="77777777" w:rsidR="00EA6771" w:rsidRPr="00EA6771" w:rsidRDefault="00EA6771" w:rsidP="00EA6771">
            <w:pPr>
              <w:jc w:val="left"/>
            </w:pPr>
            <w:r w:rsidRPr="00EA6771">
              <w:t>4,32</w:t>
            </w:r>
          </w:p>
        </w:tc>
      </w:tr>
      <w:tr w:rsidR="00EA6771" w:rsidRPr="00EA6771" w14:paraId="0B2B3355" w14:textId="77777777" w:rsidTr="00A575A5">
        <w:trPr>
          <w:trHeight w:val="300"/>
        </w:trPr>
        <w:tc>
          <w:tcPr>
            <w:tcW w:w="976" w:type="dxa"/>
            <w:noWrap/>
            <w:hideMark/>
          </w:tcPr>
          <w:p w14:paraId="3F045DE4" w14:textId="77777777" w:rsidR="00EA6771" w:rsidRPr="00EA6771" w:rsidRDefault="00EA6771" w:rsidP="00EA6771">
            <w:pPr>
              <w:jc w:val="left"/>
            </w:pPr>
            <w:r w:rsidRPr="00EA6771">
              <w:t>58,947</w:t>
            </w:r>
          </w:p>
        </w:tc>
        <w:tc>
          <w:tcPr>
            <w:tcW w:w="976" w:type="dxa"/>
            <w:noWrap/>
            <w:hideMark/>
          </w:tcPr>
          <w:p w14:paraId="2592C8B9" w14:textId="77777777" w:rsidR="00EA6771" w:rsidRPr="00EA6771" w:rsidRDefault="00EA6771" w:rsidP="00EA6771">
            <w:pPr>
              <w:jc w:val="left"/>
            </w:pPr>
            <w:r w:rsidRPr="00EA6771">
              <w:t>4,405</w:t>
            </w:r>
          </w:p>
        </w:tc>
      </w:tr>
      <w:tr w:rsidR="00EA6771" w:rsidRPr="00EA6771" w14:paraId="3B567DF3" w14:textId="77777777" w:rsidTr="00A575A5">
        <w:trPr>
          <w:trHeight w:val="300"/>
        </w:trPr>
        <w:tc>
          <w:tcPr>
            <w:tcW w:w="976" w:type="dxa"/>
            <w:noWrap/>
            <w:hideMark/>
          </w:tcPr>
          <w:p w14:paraId="135CFA5B" w14:textId="77777777" w:rsidR="00EA6771" w:rsidRPr="00EA6771" w:rsidRDefault="00EA6771" w:rsidP="00EA6771">
            <w:pPr>
              <w:jc w:val="left"/>
            </w:pPr>
            <w:r w:rsidRPr="00EA6771">
              <w:t>59,068</w:t>
            </w:r>
          </w:p>
        </w:tc>
        <w:tc>
          <w:tcPr>
            <w:tcW w:w="976" w:type="dxa"/>
            <w:noWrap/>
            <w:hideMark/>
          </w:tcPr>
          <w:p w14:paraId="70FD2A8E" w14:textId="77777777" w:rsidR="00EA6771" w:rsidRPr="00EA6771" w:rsidRDefault="00EA6771" w:rsidP="00EA6771">
            <w:pPr>
              <w:jc w:val="left"/>
            </w:pPr>
            <w:r w:rsidRPr="00EA6771">
              <w:t>4,465</w:t>
            </w:r>
          </w:p>
        </w:tc>
      </w:tr>
      <w:tr w:rsidR="00EA6771" w:rsidRPr="00EA6771" w14:paraId="092EA667" w14:textId="77777777" w:rsidTr="00A575A5">
        <w:trPr>
          <w:trHeight w:val="300"/>
        </w:trPr>
        <w:tc>
          <w:tcPr>
            <w:tcW w:w="976" w:type="dxa"/>
            <w:noWrap/>
            <w:hideMark/>
          </w:tcPr>
          <w:p w14:paraId="002AB091" w14:textId="77777777" w:rsidR="00EA6771" w:rsidRPr="00EA6771" w:rsidRDefault="00EA6771" w:rsidP="00EA6771">
            <w:pPr>
              <w:jc w:val="left"/>
            </w:pPr>
            <w:r w:rsidRPr="00EA6771">
              <w:t>59,189</w:t>
            </w:r>
          </w:p>
        </w:tc>
        <w:tc>
          <w:tcPr>
            <w:tcW w:w="976" w:type="dxa"/>
            <w:noWrap/>
            <w:hideMark/>
          </w:tcPr>
          <w:p w14:paraId="00C463A0" w14:textId="77777777" w:rsidR="00EA6771" w:rsidRPr="00EA6771" w:rsidRDefault="00EA6771" w:rsidP="00EA6771">
            <w:pPr>
              <w:jc w:val="left"/>
            </w:pPr>
            <w:r w:rsidRPr="00EA6771">
              <w:t>4,525</w:t>
            </w:r>
          </w:p>
        </w:tc>
      </w:tr>
      <w:tr w:rsidR="00EA6771" w:rsidRPr="00EA6771" w14:paraId="489F8CC9" w14:textId="77777777" w:rsidTr="00A575A5">
        <w:trPr>
          <w:trHeight w:val="300"/>
        </w:trPr>
        <w:tc>
          <w:tcPr>
            <w:tcW w:w="976" w:type="dxa"/>
            <w:noWrap/>
            <w:hideMark/>
          </w:tcPr>
          <w:p w14:paraId="5DB284E3" w14:textId="77777777" w:rsidR="00EA6771" w:rsidRPr="00EA6771" w:rsidRDefault="00EA6771" w:rsidP="00EA6771">
            <w:pPr>
              <w:jc w:val="left"/>
            </w:pPr>
            <w:r w:rsidRPr="00EA6771">
              <w:t>59,31</w:t>
            </w:r>
          </w:p>
        </w:tc>
        <w:tc>
          <w:tcPr>
            <w:tcW w:w="976" w:type="dxa"/>
            <w:noWrap/>
            <w:hideMark/>
          </w:tcPr>
          <w:p w14:paraId="24A0D1DB" w14:textId="77777777" w:rsidR="00EA6771" w:rsidRPr="00EA6771" w:rsidRDefault="00EA6771" w:rsidP="00EA6771">
            <w:pPr>
              <w:jc w:val="left"/>
            </w:pPr>
            <w:r w:rsidRPr="00EA6771">
              <w:t>4,585</w:t>
            </w:r>
          </w:p>
        </w:tc>
      </w:tr>
      <w:tr w:rsidR="00EA6771" w:rsidRPr="00EA6771" w14:paraId="5538562A" w14:textId="77777777" w:rsidTr="00A575A5">
        <w:trPr>
          <w:trHeight w:val="300"/>
        </w:trPr>
        <w:tc>
          <w:tcPr>
            <w:tcW w:w="976" w:type="dxa"/>
            <w:noWrap/>
            <w:hideMark/>
          </w:tcPr>
          <w:p w14:paraId="2BE8C6C6" w14:textId="77777777" w:rsidR="00EA6771" w:rsidRPr="00EA6771" w:rsidRDefault="00EA6771" w:rsidP="00EA6771">
            <w:pPr>
              <w:jc w:val="left"/>
            </w:pPr>
            <w:r w:rsidRPr="00EA6771">
              <w:t>59,431</w:t>
            </w:r>
          </w:p>
        </w:tc>
        <w:tc>
          <w:tcPr>
            <w:tcW w:w="976" w:type="dxa"/>
            <w:noWrap/>
            <w:hideMark/>
          </w:tcPr>
          <w:p w14:paraId="1C1E65E9" w14:textId="77777777" w:rsidR="00EA6771" w:rsidRPr="00EA6771" w:rsidRDefault="00EA6771" w:rsidP="00EA6771">
            <w:pPr>
              <w:jc w:val="left"/>
            </w:pPr>
            <w:r w:rsidRPr="00EA6771">
              <w:t>4,635</w:t>
            </w:r>
          </w:p>
        </w:tc>
      </w:tr>
      <w:tr w:rsidR="00EA6771" w:rsidRPr="00EA6771" w14:paraId="5EA97257" w14:textId="77777777" w:rsidTr="00A575A5">
        <w:trPr>
          <w:trHeight w:val="300"/>
        </w:trPr>
        <w:tc>
          <w:tcPr>
            <w:tcW w:w="976" w:type="dxa"/>
            <w:noWrap/>
            <w:hideMark/>
          </w:tcPr>
          <w:p w14:paraId="6D4E5DC6" w14:textId="77777777" w:rsidR="00EA6771" w:rsidRPr="00EA6771" w:rsidRDefault="00EA6771" w:rsidP="00EA6771">
            <w:pPr>
              <w:jc w:val="left"/>
            </w:pPr>
            <w:r w:rsidRPr="00EA6771">
              <w:t>59,553</w:t>
            </w:r>
          </w:p>
        </w:tc>
        <w:tc>
          <w:tcPr>
            <w:tcW w:w="976" w:type="dxa"/>
            <w:noWrap/>
            <w:hideMark/>
          </w:tcPr>
          <w:p w14:paraId="727070EF" w14:textId="77777777" w:rsidR="00EA6771" w:rsidRPr="00EA6771" w:rsidRDefault="00EA6771" w:rsidP="00EA6771">
            <w:pPr>
              <w:jc w:val="left"/>
            </w:pPr>
            <w:r w:rsidRPr="00EA6771">
              <w:t>4,79</w:t>
            </w:r>
          </w:p>
        </w:tc>
      </w:tr>
      <w:tr w:rsidR="00EA6771" w:rsidRPr="00EA6771" w14:paraId="30E83AE3" w14:textId="77777777" w:rsidTr="00A575A5">
        <w:trPr>
          <w:trHeight w:val="300"/>
        </w:trPr>
        <w:tc>
          <w:tcPr>
            <w:tcW w:w="976" w:type="dxa"/>
            <w:noWrap/>
            <w:hideMark/>
          </w:tcPr>
          <w:p w14:paraId="259454A4" w14:textId="77777777" w:rsidR="00EA6771" w:rsidRPr="00EA6771" w:rsidRDefault="00EA6771" w:rsidP="00EA6771">
            <w:pPr>
              <w:jc w:val="left"/>
            </w:pPr>
            <w:r w:rsidRPr="00EA6771">
              <w:t>59,674</w:t>
            </w:r>
          </w:p>
        </w:tc>
        <w:tc>
          <w:tcPr>
            <w:tcW w:w="976" w:type="dxa"/>
            <w:noWrap/>
            <w:hideMark/>
          </w:tcPr>
          <w:p w14:paraId="467FD3AC" w14:textId="77777777" w:rsidR="00EA6771" w:rsidRPr="00EA6771" w:rsidRDefault="00EA6771" w:rsidP="00EA6771">
            <w:pPr>
              <w:jc w:val="left"/>
            </w:pPr>
            <w:r w:rsidRPr="00EA6771">
              <w:t>4,985</w:t>
            </w:r>
          </w:p>
        </w:tc>
      </w:tr>
      <w:tr w:rsidR="00EA6771" w:rsidRPr="00EA6771" w14:paraId="4C5C7690" w14:textId="77777777" w:rsidTr="00A575A5">
        <w:trPr>
          <w:trHeight w:val="300"/>
        </w:trPr>
        <w:tc>
          <w:tcPr>
            <w:tcW w:w="976" w:type="dxa"/>
            <w:noWrap/>
            <w:hideMark/>
          </w:tcPr>
          <w:p w14:paraId="5827E24B" w14:textId="77777777" w:rsidR="00EA6771" w:rsidRPr="00EA6771" w:rsidRDefault="00EA6771" w:rsidP="00EA6771">
            <w:pPr>
              <w:jc w:val="left"/>
            </w:pPr>
            <w:r w:rsidRPr="00EA6771">
              <w:t>59,879</w:t>
            </w:r>
          </w:p>
        </w:tc>
        <w:tc>
          <w:tcPr>
            <w:tcW w:w="976" w:type="dxa"/>
            <w:noWrap/>
            <w:hideMark/>
          </w:tcPr>
          <w:p w14:paraId="0D212A32" w14:textId="77777777" w:rsidR="00EA6771" w:rsidRPr="00EA6771" w:rsidRDefault="00EA6771" w:rsidP="00EA6771">
            <w:pPr>
              <w:jc w:val="left"/>
            </w:pPr>
            <w:r w:rsidRPr="00EA6771">
              <w:t>5,43</w:t>
            </w:r>
          </w:p>
        </w:tc>
      </w:tr>
      <w:tr w:rsidR="00EA6771" w:rsidRPr="00EA6771" w14:paraId="0F1FD5B7" w14:textId="77777777" w:rsidTr="00A575A5">
        <w:trPr>
          <w:trHeight w:val="300"/>
        </w:trPr>
        <w:tc>
          <w:tcPr>
            <w:tcW w:w="976" w:type="dxa"/>
            <w:noWrap/>
            <w:hideMark/>
          </w:tcPr>
          <w:p w14:paraId="123D4736" w14:textId="77777777" w:rsidR="00EA6771" w:rsidRPr="00EA6771" w:rsidRDefault="00EA6771" w:rsidP="00EA6771">
            <w:pPr>
              <w:jc w:val="left"/>
            </w:pPr>
            <w:r w:rsidRPr="00EA6771">
              <w:t>60,001</w:t>
            </w:r>
          </w:p>
        </w:tc>
        <w:tc>
          <w:tcPr>
            <w:tcW w:w="976" w:type="dxa"/>
            <w:noWrap/>
            <w:hideMark/>
          </w:tcPr>
          <w:p w14:paraId="53E18E60" w14:textId="77777777" w:rsidR="00EA6771" w:rsidRPr="00EA6771" w:rsidRDefault="00EA6771" w:rsidP="00EA6771">
            <w:pPr>
              <w:jc w:val="left"/>
            </w:pPr>
            <w:r w:rsidRPr="00EA6771">
              <w:t>5,75</w:t>
            </w:r>
          </w:p>
        </w:tc>
      </w:tr>
      <w:tr w:rsidR="00EA6771" w:rsidRPr="00EA6771" w14:paraId="432CD949" w14:textId="77777777" w:rsidTr="00A575A5">
        <w:trPr>
          <w:trHeight w:val="300"/>
        </w:trPr>
        <w:tc>
          <w:tcPr>
            <w:tcW w:w="976" w:type="dxa"/>
            <w:noWrap/>
            <w:hideMark/>
          </w:tcPr>
          <w:p w14:paraId="535682FA" w14:textId="77777777" w:rsidR="00EA6771" w:rsidRPr="00EA6771" w:rsidRDefault="00EA6771" w:rsidP="00EA6771">
            <w:pPr>
              <w:jc w:val="left"/>
            </w:pPr>
            <w:r w:rsidRPr="00EA6771">
              <w:t>60,129</w:t>
            </w:r>
          </w:p>
        </w:tc>
        <w:tc>
          <w:tcPr>
            <w:tcW w:w="976" w:type="dxa"/>
            <w:noWrap/>
            <w:hideMark/>
          </w:tcPr>
          <w:p w14:paraId="38EBA52F" w14:textId="77777777" w:rsidR="00EA6771" w:rsidRPr="00EA6771" w:rsidRDefault="00EA6771" w:rsidP="00EA6771">
            <w:pPr>
              <w:jc w:val="left"/>
            </w:pPr>
            <w:r w:rsidRPr="00EA6771">
              <w:t>6,09</w:t>
            </w:r>
          </w:p>
        </w:tc>
      </w:tr>
      <w:tr w:rsidR="00EA6771" w:rsidRPr="00EA6771" w14:paraId="0974524C" w14:textId="77777777" w:rsidTr="00A575A5">
        <w:trPr>
          <w:trHeight w:val="300"/>
        </w:trPr>
        <w:tc>
          <w:tcPr>
            <w:tcW w:w="976" w:type="dxa"/>
            <w:noWrap/>
            <w:hideMark/>
          </w:tcPr>
          <w:p w14:paraId="2A989DDD" w14:textId="77777777" w:rsidR="00EA6771" w:rsidRPr="00EA6771" w:rsidRDefault="00EA6771" w:rsidP="00EA6771">
            <w:pPr>
              <w:jc w:val="left"/>
            </w:pPr>
            <w:r w:rsidRPr="00EA6771">
              <w:t>60,25</w:t>
            </w:r>
          </w:p>
        </w:tc>
        <w:tc>
          <w:tcPr>
            <w:tcW w:w="976" w:type="dxa"/>
            <w:noWrap/>
            <w:hideMark/>
          </w:tcPr>
          <w:p w14:paraId="3BECE0AE" w14:textId="77777777" w:rsidR="00EA6771" w:rsidRPr="00EA6771" w:rsidRDefault="00EA6771" w:rsidP="00EA6771">
            <w:pPr>
              <w:jc w:val="left"/>
            </w:pPr>
            <w:r w:rsidRPr="00EA6771">
              <w:t>6,365</w:t>
            </w:r>
          </w:p>
        </w:tc>
      </w:tr>
      <w:tr w:rsidR="00EA6771" w:rsidRPr="00EA6771" w14:paraId="6639D30C" w14:textId="77777777" w:rsidTr="00A575A5">
        <w:trPr>
          <w:trHeight w:val="300"/>
        </w:trPr>
        <w:tc>
          <w:tcPr>
            <w:tcW w:w="976" w:type="dxa"/>
            <w:noWrap/>
            <w:hideMark/>
          </w:tcPr>
          <w:p w14:paraId="4E85F457" w14:textId="77777777" w:rsidR="00EA6771" w:rsidRPr="00EA6771" w:rsidRDefault="00EA6771" w:rsidP="00EA6771">
            <w:pPr>
              <w:jc w:val="left"/>
            </w:pPr>
            <w:r w:rsidRPr="00EA6771">
              <w:t>60,371</w:t>
            </w:r>
          </w:p>
        </w:tc>
        <w:tc>
          <w:tcPr>
            <w:tcW w:w="976" w:type="dxa"/>
            <w:noWrap/>
            <w:hideMark/>
          </w:tcPr>
          <w:p w14:paraId="03FB996E" w14:textId="77777777" w:rsidR="00EA6771" w:rsidRPr="00EA6771" w:rsidRDefault="00EA6771" w:rsidP="00EA6771">
            <w:pPr>
              <w:jc w:val="left"/>
            </w:pPr>
            <w:r w:rsidRPr="00EA6771">
              <w:t>6,665</w:t>
            </w:r>
          </w:p>
        </w:tc>
      </w:tr>
      <w:tr w:rsidR="00EA6771" w:rsidRPr="00EA6771" w14:paraId="2236A954" w14:textId="77777777" w:rsidTr="00A575A5">
        <w:trPr>
          <w:trHeight w:val="300"/>
        </w:trPr>
        <w:tc>
          <w:tcPr>
            <w:tcW w:w="976" w:type="dxa"/>
            <w:noWrap/>
            <w:hideMark/>
          </w:tcPr>
          <w:p w14:paraId="53625524" w14:textId="77777777" w:rsidR="00EA6771" w:rsidRPr="00EA6771" w:rsidRDefault="00EA6771" w:rsidP="00EA6771">
            <w:pPr>
              <w:jc w:val="left"/>
            </w:pPr>
            <w:r w:rsidRPr="00EA6771">
              <w:t>60,493</w:t>
            </w:r>
          </w:p>
        </w:tc>
        <w:tc>
          <w:tcPr>
            <w:tcW w:w="976" w:type="dxa"/>
            <w:noWrap/>
            <w:hideMark/>
          </w:tcPr>
          <w:p w14:paraId="7E69217D" w14:textId="77777777" w:rsidR="00EA6771" w:rsidRPr="00EA6771" w:rsidRDefault="00EA6771" w:rsidP="00EA6771">
            <w:pPr>
              <w:jc w:val="left"/>
            </w:pPr>
            <w:r w:rsidRPr="00EA6771">
              <w:t>6,915</w:t>
            </w:r>
          </w:p>
        </w:tc>
      </w:tr>
      <w:tr w:rsidR="00EA6771" w:rsidRPr="00EA6771" w14:paraId="1456FF32" w14:textId="77777777" w:rsidTr="00A575A5">
        <w:trPr>
          <w:trHeight w:val="300"/>
        </w:trPr>
        <w:tc>
          <w:tcPr>
            <w:tcW w:w="976" w:type="dxa"/>
            <w:noWrap/>
            <w:hideMark/>
          </w:tcPr>
          <w:p w14:paraId="260ACB2B" w14:textId="77777777" w:rsidR="00EA6771" w:rsidRPr="00EA6771" w:rsidRDefault="00EA6771" w:rsidP="00EA6771">
            <w:pPr>
              <w:jc w:val="left"/>
            </w:pPr>
            <w:r w:rsidRPr="00EA6771">
              <w:t>60,614</w:t>
            </w:r>
          </w:p>
        </w:tc>
        <w:tc>
          <w:tcPr>
            <w:tcW w:w="976" w:type="dxa"/>
            <w:noWrap/>
            <w:hideMark/>
          </w:tcPr>
          <w:p w14:paraId="0720E753" w14:textId="77777777" w:rsidR="00EA6771" w:rsidRPr="00EA6771" w:rsidRDefault="00EA6771" w:rsidP="00EA6771">
            <w:pPr>
              <w:jc w:val="left"/>
            </w:pPr>
            <w:r w:rsidRPr="00EA6771">
              <w:t>7,115</w:t>
            </w:r>
          </w:p>
        </w:tc>
      </w:tr>
      <w:tr w:rsidR="00EA6771" w:rsidRPr="00EA6771" w14:paraId="3298C2FA" w14:textId="77777777" w:rsidTr="00A575A5">
        <w:trPr>
          <w:trHeight w:val="300"/>
        </w:trPr>
        <w:tc>
          <w:tcPr>
            <w:tcW w:w="976" w:type="dxa"/>
            <w:noWrap/>
            <w:hideMark/>
          </w:tcPr>
          <w:p w14:paraId="6888E2CD" w14:textId="77777777" w:rsidR="00EA6771" w:rsidRPr="00EA6771" w:rsidRDefault="00EA6771" w:rsidP="00EA6771">
            <w:pPr>
              <w:jc w:val="left"/>
            </w:pPr>
            <w:r w:rsidRPr="00EA6771">
              <w:t>60,736</w:t>
            </w:r>
          </w:p>
        </w:tc>
        <w:tc>
          <w:tcPr>
            <w:tcW w:w="976" w:type="dxa"/>
            <w:noWrap/>
            <w:hideMark/>
          </w:tcPr>
          <w:p w14:paraId="6671B0CE" w14:textId="77777777" w:rsidR="00EA6771" w:rsidRPr="00EA6771" w:rsidRDefault="00EA6771" w:rsidP="00EA6771">
            <w:pPr>
              <w:jc w:val="left"/>
            </w:pPr>
            <w:r w:rsidRPr="00EA6771">
              <w:t>7,055</w:t>
            </w:r>
          </w:p>
        </w:tc>
      </w:tr>
      <w:tr w:rsidR="00EA6771" w:rsidRPr="00EA6771" w14:paraId="3F28A627" w14:textId="77777777" w:rsidTr="00A575A5">
        <w:trPr>
          <w:trHeight w:val="300"/>
        </w:trPr>
        <w:tc>
          <w:tcPr>
            <w:tcW w:w="976" w:type="dxa"/>
            <w:noWrap/>
            <w:hideMark/>
          </w:tcPr>
          <w:p w14:paraId="297CB921" w14:textId="77777777" w:rsidR="00EA6771" w:rsidRPr="00EA6771" w:rsidRDefault="00EA6771" w:rsidP="00EA6771">
            <w:pPr>
              <w:jc w:val="left"/>
            </w:pPr>
            <w:r w:rsidRPr="00EA6771">
              <w:t>60,857</w:t>
            </w:r>
          </w:p>
        </w:tc>
        <w:tc>
          <w:tcPr>
            <w:tcW w:w="976" w:type="dxa"/>
            <w:noWrap/>
            <w:hideMark/>
          </w:tcPr>
          <w:p w14:paraId="30D6E554" w14:textId="77777777" w:rsidR="00EA6771" w:rsidRPr="00EA6771" w:rsidRDefault="00EA6771" w:rsidP="00EA6771">
            <w:pPr>
              <w:jc w:val="left"/>
            </w:pPr>
            <w:r w:rsidRPr="00EA6771">
              <w:t>7,22</w:t>
            </w:r>
          </w:p>
        </w:tc>
      </w:tr>
      <w:tr w:rsidR="00EA6771" w:rsidRPr="00EA6771" w14:paraId="651C875A" w14:textId="77777777" w:rsidTr="00A575A5">
        <w:trPr>
          <w:trHeight w:val="300"/>
        </w:trPr>
        <w:tc>
          <w:tcPr>
            <w:tcW w:w="976" w:type="dxa"/>
            <w:noWrap/>
            <w:hideMark/>
          </w:tcPr>
          <w:p w14:paraId="157AE975" w14:textId="77777777" w:rsidR="00EA6771" w:rsidRPr="00EA6771" w:rsidRDefault="00EA6771" w:rsidP="00EA6771">
            <w:pPr>
              <w:jc w:val="left"/>
            </w:pPr>
            <w:r w:rsidRPr="00EA6771">
              <w:t>60,977</w:t>
            </w:r>
          </w:p>
        </w:tc>
        <w:tc>
          <w:tcPr>
            <w:tcW w:w="976" w:type="dxa"/>
            <w:noWrap/>
            <w:hideMark/>
          </w:tcPr>
          <w:p w14:paraId="275AE554" w14:textId="77777777" w:rsidR="00EA6771" w:rsidRPr="00EA6771" w:rsidRDefault="00EA6771" w:rsidP="00EA6771">
            <w:pPr>
              <w:jc w:val="left"/>
            </w:pPr>
            <w:r w:rsidRPr="00EA6771">
              <w:t>7,345</w:t>
            </w:r>
          </w:p>
        </w:tc>
      </w:tr>
      <w:tr w:rsidR="00EA6771" w:rsidRPr="00EA6771" w14:paraId="775BC404" w14:textId="77777777" w:rsidTr="00A575A5">
        <w:trPr>
          <w:trHeight w:val="300"/>
        </w:trPr>
        <w:tc>
          <w:tcPr>
            <w:tcW w:w="976" w:type="dxa"/>
            <w:noWrap/>
            <w:hideMark/>
          </w:tcPr>
          <w:p w14:paraId="12817E9C" w14:textId="77777777" w:rsidR="00EA6771" w:rsidRPr="00EA6771" w:rsidRDefault="00EA6771" w:rsidP="00EA6771">
            <w:pPr>
              <w:jc w:val="left"/>
            </w:pPr>
            <w:r w:rsidRPr="00EA6771">
              <w:t>61,183</w:t>
            </w:r>
          </w:p>
        </w:tc>
        <w:tc>
          <w:tcPr>
            <w:tcW w:w="976" w:type="dxa"/>
            <w:noWrap/>
            <w:hideMark/>
          </w:tcPr>
          <w:p w14:paraId="0CE2E444" w14:textId="77777777" w:rsidR="00EA6771" w:rsidRPr="00EA6771" w:rsidRDefault="00EA6771" w:rsidP="00EA6771">
            <w:pPr>
              <w:jc w:val="left"/>
            </w:pPr>
            <w:r w:rsidRPr="00EA6771">
              <w:t>7,615</w:t>
            </w:r>
          </w:p>
        </w:tc>
      </w:tr>
      <w:tr w:rsidR="00EA6771" w:rsidRPr="00EA6771" w14:paraId="51DF4489" w14:textId="77777777" w:rsidTr="00A575A5">
        <w:trPr>
          <w:trHeight w:val="300"/>
        </w:trPr>
        <w:tc>
          <w:tcPr>
            <w:tcW w:w="976" w:type="dxa"/>
            <w:noWrap/>
            <w:hideMark/>
          </w:tcPr>
          <w:p w14:paraId="167BB9F4" w14:textId="77777777" w:rsidR="00EA6771" w:rsidRPr="00EA6771" w:rsidRDefault="00EA6771" w:rsidP="00EA6771">
            <w:pPr>
              <w:jc w:val="left"/>
            </w:pPr>
            <w:r w:rsidRPr="00EA6771">
              <w:t>61,316</w:t>
            </w:r>
          </w:p>
        </w:tc>
        <w:tc>
          <w:tcPr>
            <w:tcW w:w="976" w:type="dxa"/>
            <w:noWrap/>
            <w:hideMark/>
          </w:tcPr>
          <w:p w14:paraId="239979B8" w14:textId="77777777" w:rsidR="00EA6771" w:rsidRPr="00EA6771" w:rsidRDefault="00EA6771" w:rsidP="00EA6771">
            <w:pPr>
              <w:jc w:val="left"/>
            </w:pPr>
            <w:r w:rsidRPr="00EA6771">
              <w:t>7,73</w:t>
            </w:r>
          </w:p>
        </w:tc>
      </w:tr>
      <w:tr w:rsidR="00EA6771" w:rsidRPr="00EA6771" w14:paraId="2821FD25" w14:textId="77777777" w:rsidTr="00A575A5">
        <w:trPr>
          <w:trHeight w:val="300"/>
        </w:trPr>
        <w:tc>
          <w:tcPr>
            <w:tcW w:w="976" w:type="dxa"/>
            <w:noWrap/>
            <w:hideMark/>
          </w:tcPr>
          <w:p w14:paraId="7D551A8D" w14:textId="77777777" w:rsidR="00EA6771" w:rsidRPr="00EA6771" w:rsidRDefault="00EA6771" w:rsidP="00EA6771">
            <w:pPr>
              <w:jc w:val="left"/>
            </w:pPr>
            <w:r w:rsidRPr="00EA6771">
              <w:t>61,438</w:t>
            </w:r>
          </w:p>
        </w:tc>
        <w:tc>
          <w:tcPr>
            <w:tcW w:w="976" w:type="dxa"/>
            <w:noWrap/>
            <w:hideMark/>
          </w:tcPr>
          <w:p w14:paraId="44E88ACF" w14:textId="77777777" w:rsidR="00EA6771" w:rsidRPr="00EA6771" w:rsidRDefault="00EA6771" w:rsidP="00EA6771">
            <w:pPr>
              <w:jc w:val="left"/>
            </w:pPr>
            <w:r w:rsidRPr="00EA6771">
              <w:t>7,79</w:t>
            </w:r>
          </w:p>
        </w:tc>
      </w:tr>
      <w:tr w:rsidR="00EA6771" w:rsidRPr="00EA6771" w14:paraId="5764C640" w14:textId="77777777" w:rsidTr="00A575A5">
        <w:trPr>
          <w:trHeight w:val="300"/>
        </w:trPr>
        <w:tc>
          <w:tcPr>
            <w:tcW w:w="976" w:type="dxa"/>
            <w:noWrap/>
            <w:hideMark/>
          </w:tcPr>
          <w:p w14:paraId="3AF93508" w14:textId="77777777" w:rsidR="00EA6771" w:rsidRPr="00EA6771" w:rsidRDefault="00EA6771" w:rsidP="00EA6771">
            <w:pPr>
              <w:jc w:val="left"/>
            </w:pPr>
            <w:r w:rsidRPr="00EA6771">
              <w:t>61,559</w:t>
            </w:r>
          </w:p>
        </w:tc>
        <w:tc>
          <w:tcPr>
            <w:tcW w:w="976" w:type="dxa"/>
            <w:noWrap/>
            <w:hideMark/>
          </w:tcPr>
          <w:p w14:paraId="05743D6A" w14:textId="77777777" w:rsidR="00EA6771" w:rsidRPr="00EA6771" w:rsidRDefault="00EA6771" w:rsidP="00EA6771">
            <w:pPr>
              <w:jc w:val="left"/>
            </w:pPr>
            <w:r w:rsidRPr="00EA6771">
              <w:t>7,84</w:t>
            </w:r>
          </w:p>
        </w:tc>
      </w:tr>
      <w:tr w:rsidR="00EA6771" w:rsidRPr="00EA6771" w14:paraId="39F83A31" w14:textId="77777777" w:rsidTr="00A575A5">
        <w:trPr>
          <w:trHeight w:val="300"/>
        </w:trPr>
        <w:tc>
          <w:tcPr>
            <w:tcW w:w="976" w:type="dxa"/>
            <w:noWrap/>
            <w:hideMark/>
          </w:tcPr>
          <w:p w14:paraId="50166EAC" w14:textId="77777777" w:rsidR="00EA6771" w:rsidRPr="00EA6771" w:rsidRDefault="00EA6771" w:rsidP="00EA6771">
            <w:pPr>
              <w:jc w:val="left"/>
            </w:pPr>
            <w:r w:rsidRPr="00EA6771">
              <w:t>61,681</w:t>
            </w:r>
          </w:p>
        </w:tc>
        <w:tc>
          <w:tcPr>
            <w:tcW w:w="976" w:type="dxa"/>
            <w:noWrap/>
            <w:hideMark/>
          </w:tcPr>
          <w:p w14:paraId="07A0AC22" w14:textId="77777777" w:rsidR="00EA6771" w:rsidRPr="00EA6771" w:rsidRDefault="00EA6771" w:rsidP="00EA6771">
            <w:pPr>
              <w:jc w:val="left"/>
            </w:pPr>
            <w:r w:rsidRPr="00EA6771">
              <w:t>7,905</w:t>
            </w:r>
          </w:p>
        </w:tc>
      </w:tr>
      <w:tr w:rsidR="00EA6771" w:rsidRPr="00EA6771" w14:paraId="3B9F3DD7" w14:textId="77777777" w:rsidTr="00A575A5">
        <w:trPr>
          <w:trHeight w:val="300"/>
        </w:trPr>
        <w:tc>
          <w:tcPr>
            <w:tcW w:w="976" w:type="dxa"/>
            <w:noWrap/>
            <w:hideMark/>
          </w:tcPr>
          <w:p w14:paraId="02DD393B" w14:textId="77777777" w:rsidR="00EA6771" w:rsidRPr="00EA6771" w:rsidRDefault="00EA6771" w:rsidP="00EA6771">
            <w:pPr>
              <w:jc w:val="left"/>
            </w:pPr>
            <w:r w:rsidRPr="00EA6771">
              <w:t>61,802</w:t>
            </w:r>
          </w:p>
        </w:tc>
        <w:tc>
          <w:tcPr>
            <w:tcW w:w="976" w:type="dxa"/>
            <w:noWrap/>
            <w:hideMark/>
          </w:tcPr>
          <w:p w14:paraId="7BE92E39" w14:textId="77777777" w:rsidR="00EA6771" w:rsidRPr="00EA6771" w:rsidRDefault="00EA6771" w:rsidP="00EA6771">
            <w:pPr>
              <w:jc w:val="left"/>
            </w:pPr>
            <w:r w:rsidRPr="00EA6771">
              <w:t>7,95</w:t>
            </w:r>
          </w:p>
        </w:tc>
      </w:tr>
      <w:tr w:rsidR="00EA6771" w:rsidRPr="00EA6771" w14:paraId="7C891629" w14:textId="77777777" w:rsidTr="00A575A5">
        <w:trPr>
          <w:trHeight w:val="300"/>
        </w:trPr>
        <w:tc>
          <w:tcPr>
            <w:tcW w:w="976" w:type="dxa"/>
            <w:noWrap/>
            <w:hideMark/>
          </w:tcPr>
          <w:p w14:paraId="671438B2" w14:textId="77777777" w:rsidR="00EA6771" w:rsidRPr="00EA6771" w:rsidRDefault="00EA6771" w:rsidP="00EA6771">
            <w:pPr>
              <w:jc w:val="left"/>
            </w:pPr>
            <w:r w:rsidRPr="00EA6771">
              <w:t>61,924</w:t>
            </w:r>
          </w:p>
        </w:tc>
        <w:tc>
          <w:tcPr>
            <w:tcW w:w="976" w:type="dxa"/>
            <w:noWrap/>
            <w:hideMark/>
          </w:tcPr>
          <w:p w14:paraId="0DCFEB78" w14:textId="77777777" w:rsidR="00EA6771" w:rsidRPr="00EA6771" w:rsidRDefault="00EA6771" w:rsidP="00EA6771">
            <w:pPr>
              <w:jc w:val="left"/>
            </w:pPr>
            <w:r w:rsidRPr="00EA6771">
              <w:t>8,025</w:t>
            </w:r>
          </w:p>
        </w:tc>
      </w:tr>
      <w:tr w:rsidR="00EA6771" w:rsidRPr="00EA6771" w14:paraId="2CE62798" w14:textId="77777777" w:rsidTr="00A575A5">
        <w:trPr>
          <w:trHeight w:val="300"/>
        </w:trPr>
        <w:tc>
          <w:tcPr>
            <w:tcW w:w="976" w:type="dxa"/>
            <w:noWrap/>
            <w:hideMark/>
          </w:tcPr>
          <w:p w14:paraId="32240C3F" w14:textId="77777777" w:rsidR="00EA6771" w:rsidRPr="00EA6771" w:rsidRDefault="00EA6771" w:rsidP="00EA6771">
            <w:pPr>
              <w:jc w:val="left"/>
            </w:pPr>
            <w:r w:rsidRPr="00EA6771">
              <w:t>62,054</w:t>
            </w:r>
          </w:p>
        </w:tc>
        <w:tc>
          <w:tcPr>
            <w:tcW w:w="976" w:type="dxa"/>
            <w:noWrap/>
            <w:hideMark/>
          </w:tcPr>
          <w:p w14:paraId="2BF68F5A" w14:textId="77777777" w:rsidR="00EA6771" w:rsidRPr="00EA6771" w:rsidRDefault="00EA6771" w:rsidP="00EA6771">
            <w:pPr>
              <w:jc w:val="left"/>
            </w:pPr>
            <w:r w:rsidRPr="00EA6771">
              <w:t>8,125</w:t>
            </w:r>
          </w:p>
        </w:tc>
      </w:tr>
      <w:tr w:rsidR="00EA6771" w:rsidRPr="00EA6771" w14:paraId="5200C76C" w14:textId="77777777" w:rsidTr="00A575A5">
        <w:trPr>
          <w:trHeight w:val="300"/>
        </w:trPr>
        <w:tc>
          <w:tcPr>
            <w:tcW w:w="976" w:type="dxa"/>
            <w:noWrap/>
            <w:hideMark/>
          </w:tcPr>
          <w:p w14:paraId="1489B907" w14:textId="77777777" w:rsidR="00EA6771" w:rsidRPr="00EA6771" w:rsidRDefault="00EA6771" w:rsidP="00EA6771">
            <w:pPr>
              <w:jc w:val="left"/>
            </w:pPr>
            <w:r w:rsidRPr="00EA6771">
              <w:t>62,176</w:t>
            </w:r>
          </w:p>
        </w:tc>
        <w:tc>
          <w:tcPr>
            <w:tcW w:w="976" w:type="dxa"/>
            <w:noWrap/>
            <w:hideMark/>
          </w:tcPr>
          <w:p w14:paraId="028C0DF9" w14:textId="77777777" w:rsidR="00EA6771" w:rsidRPr="00EA6771" w:rsidRDefault="00EA6771" w:rsidP="00EA6771">
            <w:pPr>
              <w:jc w:val="left"/>
            </w:pPr>
            <w:r w:rsidRPr="00EA6771">
              <w:t>8,2</w:t>
            </w:r>
          </w:p>
        </w:tc>
      </w:tr>
      <w:tr w:rsidR="00EA6771" w:rsidRPr="00EA6771" w14:paraId="41F6F8F4" w14:textId="77777777" w:rsidTr="00A575A5">
        <w:trPr>
          <w:trHeight w:val="300"/>
        </w:trPr>
        <w:tc>
          <w:tcPr>
            <w:tcW w:w="976" w:type="dxa"/>
            <w:noWrap/>
            <w:hideMark/>
          </w:tcPr>
          <w:p w14:paraId="02EF5C66" w14:textId="77777777" w:rsidR="00EA6771" w:rsidRPr="00EA6771" w:rsidRDefault="00EA6771" w:rsidP="00EA6771">
            <w:pPr>
              <w:jc w:val="left"/>
            </w:pPr>
            <w:r w:rsidRPr="00EA6771">
              <w:t>62,296</w:t>
            </w:r>
          </w:p>
        </w:tc>
        <w:tc>
          <w:tcPr>
            <w:tcW w:w="976" w:type="dxa"/>
            <w:noWrap/>
            <w:hideMark/>
          </w:tcPr>
          <w:p w14:paraId="33B85739" w14:textId="77777777" w:rsidR="00EA6771" w:rsidRPr="00EA6771" w:rsidRDefault="00EA6771" w:rsidP="00EA6771">
            <w:pPr>
              <w:jc w:val="left"/>
            </w:pPr>
            <w:r w:rsidRPr="00EA6771">
              <w:t>8,285</w:t>
            </w:r>
          </w:p>
        </w:tc>
      </w:tr>
      <w:tr w:rsidR="00EA6771" w:rsidRPr="00EA6771" w14:paraId="643F03EC" w14:textId="77777777" w:rsidTr="00A575A5">
        <w:trPr>
          <w:trHeight w:val="300"/>
        </w:trPr>
        <w:tc>
          <w:tcPr>
            <w:tcW w:w="976" w:type="dxa"/>
            <w:noWrap/>
            <w:hideMark/>
          </w:tcPr>
          <w:p w14:paraId="3AB991EA" w14:textId="77777777" w:rsidR="00EA6771" w:rsidRPr="00EA6771" w:rsidRDefault="00EA6771" w:rsidP="00EA6771">
            <w:pPr>
              <w:jc w:val="left"/>
            </w:pPr>
            <w:r w:rsidRPr="00EA6771">
              <w:t>62,51</w:t>
            </w:r>
          </w:p>
        </w:tc>
        <w:tc>
          <w:tcPr>
            <w:tcW w:w="976" w:type="dxa"/>
            <w:noWrap/>
            <w:hideMark/>
          </w:tcPr>
          <w:p w14:paraId="7C1F9FB6" w14:textId="77777777" w:rsidR="00EA6771" w:rsidRPr="00EA6771" w:rsidRDefault="00EA6771" w:rsidP="00EA6771">
            <w:pPr>
              <w:jc w:val="left"/>
            </w:pPr>
            <w:r w:rsidRPr="00EA6771">
              <w:t>8,415</w:t>
            </w:r>
          </w:p>
        </w:tc>
      </w:tr>
      <w:tr w:rsidR="00EA6771" w:rsidRPr="00EA6771" w14:paraId="1216557F" w14:textId="77777777" w:rsidTr="00A575A5">
        <w:trPr>
          <w:trHeight w:val="300"/>
        </w:trPr>
        <w:tc>
          <w:tcPr>
            <w:tcW w:w="976" w:type="dxa"/>
            <w:noWrap/>
            <w:hideMark/>
          </w:tcPr>
          <w:p w14:paraId="608669D8" w14:textId="77777777" w:rsidR="00EA6771" w:rsidRPr="00EA6771" w:rsidRDefault="00EA6771" w:rsidP="00EA6771">
            <w:pPr>
              <w:jc w:val="left"/>
            </w:pPr>
            <w:r w:rsidRPr="00EA6771">
              <w:t>62,631</w:t>
            </w:r>
          </w:p>
        </w:tc>
        <w:tc>
          <w:tcPr>
            <w:tcW w:w="976" w:type="dxa"/>
            <w:noWrap/>
            <w:hideMark/>
          </w:tcPr>
          <w:p w14:paraId="1F978000" w14:textId="77777777" w:rsidR="00EA6771" w:rsidRPr="00EA6771" w:rsidRDefault="00EA6771" w:rsidP="00EA6771">
            <w:pPr>
              <w:jc w:val="left"/>
            </w:pPr>
            <w:r w:rsidRPr="00EA6771">
              <w:t>8,42</w:t>
            </w:r>
          </w:p>
        </w:tc>
      </w:tr>
      <w:tr w:rsidR="00EA6771" w:rsidRPr="00EA6771" w14:paraId="07B7C91E" w14:textId="77777777" w:rsidTr="00A575A5">
        <w:trPr>
          <w:trHeight w:val="300"/>
        </w:trPr>
        <w:tc>
          <w:tcPr>
            <w:tcW w:w="976" w:type="dxa"/>
            <w:noWrap/>
            <w:hideMark/>
          </w:tcPr>
          <w:p w14:paraId="7DDAA646" w14:textId="77777777" w:rsidR="00EA6771" w:rsidRPr="00EA6771" w:rsidRDefault="00EA6771" w:rsidP="00EA6771">
            <w:pPr>
              <w:jc w:val="left"/>
            </w:pPr>
            <w:r w:rsidRPr="00EA6771">
              <w:t>62,752</w:t>
            </w:r>
          </w:p>
        </w:tc>
        <w:tc>
          <w:tcPr>
            <w:tcW w:w="976" w:type="dxa"/>
            <w:noWrap/>
            <w:hideMark/>
          </w:tcPr>
          <w:p w14:paraId="4829D406" w14:textId="77777777" w:rsidR="00EA6771" w:rsidRPr="00EA6771" w:rsidRDefault="00EA6771" w:rsidP="00EA6771">
            <w:pPr>
              <w:jc w:val="left"/>
            </w:pPr>
            <w:r w:rsidRPr="00EA6771">
              <w:t>8,495</w:t>
            </w:r>
          </w:p>
        </w:tc>
      </w:tr>
      <w:tr w:rsidR="00EA6771" w:rsidRPr="00EA6771" w14:paraId="3A4C457D" w14:textId="77777777" w:rsidTr="00A575A5">
        <w:trPr>
          <w:trHeight w:val="300"/>
        </w:trPr>
        <w:tc>
          <w:tcPr>
            <w:tcW w:w="976" w:type="dxa"/>
            <w:noWrap/>
            <w:hideMark/>
          </w:tcPr>
          <w:p w14:paraId="30AB3CB2" w14:textId="77777777" w:rsidR="00EA6771" w:rsidRPr="00EA6771" w:rsidRDefault="00EA6771" w:rsidP="00EA6771">
            <w:pPr>
              <w:jc w:val="left"/>
            </w:pPr>
            <w:r w:rsidRPr="00EA6771">
              <w:t>62,874</w:t>
            </w:r>
          </w:p>
        </w:tc>
        <w:tc>
          <w:tcPr>
            <w:tcW w:w="976" w:type="dxa"/>
            <w:noWrap/>
            <w:hideMark/>
          </w:tcPr>
          <w:p w14:paraId="3444465E" w14:textId="77777777" w:rsidR="00EA6771" w:rsidRPr="00EA6771" w:rsidRDefault="00EA6771" w:rsidP="00EA6771">
            <w:pPr>
              <w:jc w:val="left"/>
            </w:pPr>
            <w:r w:rsidRPr="00EA6771">
              <w:t>8,575</w:t>
            </w:r>
          </w:p>
        </w:tc>
      </w:tr>
      <w:tr w:rsidR="00EA6771" w:rsidRPr="00EA6771" w14:paraId="4025473D" w14:textId="77777777" w:rsidTr="00A575A5">
        <w:trPr>
          <w:trHeight w:val="300"/>
        </w:trPr>
        <w:tc>
          <w:tcPr>
            <w:tcW w:w="976" w:type="dxa"/>
            <w:noWrap/>
            <w:hideMark/>
          </w:tcPr>
          <w:p w14:paraId="1B128EE0" w14:textId="77777777" w:rsidR="00EA6771" w:rsidRPr="00EA6771" w:rsidRDefault="00EA6771" w:rsidP="00EA6771">
            <w:pPr>
              <w:jc w:val="left"/>
            </w:pPr>
            <w:r w:rsidRPr="00EA6771">
              <w:t>62,995</w:t>
            </w:r>
          </w:p>
        </w:tc>
        <w:tc>
          <w:tcPr>
            <w:tcW w:w="976" w:type="dxa"/>
            <w:noWrap/>
            <w:hideMark/>
          </w:tcPr>
          <w:p w14:paraId="31FFDF46" w14:textId="77777777" w:rsidR="00EA6771" w:rsidRPr="00EA6771" w:rsidRDefault="00EA6771" w:rsidP="00EA6771">
            <w:pPr>
              <w:jc w:val="left"/>
            </w:pPr>
            <w:r w:rsidRPr="00EA6771">
              <w:t>8,76</w:t>
            </w:r>
          </w:p>
        </w:tc>
      </w:tr>
      <w:tr w:rsidR="00EA6771" w:rsidRPr="00EA6771" w14:paraId="22955386" w14:textId="77777777" w:rsidTr="00A575A5">
        <w:trPr>
          <w:trHeight w:val="300"/>
        </w:trPr>
        <w:tc>
          <w:tcPr>
            <w:tcW w:w="976" w:type="dxa"/>
            <w:noWrap/>
            <w:hideMark/>
          </w:tcPr>
          <w:p w14:paraId="712ABB96" w14:textId="77777777" w:rsidR="00EA6771" w:rsidRPr="00EA6771" w:rsidRDefault="00EA6771" w:rsidP="00EA6771">
            <w:pPr>
              <w:jc w:val="left"/>
            </w:pPr>
            <w:r w:rsidRPr="00EA6771">
              <w:t>63,116</w:t>
            </w:r>
          </w:p>
        </w:tc>
        <w:tc>
          <w:tcPr>
            <w:tcW w:w="976" w:type="dxa"/>
            <w:noWrap/>
            <w:hideMark/>
          </w:tcPr>
          <w:p w14:paraId="0F6B4DD3" w14:textId="77777777" w:rsidR="00EA6771" w:rsidRPr="00EA6771" w:rsidRDefault="00EA6771" w:rsidP="00EA6771">
            <w:pPr>
              <w:jc w:val="left"/>
            </w:pPr>
            <w:r w:rsidRPr="00EA6771">
              <w:t>8,92</w:t>
            </w:r>
          </w:p>
        </w:tc>
      </w:tr>
      <w:tr w:rsidR="00EA6771" w:rsidRPr="00EA6771" w14:paraId="0F5F91F5" w14:textId="77777777" w:rsidTr="00A575A5">
        <w:trPr>
          <w:trHeight w:val="300"/>
        </w:trPr>
        <w:tc>
          <w:tcPr>
            <w:tcW w:w="976" w:type="dxa"/>
            <w:noWrap/>
            <w:hideMark/>
          </w:tcPr>
          <w:p w14:paraId="55B1F42D" w14:textId="77777777" w:rsidR="00EA6771" w:rsidRPr="00EA6771" w:rsidRDefault="00EA6771" w:rsidP="00EA6771">
            <w:pPr>
              <w:jc w:val="left"/>
            </w:pPr>
            <w:r w:rsidRPr="00EA6771">
              <w:t>63,242</w:t>
            </w:r>
          </w:p>
        </w:tc>
        <w:tc>
          <w:tcPr>
            <w:tcW w:w="976" w:type="dxa"/>
            <w:noWrap/>
            <w:hideMark/>
          </w:tcPr>
          <w:p w14:paraId="26F13A8A" w14:textId="77777777" w:rsidR="00EA6771" w:rsidRPr="00EA6771" w:rsidRDefault="00EA6771" w:rsidP="00EA6771">
            <w:pPr>
              <w:jc w:val="left"/>
            </w:pPr>
            <w:r w:rsidRPr="00EA6771">
              <w:t>9,195</w:t>
            </w:r>
          </w:p>
        </w:tc>
      </w:tr>
      <w:tr w:rsidR="00EA6771" w:rsidRPr="00EA6771" w14:paraId="06AB3FC5" w14:textId="77777777" w:rsidTr="00A575A5">
        <w:trPr>
          <w:trHeight w:val="300"/>
        </w:trPr>
        <w:tc>
          <w:tcPr>
            <w:tcW w:w="976" w:type="dxa"/>
            <w:noWrap/>
            <w:hideMark/>
          </w:tcPr>
          <w:p w14:paraId="606F24F7" w14:textId="77777777" w:rsidR="00EA6771" w:rsidRPr="00EA6771" w:rsidRDefault="00EA6771" w:rsidP="00EA6771">
            <w:pPr>
              <w:jc w:val="left"/>
            </w:pPr>
            <w:r w:rsidRPr="00EA6771">
              <w:t>63,363</w:t>
            </w:r>
          </w:p>
        </w:tc>
        <w:tc>
          <w:tcPr>
            <w:tcW w:w="976" w:type="dxa"/>
            <w:noWrap/>
            <w:hideMark/>
          </w:tcPr>
          <w:p w14:paraId="22EA0414" w14:textId="77777777" w:rsidR="00EA6771" w:rsidRPr="00EA6771" w:rsidRDefault="00EA6771" w:rsidP="00EA6771">
            <w:pPr>
              <w:jc w:val="left"/>
            </w:pPr>
            <w:r w:rsidRPr="00EA6771">
              <w:t>9,475</w:t>
            </w:r>
          </w:p>
        </w:tc>
      </w:tr>
      <w:tr w:rsidR="00EA6771" w:rsidRPr="00EA6771" w14:paraId="51F4111C" w14:textId="77777777" w:rsidTr="00A575A5">
        <w:trPr>
          <w:trHeight w:val="300"/>
        </w:trPr>
        <w:tc>
          <w:tcPr>
            <w:tcW w:w="976" w:type="dxa"/>
            <w:noWrap/>
            <w:hideMark/>
          </w:tcPr>
          <w:p w14:paraId="72BA2D7F" w14:textId="77777777" w:rsidR="00EA6771" w:rsidRPr="00EA6771" w:rsidRDefault="00EA6771" w:rsidP="00EA6771">
            <w:pPr>
              <w:jc w:val="left"/>
            </w:pPr>
            <w:r w:rsidRPr="00EA6771">
              <w:t>63,484</w:t>
            </w:r>
          </w:p>
        </w:tc>
        <w:tc>
          <w:tcPr>
            <w:tcW w:w="976" w:type="dxa"/>
            <w:noWrap/>
            <w:hideMark/>
          </w:tcPr>
          <w:p w14:paraId="6B706588" w14:textId="77777777" w:rsidR="00EA6771" w:rsidRPr="00EA6771" w:rsidRDefault="00EA6771" w:rsidP="00EA6771">
            <w:pPr>
              <w:jc w:val="left"/>
            </w:pPr>
            <w:r w:rsidRPr="00EA6771">
              <w:t>9,81</w:t>
            </w:r>
          </w:p>
        </w:tc>
      </w:tr>
      <w:tr w:rsidR="00EA6771" w:rsidRPr="00EA6771" w14:paraId="715F9E7B" w14:textId="77777777" w:rsidTr="00A575A5">
        <w:trPr>
          <w:trHeight w:val="300"/>
        </w:trPr>
        <w:tc>
          <w:tcPr>
            <w:tcW w:w="976" w:type="dxa"/>
            <w:noWrap/>
            <w:hideMark/>
          </w:tcPr>
          <w:p w14:paraId="1B413F02" w14:textId="77777777" w:rsidR="00EA6771" w:rsidRPr="00EA6771" w:rsidRDefault="00EA6771" w:rsidP="00EA6771">
            <w:pPr>
              <w:jc w:val="left"/>
            </w:pPr>
            <w:r w:rsidRPr="00EA6771">
              <w:t>63,606</w:t>
            </w:r>
          </w:p>
        </w:tc>
        <w:tc>
          <w:tcPr>
            <w:tcW w:w="976" w:type="dxa"/>
            <w:noWrap/>
            <w:hideMark/>
          </w:tcPr>
          <w:p w14:paraId="311AEF6B" w14:textId="77777777" w:rsidR="00EA6771" w:rsidRPr="00EA6771" w:rsidRDefault="00EA6771" w:rsidP="00EA6771">
            <w:pPr>
              <w:jc w:val="left"/>
            </w:pPr>
            <w:r w:rsidRPr="00EA6771">
              <w:t>10,15</w:t>
            </w:r>
          </w:p>
        </w:tc>
      </w:tr>
      <w:tr w:rsidR="00EA6771" w:rsidRPr="00EA6771" w14:paraId="219AD960" w14:textId="77777777" w:rsidTr="00A575A5">
        <w:trPr>
          <w:trHeight w:val="300"/>
        </w:trPr>
        <w:tc>
          <w:tcPr>
            <w:tcW w:w="976" w:type="dxa"/>
            <w:noWrap/>
            <w:hideMark/>
          </w:tcPr>
          <w:p w14:paraId="7C4FC0E0" w14:textId="77777777" w:rsidR="00EA6771" w:rsidRPr="00EA6771" w:rsidRDefault="00EA6771" w:rsidP="00EA6771">
            <w:pPr>
              <w:jc w:val="left"/>
            </w:pPr>
            <w:r w:rsidRPr="00EA6771">
              <w:t>63,824</w:t>
            </w:r>
          </w:p>
        </w:tc>
        <w:tc>
          <w:tcPr>
            <w:tcW w:w="976" w:type="dxa"/>
            <w:noWrap/>
            <w:hideMark/>
          </w:tcPr>
          <w:p w14:paraId="1AA75CAB" w14:textId="77777777" w:rsidR="00EA6771" w:rsidRPr="00EA6771" w:rsidRDefault="00EA6771" w:rsidP="00EA6771">
            <w:pPr>
              <w:jc w:val="left"/>
            </w:pPr>
            <w:r w:rsidRPr="00EA6771">
              <w:t>10,815</w:t>
            </w:r>
          </w:p>
        </w:tc>
      </w:tr>
      <w:tr w:rsidR="00EA6771" w:rsidRPr="00EA6771" w14:paraId="69894756" w14:textId="77777777" w:rsidTr="00A575A5">
        <w:trPr>
          <w:trHeight w:val="300"/>
        </w:trPr>
        <w:tc>
          <w:tcPr>
            <w:tcW w:w="976" w:type="dxa"/>
            <w:noWrap/>
            <w:hideMark/>
          </w:tcPr>
          <w:p w14:paraId="4C91F5C4" w14:textId="77777777" w:rsidR="00EA6771" w:rsidRPr="00EA6771" w:rsidRDefault="00EA6771" w:rsidP="00EA6771">
            <w:pPr>
              <w:jc w:val="left"/>
            </w:pPr>
            <w:r w:rsidRPr="00EA6771">
              <w:t>63,946</w:t>
            </w:r>
          </w:p>
        </w:tc>
        <w:tc>
          <w:tcPr>
            <w:tcW w:w="976" w:type="dxa"/>
            <w:noWrap/>
            <w:hideMark/>
          </w:tcPr>
          <w:p w14:paraId="168E3B65" w14:textId="77777777" w:rsidR="00EA6771" w:rsidRPr="00EA6771" w:rsidRDefault="00EA6771" w:rsidP="00EA6771">
            <w:pPr>
              <w:jc w:val="left"/>
            </w:pPr>
            <w:r w:rsidRPr="00EA6771">
              <w:t>11,115</w:t>
            </w:r>
          </w:p>
        </w:tc>
      </w:tr>
      <w:tr w:rsidR="00EA6771" w:rsidRPr="00EA6771" w14:paraId="09FB4353" w14:textId="77777777" w:rsidTr="00A575A5">
        <w:trPr>
          <w:trHeight w:val="300"/>
        </w:trPr>
        <w:tc>
          <w:tcPr>
            <w:tcW w:w="976" w:type="dxa"/>
            <w:noWrap/>
            <w:hideMark/>
          </w:tcPr>
          <w:p w14:paraId="5282B08B" w14:textId="77777777" w:rsidR="00EA6771" w:rsidRPr="00EA6771" w:rsidRDefault="00EA6771" w:rsidP="00EA6771">
            <w:pPr>
              <w:jc w:val="left"/>
            </w:pPr>
            <w:r w:rsidRPr="00EA6771">
              <w:t>64,067</w:t>
            </w:r>
          </w:p>
        </w:tc>
        <w:tc>
          <w:tcPr>
            <w:tcW w:w="976" w:type="dxa"/>
            <w:noWrap/>
            <w:hideMark/>
          </w:tcPr>
          <w:p w14:paraId="7ABB9976" w14:textId="77777777" w:rsidR="00EA6771" w:rsidRPr="00EA6771" w:rsidRDefault="00EA6771" w:rsidP="00EA6771">
            <w:pPr>
              <w:jc w:val="left"/>
            </w:pPr>
            <w:r w:rsidRPr="00EA6771">
              <w:t>11,45</w:t>
            </w:r>
          </w:p>
        </w:tc>
      </w:tr>
      <w:tr w:rsidR="00EA6771" w:rsidRPr="00EA6771" w14:paraId="1564E7D1" w14:textId="77777777" w:rsidTr="00A575A5">
        <w:trPr>
          <w:trHeight w:val="300"/>
        </w:trPr>
        <w:tc>
          <w:tcPr>
            <w:tcW w:w="976" w:type="dxa"/>
            <w:noWrap/>
            <w:hideMark/>
          </w:tcPr>
          <w:p w14:paraId="07527995" w14:textId="77777777" w:rsidR="00EA6771" w:rsidRPr="00EA6771" w:rsidRDefault="00EA6771" w:rsidP="00EA6771">
            <w:pPr>
              <w:jc w:val="left"/>
            </w:pPr>
            <w:r w:rsidRPr="00EA6771">
              <w:t>64,189</w:t>
            </w:r>
          </w:p>
        </w:tc>
        <w:tc>
          <w:tcPr>
            <w:tcW w:w="976" w:type="dxa"/>
            <w:noWrap/>
            <w:hideMark/>
          </w:tcPr>
          <w:p w14:paraId="020F05FA" w14:textId="77777777" w:rsidR="00EA6771" w:rsidRPr="00EA6771" w:rsidRDefault="00EA6771" w:rsidP="00EA6771">
            <w:pPr>
              <w:jc w:val="left"/>
            </w:pPr>
            <w:r w:rsidRPr="00EA6771">
              <w:t>11,785</w:t>
            </w:r>
          </w:p>
        </w:tc>
      </w:tr>
      <w:tr w:rsidR="00EA6771" w:rsidRPr="00EA6771" w14:paraId="7F0E87A9" w14:textId="77777777" w:rsidTr="00A575A5">
        <w:trPr>
          <w:trHeight w:val="300"/>
        </w:trPr>
        <w:tc>
          <w:tcPr>
            <w:tcW w:w="976" w:type="dxa"/>
            <w:noWrap/>
            <w:hideMark/>
          </w:tcPr>
          <w:p w14:paraId="5B1E05E8" w14:textId="77777777" w:rsidR="00EA6771" w:rsidRPr="00EA6771" w:rsidRDefault="00EA6771" w:rsidP="00EA6771">
            <w:pPr>
              <w:jc w:val="left"/>
            </w:pPr>
            <w:r w:rsidRPr="00EA6771">
              <w:t>64,311</w:t>
            </w:r>
          </w:p>
        </w:tc>
        <w:tc>
          <w:tcPr>
            <w:tcW w:w="976" w:type="dxa"/>
            <w:noWrap/>
            <w:hideMark/>
          </w:tcPr>
          <w:p w14:paraId="29D582FA" w14:textId="77777777" w:rsidR="00EA6771" w:rsidRPr="00EA6771" w:rsidRDefault="00EA6771" w:rsidP="00EA6771">
            <w:pPr>
              <w:jc w:val="left"/>
            </w:pPr>
            <w:r w:rsidRPr="00EA6771">
              <w:t>12,14</w:t>
            </w:r>
          </w:p>
        </w:tc>
      </w:tr>
      <w:tr w:rsidR="00EA6771" w:rsidRPr="00EA6771" w14:paraId="5F2E309B" w14:textId="77777777" w:rsidTr="00A575A5">
        <w:trPr>
          <w:trHeight w:val="300"/>
        </w:trPr>
        <w:tc>
          <w:tcPr>
            <w:tcW w:w="976" w:type="dxa"/>
            <w:noWrap/>
            <w:hideMark/>
          </w:tcPr>
          <w:p w14:paraId="6B774C3D" w14:textId="77777777" w:rsidR="00EA6771" w:rsidRPr="00EA6771" w:rsidRDefault="00EA6771" w:rsidP="00EA6771">
            <w:pPr>
              <w:jc w:val="left"/>
            </w:pPr>
            <w:r w:rsidRPr="00EA6771">
              <w:t>64,431</w:t>
            </w:r>
          </w:p>
        </w:tc>
        <w:tc>
          <w:tcPr>
            <w:tcW w:w="976" w:type="dxa"/>
            <w:noWrap/>
            <w:hideMark/>
          </w:tcPr>
          <w:p w14:paraId="5AB4A516" w14:textId="77777777" w:rsidR="00EA6771" w:rsidRPr="00EA6771" w:rsidRDefault="00EA6771" w:rsidP="00EA6771">
            <w:pPr>
              <w:jc w:val="left"/>
            </w:pPr>
            <w:r w:rsidRPr="00EA6771">
              <w:t>12,535</w:t>
            </w:r>
          </w:p>
        </w:tc>
      </w:tr>
      <w:tr w:rsidR="00EA6771" w:rsidRPr="00EA6771" w14:paraId="7004DB82" w14:textId="77777777" w:rsidTr="00A575A5">
        <w:trPr>
          <w:trHeight w:val="300"/>
        </w:trPr>
        <w:tc>
          <w:tcPr>
            <w:tcW w:w="976" w:type="dxa"/>
            <w:noWrap/>
            <w:hideMark/>
          </w:tcPr>
          <w:p w14:paraId="0A0B8E91" w14:textId="77777777" w:rsidR="00EA6771" w:rsidRPr="00EA6771" w:rsidRDefault="00EA6771" w:rsidP="00EA6771">
            <w:pPr>
              <w:jc w:val="left"/>
            </w:pPr>
            <w:r w:rsidRPr="00EA6771">
              <w:t>64,553</w:t>
            </w:r>
          </w:p>
        </w:tc>
        <w:tc>
          <w:tcPr>
            <w:tcW w:w="976" w:type="dxa"/>
            <w:noWrap/>
            <w:hideMark/>
          </w:tcPr>
          <w:p w14:paraId="7869057F" w14:textId="77777777" w:rsidR="00EA6771" w:rsidRPr="00EA6771" w:rsidRDefault="00EA6771" w:rsidP="00EA6771">
            <w:pPr>
              <w:jc w:val="left"/>
            </w:pPr>
            <w:r w:rsidRPr="00EA6771">
              <w:t>13,35</w:t>
            </w:r>
          </w:p>
        </w:tc>
      </w:tr>
      <w:tr w:rsidR="00EA6771" w:rsidRPr="00EA6771" w14:paraId="666E680C" w14:textId="77777777" w:rsidTr="00A575A5">
        <w:trPr>
          <w:trHeight w:val="300"/>
        </w:trPr>
        <w:tc>
          <w:tcPr>
            <w:tcW w:w="976" w:type="dxa"/>
            <w:noWrap/>
            <w:hideMark/>
          </w:tcPr>
          <w:p w14:paraId="05660C88" w14:textId="77777777" w:rsidR="00EA6771" w:rsidRPr="00EA6771" w:rsidRDefault="00EA6771" w:rsidP="00EA6771">
            <w:pPr>
              <w:jc w:val="left"/>
            </w:pPr>
            <w:r w:rsidRPr="00EA6771">
              <w:t>64,675</w:t>
            </w:r>
          </w:p>
        </w:tc>
        <w:tc>
          <w:tcPr>
            <w:tcW w:w="976" w:type="dxa"/>
            <w:noWrap/>
            <w:hideMark/>
          </w:tcPr>
          <w:p w14:paraId="36FB6C16" w14:textId="77777777" w:rsidR="00EA6771" w:rsidRPr="00EA6771" w:rsidRDefault="00EA6771" w:rsidP="00EA6771">
            <w:pPr>
              <w:jc w:val="left"/>
            </w:pPr>
            <w:r w:rsidRPr="00EA6771">
              <w:t>13,785</w:t>
            </w:r>
          </w:p>
        </w:tc>
      </w:tr>
      <w:tr w:rsidR="00EA6771" w:rsidRPr="00EA6771" w14:paraId="43108D97" w14:textId="77777777" w:rsidTr="00A575A5">
        <w:trPr>
          <w:trHeight w:val="300"/>
        </w:trPr>
        <w:tc>
          <w:tcPr>
            <w:tcW w:w="976" w:type="dxa"/>
            <w:noWrap/>
            <w:hideMark/>
          </w:tcPr>
          <w:p w14:paraId="349A8F51" w14:textId="77777777" w:rsidR="00EA6771" w:rsidRPr="00EA6771" w:rsidRDefault="00EA6771" w:rsidP="00EA6771">
            <w:pPr>
              <w:jc w:val="left"/>
            </w:pPr>
            <w:r w:rsidRPr="00EA6771">
              <w:t>64,804</w:t>
            </w:r>
          </w:p>
        </w:tc>
        <w:tc>
          <w:tcPr>
            <w:tcW w:w="976" w:type="dxa"/>
            <w:noWrap/>
            <w:hideMark/>
          </w:tcPr>
          <w:p w14:paraId="2878F30A" w14:textId="77777777" w:rsidR="00EA6771" w:rsidRPr="00EA6771" w:rsidRDefault="00EA6771" w:rsidP="00EA6771">
            <w:pPr>
              <w:jc w:val="left"/>
            </w:pPr>
            <w:r w:rsidRPr="00EA6771">
              <w:t>14,225</w:t>
            </w:r>
          </w:p>
        </w:tc>
      </w:tr>
      <w:tr w:rsidR="00EA6771" w:rsidRPr="00EA6771" w14:paraId="537AF2F1" w14:textId="77777777" w:rsidTr="00A575A5">
        <w:trPr>
          <w:trHeight w:val="300"/>
        </w:trPr>
        <w:tc>
          <w:tcPr>
            <w:tcW w:w="976" w:type="dxa"/>
            <w:noWrap/>
            <w:hideMark/>
          </w:tcPr>
          <w:p w14:paraId="6D14B437" w14:textId="77777777" w:rsidR="00EA6771" w:rsidRPr="00EA6771" w:rsidRDefault="00EA6771" w:rsidP="00EA6771">
            <w:pPr>
              <w:jc w:val="left"/>
            </w:pPr>
            <w:r w:rsidRPr="00EA6771">
              <w:t>64,925</w:t>
            </w:r>
          </w:p>
        </w:tc>
        <w:tc>
          <w:tcPr>
            <w:tcW w:w="976" w:type="dxa"/>
            <w:noWrap/>
            <w:hideMark/>
          </w:tcPr>
          <w:p w14:paraId="4E52A46E" w14:textId="77777777" w:rsidR="00EA6771" w:rsidRPr="00EA6771" w:rsidRDefault="00EA6771" w:rsidP="00EA6771">
            <w:pPr>
              <w:jc w:val="left"/>
            </w:pPr>
            <w:r w:rsidRPr="00EA6771">
              <w:t>14,62</w:t>
            </w:r>
          </w:p>
        </w:tc>
      </w:tr>
      <w:tr w:rsidR="00EA6771" w:rsidRPr="00EA6771" w14:paraId="60912D57" w14:textId="77777777" w:rsidTr="00A575A5">
        <w:trPr>
          <w:trHeight w:val="300"/>
        </w:trPr>
        <w:tc>
          <w:tcPr>
            <w:tcW w:w="976" w:type="dxa"/>
            <w:noWrap/>
            <w:hideMark/>
          </w:tcPr>
          <w:p w14:paraId="2EC6DF5E" w14:textId="77777777" w:rsidR="00EA6771" w:rsidRPr="00EA6771" w:rsidRDefault="00EA6771" w:rsidP="00EA6771">
            <w:pPr>
              <w:jc w:val="left"/>
            </w:pPr>
            <w:r w:rsidRPr="00EA6771">
              <w:t>65,143</w:t>
            </w:r>
          </w:p>
        </w:tc>
        <w:tc>
          <w:tcPr>
            <w:tcW w:w="976" w:type="dxa"/>
            <w:noWrap/>
            <w:hideMark/>
          </w:tcPr>
          <w:p w14:paraId="1E73EE7E" w14:textId="77777777" w:rsidR="00EA6771" w:rsidRPr="00EA6771" w:rsidRDefault="00EA6771" w:rsidP="00EA6771">
            <w:pPr>
              <w:jc w:val="left"/>
            </w:pPr>
            <w:r w:rsidRPr="00EA6771">
              <w:t>15,295</w:t>
            </w:r>
          </w:p>
        </w:tc>
      </w:tr>
      <w:tr w:rsidR="00EA6771" w:rsidRPr="00EA6771" w14:paraId="2C2F001C" w14:textId="77777777" w:rsidTr="00A575A5">
        <w:trPr>
          <w:trHeight w:val="300"/>
        </w:trPr>
        <w:tc>
          <w:tcPr>
            <w:tcW w:w="976" w:type="dxa"/>
            <w:noWrap/>
            <w:hideMark/>
          </w:tcPr>
          <w:p w14:paraId="3C854D14" w14:textId="77777777" w:rsidR="00EA6771" w:rsidRPr="00EA6771" w:rsidRDefault="00EA6771" w:rsidP="00EA6771">
            <w:pPr>
              <w:jc w:val="left"/>
            </w:pPr>
            <w:r w:rsidRPr="00EA6771">
              <w:t>65,276</w:t>
            </w:r>
          </w:p>
        </w:tc>
        <w:tc>
          <w:tcPr>
            <w:tcW w:w="976" w:type="dxa"/>
            <w:noWrap/>
            <w:hideMark/>
          </w:tcPr>
          <w:p w14:paraId="60EAD660" w14:textId="77777777" w:rsidR="00EA6771" w:rsidRPr="00EA6771" w:rsidRDefault="00EA6771" w:rsidP="00EA6771">
            <w:pPr>
              <w:jc w:val="left"/>
            </w:pPr>
            <w:r w:rsidRPr="00EA6771">
              <w:t>15,695</w:t>
            </w:r>
          </w:p>
        </w:tc>
      </w:tr>
      <w:tr w:rsidR="00EA6771" w:rsidRPr="00EA6771" w14:paraId="0D42A7C7" w14:textId="77777777" w:rsidTr="00A575A5">
        <w:trPr>
          <w:trHeight w:val="300"/>
        </w:trPr>
        <w:tc>
          <w:tcPr>
            <w:tcW w:w="976" w:type="dxa"/>
            <w:noWrap/>
            <w:hideMark/>
          </w:tcPr>
          <w:p w14:paraId="222406D8" w14:textId="77777777" w:rsidR="00EA6771" w:rsidRPr="00EA6771" w:rsidRDefault="00EA6771" w:rsidP="00EA6771">
            <w:pPr>
              <w:jc w:val="left"/>
            </w:pPr>
            <w:r w:rsidRPr="00EA6771">
              <w:t>65,398</w:t>
            </w:r>
          </w:p>
        </w:tc>
        <w:tc>
          <w:tcPr>
            <w:tcW w:w="976" w:type="dxa"/>
            <w:noWrap/>
            <w:hideMark/>
          </w:tcPr>
          <w:p w14:paraId="5B2749AF" w14:textId="77777777" w:rsidR="00EA6771" w:rsidRPr="00EA6771" w:rsidRDefault="00EA6771" w:rsidP="00EA6771">
            <w:pPr>
              <w:jc w:val="left"/>
            </w:pPr>
            <w:r w:rsidRPr="00EA6771">
              <w:t>16,035</w:t>
            </w:r>
          </w:p>
        </w:tc>
      </w:tr>
      <w:tr w:rsidR="00EA6771" w:rsidRPr="00EA6771" w14:paraId="5B073F3C" w14:textId="77777777" w:rsidTr="00A575A5">
        <w:trPr>
          <w:trHeight w:val="300"/>
        </w:trPr>
        <w:tc>
          <w:tcPr>
            <w:tcW w:w="976" w:type="dxa"/>
            <w:noWrap/>
            <w:hideMark/>
          </w:tcPr>
          <w:p w14:paraId="512B31AB" w14:textId="77777777" w:rsidR="00EA6771" w:rsidRPr="00EA6771" w:rsidRDefault="00EA6771" w:rsidP="00EA6771">
            <w:pPr>
              <w:jc w:val="left"/>
            </w:pPr>
            <w:r w:rsidRPr="00EA6771">
              <w:t>65,52</w:t>
            </w:r>
          </w:p>
        </w:tc>
        <w:tc>
          <w:tcPr>
            <w:tcW w:w="976" w:type="dxa"/>
            <w:noWrap/>
            <w:hideMark/>
          </w:tcPr>
          <w:p w14:paraId="011D45B1" w14:textId="77777777" w:rsidR="00EA6771" w:rsidRPr="00EA6771" w:rsidRDefault="00EA6771" w:rsidP="00EA6771">
            <w:pPr>
              <w:jc w:val="left"/>
            </w:pPr>
            <w:r w:rsidRPr="00EA6771">
              <w:t>16,375</w:t>
            </w:r>
          </w:p>
        </w:tc>
      </w:tr>
      <w:tr w:rsidR="00EA6771" w:rsidRPr="00EA6771" w14:paraId="4B91B679" w14:textId="77777777" w:rsidTr="00A575A5">
        <w:trPr>
          <w:trHeight w:val="300"/>
        </w:trPr>
        <w:tc>
          <w:tcPr>
            <w:tcW w:w="976" w:type="dxa"/>
            <w:noWrap/>
            <w:hideMark/>
          </w:tcPr>
          <w:p w14:paraId="4011D9E2" w14:textId="77777777" w:rsidR="00EA6771" w:rsidRPr="00EA6771" w:rsidRDefault="00EA6771" w:rsidP="00EA6771">
            <w:pPr>
              <w:jc w:val="left"/>
            </w:pPr>
            <w:r w:rsidRPr="00EA6771">
              <w:t>65,642</w:t>
            </w:r>
          </w:p>
        </w:tc>
        <w:tc>
          <w:tcPr>
            <w:tcW w:w="976" w:type="dxa"/>
            <w:noWrap/>
            <w:hideMark/>
          </w:tcPr>
          <w:p w14:paraId="07E0866D" w14:textId="77777777" w:rsidR="00EA6771" w:rsidRPr="00EA6771" w:rsidRDefault="00EA6771" w:rsidP="00EA6771">
            <w:pPr>
              <w:jc w:val="left"/>
            </w:pPr>
            <w:r w:rsidRPr="00EA6771">
              <w:t>16,71</w:t>
            </w:r>
          </w:p>
        </w:tc>
      </w:tr>
      <w:tr w:rsidR="00EA6771" w:rsidRPr="00EA6771" w14:paraId="55532559" w14:textId="77777777" w:rsidTr="00A575A5">
        <w:trPr>
          <w:trHeight w:val="300"/>
        </w:trPr>
        <w:tc>
          <w:tcPr>
            <w:tcW w:w="976" w:type="dxa"/>
            <w:noWrap/>
            <w:hideMark/>
          </w:tcPr>
          <w:p w14:paraId="3012269C" w14:textId="77777777" w:rsidR="00EA6771" w:rsidRPr="00EA6771" w:rsidRDefault="00EA6771" w:rsidP="00EA6771">
            <w:pPr>
              <w:jc w:val="left"/>
            </w:pPr>
            <w:r w:rsidRPr="00EA6771">
              <w:t>65,763</w:t>
            </w:r>
          </w:p>
        </w:tc>
        <w:tc>
          <w:tcPr>
            <w:tcW w:w="976" w:type="dxa"/>
            <w:noWrap/>
            <w:hideMark/>
          </w:tcPr>
          <w:p w14:paraId="436002AB" w14:textId="77777777" w:rsidR="00EA6771" w:rsidRPr="00EA6771" w:rsidRDefault="00EA6771" w:rsidP="00EA6771">
            <w:pPr>
              <w:jc w:val="left"/>
            </w:pPr>
            <w:r w:rsidRPr="00EA6771">
              <w:t>17,13</w:t>
            </w:r>
          </w:p>
        </w:tc>
      </w:tr>
      <w:tr w:rsidR="00EA6771" w:rsidRPr="00EA6771" w14:paraId="5A065804" w14:textId="77777777" w:rsidTr="00A575A5">
        <w:trPr>
          <w:trHeight w:val="300"/>
        </w:trPr>
        <w:tc>
          <w:tcPr>
            <w:tcW w:w="976" w:type="dxa"/>
            <w:noWrap/>
            <w:hideMark/>
          </w:tcPr>
          <w:p w14:paraId="71CCAF41" w14:textId="77777777" w:rsidR="00EA6771" w:rsidRPr="00EA6771" w:rsidRDefault="00EA6771" w:rsidP="00EA6771">
            <w:pPr>
              <w:jc w:val="left"/>
            </w:pPr>
            <w:r w:rsidRPr="00EA6771">
              <w:t>65,884</w:t>
            </w:r>
          </w:p>
        </w:tc>
        <w:tc>
          <w:tcPr>
            <w:tcW w:w="976" w:type="dxa"/>
            <w:noWrap/>
            <w:hideMark/>
          </w:tcPr>
          <w:p w14:paraId="546C4E58" w14:textId="77777777" w:rsidR="00EA6771" w:rsidRPr="00EA6771" w:rsidRDefault="00EA6771" w:rsidP="00EA6771">
            <w:pPr>
              <w:jc w:val="left"/>
            </w:pPr>
            <w:r w:rsidRPr="00EA6771">
              <w:t>17,45</w:t>
            </w:r>
          </w:p>
        </w:tc>
      </w:tr>
      <w:tr w:rsidR="00EA6771" w:rsidRPr="00EA6771" w14:paraId="67C33D8E" w14:textId="77777777" w:rsidTr="00A575A5">
        <w:trPr>
          <w:trHeight w:val="300"/>
        </w:trPr>
        <w:tc>
          <w:tcPr>
            <w:tcW w:w="976" w:type="dxa"/>
            <w:noWrap/>
            <w:hideMark/>
          </w:tcPr>
          <w:p w14:paraId="406B6752" w14:textId="77777777" w:rsidR="00EA6771" w:rsidRPr="00EA6771" w:rsidRDefault="00EA6771" w:rsidP="00EA6771">
            <w:pPr>
              <w:jc w:val="left"/>
            </w:pPr>
            <w:r w:rsidRPr="00EA6771">
              <w:t>66,006</w:t>
            </w:r>
          </w:p>
        </w:tc>
        <w:tc>
          <w:tcPr>
            <w:tcW w:w="976" w:type="dxa"/>
            <w:noWrap/>
            <w:hideMark/>
          </w:tcPr>
          <w:p w14:paraId="736794C5" w14:textId="77777777" w:rsidR="00EA6771" w:rsidRPr="00EA6771" w:rsidRDefault="00EA6771" w:rsidP="00EA6771">
            <w:pPr>
              <w:jc w:val="left"/>
            </w:pPr>
            <w:r w:rsidRPr="00EA6771">
              <w:t>17,805</w:t>
            </w:r>
          </w:p>
        </w:tc>
      </w:tr>
      <w:tr w:rsidR="00EA6771" w:rsidRPr="00EA6771" w14:paraId="5E678365" w14:textId="77777777" w:rsidTr="00A575A5">
        <w:trPr>
          <w:trHeight w:val="300"/>
        </w:trPr>
        <w:tc>
          <w:tcPr>
            <w:tcW w:w="976" w:type="dxa"/>
            <w:noWrap/>
            <w:hideMark/>
          </w:tcPr>
          <w:p w14:paraId="481D5151" w14:textId="77777777" w:rsidR="00EA6771" w:rsidRPr="00EA6771" w:rsidRDefault="00EA6771" w:rsidP="00EA6771">
            <w:pPr>
              <w:jc w:val="left"/>
            </w:pPr>
            <w:r w:rsidRPr="00EA6771">
              <w:t>66,128</w:t>
            </w:r>
          </w:p>
        </w:tc>
        <w:tc>
          <w:tcPr>
            <w:tcW w:w="976" w:type="dxa"/>
            <w:noWrap/>
            <w:hideMark/>
          </w:tcPr>
          <w:p w14:paraId="27C57D60" w14:textId="77777777" w:rsidR="00EA6771" w:rsidRPr="00EA6771" w:rsidRDefault="00EA6771" w:rsidP="00EA6771">
            <w:pPr>
              <w:jc w:val="left"/>
            </w:pPr>
            <w:r w:rsidRPr="00EA6771">
              <w:t>18,205</w:t>
            </w:r>
          </w:p>
        </w:tc>
      </w:tr>
      <w:tr w:rsidR="00EA6771" w:rsidRPr="00EA6771" w14:paraId="6AF7F34E" w14:textId="77777777" w:rsidTr="00A575A5">
        <w:trPr>
          <w:trHeight w:val="300"/>
        </w:trPr>
        <w:tc>
          <w:tcPr>
            <w:tcW w:w="976" w:type="dxa"/>
            <w:noWrap/>
            <w:hideMark/>
          </w:tcPr>
          <w:p w14:paraId="4428AA62" w14:textId="77777777" w:rsidR="00EA6771" w:rsidRPr="00EA6771" w:rsidRDefault="00EA6771" w:rsidP="00EA6771">
            <w:pPr>
              <w:jc w:val="left"/>
            </w:pPr>
            <w:r w:rsidRPr="00EA6771">
              <w:t>66,25</w:t>
            </w:r>
          </w:p>
        </w:tc>
        <w:tc>
          <w:tcPr>
            <w:tcW w:w="976" w:type="dxa"/>
            <w:noWrap/>
            <w:hideMark/>
          </w:tcPr>
          <w:p w14:paraId="671D52A2" w14:textId="77777777" w:rsidR="00EA6771" w:rsidRPr="00EA6771" w:rsidRDefault="00EA6771" w:rsidP="00EA6771">
            <w:pPr>
              <w:jc w:val="left"/>
            </w:pPr>
            <w:r w:rsidRPr="00EA6771">
              <w:t>18,605</w:t>
            </w:r>
          </w:p>
        </w:tc>
      </w:tr>
      <w:tr w:rsidR="00EA6771" w:rsidRPr="00EA6771" w14:paraId="538D003F" w14:textId="77777777" w:rsidTr="00A575A5">
        <w:trPr>
          <w:trHeight w:val="300"/>
        </w:trPr>
        <w:tc>
          <w:tcPr>
            <w:tcW w:w="976" w:type="dxa"/>
            <w:noWrap/>
            <w:hideMark/>
          </w:tcPr>
          <w:p w14:paraId="453DEB1A" w14:textId="77777777" w:rsidR="00EA6771" w:rsidRPr="00EA6771" w:rsidRDefault="00EA6771" w:rsidP="00EA6771">
            <w:pPr>
              <w:jc w:val="left"/>
            </w:pPr>
            <w:r w:rsidRPr="00EA6771">
              <w:t>66,477</w:t>
            </w:r>
          </w:p>
        </w:tc>
        <w:tc>
          <w:tcPr>
            <w:tcW w:w="976" w:type="dxa"/>
            <w:noWrap/>
            <w:hideMark/>
          </w:tcPr>
          <w:p w14:paraId="73711058" w14:textId="77777777" w:rsidR="00EA6771" w:rsidRPr="00EA6771" w:rsidRDefault="00EA6771" w:rsidP="00EA6771">
            <w:pPr>
              <w:jc w:val="left"/>
            </w:pPr>
            <w:r w:rsidRPr="00EA6771">
              <w:t>19,255</w:t>
            </w:r>
          </w:p>
        </w:tc>
      </w:tr>
      <w:tr w:rsidR="00EA6771" w:rsidRPr="00EA6771" w14:paraId="57A0ECA9" w14:textId="77777777" w:rsidTr="00A575A5">
        <w:trPr>
          <w:trHeight w:val="300"/>
        </w:trPr>
        <w:tc>
          <w:tcPr>
            <w:tcW w:w="976" w:type="dxa"/>
            <w:noWrap/>
            <w:hideMark/>
          </w:tcPr>
          <w:p w14:paraId="634F4986" w14:textId="77777777" w:rsidR="00EA6771" w:rsidRPr="00EA6771" w:rsidRDefault="00EA6771" w:rsidP="00EA6771">
            <w:pPr>
              <w:jc w:val="left"/>
            </w:pPr>
            <w:r w:rsidRPr="00EA6771">
              <w:t>66,598</w:t>
            </w:r>
          </w:p>
        </w:tc>
        <w:tc>
          <w:tcPr>
            <w:tcW w:w="976" w:type="dxa"/>
            <w:noWrap/>
            <w:hideMark/>
          </w:tcPr>
          <w:p w14:paraId="73C4954F" w14:textId="77777777" w:rsidR="00EA6771" w:rsidRPr="00EA6771" w:rsidRDefault="00EA6771" w:rsidP="00EA6771">
            <w:pPr>
              <w:jc w:val="left"/>
            </w:pPr>
            <w:r w:rsidRPr="00EA6771">
              <w:t>19,53</w:t>
            </w:r>
          </w:p>
        </w:tc>
      </w:tr>
      <w:tr w:rsidR="00EA6771" w:rsidRPr="00EA6771" w14:paraId="74F2F696" w14:textId="77777777" w:rsidTr="00A575A5">
        <w:trPr>
          <w:trHeight w:val="300"/>
        </w:trPr>
        <w:tc>
          <w:tcPr>
            <w:tcW w:w="976" w:type="dxa"/>
            <w:noWrap/>
            <w:hideMark/>
          </w:tcPr>
          <w:p w14:paraId="53A3FE10" w14:textId="77777777" w:rsidR="00EA6771" w:rsidRPr="00EA6771" w:rsidRDefault="00EA6771" w:rsidP="00EA6771">
            <w:pPr>
              <w:jc w:val="left"/>
            </w:pPr>
            <w:r w:rsidRPr="00EA6771">
              <w:t>66,72</w:t>
            </w:r>
          </w:p>
        </w:tc>
        <w:tc>
          <w:tcPr>
            <w:tcW w:w="976" w:type="dxa"/>
            <w:noWrap/>
            <w:hideMark/>
          </w:tcPr>
          <w:p w14:paraId="55569084" w14:textId="77777777" w:rsidR="00EA6771" w:rsidRPr="00EA6771" w:rsidRDefault="00EA6771" w:rsidP="00EA6771">
            <w:pPr>
              <w:jc w:val="left"/>
            </w:pPr>
            <w:r w:rsidRPr="00EA6771">
              <w:t>20,065</w:t>
            </w:r>
          </w:p>
        </w:tc>
      </w:tr>
      <w:tr w:rsidR="00EA6771" w:rsidRPr="00EA6771" w14:paraId="0D3D5949" w14:textId="77777777" w:rsidTr="00A575A5">
        <w:trPr>
          <w:trHeight w:val="300"/>
        </w:trPr>
        <w:tc>
          <w:tcPr>
            <w:tcW w:w="976" w:type="dxa"/>
            <w:noWrap/>
            <w:hideMark/>
          </w:tcPr>
          <w:p w14:paraId="27EAC225" w14:textId="77777777" w:rsidR="00EA6771" w:rsidRPr="00EA6771" w:rsidRDefault="00EA6771" w:rsidP="00EA6771">
            <w:pPr>
              <w:jc w:val="left"/>
            </w:pPr>
            <w:r w:rsidRPr="00EA6771">
              <w:t>66,842</w:t>
            </w:r>
          </w:p>
        </w:tc>
        <w:tc>
          <w:tcPr>
            <w:tcW w:w="976" w:type="dxa"/>
            <w:noWrap/>
            <w:hideMark/>
          </w:tcPr>
          <w:p w14:paraId="7426BD69" w14:textId="77777777" w:rsidR="00EA6771" w:rsidRPr="00EA6771" w:rsidRDefault="00EA6771" w:rsidP="00EA6771">
            <w:pPr>
              <w:jc w:val="left"/>
            </w:pPr>
            <w:r w:rsidRPr="00EA6771">
              <w:t>20,425</w:t>
            </w:r>
          </w:p>
        </w:tc>
      </w:tr>
      <w:tr w:rsidR="00EA6771" w:rsidRPr="00EA6771" w14:paraId="0D77217A" w14:textId="77777777" w:rsidTr="00A575A5">
        <w:trPr>
          <w:trHeight w:val="300"/>
        </w:trPr>
        <w:tc>
          <w:tcPr>
            <w:tcW w:w="976" w:type="dxa"/>
            <w:noWrap/>
            <w:hideMark/>
          </w:tcPr>
          <w:p w14:paraId="05970DFB" w14:textId="77777777" w:rsidR="00EA6771" w:rsidRPr="00EA6771" w:rsidRDefault="00EA6771" w:rsidP="00EA6771">
            <w:pPr>
              <w:jc w:val="left"/>
            </w:pPr>
            <w:r w:rsidRPr="00EA6771">
              <w:t>66,964</w:t>
            </w:r>
          </w:p>
        </w:tc>
        <w:tc>
          <w:tcPr>
            <w:tcW w:w="976" w:type="dxa"/>
            <w:noWrap/>
            <w:hideMark/>
          </w:tcPr>
          <w:p w14:paraId="0EFFFC1A" w14:textId="77777777" w:rsidR="00EA6771" w:rsidRPr="00EA6771" w:rsidRDefault="00EA6771" w:rsidP="00EA6771">
            <w:pPr>
              <w:jc w:val="left"/>
            </w:pPr>
            <w:r w:rsidRPr="00EA6771">
              <w:t>20,85</w:t>
            </w:r>
          </w:p>
        </w:tc>
      </w:tr>
      <w:tr w:rsidR="00EA6771" w:rsidRPr="00EA6771" w14:paraId="1526EAE3" w14:textId="77777777" w:rsidTr="00A575A5">
        <w:trPr>
          <w:trHeight w:val="300"/>
        </w:trPr>
        <w:tc>
          <w:tcPr>
            <w:tcW w:w="976" w:type="dxa"/>
            <w:noWrap/>
            <w:hideMark/>
          </w:tcPr>
          <w:p w14:paraId="2E4C095B" w14:textId="77777777" w:rsidR="00EA6771" w:rsidRPr="00EA6771" w:rsidRDefault="00EA6771" w:rsidP="00EA6771">
            <w:pPr>
              <w:jc w:val="left"/>
            </w:pPr>
            <w:r w:rsidRPr="00EA6771">
              <w:t>67,093</w:t>
            </w:r>
          </w:p>
        </w:tc>
        <w:tc>
          <w:tcPr>
            <w:tcW w:w="976" w:type="dxa"/>
            <w:noWrap/>
            <w:hideMark/>
          </w:tcPr>
          <w:p w14:paraId="360FBF33" w14:textId="77777777" w:rsidR="00EA6771" w:rsidRPr="00EA6771" w:rsidRDefault="00EA6771" w:rsidP="00EA6771">
            <w:pPr>
              <w:jc w:val="left"/>
            </w:pPr>
            <w:r w:rsidRPr="00EA6771">
              <w:t>21,36</w:t>
            </w:r>
          </w:p>
        </w:tc>
      </w:tr>
      <w:tr w:rsidR="00EA6771" w:rsidRPr="00EA6771" w14:paraId="6B56DC2F" w14:textId="77777777" w:rsidTr="00A575A5">
        <w:trPr>
          <w:trHeight w:val="300"/>
        </w:trPr>
        <w:tc>
          <w:tcPr>
            <w:tcW w:w="976" w:type="dxa"/>
            <w:noWrap/>
            <w:hideMark/>
          </w:tcPr>
          <w:p w14:paraId="110DB466" w14:textId="77777777" w:rsidR="00EA6771" w:rsidRPr="00EA6771" w:rsidRDefault="00EA6771" w:rsidP="00EA6771">
            <w:pPr>
              <w:jc w:val="left"/>
            </w:pPr>
            <w:r w:rsidRPr="00EA6771">
              <w:t>67,215</w:t>
            </w:r>
          </w:p>
        </w:tc>
        <w:tc>
          <w:tcPr>
            <w:tcW w:w="976" w:type="dxa"/>
            <w:noWrap/>
            <w:hideMark/>
          </w:tcPr>
          <w:p w14:paraId="55CE6DCB" w14:textId="77777777" w:rsidR="00EA6771" w:rsidRPr="00EA6771" w:rsidRDefault="00EA6771" w:rsidP="00EA6771">
            <w:pPr>
              <w:jc w:val="left"/>
            </w:pPr>
            <w:r w:rsidRPr="00EA6771">
              <w:t>21,83</w:t>
            </w:r>
          </w:p>
        </w:tc>
      </w:tr>
      <w:tr w:rsidR="00EA6771" w:rsidRPr="00EA6771" w14:paraId="60E27DDB" w14:textId="77777777" w:rsidTr="00A575A5">
        <w:trPr>
          <w:trHeight w:val="300"/>
        </w:trPr>
        <w:tc>
          <w:tcPr>
            <w:tcW w:w="976" w:type="dxa"/>
            <w:noWrap/>
            <w:hideMark/>
          </w:tcPr>
          <w:p w14:paraId="7E49F64D" w14:textId="77777777" w:rsidR="00EA6771" w:rsidRPr="00EA6771" w:rsidRDefault="00EA6771" w:rsidP="00EA6771">
            <w:pPr>
              <w:jc w:val="left"/>
            </w:pPr>
            <w:r w:rsidRPr="00EA6771">
              <w:t>67,336</w:t>
            </w:r>
          </w:p>
        </w:tc>
        <w:tc>
          <w:tcPr>
            <w:tcW w:w="976" w:type="dxa"/>
            <w:noWrap/>
            <w:hideMark/>
          </w:tcPr>
          <w:p w14:paraId="767AD24B" w14:textId="77777777" w:rsidR="00EA6771" w:rsidRPr="00EA6771" w:rsidRDefault="00EA6771" w:rsidP="00EA6771">
            <w:pPr>
              <w:jc w:val="left"/>
            </w:pPr>
            <w:r w:rsidRPr="00EA6771">
              <w:t>22,18</w:t>
            </w:r>
          </w:p>
        </w:tc>
      </w:tr>
      <w:tr w:rsidR="00EA6771" w:rsidRPr="00EA6771" w14:paraId="045308F0" w14:textId="77777777" w:rsidTr="00A575A5">
        <w:trPr>
          <w:trHeight w:val="300"/>
        </w:trPr>
        <w:tc>
          <w:tcPr>
            <w:tcW w:w="976" w:type="dxa"/>
            <w:noWrap/>
            <w:hideMark/>
          </w:tcPr>
          <w:p w14:paraId="6C032913" w14:textId="77777777" w:rsidR="00EA6771" w:rsidRPr="00EA6771" w:rsidRDefault="00EA6771" w:rsidP="00EA6771">
            <w:pPr>
              <w:jc w:val="left"/>
            </w:pPr>
            <w:r w:rsidRPr="00EA6771">
              <w:t>67,457</w:t>
            </w:r>
          </w:p>
        </w:tc>
        <w:tc>
          <w:tcPr>
            <w:tcW w:w="976" w:type="dxa"/>
            <w:noWrap/>
            <w:hideMark/>
          </w:tcPr>
          <w:p w14:paraId="504BBB08" w14:textId="77777777" w:rsidR="00EA6771" w:rsidRPr="00EA6771" w:rsidRDefault="00EA6771" w:rsidP="00EA6771">
            <w:pPr>
              <w:jc w:val="left"/>
            </w:pPr>
            <w:r w:rsidRPr="00EA6771">
              <w:t>22,755</w:t>
            </w:r>
          </w:p>
        </w:tc>
      </w:tr>
      <w:tr w:rsidR="00EA6771" w:rsidRPr="00EA6771" w14:paraId="775D8204" w14:textId="77777777" w:rsidTr="00A575A5">
        <w:trPr>
          <w:trHeight w:val="300"/>
        </w:trPr>
        <w:tc>
          <w:tcPr>
            <w:tcW w:w="976" w:type="dxa"/>
            <w:noWrap/>
            <w:hideMark/>
          </w:tcPr>
          <w:p w14:paraId="008A894D" w14:textId="77777777" w:rsidR="00EA6771" w:rsidRPr="00EA6771" w:rsidRDefault="00EA6771" w:rsidP="00EA6771">
            <w:pPr>
              <w:jc w:val="left"/>
            </w:pPr>
            <w:r w:rsidRPr="00EA6771">
              <w:t>67,579</w:t>
            </w:r>
          </w:p>
        </w:tc>
        <w:tc>
          <w:tcPr>
            <w:tcW w:w="976" w:type="dxa"/>
            <w:noWrap/>
            <w:hideMark/>
          </w:tcPr>
          <w:p w14:paraId="5DC20598" w14:textId="77777777" w:rsidR="00EA6771" w:rsidRPr="00EA6771" w:rsidRDefault="00EA6771" w:rsidP="00EA6771">
            <w:pPr>
              <w:jc w:val="left"/>
            </w:pPr>
            <w:r w:rsidRPr="00EA6771">
              <w:t>23,205</w:t>
            </w:r>
          </w:p>
        </w:tc>
      </w:tr>
      <w:tr w:rsidR="00EA6771" w:rsidRPr="00EA6771" w14:paraId="090D325C" w14:textId="77777777" w:rsidTr="00A575A5">
        <w:trPr>
          <w:trHeight w:val="300"/>
        </w:trPr>
        <w:tc>
          <w:tcPr>
            <w:tcW w:w="976" w:type="dxa"/>
            <w:noWrap/>
            <w:hideMark/>
          </w:tcPr>
          <w:p w14:paraId="5951CB0A" w14:textId="77777777" w:rsidR="00EA6771" w:rsidRPr="00EA6771" w:rsidRDefault="00EA6771" w:rsidP="00EA6771">
            <w:pPr>
              <w:jc w:val="left"/>
            </w:pPr>
            <w:r w:rsidRPr="00EA6771">
              <w:t>67,797</w:t>
            </w:r>
          </w:p>
        </w:tc>
        <w:tc>
          <w:tcPr>
            <w:tcW w:w="976" w:type="dxa"/>
            <w:noWrap/>
            <w:hideMark/>
          </w:tcPr>
          <w:p w14:paraId="31E71494" w14:textId="77777777" w:rsidR="00EA6771" w:rsidRPr="00EA6771" w:rsidRDefault="00EA6771" w:rsidP="00EA6771">
            <w:pPr>
              <w:jc w:val="left"/>
            </w:pPr>
            <w:r w:rsidRPr="00EA6771">
              <w:t>23,92</w:t>
            </w:r>
          </w:p>
        </w:tc>
      </w:tr>
      <w:tr w:rsidR="00EA6771" w:rsidRPr="00EA6771" w14:paraId="23CC394C" w14:textId="77777777" w:rsidTr="00A575A5">
        <w:trPr>
          <w:trHeight w:val="300"/>
        </w:trPr>
        <w:tc>
          <w:tcPr>
            <w:tcW w:w="976" w:type="dxa"/>
            <w:noWrap/>
            <w:hideMark/>
          </w:tcPr>
          <w:p w14:paraId="5A519690" w14:textId="77777777" w:rsidR="00EA6771" w:rsidRPr="00EA6771" w:rsidRDefault="00EA6771" w:rsidP="00EA6771">
            <w:pPr>
              <w:jc w:val="left"/>
            </w:pPr>
            <w:r w:rsidRPr="00EA6771">
              <w:t>67,919</w:t>
            </w:r>
          </w:p>
        </w:tc>
        <w:tc>
          <w:tcPr>
            <w:tcW w:w="976" w:type="dxa"/>
            <w:noWrap/>
            <w:hideMark/>
          </w:tcPr>
          <w:p w14:paraId="0709F36C" w14:textId="77777777" w:rsidR="00EA6771" w:rsidRPr="00EA6771" w:rsidRDefault="00EA6771" w:rsidP="00EA6771">
            <w:pPr>
              <w:jc w:val="left"/>
            </w:pPr>
            <w:r w:rsidRPr="00EA6771">
              <w:t>24,505</w:t>
            </w:r>
          </w:p>
        </w:tc>
      </w:tr>
      <w:tr w:rsidR="00EA6771" w:rsidRPr="00EA6771" w14:paraId="20C36668" w14:textId="77777777" w:rsidTr="00A575A5">
        <w:trPr>
          <w:trHeight w:val="300"/>
        </w:trPr>
        <w:tc>
          <w:tcPr>
            <w:tcW w:w="976" w:type="dxa"/>
            <w:noWrap/>
            <w:hideMark/>
          </w:tcPr>
          <w:p w14:paraId="6CBEE1E3" w14:textId="77777777" w:rsidR="00EA6771" w:rsidRPr="00EA6771" w:rsidRDefault="00EA6771" w:rsidP="00EA6771">
            <w:pPr>
              <w:jc w:val="left"/>
            </w:pPr>
            <w:r w:rsidRPr="00EA6771">
              <w:t>68,04</w:t>
            </w:r>
          </w:p>
        </w:tc>
        <w:tc>
          <w:tcPr>
            <w:tcW w:w="976" w:type="dxa"/>
            <w:noWrap/>
            <w:hideMark/>
          </w:tcPr>
          <w:p w14:paraId="71ECB407" w14:textId="77777777" w:rsidR="00EA6771" w:rsidRPr="00EA6771" w:rsidRDefault="00EA6771" w:rsidP="00EA6771">
            <w:pPr>
              <w:jc w:val="left"/>
            </w:pPr>
            <w:r w:rsidRPr="00EA6771">
              <w:t>24,98</w:t>
            </w:r>
          </w:p>
        </w:tc>
      </w:tr>
      <w:tr w:rsidR="00EA6771" w:rsidRPr="00EA6771" w14:paraId="32A3D53E" w14:textId="77777777" w:rsidTr="00A575A5">
        <w:trPr>
          <w:trHeight w:val="300"/>
        </w:trPr>
        <w:tc>
          <w:tcPr>
            <w:tcW w:w="976" w:type="dxa"/>
            <w:noWrap/>
            <w:hideMark/>
          </w:tcPr>
          <w:p w14:paraId="033C72FC" w14:textId="77777777" w:rsidR="00EA6771" w:rsidRPr="00EA6771" w:rsidRDefault="00EA6771" w:rsidP="00EA6771">
            <w:pPr>
              <w:jc w:val="left"/>
            </w:pPr>
            <w:r w:rsidRPr="00EA6771">
              <w:t>68,166</w:t>
            </w:r>
          </w:p>
        </w:tc>
        <w:tc>
          <w:tcPr>
            <w:tcW w:w="976" w:type="dxa"/>
            <w:noWrap/>
            <w:hideMark/>
          </w:tcPr>
          <w:p w14:paraId="4113E0CC" w14:textId="77777777" w:rsidR="00EA6771" w:rsidRPr="00EA6771" w:rsidRDefault="00EA6771" w:rsidP="00EA6771">
            <w:pPr>
              <w:jc w:val="left"/>
            </w:pPr>
            <w:r w:rsidRPr="00EA6771">
              <w:t>25,455</w:t>
            </w:r>
          </w:p>
        </w:tc>
      </w:tr>
      <w:tr w:rsidR="00EA6771" w:rsidRPr="00EA6771" w14:paraId="1F66E4ED" w14:textId="77777777" w:rsidTr="00A575A5">
        <w:trPr>
          <w:trHeight w:val="300"/>
        </w:trPr>
        <w:tc>
          <w:tcPr>
            <w:tcW w:w="976" w:type="dxa"/>
            <w:noWrap/>
            <w:hideMark/>
          </w:tcPr>
          <w:p w14:paraId="523881EA" w14:textId="77777777" w:rsidR="00EA6771" w:rsidRPr="00EA6771" w:rsidRDefault="00EA6771" w:rsidP="00EA6771">
            <w:pPr>
              <w:jc w:val="left"/>
            </w:pPr>
            <w:r w:rsidRPr="00EA6771">
              <w:t>68,288</w:t>
            </w:r>
          </w:p>
        </w:tc>
        <w:tc>
          <w:tcPr>
            <w:tcW w:w="976" w:type="dxa"/>
            <w:noWrap/>
            <w:hideMark/>
          </w:tcPr>
          <w:p w14:paraId="5CDCD868" w14:textId="77777777" w:rsidR="00EA6771" w:rsidRPr="00EA6771" w:rsidRDefault="00EA6771" w:rsidP="00EA6771">
            <w:pPr>
              <w:jc w:val="left"/>
            </w:pPr>
            <w:r w:rsidRPr="00EA6771">
              <w:t>25,73</w:t>
            </w:r>
          </w:p>
        </w:tc>
      </w:tr>
      <w:tr w:rsidR="00EA6771" w:rsidRPr="00EA6771" w14:paraId="3D75B268" w14:textId="77777777" w:rsidTr="00A575A5">
        <w:trPr>
          <w:trHeight w:val="300"/>
        </w:trPr>
        <w:tc>
          <w:tcPr>
            <w:tcW w:w="976" w:type="dxa"/>
            <w:noWrap/>
            <w:hideMark/>
          </w:tcPr>
          <w:p w14:paraId="49691517" w14:textId="77777777" w:rsidR="00EA6771" w:rsidRPr="00EA6771" w:rsidRDefault="00EA6771" w:rsidP="00EA6771">
            <w:pPr>
              <w:jc w:val="left"/>
            </w:pPr>
            <w:r w:rsidRPr="00EA6771">
              <w:t>68,41</w:t>
            </w:r>
          </w:p>
        </w:tc>
        <w:tc>
          <w:tcPr>
            <w:tcW w:w="976" w:type="dxa"/>
            <w:noWrap/>
            <w:hideMark/>
          </w:tcPr>
          <w:p w14:paraId="5F5AE7A6" w14:textId="77777777" w:rsidR="00EA6771" w:rsidRPr="00EA6771" w:rsidRDefault="00EA6771" w:rsidP="00EA6771">
            <w:pPr>
              <w:jc w:val="left"/>
            </w:pPr>
            <w:r w:rsidRPr="00EA6771">
              <w:t>26,095</w:t>
            </w:r>
          </w:p>
        </w:tc>
      </w:tr>
      <w:tr w:rsidR="00EA6771" w:rsidRPr="00EA6771" w14:paraId="13C0D137" w14:textId="77777777" w:rsidTr="00A575A5">
        <w:trPr>
          <w:trHeight w:val="300"/>
        </w:trPr>
        <w:tc>
          <w:tcPr>
            <w:tcW w:w="976" w:type="dxa"/>
            <w:noWrap/>
            <w:hideMark/>
          </w:tcPr>
          <w:p w14:paraId="674A1738" w14:textId="77777777" w:rsidR="00EA6771" w:rsidRPr="00EA6771" w:rsidRDefault="00EA6771" w:rsidP="00EA6771">
            <w:pPr>
              <w:jc w:val="left"/>
            </w:pPr>
            <w:r w:rsidRPr="00EA6771">
              <w:t>68,531</w:t>
            </w:r>
          </w:p>
        </w:tc>
        <w:tc>
          <w:tcPr>
            <w:tcW w:w="976" w:type="dxa"/>
            <w:noWrap/>
            <w:hideMark/>
          </w:tcPr>
          <w:p w14:paraId="2069BE93" w14:textId="77777777" w:rsidR="00EA6771" w:rsidRPr="00EA6771" w:rsidRDefault="00EA6771" w:rsidP="00EA6771">
            <w:pPr>
              <w:jc w:val="left"/>
            </w:pPr>
            <w:r w:rsidRPr="00EA6771">
              <w:t>21,74</w:t>
            </w:r>
          </w:p>
        </w:tc>
      </w:tr>
      <w:tr w:rsidR="00EA6771" w:rsidRPr="00EA6771" w14:paraId="24101433" w14:textId="77777777" w:rsidTr="00A575A5">
        <w:trPr>
          <w:trHeight w:val="300"/>
        </w:trPr>
        <w:tc>
          <w:tcPr>
            <w:tcW w:w="976" w:type="dxa"/>
            <w:noWrap/>
            <w:hideMark/>
          </w:tcPr>
          <w:p w14:paraId="6726ED37" w14:textId="77777777" w:rsidR="00EA6771" w:rsidRPr="00EA6771" w:rsidRDefault="00EA6771" w:rsidP="00EA6771">
            <w:pPr>
              <w:jc w:val="left"/>
            </w:pPr>
            <w:r w:rsidRPr="00EA6771">
              <w:t>68,652</w:t>
            </w:r>
          </w:p>
        </w:tc>
        <w:tc>
          <w:tcPr>
            <w:tcW w:w="976" w:type="dxa"/>
            <w:noWrap/>
            <w:hideMark/>
          </w:tcPr>
          <w:p w14:paraId="5B6746B2" w14:textId="77777777" w:rsidR="00EA6771" w:rsidRPr="00EA6771" w:rsidRDefault="00EA6771" w:rsidP="00EA6771">
            <w:pPr>
              <w:jc w:val="left"/>
            </w:pPr>
            <w:r w:rsidRPr="00EA6771">
              <w:t>22,835</w:t>
            </w:r>
          </w:p>
        </w:tc>
      </w:tr>
      <w:tr w:rsidR="00EA6771" w:rsidRPr="00EA6771" w14:paraId="06ED4FE5" w14:textId="77777777" w:rsidTr="00A575A5">
        <w:trPr>
          <w:trHeight w:val="300"/>
        </w:trPr>
        <w:tc>
          <w:tcPr>
            <w:tcW w:w="976" w:type="dxa"/>
            <w:noWrap/>
            <w:hideMark/>
          </w:tcPr>
          <w:p w14:paraId="17E3B3D5" w14:textId="77777777" w:rsidR="00EA6771" w:rsidRPr="00EA6771" w:rsidRDefault="00EA6771" w:rsidP="00EA6771">
            <w:pPr>
              <w:jc w:val="left"/>
            </w:pPr>
            <w:r w:rsidRPr="00EA6771">
              <w:t>68,774</w:t>
            </w:r>
          </w:p>
        </w:tc>
        <w:tc>
          <w:tcPr>
            <w:tcW w:w="976" w:type="dxa"/>
            <w:noWrap/>
            <w:hideMark/>
          </w:tcPr>
          <w:p w14:paraId="1576BAEA" w14:textId="77777777" w:rsidR="00EA6771" w:rsidRPr="00EA6771" w:rsidRDefault="00EA6771" w:rsidP="00EA6771">
            <w:pPr>
              <w:jc w:val="left"/>
            </w:pPr>
            <w:r w:rsidRPr="00EA6771">
              <w:t>23,655</w:t>
            </w:r>
          </w:p>
        </w:tc>
      </w:tr>
      <w:tr w:rsidR="00EA6771" w:rsidRPr="00EA6771" w14:paraId="5A593A2D" w14:textId="77777777" w:rsidTr="00A575A5">
        <w:trPr>
          <w:trHeight w:val="300"/>
        </w:trPr>
        <w:tc>
          <w:tcPr>
            <w:tcW w:w="976" w:type="dxa"/>
            <w:noWrap/>
            <w:hideMark/>
          </w:tcPr>
          <w:p w14:paraId="591EB019" w14:textId="77777777" w:rsidR="00EA6771" w:rsidRPr="00EA6771" w:rsidRDefault="00EA6771" w:rsidP="00EA6771">
            <w:pPr>
              <w:jc w:val="left"/>
            </w:pPr>
            <w:r w:rsidRPr="00EA6771">
              <w:t>68,896</w:t>
            </w:r>
          </w:p>
        </w:tc>
        <w:tc>
          <w:tcPr>
            <w:tcW w:w="976" w:type="dxa"/>
            <w:noWrap/>
            <w:hideMark/>
          </w:tcPr>
          <w:p w14:paraId="095699DC" w14:textId="77777777" w:rsidR="00EA6771" w:rsidRPr="00EA6771" w:rsidRDefault="00EA6771" w:rsidP="00EA6771">
            <w:pPr>
              <w:jc w:val="left"/>
            </w:pPr>
            <w:r w:rsidRPr="00EA6771">
              <w:t>27,875</w:t>
            </w:r>
          </w:p>
        </w:tc>
      </w:tr>
      <w:tr w:rsidR="00EA6771" w:rsidRPr="00EA6771" w14:paraId="1E8F2CC4" w14:textId="77777777" w:rsidTr="00A575A5">
        <w:trPr>
          <w:trHeight w:val="300"/>
        </w:trPr>
        <w:tc>
          <w:tcPr>
            <w:tcW w:w="976" w:type="dxa"/>
            <w:noWrap/>
            <w:hideMark/>
          </w:tcPr>
          <w:p w14:paraId="2C19C576" w14:textId="77777777" w:rsidR="00EA6771" w:rsidRPr="00EA6771" w:rsidRDefault="00EA6771" w:rsidP="00EA6771">
            <w:pPr>
              <w:jc w:val="left"/>
            </w:pPr>
            <w:r w:rsidRPr="00EA6771">
              <w:t>69,114</w:t>
            </w:r>
          </w:p>
        </w:tc>
        <w:tc>
          <w:tcPr>
            <w:tcW w:w="976" w:type="dxa"/>
            <w:noWrap/>
            <w:hideMark/>
          </w:tcPr>
          <w:p w14:paraId="73B91608" w14:textId="77777777" w:rsidR="00EA6771" w:rsidRPr="00EA6771" w:rsidRDefault="00EA6771" w:rsidP="00EA6771">
            <w:pPr>
              <w:jc w:val="left"/>
            </w:pPr>
            <w:r w:rsidRPr="00EA6771">
              <w:t>28,79</w:t>
            </w:r>
          </w:p>
        </w:tc>
      </w:tr>
      <w:tr w:rsidR="00EA6771" w:rsidRPr="00EA6771" w14:paraId="46674F47" w14:textId="77777777" w:rsidTr="00A575A5">
        <w:trPr>
          <w:trHeight w:val="300"/>
        </w:trPr>
        <w:tc>
          <w:tcPr>
            <w:tcW w:w="976" w:type="dxa"/>
            <w:noWrap/>
            <w:hideMark/>
          </w:tcPr>
          <w:p w14:paraId="75B5186B" w14:textId="77777777" w:rsidR="00EA6771" w:rsidRPr="00EA6771" w:rsidRDefault="00EA6771" w:rsidP="00EA6771">
            <w:pPr>
              <w:jc w:val="left"/>
            </w:pPr>
            <w:r w:rsidRPr="00EA6771">
              <w:t>69,246</w:t>
            </w:r>
          </w:p>
        </w:tc>
        <w:tc>
          <w:tcPr>
            <w:tcW w:w="976" w:type="dxa"/>
            <w:noWrap/>
            <w:hideMark/>
          </w:tcPr>
          <w:p w14:paraId="3F76AA12" w14:textId="77777777" w:rsidR="00EA6771" w:rsidRPr="00EA6771" w:rsidRDefault="00EA6771" w:rsidP="00EA6771">
            <w:pPr>
              <w:jc w:val="left"/>
            </w:pPr>
            <w:r w:rsidRPr="00EA6771">
              <w:t>29,25</w:t>
            </w:r>
          </w:p>
        </w:tc>
      </w:tr>
      <w:tr w:rsidR="00EA6771" w:rsidRPr="00EA6771" w14:paraId="38F44DEE" w14:textId="77777777" w:rsidTr="00A575A5">
        <w:trPr>
          <w:trHeight w:val="300"/>
        </w:trPr>
        <w:tc>
          <w:tcPr>
            <w:tcW w:w="976" w:type="dxa"/>
            <w:noWrap/>
            <w:hideMark/>
          </w:tcPr>
          <w:p w14:paraId="04592F5D" w14:textId="77777777" w:rsidR="00EA6771" w:rsidRPr="00EA6771" w:rsidRDefault="00EA6771" w:rsidP="00EA6771">
            <w:pPr>
              <w:jc w:val="left"/>
            </w:pPr>
            <w:r w:rsidRPr="00EA6771">
              <w:t>69,368</w:t>
            </w:r>
          </w:p>
        </w:tc>
        <w:tc>
          <w:tcPr>
            <w:tcW w:w="976" w:type="dxa"/>
            <w:noWrap/>
            <w:hideMark/>
          </w:tcPr>
          <w:p w14:paraId="6C7AAAB8" w14:textId="77777777" w:rsidR="00EA6771" w:rsidRPr="00EA6771" w:rsidRDefault="00EA6771" w:rsidP="00EA6771">
            <w:pPr>
              <w:jc w:val="left"/>
            </w:pPr>
            <w:r w:rsidRPr="00EA6771">
              <w:t>29,76</w:t>
            </w:r>
          </w:p>
        </w:tc>
      </w:tr>
      <w:tr w:rsidR="00EA6771" w:rsidRPr="00EA6771" w14:paraId="44F68192" w14:textId="77777777" w:rsidTr="00A575A5">
        <w:trPr>
          <w:trHeight w:val="300"/>
        </w:trPr>
        <w:tc>
          <w:tcPr>
            <w:tcW w:w="976" w:type="dxa"/>
            <w:noWrap/>
            <w:hideMark/>
          </w:tcPr>
          <w:p w14:paraId="0F5E6B52" w14:textId="77777777" w:rsidR="00EA6771" w:rsidRPr="00EA6771" w:rsidRDefault="00EA6771" w:rsidP="00EA6771">
            <w:pPr>
              <w:jc w:val="left"/>
            </w:pPr>
            <w:r w:rsidRPr="00EA6771">
              <w:t>69,593</w:t>
            </w:r>
          </w:p>
        </w:tc>
        <w:tc>
          <w:tcPr>
            <w:tcW w:w="976" w:type="dxa"/>
            <w:noWrap/>
            <w:hideMark/>
          </w:tcPr>
          <w:p w14:paraId="3447E3AF" w14:textId="77777777" w:rsidR="00EA6771" w:rsidRPr="00EA6771" w:rsidRDefault="00EA6771" w:rsidP="00EA6771">
            <w:pPr>
              <w:jc w:val="left"/>
            </w:pPr>
            <w:r w:rsidRPr="00EA6771">
              <w:t>30,13</w:t>
            </w:r>
          </w:p>
        </w:tc>
      </w:tr>
      <w:tr w:rsidR="00EA6771" w:rsidRPr="00EA6771" w14:paraId="5351C7BE" w14:textId="77777777" w:rsidTr="00A575A5">
        <w:trPr>
          <w:trHeight w:val="300"/>
        </w:trPr>
        <w:tc>
          <w:tcPr>
            <w:tcW w:w="976" w:type="dxa"/>
            <w:noWrap/>
            <w:hideMark/>
          </w:tcPr>
          <w:p w14:paraId="3FD5A571" w14:textId="77777777" w:rsidR="00EA6771" w:rsidRPr="00EA6771" w:rsidRDefault="00EA6771" w:rsidP="00EA6771">
            <w:pPr>
              <w:jc w:val="left"/>
            </w:pPr>
            <w:r w:rsidRPr="00EA6771">
              <w:t>70,711</w:t>
            </w:r>
          </w:p>
        </w:tc>
        <w:tc>
          <w:tcPr>
            <w:tcW w:w="976" w:type="dxa"/>
            <w:noWrap/>
            <w:hideMark/>
          </w:tcPr>
          <w:p w14:paraId="0238AD02" w14:textId="77777777" w:rsidR="00EA6771" w:rsidRPr="00EA6771" w:rsidRDefault="00EA6771" w:rsidP="00EA6771">
            <w:pPr>
              <w:jc w:val="left"/>
            </w:pPr>
            <w:r w:rsidRPr="00EA6771">
              <w:t>33,801</w:t>
            </w:r>
          </w:p>
        </w:tc>
      </w:tr>
      <w:tr w:rsidR="00EA6771" w:rsidRPr="00EA6771" w14:paraId="615092AB" w14:textId="77777777" w:rsidTr="00A575A5">
        <w:trPr>
          <w:trHeight w:val="300"/>
        </w:trPr>
        <w:tc>
          <w:tcPr>
            <w:tcW w:w="976" w:type="dxa"/>
            <w:noWrap/>
            <w:hideMark/>
          </w:tcPr>
          <w:p w14:paraId="0368AFB4" w14:textId="77777777" w:rsidR="00EA6771" w:rsidRPr="00EA6771" w:rsidRDefault="00EA6771" w:rsidP="00EA6771">
            <w:pPr>
              <w:jc w:val="left"/>
            </w:pPr>
            <w:r w:rsidRPr="00EA6771">
              <w:t>71,829</w:t>
            </w:r>
          </w:p>
        </w:tc>
        <w:tc>
          <w:tcPr>
            <w:tcW w:w="976" w:type="dxa"/>
            <w:noWrap/>
            <w:hideMark/>
          </w:tcPr>
          <w:p w14:paraId="6229312E" w14:textId="77777777" w:rsidR="00EA6771" w:rsidRPr="00EA6771" w:rsidRDefault="00EA6771" w:rsidP="00EA6771">
            <w:pPr>
              <w:jc w:val="left"/>
            </w:pPr>
            <w:r w:rsidRPr="00EA6771">
              <w:t>38,131</w:t>
            </w:r>
          </w:p>
        </w:tc>
      </w:tr>
      <w:tr w:rsidR="00EA6771" w:rsidRPr="00EA6771" w14:paraId="044EE09F" w14:textId="77777777" w:rsidTr="00A575A5">
        <w:trPr>
          <w:trHeight w:val="300"/>
        </w:trPr>
        <w:tc>
          <w:tcPr>
            <w:tcW w:w="976" w:type="dxa"/>
            <w:noWrap/>
            <w:hideMark/>
          </w:tcPr>
          <w:p w14:paraId="6B17859B" w14:textId="77777777" w:rsidR="00EA6771" w:rsidRPr="00EA6771" w:rsidRDefault="00EA6771" w:rsidP="00EA6771">
            <w:pPr>
              <w:jc w:val="left"/>
            </w:pPr>
            <w:r w:rsidRPr="00EA6771">
              <w:t>72,946</w:t>
            </w:r>
          </w:p>
        </w:tc>
        <w:tc>
          <w:tcPr>
            <w:tcW w:w="976" w:type="dxa"/>
            <w:noWrap/>
            <w:hideMark/>
          </w:tcPr>
          <w:p w14:paraId="006D8333" w14:textId="77777777" w:rsidR="00EA6771" w:rsidRPr="00EA6771" w:rsidRDefault="00EA6771" w:rsidP="00EA6771">
            <w:pPr>
              <w:jc w:val="left"/>
            </w:pPr>
            <w:r w:rsidRPr="00EA6771">
              <w:t>41,561</w:t>
            </w:r>
          </w:p>
        </w:tc>
      </w:tr>
      <w:tr w:rsidR="00EA6771" w:rsidRPr="00EA6771" w14:paraId="28C095DF" w14:textId="77777777" w:rsidTr="00A575A5">
        <w:trPr>
          <w:trHeight w:val="300"/>
        </w:trPr>
        <w:tc>
          <w:tcPr>
            <w:tcW w:w="976" w:type="dxa"/>
            <w:noWrap/>
            <w:hideMark/>
          </w:tcPr>
          <w:p w14:paraId="610BE3DD" w14:textId="77777777" w:rsidR="00EA6771" w:rsidRPr="00EA6771" w:rsidRDefault="00EA6771" w:rsidP="00EA6771">
            <w:pPr>
              <w:jc w:val="left"/>
            </w:pPr>
            <w:r w:rsidRPr="00EA6771">
              <w:t>74,064</w:t>
            </w:r>
          </w:p>
        </w:tc>
        <w:tc>
          <w:tcPr>
            <w:tcW w:w="976" w:type="dxa"/>
            <w:noWrap/>
            <w:hideMark/>
          </w:tcPr>
          <w:p w14:paraId="20319227" w14:textId="77777777" w:rsidR="00EA6771" w:rsidRPr="00EA6771" w:rsidRDefault="00EA6771" w:rsidP="00EA6771">
            <w:pPr>
              <w:jc w:val="left"/>
            </w:pPr>
            <w:r w:rsidRPr="00EA6771">
              <w:t>45,561</w:t>
            </w:r>
          </w:p>
        </w:tc>
      </w:tr>
      <w:tr w:rsidR="00EA6771" w:rsidRPr="00EA6771" w14:paraId="33BD006F" w14:textId="77777777" w:rsidTr="00A575A5">
        <w:trPr>
          <w:trHeight w:val="300"/>
        </w:trPr>
        <w:tc>
          <w:tcPr>
            <w:tcW w:w="976" w:type="dxa"/>
            <w:noWrap/>
            <w:hideMark/>
          </w:tcPr>
          <w:p w14:paraId="7F424C39" w14:textId="77777777" w:rsidR="00EA6771" w:rsidRPr="00EA6771" w:rsidRDefault="00EA6771" w:rsidP="00EA6771">
            <w:pPr>
              <w:jc w:val="left"/>
            </w:pPr>
            <w:r w:rsidRPr="00EA6771">
              <w:t>75,181</w:t>
            </w:r>
          </w:p>
        </w:tc>
        <w:tc>
          <w:tcPr>
            <w:tcW w:w="976" w:type="dxa"/>
            <w:noWrap/>
            <w:hideMark/>
          </w:tcPr>
          <w:p w14:paraId="2D731A19" w14:textId="77777777" w:rsidR="00EA6771" w:rsidRPr="00EA6771" w:rsidRDefault="00EA6771" w:rsidP="00EA6771">
            <w:pPr>
              <w:jc w:val="left"/>
            </w:pPr>
            <w:r w:rsidRPr="00EA6771">
              <w:t>50,071</w:t>
            </w:r>
          </w:p>
        </w:tc>
      </w:tr>
      <w:tr w:rsidR="00EA6771" w:rsidRPr="00EA6771" w14:paraId="4C2EF5E6" w14:textId="77777777" w:rsidTr="00A575A5">
        <w:trPr>
          <w:trHeight w:val="300"/>
        </w:trPr>
        <w:tc>
          <w:tcPr>
            <w:tcW w:w="976" w:type="dxa"/>
            <w:noWrap/>
            <w:hideMark/>
          </w:tcPr>
          <w:p w14:paraId="74C66382" w14:textId="77777777" w:rsidR="00EA6771" w:rsidRPr="00EA6771" w:rsidRDefault="00EA6771" w:rsidP="00EA6771">
            <w:pPr>
              <w:jc w:val="left"/>
            </w:pPr>
            <w:r w:rsidRPr="00EA6771">
              <w:t>76,3</w:t>
            </w:r>
          </w:p>
        </w:tc>
        <w:tc>
          <w:tcPr>
            <w:tcW w:w="976" w:type="dxa"/>
            <w:noWrap/>
            <w:hideMark/>
          </w:tcPr>
          <w:p w14:paraId="79E4737A" w14:textId="77777777" w:rsidR="00EA6771" w:rsidRPr="00EA6771" w:rsidRDefault="00EA6771" w:rsidP="00EA6771">
            <w:pPr>
              <w:jc w:val="left"/>
            </w:pPr>
            <w:r w:rsidRPr="00EA6771">
              <w:t>55,061</w:t>
            </w:r>
          </w:p>
        </w:tc>
      </w:tr>
      <w:tr w:rsidR="00EA6771" w:rsidRPr="00EA6771" w14:paraId="30FE7DC3" w14:textId="77777777" w:rsidTr="00A575A5">
        <w:trPr>
          <w:trHeight w:val="300"/>
        </w:trPr>
        <w:tc>
          <w:tcPr>
            <w:tcW w:w="976" w:type="dxa"/>
            <w:noWrap/>
            <w:hideMark/>
          </w:tcPr>
          <w:p w14:paraId="409C45A8" w14:textId="77777777" w:rsidR="00EA6771" w:rsidRPr="00EA6771" w:rsidRDefault="00EA6771" w:rsidP="00EA6771">
            <w:pPr>
              <w:jc w:val="left"/>
            </w:pPr>
            <w:r w:rsidRPr="00EA6771">
              <w:t>77,417</w:t>
            </w:r>
          </w:p>
        </w:tc>
        <w:tc>
          <w:tcPr>
            <w:tcW w:w="976" w:type="dxa"/>
            <w:noWrap/>
            <w:hideMark/>
          </w:tcPr>
          <w:p w14:paraId="46291459" w14:textId="77777777" w:rsidR="00EA6771" w:rsidRPr="00EA6771" w:rsidRDefault="00EA6771" w:rsidP="00EA6771">
            <w:pPr>
              <w:jc w:val="left"/>
            </w:pPr>
            <w:r w:rsidRPr="00EA6771">
              <w:t>56,871</w:t>
            </w:r>
          </w:p>
        </w:tc>
      </w:tr>
    </w:tbl>
    <w:p w14:paraId="1C71537E" w14:textId="77777777" w:rsidR="00EA6771" w:rsidRPr="00485A90" w:rsidRDefault="00EA6771" w:rsidP="00485A90">
      <w:pPr>
        <w:jc w:val="left"/>
        <w:rPr>
          <w:lang w:val="en-US"/>
        </w:rPr>
      </w:pPr>
    </w:p>
    <w:sectPr w:rsidR="00EA6771" w:rsidRPr="00485A90" w:rsidSect="007552D5">
      <w:type w:val="continuous"/>
      <w:pgSz w:w="11906" w:h="16838"/>
      <w:pgMar w:top="1417" w:right="1417" w:bottom="1134" w:left="1417" w:header="708" w:footer="708" w:gutter="0"/>
      <w:cols w:num="4"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420FC" w14:textId="77777777" w:rsidR="00534113" w:rsidRDefault="00534113" w:rsidP="002B6D03">
      <w:pPr>
        <w:spacing w:after="0" w:line="240" w:lineRule="auto"/>
      </w:pPr>
      <w:r>
        <w:separator/>
      </w:r>
    </w:p>
  </w:endnote>
  <w:endnote w:type="continuationSeparator" w:id="0">
    <w:p w14:paraId="6E59EFD8" w14:textId="77777777" w:rsidR="00534113" w:rsidRDefault="00534113" w:rsidP="002B6D03">
      <w:pPr>
        <w:spacing w:after="0" w:line="240" w:lineRule="auto"/>
      </w:pPr>
      <w:r>
        <w:continuationSeparator/>
      </w:r>
    </w:p>
  </w:endnote>
  <w:endnote w:type="continuationNotice" w:id="1">
    <w:p w14:paraId="0CDFBC46" w14:textId="77777777" w:rsidR="00534113" w:rsidRDefault="00534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947340"/>
      <w:docPartObj>
        <w:docPartGallery w:val="Page Numbers (Bottom of Page)"/>
        <w:docPartUnique/>
      </w:docPartObj>
    </w:sdtPr>
    <w:sdtEndPr/>
    <w:sdtContent>
      <w:p w14:paraId="65631166" w14:textId="7B8EF1AA" w:rsidR="00636AC4" w:rsidRDefault="00553ACA" w:rsidP="00553ACA">
        <w:pPr>
          <w:pStyle w:val="Fuzeile"/>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678588"/>
      <w:docPartObj>
        <w:docPartGallery w:val="Page Numbers (Bottom of Page)"/>
        <w:docPartUnique/>
      </w:docPartObj>
    </w:sdtPr>
    <w:sdtEndPr/>
    <w:sdtContent>
      <w:p w14:paraId="22C14585" w14:textId="4644FD42" w:rsidR="005A3455" w:rsidRDefault="005A3455">
        <w:pPr>
          <w:pStyle w:val="Fuzeile"/>
        </w:pPr>
        <w:r>
          <w:fldChar w:fldCharType="begin"/>
        </w:r>
        <w:r>
          <w:instrText>PAGE   \* MERGEFORMAT</w:instrText>
        </w:r>
        <w:r>
          <w:fldChar w:fldCharType="separate"/>
        </w:r>
        <w:r>
          <w:t>2</w:t>
        </w:r>
        <w:r>
          <w:fldChar w:fldCharType="end"/>
        </w:r>
      </w:p>
    </w:sdtContent>
  </w:sdt>
  <w:p w14:paraId="52ED0B81" w14:textId="77777777" w:rsidR="00512E02" w:rsidRDefault="00512E0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6D80C" w14:textId="77777777" w:rsidR="00636AC4" w:rsidRDefault="00636AC4" w:rsidP="002B6D03">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60915"/>
      <w:docPartObj>
        <w:docPartGallery w:val="Page Numbers (Bottom of Page)"/>
        <w:docPartUnique/>
      </w:docPartObj>
    </w:sdtPr>
    <w:sdtEndPr/>
    <w:sdtContent>
      <w:p w14:paraId="0EB34251" w14:textId="4BAEAB72" w:rsidR="00512E02" w:rsidRDefault="00512E02" w:rsidP="002107B7">
        <w:pPr>
          <w:pStyle w:val="Fuzeile"/>
          <w:jc w:val="right"/>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06296"/>
      <w:docPartObj>
        <w:docPartGallery w:val="Page Numbers (Bottom of Page)"/>
        <w:docPartUnique/>
      </w:docPartObj>
    </w:sdtPr>
    <w:sdtEndPr/>
    <w:sdtContent>
      <w:p w14:paraId="23507598" w14:textId="297F6D23" w:rsidR="00553ACA" w:rsidRDefault="00553ACA">
        <w:pPr>
          <w:pStyle w:val="Fuzeile"/>
          <w:jc w:val="right"/>
        </w:pPr>
        <w:r>
          <w:fldChar w:fldCharType="begin"/>
        </w:r>
        <w:r>
          <w:instrText>PAGE   \* MERGEFORMAT</w:instrText>
        </w:r>
        <w:r>
          <w:fldChar w:fldCharType="separate"/>
        </w:r>
        <w:r>
          <w:t>2</w:t>
        </w:r>
        <w:r>
          <w:fldChar w:fldCharType="end"/>
        </w:r>
      </w:p>
    </w:sdtContent>
  </w:sdt>
  <w:p w14:paraId="651C0549" w14:textId="168FBCF3" w:rsidR="00636AC4" w:rsidRDefault="00636A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AA6DB" w14:textId="77777777" w:rsidR="00534113" w:rsidRDefault="00534113" w:rsidP="002B6D03">
      <w:pPr>
        <w:spacing w:after="0" w:line="240" w:lineRule="auto"/>
      </w:pPr>
      <w:r>
        <w:separator/>
      </w:r>
    </w:p>
  </w:footnote>
  <w:footnote w:type="continuationSeparator" w:id="0">
    <w:p w14:paraId="3EF6CAC2" w14:textId="77777777" w:rsidR="00534113" w:rsidRDefault="00534113" w:rsidP="002B6D03">
      <w:pPr>
        <w:spacing w:after="0" w:line="240" w:lineRule="auto"/>
      </w:pPr>
      <w:r>
        <w:continuationSeparator/>
      </w:r>
    </w:p>
  </w:footnote>
  <w:footnote w:type="continuationNotice" w:id="1">
    <w:p w14:paraId="08095038" w14:textId="77777777" w:rsidR="00534113" w:rsidRDefault="005341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173FF" w14:textId="77777777" w:rsidR="00636AC4" w:rsidRPr="00636AC4" w:rsidRDefault="00636AC4" w:rsidP="00636AC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2AFF4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47E28D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2248B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584C7A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B59CAA9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0BBB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9EB35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5FE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D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120FFF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B740F78"/>
    <w:multiLevelType w:val="hybridMultilevel"/>
    <w:tmpl w:val="28A475C8"/>
    <w:lvl w:ilvl="0" w:tplc="D3889352">
      <w:start w:val="1"/>
      <w:numFmt w:val="decimal"/>
      <w:lvlText w:val="Anhang %1 -"/>
      <w:lvlJc w:val="left"/>
      <w:pPr>
        <w:ind w:left="1211" w:hanging="360"/>
      </w:pPr>
      <w:rPr>
        <w:rFonts w:hint="default"/>
      </w:r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abstractNum w:abstractNumId="11" w15:restartNumberingAfterBreak="0">
    <w:nsid w:val="0BC115D4"/>
    <w:multiLevelType w:val="multilevel"/>
    <w:tmpl w:val="CACC98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DF30F1"/>
    <w:multiLevelType w:val="multilevel"/>
    <w:tmpl w:val="F7AAD5E4"/>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3887F1E"/>
    <w:multiLevelType w:val="hybridMultilevel"/>
    <w:tmpl w:val="F8986840"/>
    <w:lvl w:ilvl="0" w:tplc="8D9C16C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604585C"/>
    <w:multiLevelType w:val="hybridMultilevel"/>
    <w:tmpl w:val="EA02F1B6"/>
    <w:lvl w:ilvl="0" w:tplc="C50E311E">
      <w:start w:val="1"/>
      <w:numFmt w:val="decimal"/>
      <w:lvlText w:val="Anhang %1"/>
      <w:lvlJc w:val="left"/>
      <w:pPr>
        <w:ind w:left="1353" w:hanging="360"/>
      </w:pPr>
      <w:rPr>
        <w:rFonts w:ascii="Times New Roman" w:hAnsi="Times New Roman" w:hint="default"/>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7D61A47"/>
    <w:multiLevelType w:val="hybridMultilevel"/>
    <w:tmpl w:val="C558334E"/>
    <w:lvl w:ilvl="0" w:tplc="41B057BC">
      <w:start w:val="1"/>
      <w:numFmt w:val="decimal"/>
      <w:lvlText w:val="[%1]"/>
      <w:lvlJc w:val="left"/>
      <w:pPr>
        <w:ind w:left="360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9A622E5"/>
    <w:multiLevelType w:val="hybridMultilevel"/>
    <w:tmpl w:val="CAFC9F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D09163B"/>
    <w:multiLevelType w:val="hybridMultilevel"/>
    <w:tmpl w:val="F572D9B2"/>
    <w:lvl w:ilvl="0" w:tplc="0F70B06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BF2B53"/>
    <w:multiLevelType w:val="hybridMultilevel"/>
    <w:tmpl w:val="088C648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D165DCD"/>
    <w:multiLevelType w:val="hybridMultilevel"/>
    <w:tmpl w:val="C9F2F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C4C6E"/>
    <w:multiLevelType w:val="hybridMultilevel"/>
    <w:tmpl w:val="BCD0EB28"/>
    <w:lvl w:ilvl="0" w:tplc="0396E3DA">
      <w:start w:val="19"/>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6A63BA5"/>
    <w:multiLevelType w:val="hybridMultilevel"/>
    <w:tmpl w:val="C292FB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463F27"/>
    <w:multiLevelType w:val="hybridMultilevel"/>
    <w:tmpl w:val="1DA6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93B98"/>
    <w:multiLevelType w:val="multilevel"/>
    <w:tmpl w:val="F7AAD5E4"/>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E4B52F5"/>
    <w:multiLevelType w:val="hybridMultilevel"/>
    <w:tmpl w:val="3548893C"/>
    <w:lvl w:ilvl="0" w:tplc="10B0B33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6D2294"/>
    <w:multiLevelType w:val="hybridMultilevel"/>
    <w:tmpl w:val="6BF63600"/>
    <w:lvl w:ilvl="0" w:tplc="3F4CBA24">
      <w:start w:val="1"/>
      <w:numFmt w:val="decimal"/>
      <w:lvlText w:val="Anhang %1."/>
      <w:lvlJc w:val="left"/>
      <w:pPr>
        <w:ind w:left="1353"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2B10E94"/>
    <w:multiLevelType w:val="multilevel"/>
    <w:tmpl w:val="A2FC2798"/>
    <w:lvl w:ilvl="0">
      <w:start w:val="1"/>
      <w:numFmt w:val="decimal"/>
      <w:pStyle w:val="berschrift1"/>
      <w:lvlText w:val="%1."/>
      <w:lvlJc w:val="left"/>
      <w:pPr>
        <w:ind w:left="454" w:hanging="454"/>
      </w:pPr>
      <w:rPr>
        <w:rFonts w:ascii="Times New Roman" w:hAnsi="Times New Roman" w:hint="default"/>
      </w:rPr>
    </w:lvl>
    <w:lvl w:ilvl="1">
      <w:start w:val="1"/>
      <w:numFmt w:val="decimal"/>
      <w:pStyle w:val="berschrift2"/>
      <w:lvlText w:val="%1.%2."/>
      <w:lvlJc w:val="left"/>
      <w:pPr>
        <w:ind w:left="1447" w:hanging="454"/>
      </w:pPr>
      <w:rPr>
        <w:rFonts w:hint="default"/>
      </w:rPr>
    </w:lvl>
    <w:lvl w:ilvl="2">
      <w:start w:val="1"/>
      <w:numFmt w:val="decimal"/>
      <w:pStyle w:val="berschrift3"/>
      <w:lvlText w:val="%1.%2.%3."/>
      <w:lvlJc w:val="left"/>
      <w:pPr>
        <w:ind w:left="2155" w:hanging="454"/>
      </w:pPr>
      <w:rPr>
        <w:rFonts w:hint="default"/>
        <w:i w:val="0"/>
        <w:iCs w:val="0"/>
      </w:rPr>
    </w:lvl>
    <w:lvl w:ilvl="3">
      <w:start w:val="1"/>
      <w:numFmt w:val="decimal"/>
      <w:pStyle w:val="berschrift4"/>
      <w:lvlText w:val="%1.%2.%3.%4"/>
      <w:lvlJc w:val="left"/>
      <w:pPr>
        <w:ind w:left="1306" w:hanging="454"/>
      </w:pPr>
      <w:rPr>
        <w:rFonts w:hint="default"/>
      </w:rPr>
    </w:lvl>
    <w:lvl w:ilvl="4">
      <w:start w:val="1"/>
      <w:numFmt w:val="decimal"/>
      <w:pStyle w:val="berschrift5"/>
      <w:lvlText w:val="%1.%2.%3.%4.%5"/>
      <w:lvlJc w:val="left"/>
      <w:pPr>
        <w:ind w:left="1590" w:hanging="454"/>
      </w:pPr>
      <w:rPr>
        <w:rFonts w:hint="default"/>
      </w:rPr>
    </w:lvl>
    <w:lvl w:ilvl="5">
      <w:start w:val="1"/>
      <w:numFmt w:val="decimal"/>
      <w:pStyle w:val="berschrift6"/>
      <w:lvlText w:val="%1.%2.%3.%4.%5.%6"/>
      <w:lvlJc w:val="left"/>
      <w:pPr>
        <w:ind w:left="1874" w:hanging="454"/>
      </w:pPr>
      <w:rPr>
        <w:rFonts w:hint="default"/>
      </w:rPr>
    </w:lvl>
    <w:lvl w:ilvl="6">
      <w:start w:val="1"/>
      <w:numFmt w:val="decimal"/>
      <w:pStyle w:val="berschrift7"/>
      <w:lvlText w:val="%1.%2.%3.%4.%5.%6.%7"/>
      <w:lvlJc w:val="left"/>
      <w:pPr>
        <w:ind w:left="2158" w:hanging="454"/>
      </w:pPr>
      <w:rPr>
        <w:rFonts w:hint="default"/>
      </w:rPr>
    </w:lvl>
    <w:lvl w:ilvl="7">
      <w:start w:val="1"/>
      <w:numFmt w:val="decimal"/>
      <w:pStyle w:val="berschrift8"/>
      <w:lvlText w:val="%1.%2.%3.%4.%5.%6.%7.%8"/>
      <w:lvlJc w:val="left"/>
      <w:pPr>
        <w:ind w:left="2442" w:hanging="454"/>
      </w:pPr>
      <w:rPr>
        <w:rFonts w:hint="default"/>
      </w:rPr>
    </w:lvl>
    <w:lvl w:ilvl="8">
      <w:start w:val="1"/>
      <w:numFmt w:val="decimal"/>
      <w:pStyle w:val="berschrift9"/>
      <w:lvlText w:val="%1.%2.%3.%4.%5.%6.%7.%8.%9"/>
      <w:lvlJc w:val="left"/>
      <w:pPr>
        <w:ind w:left="2726" w:hanging="454"/>
      </w:pPr>
      <w:rPr>
        <w:rFonts w:hint="default"/>
      </w:rPr>
    </w:lvl>
  </w:abstractNum>
  <w:abstractNum w:abstractNumId="27" w15:restartNumberingAfterBreak="0">
    <w:nsid w:val="58BF6AC4"/>
    <w:multiLevelType w:val="hybridMultilevel"/>
    <w:tmpl w:val="3C9C7DE2"/>
    <w:lvl w:ilvl="0" w:tplc="41B057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AA4118C"/>
    <w:multiLevelType w:val="hybridMultilevel"/>
    <w:tmpl w:val="85D607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D2943A7"/>
    <w:multiLevelType w:val="hybridMultilevel"/>
    <w:tmpl w:val="65F6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9735EA"/>
    <w:multiLevelType w:val="hybridMultilevel"/>
    <w:tmpl w:val="145A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D6F0E"/>
    <w:multiLevelType w:val="hybridMultilevel"/>
    <w:tmpl w:val="47C851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A1E4A3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D686DC3"/>
    <w:multiLevelType w:val="hybridMultilevel"/>
    <w:tmpl w:val="14C08E6C"/>
    <w:lvl w:ilvl="0" w:tplc="B46AF5CC">
      <w:start w:val="1"/>
      <w:numFmt w:val="lowerLetter"/>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4" w15:restartNumberingAfterBreak="0">
    <w:nsid w:val="765A3970"/>
    <w:multiLevelType w:val="hybridMultilevel"/>
    <w:tmpl w:val="9814CFB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89B1D87"/>
    <w:multiLevelType w:val="hybridMultilevel"/>
    <w:tmpl w:val="54AA6650"/>
    <w:lvl w:ilvl="0" w:tplc="12CEB39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22"/>
  </w:num>
  <w:num w:numId="4">
    <w:abstractNumId w:val="30"/>
  </w:num>
  <w:num w:numId="5">
    <w:abstractNumId w:val="29"/>
  </w:num>
  <w:num w:numId="6">
    <w:abstractNumId w:val="19"/>
  </w:num>
  <w:num w:numId="7">
    <w:abstractNumId w:val="33"/>
  </w:num>
  <w:num w:numId="8">
    <w:abstractNumId w:val="12"/>
  </w:num>
  <w:num w:numId="9">
    <w:abstractNumId w:val="23"/>
  </w:num>
  <w:num w:numId="10">
    <w:abstractNumId w:val="28"/>
  </w:num>
  <w:num w:numId="11">
    <w:abstractNumId w:val="18"/>
  </w:num>
  <w:num w:numId="12">
    <w:abstractNumId w:val="31"/>
  </w:num>
  <w:num w:numId="13">
    <w:abstractNumId w:val="15"/>
  </w:num>
  <w:num w:numId="14">
    <w:abstractNumId w:val="27"/>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7"/>
  </w:num>
  <w:num w:numId="27">
    <w:abstractNumId w:val="13"/>
  </w:num>
  <w:num w:numId="28">
    <w:abstractNumId w:val="21"/>
  </w:num>
  <w:num w:numId="29">
    <w:abstractNumId w:val="20"/>
  </w:num>
  <w:num w:numId="30">
    <w:abstractNumId w:val="16"/>
  </w:num>
  <w:num w:numId="31">
    <w:abstractNumId w:val="32"/>
  </w:num>
  <w:num w:numId="32">
    <w:abstractNumId w:val="25"/>
  </w:num>
  <w:num w:numId="33">
    <w:abstractNumId w:val="10"/>
  </w:num>
  <w:num w:numId="34">
    <w:abstractNumId w:val="14"/>
  </w:num>
  <w:num w:numId="35">
    <w:abstractNumId w:val="24"/>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attachedTemplate r:id="rId1"/>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93579"/>
    <w:rsid w:val="00000142"/>
    <w:rsid w:val="00000AE6"/>
    <w:rsid w:val="00001390"/>
    <w:rsid w:val="000015C6"/>
    <w:rsid w:val="000016DF"/>
    <w:rsid w:val="00001711"/>
    <w:rsid w:val="000019CD"/>
    <w:rsid w:val="00002098"/>
    <w:rsid w:val="0000211F"/>
    <w:rsid w:val="000027F8"/>
    <w:rsid w:val="00003061"/>
    <w:rsid w:val="000031BF"/>
    <w:rsid w:val="0000352F"/>
    <w:rsid w:val="00003918"/>
    <w:rsid w:val="00003B98"/>
    <w:rsid w:val="000040A6"/>
    <w:rsid w:val="000051E5"/>
    <w:rsid w:val="000059D7"/>
    <w:rsid w:val="00005A9E"/>
    <w:rsid w:val="000061A6"/>
    <w:rsid w:val="00006D82"/>
    <w:rsid w:val="00007138"/>
    <w:rsid w:val="00007429"/>
    <w:rsid w:val="00007746"/>
    <w:rsid w:val="00007C15"/>
    <w:rsid w:val="00010047"/>
    <w:rsid w:val="000105E3"/>
    <w:rsid w:val="00010B63"/>
    <w:rsid w:val="000112FF"/>
    <w:rsid w:val="00011FF4"/>
    <w:rsid w:val="00012307"/>
    <w:rsid w:val="00013125"/>
    <w:rsid w:val="000139F2"/>
    <w:rsid w:val="000141A2"/>
    <w:rsid w:val="00015786"/>
    <w:rsid w:val="00015857"/>
    <w:rsid w:val="00015E4E"/>
    <w:rsid w:val="000160CE"/>
    <w:rsid w:val="0001639D"/>
    <w:rsid w:val="00016408"/>
    <w:rsid w:val="000169F2"/>
    <w:rsid w:val="00016F00"/>
    <w:rsid w:val="00017918"/>
    <w:rsid w:val="0002090F"/>
    <w:rsid w:val="000217E3"/>
    <w:rsid w:val="0002193B"/>
    <w:rsid w:val="00022110"/>
    <w:rsid w:val="0002248C"/>
    <w:rsid w:val="000226B1"/>
    <w:rsid w:val="00022E28"/>
    <w:rsid w:val="00023036"/>
    <w:rsid w:val="000231C7"/>
    <w:rsid w:val="000243AA"/>
    <w:rsid w:val="00024FE8"/>
    <w:rsid w:val="000268A6"/>
    <w:rsid w:val="000276D2"/>
    <w:rsid w:val="00027CB0"/>
    <w:rsid w:val="00031576"/>
    <w:rsid w:val="0003177D"/>
    <w:rsid w:val="000324A6"/>
    <w:rsid w:val="00032FBB"/>
    <w:rsid w:val="000333BE"/>
    <w:rsid w:val="00033515"/>
    <w:rsid w:val="000339A3"/>
    <w:rsid w:val="0003442D"/>
    <w:rsid w:val="00034E7B"/>
    <w:rsid w:val="00034F93"/>
    <w:rsid w:val="00035158"/>
    <w:rsid w:val="00035625"/>
    <w:rsid w:val="00035724"/>
    <w:rsid w:val="00035D13"/>
    <w:rsid w:val="00036076"/>
    <w:rsid w:val="000360B1"/>
    <w:rsid w:val="0003644D"/>
    <w:rsid w:val="00036563"/>
    <w:rsid w:val="00036853"/>
    <w:rsid w:val="00036D2F"/>
    <w:rsid w:val="00036DC3"/>
    <w:rsid w:val="0003710F"/>
    <w:rsid w:val="0004065E"/>
    <w:rsid w:val="00040A5A"/>
    <w:rsid w:val="00040E54"/>
    <w:rsid w:val="000417AF"/>
    <w:rsid w:val="00041A02"/>
    <w:rsid w:val="00042372"/>
    <w:rsid w:val="00042560"/>
    <w:rsid w:val="00042A4A"/>
    <w:rsid w:val="000431E6"/>
    <w:rsid w:val="0004468D"/>
    <w:rsid w:val="00044C3A"/>
    <w:rsid w:val="0004505A"/>
    <w:rsid w:val="00045394"/>
    <w:rsid w:val="00045707"/>
    <w:rsid w:val="00046B55"/>
    <w:rsid w:val="000478A5"/>
    <w:rsid w:val="00047BDA"/>
    <w:rsid w:val="00050939"/>
    <w:rsid w:val="00050E49"/>
    <w:rsid w:val="00050FB6"/>
    <w:rsid w:val="0005371E"/>
    <w:rsid w:val="000539BB"/>
    <w:rsid w:val="00054117"/>
    <w:rsid w:val="0005494C"/>
    <w:rsid w:val="00055365"/>
    <w:rsid w:val="0005669E"/>
    <w:rsid w:val="000566CC"/>
    <w:rsid w:val="00056853"/>
    <w:rsid w:val="00056951"/>
    <w:rsid w:val="000570FB"/>
    <w:rsid w:val="00060120"/>
    <w:rsid w:val="0006089F"/>
    <w:rsid w:val="000619CB"/>
    <w:rsid w:val="00061DCC"/>
    <w:rsid w:val="00063732"/>
    <w:rsid w:val="000644BF"/>
    <w:rsid w:val="000649B9"/>
    <w:rsid w:val="00065043"/>
    <w:rsid w:val="000652E2"/>
    <w:rsid w:val="000669A3"/>
    <w:rsid w:val="00066C1F"/>
    <w:rsid w:val="0006796A"/>
    <w:rsid w:val="00067CFA"/>
    <w:rsid w:val="00070DBC"/>
    <w:rsid w:val="00070E42"/>
    <w:rsid w:val="00071D57"/>
    <w:rsid w:val="0007335F"/>
    <w:rsid w:val="00073564"/>
    <w:rsid w:val="00073662"/>
    <w:rsid w:val="000749B0"/>
    <w:rsid w:val="0007546C"/>
    <w:rsid w:val="00076462"/>
    <w:rsid w:val="000764B0"/>
    <w:rsid w:val="00076F70"/>
    <w:rsid w:val="000770B4"/>
    <w:rsid w:val="0007717A"/>
    <w:rsid w:val="00077558"/>
    <w:rsid w:val="000778BD"/>
    <w:rsid w:val="000778D2"/>
    <w:rsid w:val="00077A42"/>
    <w:rsid w:val="00077A67"/>
    <w:rsid w:val="00077B36"/>
    <w:rsid w:val="00077B85"/>
    <w:rsid w:val="00080085"/>
    <w:rsid w:val="0008015A"/>
    <w:rsid w:val="00080689"/>
    <w:rsid w:val="000809A1"/>
    <w:rsid w:val="00080D06"/>
    <w:rsid w:val="00081516"/>
    <w:rsid w:val="00082058"/>
    <w:rsid w:val="00083015"/>
    <w:rsid w:val="0008347F"/>
    <w:rsid w:val="00084A25"/>
    <w:rsid w:val="00084F65"/>
    <w:rsid w:val="0008584B"/>
    <w:rsid w:val="00086509"/>
    <w:rsid w:val="0008729A"/>
    <w:rsid w:val="000872D9"/>
    <w:rsid w:val="00087F0D"/>
    <w:rsid w:val="000904B6"/>
    <w:rsid w:val="00090554"/>
    <w:rsid w:val="00091237"/>
    <w:rsid w:val="000916EE"/>
    <w:rsid w:val="00092D8F"/>
    <w:rsid w:val="00092E0C"/>
    <w:rsid w:val="000934A6"/>
    <w:rsid w:val="00093C2A"/>
    <w:rsid w:val="000964A5"/>
    <w:rsid w:val="0009666E"/>
    <w:rsid w:val="00096E2E"/>
    <w:rsid w:val="000976B9"/>
    <w:rsid w:val="00097B7A"/>
    <w:rsid w:val="000A0812"/>
    <w:rsid w:val="000A08E4"/>
    <w:rsid w:val="000A0CA0"/>
    <w:rsid w:val="000A1E39"/>
    <w:rsid w:val="000A256D"/>
    <w:rsid w:val="000A3D7D"/>
    <w:rsid w:val="000A40BF"/>
    <w:rsid w:val="000A6594"/>
    <w:rsid w:val="000A6DB2"/>
    <w:rsid w:val="000A7A78"/>
    <w:rsid w:val="000A7B13"/>
    <w:rsid w:val="000B00D9"/>
    <w:rsid w:val="000B0686"/>
    <w:rsid w:val="000B11D8"/>
    <w:rsid w:val="000B125A"/>
    <w:rsid w:val="000B1AA0"/>
    <w:rsid w:val="000B231B"/>
    <w:rsid w:val="000B2342"/>
    <w:rsid w:val="000B3141"/>
    <w:rsid w:val="000B42B9"/>
    <w:rsid w:val="000B502C"/>
    <w:rsid w:val="000B55EE"/>
    <w:rsid w:val="000B5A88"/>
    <w:rsid w:val="000B6308"/>
    <w:rsid w:val="000B6A49"/>
    <w:rsid w:val="000B6EB1"/>
    <w:rsid w:val="000B72C9"/>
    <w:rsid w:val="000B75CC"/>
    <w:rsid w:val="000B762A"/>
    <w:rsid w:val="000B7ADA"/>
    <w:rsid w:val="000B7FE3"/>
    <w:rsid w:val="000C0472"/>
    <w:rsid w:val="000C08E7"/>
    <w:rsid w:val="000C1100"/>
    <w:rsid w:val="000C1268"/>
    <w:rsid w:val="000C1CF9"/>
    <w:rsid w:val="000C1E10"/>
    <w:rsid w:val="000C36A0"/>
    <w:rsid w:val="000C3A38"/>
    <w:rsid w:val="000C4BC3"/>
    <w:rsid w:val="000C6217"/>
    <w:rsid w:val="000C6D81"/>
    <w:rsid w:val="000C7639"/>
    <w:rsid w:val="000C783A"/>
    <w:rsid w:val="000C7CF9"/>
    <w:rsid w:val="000D060F"/>
    <w:rsid w:val="000D0753"/>
    <w:rsid w:val="000D0963"/>
    <w:rsid w:val="000D1C6C"/>
    <w:rsid w:val="000D1E63"/>
    <w:rsid w:val="000D31FF"/>
    <w:rsid w:val="000D376F"/>
    <w:rsid w:val="000D3DAA"/>
    <w:rsid w:val="000D474A"/>
    <w:rsid w:val="000D65FD"/>
    <w:rsid w:val="000D79F4"/>
    <w:rsid w:val="000E0E11"/>
    <w:rsid w:val="000E120A"/>
    <w:rsid w:val="000E1A26"/>
    <w:rsid w:val="000E1BCA"/>
    <w:rsid w:val="000E1EAB"/>
    <w:rsid w:val="000E2282"/>
    <w:rsid w:val="000E22C4"/>
    <w:rsid w:val="000E249A"/>
    <w:rsid w:val="000E25C8"/>
    <w:rsid w:val="000E2BE9"/>
    <w:rsid w:val="000E345D"/>
    <w:rsid w:val="000E3A0D"/>
    <w:rsid w:val="000E439C"/>
    <w:rsid w:val="000E452D"/>
    <w:rsid w:val="000E4E95"/>
    <w:rsid w:val="000E6427"/>
    <w:rsid w:val="000E6D41"/>
    <w:rsid w:val="000E71EA"/>
    <w:rsid w:val="000E733A"/>
    <w:rsid w:val="000E7350"/>
    <w:rsid w:val="000E76ED"/>
    <w:rsid w:val="000E7C27"/>
    <w:rsid w:val="000F0172"/>
    <w:rsid w:val="000F1712"/>
    <w:rsid w:val="000F1744"/>
    <w:rsid w:val="000F1A1B"/>
    <w:rsid w:val="000F1B0F"/>
    <w:rsid w:val="000F1FFD"/>
    <w:rsid w:val="000F28DC"/>
    <w:rsid w:val="000F3A40"/>
    <w:rsid w:val="000F43F3"/>
    <w:rsid w:val="000F5AAA"/>
    <w:rsid w:val="000F6E99"/>
    <w:rsid w:val="000F7305"/>
    <w:rsid w:val="000F7526"/>
    <w:rsid w:val="001002C8"/>
    <w:rsid w:val="00100BBF"/>
    <w:rsid w:val="00101932"/>
    <w:rsid w:val="001028B5"/>
    <w:rsid w:val="0010374A"/>
    <w:rsid w:val="00104299"/>
    <w:rsid w:val="0010549A"/>
    <w:rsid w:val="00105A3F"/>
    <w:rsid w:val="00105EBD"/>
    <w:rsid w:val="00105F58"/>
    <w:rsid w:val="001070C2"/>
    <w:rsid w:val="001078CA"/>
    <w:rsid w:val="00107C86"/>
    <w:rsid w:val="00107FDD"/>
    <w:rsid w:val="00110A92"/>
    <w:rsid w:val="00110C13"/>
    <w:rsid w:val="00110CEA"/>
    <w:rsid w:val="0011279C"/>
    <w:rsid w:val="00112D15"/>
    <w:rsid w:val="00112F31"/>
    <w:rsid w:val="001131A2"/>
    <w:rsid w:val="001139A3"/>
    <w:rsid w:val="001142C1"/>
    <w:rsid w:val="00114932"/>
    <w:rsid w:val="001153D5"/>
    <w:rsid w:val="001160D2"/>
    <w:rsid w:val="001161A1"/>
    <w:rsid w:val="001162FD"/>
    <w:rsid w:val="0011633E"/>
    <w:rsid w:val="001168ED"/>
    <w:rsid w:val="0011750E"/>
    <w:rsid w:val="0011779A"/>
    <w:rsid w:val="0012207F"/>
    <w:rsid w:val="0012250C"/>
    <w:rsid w:val="00122E6D"/>
    <w:rsid w:val="00123365"/>
    <w:rsid w:val="001234F5"/>
    <w:rsid w:val="00123767"/>
    <w:rsid w:val="00123B4C"/>
    <w:rsid w:val="001240E2"/>
    <w:rsid w:val="00124B9F"/>
    <w:rsid w:val="00125534"/>
    <w:rsid w:val="00125AE9"/>
    <w:rsid w:val="00125FF6"/>
    <w:rsid w:val="00126A0E"/>
    <w:rsid w:val="00126D78"/>
    <w:rsid w:val="00127913"/>
    <w:rsid w:val="001314BA"/>
    <w:rsid w:val="001330CA"/>
    <w:rsid w:val="0013322E"/>
    <w:rsid w:val="00133A99"/>
    <w:rsid w:val="00134075"/>
    <w:rsid w:val="0013429D"/>
    <w:rsid w:val="001344FD"/>
    <w:rsid w:val="00134668"/>
    <w:rsid w:val="00134DEE"/>
    <w:rsid w:val="001354D5"/>
    <w:rsid w:val="0013606F"/>
    <w:rsid w:val="00137069"/>
    <w:rsid w:val="00137619"/>
    <w:rsid w:val="0013787A"/>
    <w:rsid w:val="00137F74"/>
    <w:rsid w:val="00140624"/>
    <w:rsid w:val="00141740"/>
    <w:rsid w:val="0014312D"/>
    <w:rsid w:val="001437BF"/>
    <w:rsid w:val="00143C98"/>
    <w:rsid w:val="00143D8C"/>
    <w:rsid w:val="001444EF"/>
    <w:rsid w:val="00145A61"/>
    <w:rsid w:val="00145E85"/>
    <w:rsid w:val="00145EE0"/>
    <w:rsid w:val="0014696D"/>
    <w:rsid w:val="00146B49"/>
    <w:rsid w:val="0014742F"/>
    <w:rsid w:val="00150653"/>
    <w:rsid w:val="0015089F"/>
    <w:rsid w:val="001510A2"/>
    <w:rsid w:val="001513D9"/>
    <w:rsid w:val="00151CF7"/>
    <w:rsid w:val="001525D6"/>
    <w:rsid w:val="00153ABC"/>
    <w:rsid w:val="001546B2"/>
    <w:rsid w:val="0015540E"/>
    <w:rsid w:val="001555E2"/>
    <w:rsid w:val="00155D2A"/>
    <w:rsid w:val="00156571"/>
    <w:rsid w:val="00157830"/>
    <w:rsid w:val="00157B5E"/>
    <w:rsid w:val="00160174"/>
    <w:rsid w:val="00160180"/>
    <w:rsid w:val="00160ADA"/>
    <w:rsid w:val="00160DB5"/>
    <w:rsid w:val="00160DBE"/>
    <w:rsid w:val="001610B1"/>
    <w:rsid w:val="00161411"/>
    <w:rsid w:val="0016177A"/>
    <w:rsid w:val="0016184A"/>
    <w:rsid w:val="001635CC"/>
    <w:rsid w:val="00163D6B"/>
    <w:rsid w:val="0016475B"/>
    <w:rsid w:val="0016509B"/>
    <w:rsid w:val="00165C8B"/>
    <w:rsid w:val="001661FA"/>
    <w:rsid w:val="00167CD9"/>
    <w:rsid w:val="00167E09"/>
    <w:rsid w:val="0017002C"/>
    <w:rsid w:val="00170206"/>
    <w:rsid w:val="00170E54"/>
    <w:rsid w:val="00171367"/>
    <w:rsid w:val="00171A0D"/>
    <w:rsid w:val="00171B63"/>
    <w:rsid w:val="001720F0"/>
    <w:rsid w:val="001723E8"/>
    <w:rsid w:val="0017244B"/>
    <w:rsid w:val="0017253B"/>
    <w:rsid w:val="001728C6"/>
    <w:rsid w:val="00172CD5"/>
    <w:rsid w:val="00174F46"/>
    <w:rsid w:val="001751CC"/>
    <w:rsid w:val="001754C2"/>
    <w:rsid w:val="001754DC"/>
    <w:rsid w:val="00175955"/>
    <w:rsid w:val="00176471"/>
    <w:rsid w:val="0017650A"/>
    <w:rsid w:val="00176D9E"/>
    <w:rsid w:val="00176E0D"/>
    <w:rsid w:val="00176F1B"/>
    <w:rsid w:val="0017713E"/>
    <w:rsid w:val="0017717C"/>
    <w:rsid w:val="001779AF"/>
    <w:rsid w:val="00177C8A"/>
    <w:rsid w:val="00177F80"/>
    <w:rsid w:val="001804B9"/>
    <w:rsid w:val="00180882"/>
    <w:rsid w:val="001812E0"/>
    <w:rsid w:val="00182236"/>
    <w:rsid w:val="00182ACA"/>
    <w:rsid w:val="00182C88"/>
    <w:rsid w:val="00182CD0"/>
    <w:rsid w:val="001830DD"/>
    <w:rsid w:val="00183242"/>
    <w:rsid w:val="00183558"/>
    <w:rsid w:val="00184309"/>
    <w:rsid w:val="001848AC"/>
    <w:rsid w:val="001848C7"/>
    <w:rsid w:val="00184937"/>
    <w:rsid w:val="001867A0"/>
    <w:rsid w:val="00187251"/>
    <w:rsid w:val="00187D0B"/>
    <w:rsid w:val="001900FD"/>
    <w:rsid w:val="0019066B"/>
    <w:rsid w:val="00190C07"/>
    <w:rsid w:val="00190FEB"/>
    <w:rsid w:val="00191097"/>
    <w:rsid w:val="00191382"/>
    <w:rsid w:val="00191693"/>
    <w:rsid w:val="0019239E"/>
    <w:rsid w:val="0019318B"/>
    <w:rsid w:val="00194C0E"/>
    <w:rsid w:val="00194E62"/>
    <w:rsid w:val="00195C48"/>
    <w:rsid w:val="0019605D"/>
    <w:rsid w:val="00196224"/>
    <w:rsid w:val="0019682C"/>
    <w:rsid w:val="00196C2D"/>
    <w:rsid w:val="00196D76"/>
    <w:rsid w:val="001A0FDF"/>
    <w:rsid w:val="001A14BF"/>
    <w:rsid w:val="001A1577"/>
    <w:rsid w:val="001A3349"/>
    <w:rsid w:val="001A3775"/>
    <w:rsid w:val="001A38CD"/>
    <w:rsid w:val="001A46EB"/>
    <w:rsid w:val="001A492E"/>
    <w:rsid w:val="001A4F45"/>
    <w:rsid w:val="001A4FD7"/>
    <w:rsid w:val="001A54A9"/>
    <w:rsid w:val="001A5B85"/>
    <w:rsid w:val="001A6A6A"/>
    <w:rsid w:val="001A6B21"/>
    <w:rsid w:val="001A6EDD"/>
    <w:rsid w:val="001A7FDA"/>
    <w:rsid w:val="001B0367"/>
    <w:rsid w:val="001B09EA"/>
    <w:rsid w:val="001B1381"/>
    <w:rsid w:val="001B141F"/>
    <w:rsid w:val="001B15D4"/>
    <w:rsid w:val="001B1DA2"/>
    <w:rsid w:val="001B21FD"/>
    <w:rsid w:val="001B24B8"/>
    <w:rsid w:val="001B26A8"/>
    <w:rsid w:val="001B30EE"/>
    <w:rsid w:val="001B31C1"/>
    <w:rsid w:val="001B3335"/>
    <w:rsid w:val="001B439E"/>
    <w:rsid w:val="001B4687"/>
    <w:rsid w:val="001B54B8"/>
    <w:rsid w:val="001B5A1B"/>
    <w:rsid w:val="001B667C"/>
    <w:rsid w:val="001B67BC"/>
    <w:rsid w:val="001B6B61"/>
    <w:rsid w:val="001B6BF9"/>
    <w:rsid w:val="001B6E5A"/>
    <w:rsid w:val="001C009E"/>
    <w:rsid w:val="001C11FA"/>
    <w:rsid w:val="001C1A25"/>
    <w:rsid w:val="001C1E1F"/>
    <w:rsid w:val="001C20F2"/>
    <w:rsid w:val="001C21B3"/>
    <w:rsid w:val="001C2D91"/>
    <w:rsid w:val="001C3494"/>
    <w:rsid w:val="001C3669"/>
    <w:rsid w:val="001C4316"/>
    <w:rsid w:val="001C4ADE"/>
    <w:rsid w:val="001C4CAA"/>
    <w:rsid w:val="001C5017"/>
    <w:rsid w:val="001C503F"/>
    <w:rsid w:val="001C5BB6"/>
    <w:rsid w:val="001C62A1"/>
    <w:rsid w:val="001C72D4"/>
    <w:rsid w:val="001C749D"/>
    <w:rsid w:val="001C7547"/>
    <w:rsid w:val="001D129E"/>
    <w:rsid w:val="001D149B"/>
    <w:rsid w:val="001D192D"/>
    <w:rsid w:val="001D1B09"/>
    <w:rsid w:val="001D219C"/>
    <w:rsid w:val="001D247D"/>
    <w:rsid w:val="001D2A4D"/>
    <w:rsid w:val="001D3183"/>
    <w:rsid w:val="001D3C1A"/>
    <w:rsid w:val="001D42F6"/>
    <w:rsid w:val="001D509E"/>
    <w:rsid w:val="001D5239"/>
    <w:rsid w:val="001D54C7"/>
    <w:rsid w:val="001D558C"/>
    <w:rsid w:val="001D5BAD"/>
    <w:rsid w:val="001D6269"/>
    <w:rsid w:val="001D64C5"/>
    <w:rsid w:val="001D679E"/>
    <w:rsid w:val="001D6892"/>
    <w:rsid w:val="001D7099"/>
    <w:rsid w:val="001D70CA"/>
    <w:rsid w:val="001D7850"/>
    <w:rsid w:val="001D7F53"/>
    <w:rsid w:val="001E152B"/>
    <w:rsid w:val="001E1BED"/>
    <w:rsid w:val="001E1FE3"/>
    <w:rsid w:val="001E2685"/>
    <w:rsid w:val="001E2830"/>
    <w:rsid w:val="001E2CE1"/>
    <w:rsid w:val="001E2EB3"/>
    <w:rsid w:val="001E3751"/>
    <w:rsid w:val="001E4724"/>
    <w:rsid w:val="001E4E0E"/>
    <w:rsid w:val="001E5202"/>
    <w:rsid w:val="001E622A"/>
    <w:rsid w:val="001E6949"/>
    <w:rsid w:val="001E6AFA"/>
    <w:rsid w:val="001E7007"/>
    <w:rsid w:val="001E70CA"/>
    <w:rsid w:val="001E7638"/>
    <w:rsid w:val="001E7E7D"/>
    <w:rsid w:val="001F03F4"/>
    <w:rsid w:val="001F09EF"/>
    <w:rsid w:val="001F0A3F"/>
    <w:rsid w:val="001F1D1D"/>
    <w:rsid w:val="001F1F12"/>
    <w:rsid w:val="001F2428"/>
    <w:rsid w:val="001F25D0"/>
    <w:rsid w:val="001F2935"/>
    <w:rsid w:val="001F2ACF"/>
    <w:rsid w:val="001F2C00"/>
    <w:rsid w:val="001F2F57"/>
    <w:rsid w:val="001F3C6D"/>
    <w:rsid w:val="001F3F98"/>
    <w:rsid w:val="001F4694"/>
    <w:rsid w:val="001F48D7"/>
    <w:rsid w:val="001F4A3A"/>
    <w:rsid w:val="001F5724"/>
    <w:rsid w:val="001F6177"/>
    <w:rsid w:val="001F73F2"/>
    <w:rsid w:val="001F7E85"/>
    <w:rsid w:val="00201199"/>
    <w:rsid w:val="0020131B"/>
    <w:rsid w:val="00201529"/>
    <w:rsid w:val="002035AB"/>
    <w:rsid w:val="00203EA4"/>
    <w:rsid w:val="002052CE"/>
    <w:rsid w:val="002054D6"/>
    <w:rsid w:val="00205D97"/>
    <w:rsid w:val="00206CF2"/>
    <w:rsid w:val="002107B7"/>
    <w:rsid w:val="0021239D"/>
    <w:rsid w:val="00213565"/>
    <w:rsid w:val="0021362E"/>
    <w:rsid w:val="0021362F"/>
    <w:rsid w:val="00213EA3"/>
    <w:rsid w:val="00214072"/>
    <w:rsid w:val="00214A4B"/>
    <w:rsid w:val="00214B94"/>
    <w:rsid w:val="00214CAE"/>
    <w:rsid w:val="00214D43"/>
    <w:rsid w:val="00214E5D"/>
    <w:rsid w:val="00215282"/>
    <w:rsid w:val="00215BE2"/>
    <w:rsid w:val="002162CB"/>
    <w:rsid w:val="00216675"/>
    <w:rsid w:val="00216D2B"/>
    <w:rsid w:val="00216F12"/>
    <w:rsid w:val="00217256"/>
    <w:rsid w:val="00217A4B"/>
    <w:rsid w:val="00217AB2"/>
    <w:rsid w:val="00217DC0"/>
    <w:rsid w:val="00220F71"/>
    <w:rsid w:val="002212A1"/>
    <w:rsid w:val="00221376"/>
    <w:rsid w:val="002217D3"/>
    <w:rsid w:val="00222402"/>
    <w:rsid w:val="0022292E"/>
    <w:rsid w:val="00222E59"/>
    <w:rsid w:val="00222EE2"/>
    <w:rsid w:val="00223720"/>
    <w:rsid w:val="00223B95"/>
    <w:rsid w:val="002240D7"/>
    <w:rsid w:val="002245F5"/>
    <w:rsid w:val="0022471E"/>
    <w:rsid w:val="00226388"/>
    <w:rsid w:val="00226B45"/>
    <w:rsid w:val="0022795D"/>
    <w:rsid w:val="00230109"/>
    <w:rsid w:val="00230308"/>
    <w:rsid w:val="00230E05"/>
    <w:rsid w:val="00231316"/>
    <w:rsid w:val="00231AAF"/>
    <w:rsid w:val="002328DB"/>
    <w:rsid w:val="002330CA"/>
    <w:rsid w:val="00233D68"/>
    <w:rsid w:val="002354B7"/>
    <w:rsid w:val="00235A39"/>
    <w:rsid w:val="002360AC"/>
    <w:rsid w:val="002360BD"/>
    <w:rsid w:val="002372C7"/>
    <w:rsid w:val="002409C1"/>
    <w:rsid w:val="00240B21"/>
    <w:rsid w:val="00240D2A"/>
    <w:rsid w:val="00241644"/>
    <w:rsid w:val="00241860"/>
    <w:rsid w:val="002437A6"/>
    <w:rsid w:val="002438E3"/>
    <w:rsid w:val="0024420C"/>
    <w:rsid w:val="002442F4"/>
    <w:rsid w:val="00244888"/>
    <w:rsid w:val="00244936"/>
    <w:rsid w:val="00244A2C"/>
    <w:rsid w:val="00244F42"/>
    <w:rsid w:val="00245859"/>
    <w:rsid w:val="00246523"/>
    <w:rsid w:val="00246D39"/>
    <w:rsid w:val="00247E63"/>
    <w:rsid w:val="00252A19"/>
    <w:rsid w:val="002533EF"/>
    <w:rsid w:val="00253B85"/>
    <w:rsid w:val="002541CF"/>
    <w:rsid w:val="00254679"/>
    <w:rsid w:val="00254951"/>
    <w:rsid w:val="0025545B"/>
    <w:rsid w:val="002558F7"/>
    <w:rsid w:val="0025596B"/>
    <w:rsid w:val="00255C5B"/>
    <w:rsid w:val="00255D63"/>
    <w:rsid w:val="00256B73"/>
    <w:rsid w:val="00257358"/>
    <w:rsid w:val="002608A0"/>
    <w:rsid w:val="00260B3C"/>
    <w:rsid w:val="00260D3B"/>
    <w:rsid w:val="00261768"/>
    <w:rsid w:val="00262B17"/>
    <w:rsid w:val="00262EA1"/>
    <w:rsid w:val="0026372F"/>
    <w:rsid w:val="00263971"/>
    <w:rsid w:val="00263ADC"/>
    <w:rsid w:val="00264307"/>
    <w:rsid w:val="002646F2"/>
    <w:rsid w:val="00264C89"/>
    <w:rsid w:val="00265D4C"/>
    <w:rsid w:val="00265DB7"/>
    <w:rsid w:val="00265FDA"/>
    <w:rsid w:val="00266271"/>
    <w:rsid w:val="002663F1"/>
    <w:rsid w:val="0026725E"/>
    <w:rsid w:val="00267DAA"/>
    <w:rsid w:val="002707F3"/>
    <w:rsid w:val="002709AE"/>
    <w:rsid w:val="0027134B"/>
    <w:rsid w:val="00272CFE"/>
    <w:rsid w:val="00272D7C"/>
    <w:rsid w:val="002735A1"/>
    <w:rsid w:val="002736A6"/>
    <w:rsid w:val="00275A14"/>
    <w:rsid w:val="00275CCA"/>
    <w:rsid w:val="00275F4C"/>
    <w:rsid w:val="002765C6"/>
    <w:rsid w:val="002765EC"/>
    <w:rsid w:val="00276F35"/>
    <w:rsid w:val="0028002E"/>
    <w:rsid w:val="00281271"/>
    <w:rsid w:val="0028366C"/>
    <w:rsid w:val="00283910"/>
    <w:rsid w:val="00283A1F"/>
    <w:rsid w:val="00284152"/>
    <w:rsid w:val="002853DF"/>
    <w:rsid w:val="00285BF0"/>
    <w:rsid w:val="0028776A"/>
    <w:rsid w:val="00287C62"/>
    <w:rsid w:val="00287DD2"/>
    <w:rsid w:val="002906CB"/>
    <w:rsid w:val="0029091C"/>
    <w:rsid w:val="00290B1F"/>
    <w:rsid w:val="002918CC"/>
    <w:rsid w:val="0029213A"/>
    <w:rsid w:val="0029274E"/>
    <w:rsid w:val="0029451C"/>
    <w:rsid w:val="0029459C"/>
    <w:rsid w:val="00294986"/>
    <w:rsid w:val="00294C6E"/>
    <w:rsid w:val="00294DC8"/>
    <w:rsid w:val="002950AB"/>
    <w:rsid w:val="00295A13"/>
    <w:rsid w:val="00295DDC"/>
    <w:rsid w:val="002961DC"/>
    <w:rsid w:val="00296437"/>
    <w:rsid w:val="0029663E"/>
    <w:rsid w:val="0029757B"/>
    <w:rsid w:val="002975DE"/>
    <w:rsid w:val="00297D81"/>
    <w:rsid w:val="002A00E6"/>
    <w:rsid w:val="002A010B"/>
    <w:rsid w:val="002A1059"/>
    <w:rsid w:val="002A1325"/>
    <w:rsid w:val="002A1EB8"/>
    <w:rsid w:val="002A3E6B"/>
    <w:rsid w:val="002A4816"/>
    <w:rsid w:val="002A5182"/>
    <w:rsid w:val="002A62B1"/>
    <w:rsid w:val="002A670D"/>
    <w:rsid w:val="002A7279"/>
    <w:rsid w:val="002A7D86"/>
    <w:rsid w:val="002B0209"/>
    <w:rsid w:val="002B021D"/>
    <w:rsid w:val="002B0334"/>
    <w:rsid w:val="002B2A50"/>
    <w:rsid w:val="002B2C6E"/>
    <w:rsid w:val="002B2CDB"/>
    <w:rsid w:val="002B3D9E"/>
    <w:rsid w:val="002B4726"/>
    <w:rsid w:val="002B535E"/>
    <w:rsid w:val="002B5AE3"/>
    <w:rsid w:val="002B6167"/>
    <w:rsid w:val="002B61DF"/>
    <w:rsid w:val="002B6D03"/>
    <w:rsid w:val="002B6DAE"/>
    <w:rsid w:val="002B793C"/>
    <w:rsid w:val="002C0C33"/>
    <w:rsid w:val="002C2108"/>
    <w:rsid w:val="002C25F5"/>
    <w:rsid w:val="002C2898"/>
    <w:rsid w:val="002C5121"/>
    <w:rsid w:val="002C5A1B"/>
    <w:rsid w:val="002C5C1F"/>
    <w:rsid w:val="002C62B1"/>
    <w:rsid w:val="002C684A"/>
    <w:rsid w:val="002C711F"/>
    <w:rsid w:val="002C73C8"/>
    <w:rsid w:val="002C77C0"/>
    <w:rsid w:val="002C7EC7"/>
    <w:rsid w:val="002D0223"/>
    <w:rsid w:val="002D03DC"/>
    <w:rsid w:val="002D0781"/>
    <w:rsid w:val="002D0844"/>
    <w:rsid w:val="002D3091"/>
    <w:rsid w:val="002D34A2"/>
    <w:rsid w:val="002D4441"/>
    <w:rsid w:val="002D47D6"/>
    <w:rsid w:val="002D576C"/>
    <w:rsid w:val="002D5C2F"/>
    <w:rsid w:val="002D600D"/>
    <w:rsid w:val="002D634F"/>
    <w:rsid w:val="002D6B08"/>
    <w:rsid w:val="002D79C3"/>
    <w:rsid w:val="002D7A71"/>
    <w:rsid w:val="002D7EAD"/>
    <w:rsid w:val="002E0E49"/>
    <w:rsid w:val="002E1829"/>
    <w:rsid w:val="002E1C17"/>
    <w:rsid w:val="002E1CA9"/>
    <w:rsid w:val="002E1E3E"/>
    <w:rsid w:val="002E28F6"/>
    <w:rsid w:val="002E2933"/>
    <w:rsid w:val="002E2A40"/>
    <w:rsid w:val="002E3064"/>
    <w:rsid w:val="002E309C"/>
    <w:rsid w:val="002E391D"/>
    <w:rsid w:val="002E4690"/>
    <w:rsid w:val="002E53DF"/>
    <w:rsid w:val="002E5A90"/>
    <w:rsid w:val="002E7673"/>
    <w:rsid w:val="002F00EC"/>
    <w:rsid w:val="002F067C"/>
    <w:rsid w:val="002F0B50"/>
    <w:rsid w:val="002F1ADF"/>
    <w:rsid w:val="002F1FB9"/>
    <w:rsid w:val="002F2F7A"/>
    <w:rsid w:val="002F4AC3"/>
    <w:rsid w:val="002F5081"/>
    <w:rsid w:val="002F54DE"/>
    <w:rsid w:val="002F5886"/>
    <w:rsid w:val="002F6AD4"/>
    <w:rsid w:val="002F6CE0"/>
    <w:rsid w:val="002F74F7"/>
    <w:rsid w:val="003014E8"/>
    <w:rsid w:val="003060C9"/>
    <w:rsid w:val="00306320"/>
    <w:rsid w:val="00306618"/>
    <w:rsid w:val="00306B46"/>
    <w:rsid w:val="00306C41"/>
    <w:rsid w:val="0030706B"/>
    <w:rsid w:val="0030727A"/>
    <w:rsid w:val="003111E9"/>
    <w:rsid w:val="0031128B"/>
    <w:rsid w:val="003112A1"/>
    <w:rsid w:val="003112D0"/>
    <w:rsid w:val="00311B13"/>
    <w:rsid w:val="00311E71"/>
    <w:rsid w:val="0031258A"/>
    <w:rsid w:val="0031275B"/>
    <w:rsid w:val="00313A53"/>
    <w:rsid w:val="0031442D"/>
    <w:rsid w:val="00314AFB"/>
    <w:rsid w:val="00316511"/>
    <w:rsid w:val="0032008F"/>
    <w:rsid w:val="0032047E"/>
    <w:rsid w:val="00320B25"/>
    <w:rsid w:val="003222EC"/>
    <w:rsid w:val="003228E8"/>
    <w:rsid w:val="00322FD0"/>
    <w:rsid w:val="0032300F"/>
    <w:rsid w:val="003232F4"/>
    <w:rsid w:val="00323B45"/>
    <w:rsid w:val="003240D6"/>
    <w:rsid w:val="00324A62"/>
    <w:rsid w:val="00324B81"/>
    <w:rsid w:val="00324DD7"/>
    <w:rsid w:val="00324FFB"/>
    <w:rsid w:val="0032617D"/>
    <w:rsid w:val="00330C44"/>
    <w:rsid w:val="00330E2B"/>
    <w:rsid w:val="00330EB1"/>
    <w:rsid w:val="00331614"/>
    <w:rsid w:val="00331B76"/>
    <w:rsid w:val="0033294A"/>
    <w:rsid w:val="00332BDC"/>
    <w:rsid w:val="003339EA"/>
    <w:rsid w:val="00333E89"/>
    <w:rsid w:val="00334022"/>
    <w:rsid w:val="0033464F"/>
    <w:rsid w:val="0033481E"/>
    <w:rsid w:val="00334F78"/>
    <w:rsid w:val="003358BF"/>
    <w:rsid w:val="003358FF"/>
    <w:rsid w:val="00335BDC"/>
    <w:rsid w:val="00335E31"/>
    <w:rsid w:val="00336003"/>
    <w:rsid w:val="0033653A"/>
    <w:rsid w:val="00336B3F"/>
    <w:rsid w:val="0033710D"/>
    <w:rsid w:val="00337695"/>
    <w:rsid w:val="00337C72"/>
    <w:rsid w:val="00337D4E"/>
    <w:rsid w:val="003410C6"/>
    <w:rsid w:val="003413A8"/>
    <w:rsid w:val="003422F9"/>
    <w:rsid w:val="00342C50"/>
    <w:rsid w:val="00342C6F"/>
    <w:rsid w:val="0034423E"/>
    <w:rsid w:val="003448AE"/>
    <w:rsid w:val="00344AA6"/>
    <w:rsid w:val="00345E74"/>
    <w:rsid w:val="00346223"/>
    <w:rsid w:val="003466AE"/>
    <w:rsid w:val="00346909"/>
    <w:rsid w:val="003474B3"/>
    <w:rsid w:val="00347BF8"/>
    <w:rsid w:val="00347F0D"/>
    <w:rsid w:val="00350076"/>
    <w:rsid w:val="00351126"/>
    <w:rsid w:val="00353461"/>
    <w:rsid w:val="003537E5"/>
    <w:rsid w:val="00355D05"/>
    <w:rsid w:val="0035659C"/>
    <w:rsid w:val="00356695"/>
    <w:rsid w:val="003569A5"/>
    <w:rsid w:val="00356CFF"/>
    <w:rsid w:val="0035706C"/>
    <w:rsid w:val="00357174"/>
    <w:rsid w:val="0035797F"/>
    <w:rsid w:val="00357F78"/>
    <w:rsid w:val="0036038D"/>
    <w:rsid w:val="003614A1"/>
    <w:rsid w:val="003629FC"/>
    <w:rsid w:val="00362A22"/>
    <w:rsid w:val="00363433"/>
    <w:rsid w:val="003635D0"/>
    <w:rsid w:val="003638D2"/>
    <w:rsid w:val="0036439B"/>
    <w:rsid w:val="0036470C"/>
    <w:rsid w:val="00364851"/>
    <w:rsid w:val="0036495D"/>
    <w:rsid w:val="00365052"/>
    <w:rsid w:val="00365559"/>
    <w:rsid w:val="00366849"/>
    <w:rsid w:val="00366A6F"/>
    <w:rsid w:val="00366A95"/>
    <w:rsid w:val="003707F6"/>
    <w:rsid w:val="00371749"/>
    <w:rsid w:val="00371A22"/>
    <w:rsid w:val="003721B9"/>
    <w:rsid w:val="00372896"/>
    <w:rsid w:val="0037379E"/>
    <w:rsid w:val="003739C8"/>
    <w:rsid w:val="00373A4D"/>
    <w:rsid w:val="00374644"/>
    <w:rsid w:val="003749D7"/>
    <w:rsid w:val="00374A07"/>
    <w:rsid w:val="00375087"/>
    <w:rsid w:val="0037517F"/>
    <w:rsid w:val="00375184"/>
    <w:rsid w:val="00375694"/>
    <w:rsid w:val="0037698D"/>
    <w:rsid w:val="00376C12"/>
    <w:rsid w:val="00380C29"/>
    <w:rsid w:val="00381338"/>
    <w:rsid w:val="00381463"/>
    <w:rsid w:val="00381697"/>
    <w:rsid w:val="00382776"/>
    <w:rsid w:val="00382A1E"/>
    <w:rsid w:val="00382E0F"/>
    <w:rsid w:val="00382E80"/>
    <w:rsid w:val="00385116"/>
    <w:rsid w:val="00387844"/>
    <w:rsid w:val="00387F36"/>
    <w:rsid w:val="003904D7"/>
    <w:rsid w:val="00390D1F"/>
    <w:rsid w:val="00390F56"/>
    <w:rsid w:val="003913E4"/>
    <w:rsid w:val="003924EE"/>
    <w:rsid w:val="003926CF"/>
    <w:rsid w:val="00392A6F"/>
    <w:rsid w:val="003933A0"/>
    <w:rsid w:val="00393972"/>
    <w:rsid w:val="00393B07"/>
    <w:rsid w:val="00394571"/>
    <w:rsid w:val="00394939"/>
    <w:rsid w:val="00394A16"/>
    <w:rsid w:val="00394D13"/>
    <w:rsid w:val="00395961"/>
    <w:rsid w:val="00396288"/>
    <w:rsid w:val="00396585"/>
    <w:rsid w:val="00396AD5"/>
    <w:rsid w:val="00396B13"/>
    <w:rsid w:val="00397CF2"/>
    <w:rsid w:val="00397EBA"/>
    <w:rsid w:val="003A12F8"/>
    <w:rsid w:val="003A239A"/>
    <w:rsid w:val="003A3790"/>
    <w:rsid w:val="003A3E35"/>
    <w:rsid w:val="003A41F5"/>
    <w:rsid w:val="003A54E4"/>
    <w:rsid w:val="003A64C1"/>
    <w:rsid w:val="003B0467"/>
    <w:rsid w:val="003B04AA"/>
    <w:rsid w:val="003B091A"/>
    <w:rsid w:val="003B17F5"/>
    <w:rsid w:val="003B1945"/>
    <w:rsid w:val="003B1A98"/>
    <w:rsid w:val="003B240B"/>
    <w:rsid w:val="003B2D1E"/>
    <w:rsid w:val="003B2F09"/>
    <w:rsid w:val="003B318A"/>
    <w:rsid w:val="003B35AD"/>
    <w:rsid w:val="003B3AC8"/>
    <w:rsid w:val="003B469A"/>
    <w:rsid w:val="003B62B1"/>
    <w:rsid w:val="003B65DA"/>
    <w:rsid w:val="003B6780"/>
    <w:rsid w:val="003B6781"/>
    <w:rsid w:val="003B7270"/>
    <w:rsid w:val="003B7885"/>
    <w:rsid w:val="003B7A8A"/>
    <w:rsid w:val="003C03DB"/>
    <w:rsid w:val="003C0BA3"/>
    <w:rsid w:val="003C0F21"/>
    <w:rsid w:val="003C110B"/>
    <w:rsid w:val="003C19CA"/>
    <w:rsid w:val="003C20E8"/>
    <w:rsid w:val="003C24C2"/>
    <w:rsid w:val="003C2F05"/>
    <w:rsid w:val="003C3191"/>
    <w:rsid w:val="003C33DF"/>
    <w:rsid w:val="003C4144"/>
    <w:rsid w:val="003C41C7"/>
    <w:rsid w:val="003C461D"/>
    <w:rsid w:val="003C47F9"/>
    <w:rsid w:val="003C4C18"/>
    <w:rsid w:val="003C5589"/>
    <w:rsid w:val="003C5E9A"/>
    <w:rsid w:val="003C6370"/>
    <w:rsid w:val="003C642B"/>
    <w:rsid w:val="003C7AD3"/>
    <w:rsid w:val="003C7AE1"/>
    <w:rsid w:val="003C7F0B"/>
    <w:rsid w:val="003D0847"/>
    <w:rsid w:val="003D11E1"/>
    <w:rsid w:val="003D2C15"/>
    <w:rsid w:val="003D31BD"/>
    <w:rsid w:val="003D331A"/>
    <w:rsid w:val="003D3688"/>
    <w:rsid w:val="003D37A4"/>
    <w:rsid w:val="003D44C3"/>
    <w:rsid w:val="003D4C03"/>
    <w:rsid w:val="003D57AE"/>
    <w:rsid w:val="003D5EC4"/>
    <w:rsid w:val="003D62E1"/>
    <w:rsid w:val="003D6650"/>
    <w:rsid w:val="003D77D0"/>
    <w:rsid w:val="003D78E7"/>
    <w:rsid w:val="003D7FB7"/>
    <w:rsid w:val="003E0945"/>
    <w:rsid w:val="003E10D3"/>
    <w:rsid w:val="003E142A"/>
    <w:rsid w:val="003E2587"/>
    <w:rsid w:val="003E38F2"/>
    <w:rsid w:val="003E4309"/>
    <w:rsid w:val="003E4B75"/>
    <w:rsid w:val="003E6C75"/>
    <w:rsid w:val="003E77C3"/>
    <w:rsid w:val="003E7EDB"/>
    <w:rsid w:val="003E7F21"/>
    <w:rsid w:val="003F041A"/>
    <w:rsid w:val="003F1EAE"/>
    <w:rsid w:val="003F39BA"/>
    <w:rsid w:val="003F3BE3"/>
    <w:rsid w:val="003F3BFC"/>
    <w:rsid w:val="003F47B2"/>
    <w:rsid w:val="003F49B9"/>
    <w:rsid w:val="003F4BCA"/>
    <w:rsid w:val="003F4D1D"/>
    <w:rsid w:val="003F533F"/>
    <w:rsid w:val="003F5B5F"/>
    <w:rsid w:val="003F6AF3"/>
    <w:rsid w:val="003F6B57"/>
    <w:rsid w:val="003F71E6"/>
    <w:rsid w:val="003F74A5"/>
    <w:rsid w:val="003F7595"/>
    <w:rsid w:val="003F7997"/>
    <w:rsid w:val="00400448"/>
    <w:rsid w:val="00400505"/>
    <w:rsid w:val="0040072A"/>
    <w:rsid w:val="00400A3E"/>
    <w:rsid w:val="00401B1E"/>
    <w:rsid w:val="00402FEF"/>
    <w:rsid w:val="0040301E"/>
    <w:rsid w:val="004030B2"/>
    <w:rsid w:val="00404513"/>
    <w:rsid w:val="00404EF5"/>
    <w:rsid w:val="00405568"/>
    <w:rsid w:val="004058F7"/>
    <w:rsid w:val="00405CB2"/>
    <w:rsid w:val="004068C0"/>
    <w:rsid w:val="004070F4"/>
    <w:rsid w:val="00407244"/>
    <w:rsid w:val="004075FD"/>
    <w:rsid w:val="004076E6"/>
    <w:rsid w:val="00407C3F"/>
    <w:rsid w:val="00407CB0"/>
    <w:rsid w:val="00407EAE"/>
    <w:rsid w:val="00411E31"/>
    <w:rsid w:val="00412176"/>
    <w:rsid w:val="00412A6A"/>
    <w:rsid w:val="0041367D"/>
    <w:rsid w:val="00414C86"/>
    <w:rsid w:val="00414EB2"/>
    <w:rsid w:val="00414F51"/>
    <w:rsid w:val="0041529B"/>
    <w:rsid w:val="00415756"/>
    <w:rsid w:val="004163B0"/>
    <w:rsid w:val="00416625"/>
    <w:rsid w:val="00416974"/>
    <w:rsid w:val="0041731E"/>
    <w:rsid w:val="004173B5"/>
    <w:rsid w:val="00417807"/>
    <w:rsid w:val="00417F26"/>
    <w:rsid w:val="00421A39"/>
    <w:rsid w:val="00421C27"/>
    <w:rsid w:val="00422B77"/>
    <w:rsid w:val="00422BF7"/>
    <w:rsid w:val="00422C47"/>
    <w:rsid w:val="00422FDE"/>
    <w:rsid w:val="004236F2"/>
    <w:rsid w:val="004250F6"/>
    <w:rsid w:val="004253B2"/>
    <w:rsid w:val="0042669A"/>
    <w:rsid w:val="00427151"/>
    <w:rsid w:val="00427497"/>
    <w:rsid w:val="00430682"/>
    <w:rsid w:val="004307EB"/>
    <w:rsid w:val="00430E1A"/>
    <w:rsid w:val="00430E2D"/>
    <w:rsid w:val="00430F98"/>
    <w:rsid w:val="0043162A"/>
    <w:rsid w:val="00433288"/>
    <w:rsid w:val="0043331C"/>
    <w:rsid w:val="004333F9"/>
    <w:rsid w:val="00433538"/>
    <w:rsid w:val="0043390A"/>
    <w:rsid w:val="00433F3C"/>
    <w:rsid w:val="00434229"/>
    <w:rsid w:val="004345AA"/>
    <w:rsid w:val="00435A5B"/>
    <w:rsid w:val="004379C2"/>
    <w:rsid w:val="00437F83"/>
    <w:rsid w:val="0044050A"/>
    <w:rsid w:val="004411F3"/>
    <w:rsid w:val="00442773"/>
    <w:rsid w:val="00442D1F"/>
    <w:rsid w:val="00444015"/>
    <w:rsid w:val="004445AA"/>
    <w:rsid w:val="00444A18"/>
    <w:rsid w:val="004452C4"/>
    <w:rsid w:val="004455E7"/>
    <w:rsid w:val="00445977"/>
    <w:rsid w:val="00445FE2"/>
    <w:rsid w:val="004472E5"/>
    <w:rsid w:val="00447E68"/>
    <w:rsid w:val="004500B2"/>
    <w:rsid w:val="0045023E"/>
    <w:rsid w:val="00450DB8"/>
    <w:rsid w:val="00450F9C"/>
    <w:rsid w:val="00451BC0"/>
    <w:rsid w:val="00451E26"/>
    <w:rsid w:val="0045209C"/>
    <w:rsid w:val="004520B6"/>
    <w:rsid w:val="00452D21"/>
    <w:rsid w:val="004537A2"/>
    <w:rsid w:val="00453856"/>
    <w:rsid w:val="004538F3"/>
    <w:rsid w:val="00454D8C"/>
    <w:rsid w:val="0045568A"/>
    <w:rsid w:val="00456196"/>
    <w:rsid w:val="00456205"/>
    <w:rsid w:val="00456494"/>
    <w:rsid w:val="0045686F"/>
    <w:rsid w:val="00457E17"/>
    <w:rsid w:val="004600DC"/>
    <w:rsid w:val="00461423"/>
    <w:rsid w:val="00461684"/>
    <w:rsid w:val="00461722"/>
    <w:rsid w:val="00461992"/>
    <w:rsid w:val="00461C1A"/>
    <w:rsid w:val="00462CA4"/>
    <w:rsid w:val="00464520"/>
    <w:rsid w:val="004646D3"/>
    <w:rsid w:val="0046476D"/>
    <w:rsid w:val="004659A2"/>
    <w:rsid w:val="00465AAE"/>
    <w:rsid w:val="00465E5B"/>
    <w:rsid w:val="004669ED"/>
    <w:rsid w:val="0046719E"/>
    <w:rsid w:val="004676AB"/>
    <w:rsid w:val="004701EB"/>
    <w:rsid w:val="004703AD"/>
    <w:rsid w:val="00470570"/>
    <w:rsid w:val="00470743"/>
    <w:rsid w:val="00470D4C"/>
    <w:rsid w:val="00471D0A"/>
    <w:rsid w:val="00472D15"/>
    <w:rsid w:val="0047309F"/>
    <w:rsid w:val="00473969"/>
    <w:rsid w:val="00476073"/>
    <w:rsid w:val="004767BC"/>
    <w:rsid w:val="00476A0E"/>
    <w:rsid w:val="00476BE6"/>
    <w:rsid w:val="00477187"/>
    <w:rsid w:val="004776DE"/>
    <w:rsid w:val="00477CF2"/>
    <w:rsid w:val="004800B0"/>
    <w:rsid w:val="00481772"/>
    <w:rsid w:val="00481D0B"/>
    <w:rsid w:val="00481EE0"/>
    <w:rsid w:val="004823B3"/>
    <w:rsid w:val="00482AB5"/>
    <w:rsid w:val="00482DA3"/>
    <w:rsid w:val="00482DB2"/>
    <w:rsid w:val="00482FAE"/>
    <w:rsid w:val="00484D7C"/>
    <w:rsid w:val="00484F77"/>
    <w:rsid w:val="0048549B"/>
    <w:rsid w:val="00485A78"/>
    <w:rsid w:val="00485A90"/>
    <w:rsid w:val="00486FFC"/>
    <w:rsid w:val="00487014"/>
    <w:rsid w:val="0048796E"/>
    <w:rsid w:val="00490600"/>
    <w:rsid w:val="004907E3"/>
    <w:rsid w:val="0049087B"/>
    <w:rsid w:val="00490CD9"/>
    <w:rsid w:val="00491926"/>
    <w:rsid w:val="00491ED5"/>
    <w:rsid w:val="004921F5"/>
    <w:rsid w:val="00492238"/>
    <w:rsid w:val="00492E45"/>
    <w:rsid w:val="004933EE"/>
    <w:rsid w:val="00493590"/>
    <w:rsid w:val="0049361E"/>
    <w:rsid w:val="00493C06"/>
    <w:rsid w:val="00495DF0"/>
    <w:rsid w:val="00496935"/>
    <w:rsid w:val="00497A34"/>
    <w:rsid w:val="004A0237"/>
    <w:rsid w:val="004A0271"/>
    <w:rsid w:val="004A02B4"/>
    <w:rsid w:val="004A07AC"/>
    <w:rsid w:val="004A10C9"/>
    <w:rsid w:val="004A1829"/>
    <w:rsid w:val="004A288B"/>
    <w:rsid w:val="004A2AD6"/>
    <w:rsid w:val="004A3D3A"/>
    <w:rsid w:val="004A42FF"/>
    <w:rsid w:val="004A4C85"/>
    <w:rsid w:val="004A5289"/>
    <w:rsid w:val="004A5A04"/>
    <w:rsid w:val="004A5B85"/>
    <w:rsid w:val="004A7B87"/>
    <w:rsid w:val="004A7BF3"/>
    <w:rsid w:val="004B0017"/>
    <w:rsid w:val="004B1164"/>
    <w:rsid w:val="004B132D"/>
    <w:rsid w:val="004B15C4"/>
    <w:rsid w:val="004B19E0"/>
    <w:rsid w:val="004B2E30"/>
    <w:rsid w:val="004B30FC"/>
    <w:rsid w:val="004B34D4"/>
    <w:rsid w:val="004B37C6"/>
    <w:rsid w:val="004B4F59"/>
    <w:rsid w:val="004B5AB1"/>
    <w:rsid w:val="004B5D26"/>
    <w:rsid w:val="004B5DD8"/>
    <w:rsid w:val="004B627D"/>
    <w:rsid w:val="004B695C"/>
    <w:rsid w:val="004B6BC6"/>
    <w:rsid w:val="004B6C1C"/>
    <w:rsid w:val="004B72B4"/>
    <w:rsid w:val="004B79D8"/>
    <w:rsid w:val="004B7CE5"/>
    <w:rsid w:val="004C0D49"/>
    <w:rsid w:val="004C112B"/>
    <w:rsid w:val="004C139E"/>
    <w:rsid w:val="004C1903"/>
    <w:rsid w:val="004C27AB"/>
    <w:rsid w:val="004C2BD9"/>
    <w:rsid w:val="004C2E08"/>
    <w:rsid w:val="004C315D"/>
    <w:rsid w:val="004C352C"/>
    <w:rsid w:val="004C3A22"/>
    <w:rsid w:val="004C40A5"/>
    <w:rsid w:val="004C53CD"/>
    <w:rsid w:val="004C625B"/>
    <w:rsid w:val="004C653C"/>
    <w:rsid w:val="004C6A13"/>
    <w:rsid w:val="004C6E74"/>
    <w:rsid w:val="004C7883"/>
    <w:rsid w:val="004C7A7D"/>
    <w:rsid w:val="004D063F"/>
    <w:rsid w:val="004D0B6D"/>
    <w:rsid w:val="004D1189"/>
    <w:rsid w:val="004D1992"/>
    <w:rsid w:val="004D1F91"/>
    <w:rsid w:val="004D2463"/>
    <w:rsid w:val="004D24CE"/>
    <w:rsid w:val="004D4030"/>
    <w:rsid w:val="004D412E"/>
    <w:rsid w:val="004D4551"/>
    <w:rsid w:val="004D492A"/>
    <w:rsid w:val="004D4F24"/>
    <w:rsid w:val="004D5181"/>
    <w:rsid w:val="004D606C"/>
    <w:rsid w:val="004D653D"/>
    <w:rsid w:val="004D66B5"/>
    <w:rsid w:val="004D6930"/>
    <w:rsid w:val="004D74CA"/>
    <w:rsid w:val="004D7770"/>
    <w:rsid w:val="004E0130"/>
    <w:rsid w:val="004E060B"/>
    <w:rsid w:val="004E1D5E"/>
    <w:rsid w:val="004E2796"/>
    <w:rsid w:val="004E3756"/>
    <w:rsid w:val="004E3794"/>
    <w:rsid w:val="004E4CFD"/>
    <w:rsid w:val="004E4EE3"/>
    <w:rsid w:val="004E5738"/>
    <w:rsid w:val="004E5915"/>
    <w:rsid w:val="004E5AEE"/>
    <w:rsid w:val="004E6868"/>
    <w:rsid w:val="004E6B75"/>
    <w:rsid w:val="004E753D"/>
    <w:rsid w:val="004E7FED"/>
    <w:rsid w:val="004F038C"/>
    <w:rsid w:val="004F055B"/>
    <w:rsid w:val="004F07B5"/>
    <w:rsid w:val="004F1001"/>
    <w:rsid w:val="004F129F"/>
    <w:rsid w:val="004F2DF4"/>
    <w:rsid w:val="004F3F73"/>
    <w:rsid w:val="004F44C1"/>
    <w:rsid w:val="004F572A"/>
    <w:rsid w:val="004F5B63"/>
    <w:rsid w:val="004F758D"/>
    <w:rsid w:val="004F7869"/>
    <w:rsid w:val="004F7AF2"/>
    <w:rsid w:val="00500CF8"/>
    <w:rsid w:val="00500F37"/>
    <w:rsid w:val="00501342"/>
    <w:rsid w:val="00501788"/>
    <w:rsid w:val="00502822"/>
    <w:rsid w:val="00502D77"/>
    <w:rsid w:val="0050382D"/>
    <w:rsid w:val="00503955"/>
    <w:rsid w:val="00503D68"/>
    <w:rsid w:val="00504977"/>
    <w:rsid w:val="005060AA"/>
    <w:rsid w:val="0050651B"/>
    <w:rsid w:val="00506B30"/>
    <w:rsid w:val="00506F5A"/>
    <w:rsid w:val="00506F83"/>
    <w:rsid w:val="005076E0"/>
    <w:rsid w:val="00507816"/>
    <w:rsid w:val="005078A1"/>
    <w:rsid w:val="005079B0"/>
    <w:rsid w:val="005100D0"/>
    <w:rsid w:val="005105EA"/>
    <w:rsid w:val="00511010"/>
    <w:rsid w:val="00511148"/>
    <w:rsid w:val="005117E7"/>
    <w:rsid w:val="00511DCE"/>
    <w:rsid w:val="00511E81"/>
    <w:rsid w:val="00512E02"/>
    <w:rsid w:val="00512F76"/>
    <w:rsid w:val="00514AC0"/>
    <w:rsid w:val="00514DFE"/>
    <w:rsid w:val="00514E8F"/>
    <w:rsid w:val="005151CD"/>
    <w:rsid w:val="005153E6"/>
    <w:rsid w:val="00515578"/>
    <w:rsid w:val="00515D41"/>
    <w:rsid w:val="00515E1D"/>
    <w:rsid w:val="00516402"/>
    <w:rsid w:val="005166DD"/>
    <w:rsid w:val="00516980"/>
    <w:rsid w:val="00516AE7"/>
    <w:rsid w:val="00516BBF"/>
    <w:rsid w:val="005173FD"/>
    <w:rsid w:val="005207CD"/>
    <w:rsid w:val="00520801"/>
    <w:rsid w:val="005208D4"/>
    <w:rsid w:val="0052128F"/>
    <w:rsid w:val="00521C2A"/>
    <w:rsid w:val="00521F35"/>
    <w:rsid w:val="005225B0"/>
    <w:rsid w:val="00522A78"/>
    <w:rsid w:val="00523315"/>
    <w:rsid w:val="005242BC"/>
    <w:rsid w:val="00524378"/>
    <w:rsid w:val="005247BC"/>
    <w:rsid w:val="00524980"/>
    <w:rsid w:val="00524BD2"/>
    <w:rsid w:val="00526460"/>
    <w:rsid w:val="00526589"/>
    <w:rsid w:val="00526C6E"/>
    <w:rsid w:val="00526F05"/>
    <w:rsid w:val="00526FCF"/>
    <w:rsid w:val="0052774C"/>
    <w:rsid w:val="00527B9A"/>
    <w:rsid w:val="00527FF9"/>
    <w:rsid w:val="005301DD"/>
    <w:rsid w:val="005303E3"/>
    <w:rsid w:val="00530C01"/>
    <w:rsid w:val="00530DD9"/>
    <w:rsid w:val="005311F4"/>
    <w:rsid w:val="0053226D"/>
    <w:rsid w:val="005327CD"/>
    <w:rsid w:val="00533E86"/>
    <w:rsid w:val="00533F35"/>
    <w:rsid w:val="00534113"/>
    <w:rsid w:val="005350D2"/>
    <w:rsid w:val="0053578F"/>
    <w:rsid w:val="005364E4"/>
    <w:rsid w:val="00536C12"/>
    <w:rsid w:val="005403FB"/>
    <w:rsid w:val="00540463"/>
    <w:rsid w:val="005411C7"/>
    <w:rsid w:val="005413A7"/>
    <w:rsid w:val="0054185E"/>
    <w:rsid w:val="00541945"/>
    <w:rsid w:val="00541FBB"/>
    <w:rsid w:val="00542F3F"/>
    <w:rsid w:val="00543377"/>
    <w:rsid w:val="00543F66"/>
    <w:rsid w:val="00544730"/>
    <w:rsid w:val="00544D31"/>
    <w:rsid w:val="005455DF"/>
    <w:rsid w:val="00546681"/>
    <w:rsid w:val="00546D04"/>
    <w:rsid w:val="00547093"/>
    <w:rsid w:val="00547BE1"/>
    <w:rsid w:val="00550729"/>
    <w:rsid w:val="005508AD"/>
    <w:rsid w:val="00551244"/>
    <w:rsid w:val="00551967"/>
    <w:rsid w:val="005521B0"/>
    <w:rsid w:val="005526ED"/>
    <w:rsid w:val="00552AAF"/>
    <w:rsid w:val="00552F4F"/>
    <w:rsid w:val="00553302"/>
    <w:rsid w:val="0055393D"/>
    <w:rsid w:val="00553ACA"/>
    <w:rsid w:val="005548FC"/>
    <w:rsid w:val="00555348"/>
    <w:rsid w:val="00555A55"/>
    <w:rsid w:val="00555BC4"/>
    <w:rsid w:val="00556223"/>
    <w:rsid w:val="00556612"/>
    <w:rsid w:val="00556693"/>
    <w:rsid w:val="00556935"/>
    <w:rsid w:val="00557226"/>
    <w:rsid w:val="00557BE0"/>
    <w:rsid w:val="00557E6E"/>
    <w:rsid w:val="00560867"/>
    <w:rsid w:val="00560F0C"/>
    <w:rsid w:val="0056124D"/>
    <w:rsid w:val="005616EF"/>
    <w:rsid w:val="00561CC7"/>
    <w:rsid w:val="00562DA5"/>
    <w:rsid w:val="0056592D"/>
    <w:rsid w:val="00567638"/>
    <w:rsid w:val="005677E2"/>
    <w:rsid w:val="00567D40"/>
    <w:rsid w:val="005706D1"/>
    <w:rsid w:val="00570A6A"/>
    <w:rsid w:val="00570CFE"/>
    <w:rsid w:val="005712CE"/>
    <w:rsid w:val="005718DD"/>
    <w:rsid w:val="005720C3"/>
    <w:rsid w:val="00572D70"/>
    <w:rsid w:val="00572F68"/>
    <w:rsid w:val="00574CBC"/>
    <w:rsid w:val="00575702"/>
    <w:rsid w:val="005757DA"/>
    <w:rsid w:val="00576620"/>
    <w:rsid w:val="005776D3"/>
    <w:rsid w:val="0058019A"/>
    <w:rsid w:val="00581312"/>
    <w:rsid w:val="005827D2"/>
    <w:rsid w:val="0058432D"/>
    <w:rsid w:val="005843E9"/>
    <w:rsid w:val="00584E5F"/>
    <w:rsid w:val="0058508E"/>
    <w:rsid w:val="0058571A"/>
    <w:rsid w:val="00586380"/>
    <w:rsid w:val="005864BE"/>
    <w:rsid w:val="0058650D"/>
    <w:rsid w:val="00586900"/>
    <w:rsid w:val="00586E1E"/>
    <w:rsid w:val="00587149"/>
    <w:rsid w:val="005873B4"/>
    <w:rsid w:val="00587591"/>
    <w:rsid w:val="00587988"/>
    <w:rsid w:val="00587E8F"/>
    <w:rsid w:val="00590AF4"/>
    <w:rsid w:val="00590E76"/>
    <w:rsid w:val="005915BC"/>
    <w:rsid w:val="00592FA3"/>
    <w:rsid w:val="00593235"/>
    <w:rsid w:val="00595DFC"/>
    <w:rsid w:val="005969F4"/>
    <w:rsid w:val="00597185"/>
    <w:rsid w:val="00597646"/>
    <w:rsid w:val="005A0773"/>
    <w:rsid w:val="005A0A5D"/>
    <w:rsid w:val="005A0E71"/>
    <w:rsid w:val="005A1589"/>
    <w:rsid w:val="005A20FC"/>
    <w:rsid w:val="005A23E6"/>
    <w:rsid w:val="005A342F"/>
    <w:rsid w:val="005A3455"/>
    <w:rsid w:val="005A3ECE"/>
    <w:rsid w:val="005A4057"/>
    <w:rsid w:val="005A4279"/>
    <w:rsid w:val="005A4304"/>
    <w:rsid w:val="005A48D2"/>
    <w:rsid w:val="005A4CF8"/>
    <w:rsid w:val="005A5204"/>
    <w:rsid w:val="005A52E7"/>
    <w:rsid w:val="005A6148"/>
    <w:rsid w:val="005A6D5E"/>
    <w:rsid w:val="005A7109"/>
    <w:rsid w:val="005A738B"/>
    <w:rsid w:val="005A7E67"/>
    <w:rsid w:val="005B0E81"/>
    <w:rsid w:val="005B12A9"/>
    <w:rsid w:val="005B22A1"/>
    <w:rsid w:val="005B26C3"/>
    <w:rsid w:val="005B2820"/>
    <w:rsid w:val="005B2D65"/>
    <w:rsid w:val="005B39E9"/>
    <w:rsid w:val="005B3D24"/>
    <w:rsid w:val="005B45EA"/>
    <w:rsid w:val="005B47DF"/>
    <w:rsid w:val="005B53DB"/>
    <w:rsid w:val="005B5798"/>
    <w:rsid w:val="005B6B2B"/>
    <w:rsid w:val="005B720A"/>
    <w:rsid w:val="005B790B"/>
    <w:rsid w:val="005C0531"/>
    <w:rsid w:val="005C08D9"/>
    <w:rsid w:val="005C0AEC"/>
    <w:rsid w:val="005C2333"/>
    <w:rsid w:val="005C2CD4"/>
    <w:rsid w:val="005C32A0"/>
    <w:rsid w:val="005C351A"/>
    <w:rsid w:val="005C3748"/>
    <w:rsid w:val="005C37E7"/>
    <w:rsid w:val="005C4284"/>
    <w:rsid w:val="005C4BD9"/>
    <w:rsid w:val="005C5B40"/>
    <w:rsid w:val="005C6110"/>
    <w:rsid w:val="005C796B"/>
    <w:rsid w:val="005C7C6B"/>
    <w:rsid w:val="005C7E5A"/>
    <w:rsid w:val="005D1EAB"/>
    <w:rsid w:val="005D2A5A"/>
    <w:rsid w:val="005D30DD"/>
    <w:rsid w:val="005D4C81"/>
    <w:rsid w:val="005D4E60"/>
    <w:rsid w:val="005D60F4"/>
    <w:rsid w:val="005D7220"/>
    <w:rsid w:val="005D7392"/>
    <w:rsid w:val="005E046C"/>
    <w:rsid w:val="005E0512"/>
    <w:rsid w:val="005E07EC"/>
    <w:rsid w:val="005E0955"/>
    <w:rsid w:val="005E149F"/>
    <w:rsid w:val="005E224A"/>
    <w:rsid w:val="005E2346"/>
    <w:rsid w:val="005E2B11"/>
    <w:rsid w:val="005E2D6F"/>
    <w:rsid w:val="005E3577"/>
    <w:rsid w:val="005E3F6A"/>
    <w:rsid w:val="005E3F91"/>
    <w:rsid w:val="005E4EDE"/>
    <w:rsid w:val="005E5604"/>
    <w:rsid w:val="005E5CB2"/>
    <w:rsid w:val="005E5F2C"/>
    <w:rsid w:val="005E67CF"/>
    <w:rsid w:val="005E68F1"/>
    <w:rsid w:val="005E70CE"/>
    <w:rsid w:val="005E71C6"/>
    <w:rsid w:val="005E741C"/>
    <w:rsid w:val="005F020F"/>
    <w:rsid w:val="005F05C4"/>
    <w:rsid w:val="005F1DE5"/>
    <w:rsid w:val="005F225F"/>
    <w:rsid w:val="005F226A"/>
    <w:rsid w:val="005F22AE"/>
    <w:rsid w:val="005F2308"/>
    <w:rsid w:val="005F24AD"/>
    <w:rsid w:val="005F25FE"/>
    <w:rsid w:val="005F27B7"/>
    <w:rsid w:val="005F3057"/>
    <w:rsid w:val="005F38C0"/>
    <w:rsid w:val="005F39C0"/>
    <w:rsid w:val="005F40CF"/>
    <w:rsid w:val="005F46CF"/>
    <w:rsid w:val="005F4945"/>
    <w:rsid w:val="005F5313"/>
    <w:rsid w:val="005F6B14"/>
    <w:rsid w:val="005F6DE4"/>
    <w:rsid w:val="005F76C6"/>
    <w:rsid w:val="00600863"/>
    <w:rsid w:val="006013DE"/>
    <w:rsid w:val="00601F09"/>
    <w:rsid w:val="00601FCE"/>
    <w:rsid w:val="00603B8E"/>
    <w:rsid w:val="00605113"/>
    <w:rsid w:val="006055AD"/>
    <w:rsid w:val="00606C7C"/>
    <w:rsid w:val="00606DEA"/>
    <w:rsid w:val="00606ED0"/>
    <w:rsid w:val="00607595"/>
    <w:rsid w:val="00607D62"/>
    <w:rsid w:val="0061092C"/>
    <w:rsid w:val="006111A5"/>
    <w:rsid w:val="00611589"/>
    <w:rsid w:val="00611885"/>
    <w:rsid w:val="00611D5E"/>
    <w:rsid w:val="00611F0F"/>
    <w:rsid w:val="006127C7"/>
    <w:rsid w:val="00612E55"/>
    <w:rsid w:val="006131AC"/>
    <w:rsid w:val="006132E4"/>
    <w:rsid w:val="00613D58"/>
    <w:rsid w:val="00613D65"/>
    <w:rsid w:val="006143C5"/>
    <w:rsid w:val="00614F70"/>
    <w:rsid w:val="00614F76"/>
    <w:rsid w:val="00615237"/>
    <w:rsid w:val="0061546E"/>
    <w:rsid w:val="00615D2C"/>
    <w:rsid w:val="00616585"/>
    <w:rsid w:val="00616610"/>
    <w:rsid w:val="00616B1F"/>
    <w:rsid w:val="00617AA1"/>
    <w:rsid w:val="00617EBA"/>
    <w:rsid w:val="00620145"/>
    <w:rsid w:val="006201DB"/>
    <w:rsid w:val="00620BAB"/>
    <w:rsid w:val="00620E23"/>
    <w:rsid w:val="00620FB9"/>
    <w:rsid w:val="006212AA"/>
    <w:rsid w:val="006219BC"/>
    <w:rsid w:val="00621F60"/>
    <w:rsid w:val="006229A4"/>
    <w:rsid w:val="00622CE1"/>
    <w:rsid w:val="00622FC1"/>
    <w:rsid w:val="00623D7C"/>
    <w:rsid w:val="00623F89"/>
    <w:rsid w:val="00624C66"/>
    <w:rsid w:val="00626EB5"/>
    <w:rsid w:val="00627E3C"/>
    <w:rsid w:val="00627FE9"/>
    <w:rsid w:val="006313D1"/>
    <w:rsid w:val="00631E41"/>
    <w:rsid w:val="0063335F"/>
    <w:rsid w:val="00633DDC"/>
    <w:rsid w:val="006343FE"/>
    <w:rsid w:val="006345F6"/>
    <w:rsid w:val="006349CF"/>
    <w:rsid w:val="00636AC4"/>
    <w:rsid w:val="00637FB8"/>
    <w:rsid w:val="00640D9B"/>
    <w:rsid w:val="006417F8"/>
    <w:rsid w:val="00642031"/>
    <w:rsid w:val="0064238B"/>
    <w:rsid w:val="006425CB"/>
    <w:rsid w:val="00642792"/>
    <w:rsid w:val="00643E75"/>
    <w:rsid w:val="0064629D"/>
    <w:rsid w:val="006466A0"/>
    <w:rsid w:val="00647AB2"/>
    <w:rsid w:val="00647B45"/>
    <w:rsid w:val="00647EAE"/>
    <w:rsid w:val="0065137A"/>
    <w:rsid w:val="00651396"/>
    <w:rsid w:val="006520FA"/>
    <w:rsid w:val="00652FD9"/>
    <w:rsid w:val="00655BAF"/>
    <w:rsid w:val="00655CB0"/>
    <w:rsid w:val="00655CEB"/>
    <w:rsid w:val="006573DE"/>
    <w:rsid w:val="006603FF"/>
    <w:rsid w:val="006625D3"/>
    <w:rsid w:val="006645EF"/>
    <w:rsid w:val="006647BA"/>
    <w:rsid w:val="00664CEA"/>
    <w:rsid w:val="00664D7A"/>
    <w:rsid w:val="0066504E"/>
    <w:rsid w:val="00665096"/>
    <w:rsid w:val="00665374"/>
    <w:rsid w:val="006653DA"/>
    <w:rsid w:val="0066624A"/>
    <w:rsid w:val="00666E97"/>
    <w:rsid w:val="006675F8"/>
    <w:rsid w:val="0067052F"/>
    <w:rsid w:val="00670616"/>
    <w:rsid w:val="0067170D"/>
    <w:rsid w:val="006720BB"/>
    <w:rsid w:val="00672616"/>
    <w:rsid w:val="0067267C"/>
    <w:rsid w:val="0067287F"/>
    <w:rsid w:val="00672951"/>
    <w:rsid w:val="006733E5"/>
    <w:rsid w:val="00673D12"/>
    <w:rsid w:val="006741E2"/>
    <w:rsid w:val="00674690"/>
    <w:rsid w:val="00674DBE"/>
    <w:rsid w:val="006757A4"/>
    <w:rsid w:val="00675CFD"/>
    <w:rsid w:val="00675EA3"/>
    <w:rsid w:val="006761FB"/>
    <w:rsid w:val="006762E8"/>
    <w:rsid w:val="00677467"/>
    <w:rsid w:val="0067758C"/>
    <w:rsid w:val="00677AA1"/>
    <w:rsid w:val="00680026"/>
    <w:rsid w:val="00680448"/>
    <w:rsid w:val="00680FC2"/>
    <w:rsid w:val="0068136A"/>
    <w:rsid w:val="0068260B"/>
    <w:rsid w:val="006829C8"/>
    <w:rsid w:val="00682AE9"/>
    <w:rsid w:val="00682CA4"/>
    <w:rsid w:val="0068306E"/>
    <w:rsid w:val="006837C5"/>
    <w:rsid w:val="0068388F"/>
    <w:rsid w:val="00683B8A"/>
    <w:rsid w:val="00684572"/>
    <w:rsid w:val="0068463F"/>
    <w:rsid w:val="00684AFF"/>
    <w:rsid w:val="0068512E"/>
    <w:rsid w:val="006852CB"/>
    <w:rsid w:val="006912B8"/>
    <w:rsid w:val="00691BBB"/>
    <w:rsid w:val="00691E31"/>
    <w:rsid w:val="0069307D"/>
    <w:rsid w:val="00695536"/>
    <w:rsid w:val="00695893"/>
    <w:rsid w:val="0069687C"/>
    <w:rsid w:val="006979BD"/>
    <w:rsid w:val="006A0207"/>
    <w:rsid w:val="006A022D"/>
    <w:rsid w:val="006A0D5F"/>
    <w:rsid w:val="006A1163"/>
    <w:rsid w:val="006A129F"/>
    <w:rsid w:val="006A198C"/>
    <w:rsid w:val="006A1E26"/>
    <w:rsid w:val="006A1EB8"/>
    <w:rsid w:val="006A267C"/>
    <w:rsid w:val="006A2C62"/>
    <w:rsid w:val="006A3680"/>
    <w:rsid w:val="006A36CC"/>
    <w:rsid w:val="006A38FC"/>
    <w:rsid w:val="006A3B2E"/>
    <w:rsid w:val="006A488A"/>
    <w:rsid w:val="006A6121"/>
    <w:rsid w:val="006A6543"/>
    <w:rsid w:val="006A6726"/>
    <w:rsid w:val="006A6E75"/>
    <w:rsid w:val="006A71E4"/>
    <w:rsid w:val="006A7233"/>
    <w:rsid w:val="006A73FB"/>
    <w:rsid w:val="006A79E4"/>
    <w:rsid w:val="006A7F22"/>
    <w:rsid w:val="006B0249"/>
    <w:rsid w:val="006B0392"/>
    <w:rsid w:val="006B04E2"/>
    <w:rsid w:val="006B2932"/>
    <w:rsid w:val="006B2EBA"/>
    <w:rsid w:val="006B34BA"/>
    <w:rsid w:val="006B37CD"/>
    <w:rsid w:val="006B39CA"/>
    <w:rsid w:val="006B4237"/>
    <w:rsid w:val="006B4258"/>
    <w:rsid w:val="006B5741"/>
    <w:rsid w:val="006B5AA4"/>
    <w:rsid w:val="006B5C18"/>
    <w:rsid w:val="006B6B24"/>
    <w:rsid w:val="006B6FFA"/>
    <w:rsid w:val="006B73C0"/>
    <w:rsid w:val="006B773B"/>
    <w:rsid w:val="006C0090"/>
    <w:rsid w:val="006C08E7"/>
    <w:rsid w:val="006C096A"/>
    <w:rsid w:val="006C0A7A"/>
    <w:rsid w:val="006C0C01"/>
    <w:rsid w:val="006C1596"/>
    <w:rsid w:val="006C1766"/>
    <w:rsid w:val="006C1F1F"/>
    <w:rsid w:val="006C22EE"/>
    <w:rsid w:val="006C2C4D"/>
    <w:rsid w:val="006C2F21"/>
    <w:rsid w:val="006C4252"/>
    <w:rsid w:val="006C4E90"/>
    <w:rsid w:val="006C581D"/>
    <w:rsid w:val="006C60CC"/>
    <w:rsid w:val="006C66BF"/>
    <w:rsid w:val="006C7481"/>
    <w:rsid w:val="006C7A5A"/>
    <w:rsid w:val="006D0934"/>
    <w:rsid w:val="006D0CDC"/>
    <w:rsid w:val="006D105E"/>
    <w:rsid w:val="006D2FE3"/>
    <w:rsid w:val="006D3961"/>
    <w:rsid w:val="006D3FE8"/>
    <w:rsid w:val="006D4371"/>
    <w:rsid w:val="006D4B72"/>
    <w:rsid w:val="006D55B1"/>
    <w:rsid w:val="006D5863"/>
    <w:rsid w:val="006D58B8"/>
    <w:rsid w:val="006D67E5"/>
    <w:rsid w:val="006E05AD"/>
    <w:rsid w:val="006E0EA3"/>
    <w:rsid w:val="006E11AC"/>
    <w:rsid w:val="006E11C7"/>
    <w:rsid w:val="006E1753"/>
    <w:rsid w:val="006E2301"/>
    <w:rsid w:val="006E2535"/>
    <w:rsid w:val="006E327A"/>
    <w:rsid w:val="006E4147"/>
    <w:rsid w:val="006E4350"/>
    <w:rsid w:val="006E44ED"/>
    <w:rsid w:val="006E464F"/>
    <w:rsid w:val="006E4BF8"/>
    <w:rsid w:val="006E5A05"/>
    <w:rsid w:val="006E5A63"/>
    <w:rsid w:val="006E5BB8"/>
    <w:rsid w:val="006E5C8E"/>
    <w:rsid w:val="006E6494"/>
    <w:rsid w:val="006F09EC"/>
    <w:rsid w:val="006F0B81"/>
    <w:rsid w:val="006F23FC"/>
    <w:rsid w:val="006F27EF"/>
    <w:rsid w:val="006F2956"/>
    <w:rsid w:val="006F3CDF"/>
    <w:rsid w:val="006F5D3D"/>
    <w:rsid w:val="006F696F"/>
    <w:rsid w:val="006F6A12"/>
    <w:rsid w:val="006F6D88"/>
    <w:rsid w:val="0070074B"/>
    <w:rsid w:val="00700AFF"/>
    <w:rsid w:val="00700B85"/>
    <w:rsid w:val="00701227"/>
    <w:rsid w:val="00701BD8"/>
    <w:rsid w:val="00702281"/>
    <w:rsid w:val="00702299"/>
    <w:rsid w:val="00702380"/>
    <w:rsid w:val="00702463"/>
    <w:rsid w:val="00702BA1"/>
    <w:rsid w:val="00702FF7"/>
    <w:rsid w:val="007037E3"/>
    <w:rsid w:val="0070382D"/>
    <w:rsid w:val="007043F3"/>
    <w:rsid w:val="00704EC2"/>
    <w:rsid w:val="0070519D"/>
    <w:rsid w:val="007078AF"/>
    <w:rsid w:val="00710011"/>
    <w:rsid w:val="00710453"/>
    <w:rsid w:val="00710D44"/>
    <w:rsid w:val="00710DA3"/>
    <w:rsid w:val="00711429"/>
    <w:rsid w:val="007118B2"/>
    <w:rsid w:val="007124F6"/>
    <w:rsid w:val="00712919"/>
    <w:rsid w:val="0071296D"/>
    <w:rsid w:val="007130BF"/>
    <w:rsid w:val="007142B9"/>
    <w:rsid w:val="007147F7"/>
    <w:rsid w:val="00714C4F"/>
    <w:rsid w:val="0071510E"/>
    <w:rsid w:val="0071552E"/>
    <w:rsid w:val="00715C1D"/>
    <w:rsid w:val="007164F3"/>
    <w:rsid w:val="007169B5"/>
    <w:rsid w:val="0071709F"/>
    <w:rsid w:val="00717C48"/>
    <w:rsid w:val="00720E89"/>
    <w:rsid w:val="00720FBD"/>
    <w:rsid w:val="00721E62"/>
    <w:rsid w:val="00722132"/>
    <w:rsid w:val="007222DA"/>
    <w:rsid w:val="007224E9"/>
    <w:rsid w:val="00723A12"/>
    <w:rsid w:val="00723B8C"/>
    <w:rsid w:val="00723D4F"/>
    <w:rsid w:val="007246DC"/>
    <w:rsid w:val="007254DD"/>
    <w:rsid w:val="0072707C"/>
    <w:rsid w:val="00727978"/>
    <w:rsid w:val="00727EDD"/>
    <w:rsid w:val="007316F9"/>
    <w:rsid w:val="00732498"/>
    <w:rsid w:val="00732A18"/>
    <w:rsid w:val="0073449F"/>
    <w:rsid w:val="00734A1C"/>
    <w:rsid w:val="0073548C"/>
    <w:rsid w:val="00736A57"/>
    <w:rsid w:val="00737DF3"/>
    <w:rsid w:val="007410A6"/>
    <w:rsid w:val="007413A4"/>
    <w:rsid w:val="00741A82"/>
    <w:rsid w:val="0074203C"/>
    <w:rsid w:val="00743195"/>
    <w:rsid w:val="00743641"/>
    <w:rsid w:val="00744F59"/>
    <w:rsid w:val="0074518B"/>
    <w:rsid w:val="00746B39"/>
    <w:rsid w:val="00747403"/>
    <w:rsid w:val="0074754D"/>
    <w:rsid w:val="00747EDC"/>
    <w:rsid w:val="00750652"/>
    <w:rsid w:val="00750715"/>
    <w:rsid w:val="00750CC4"/>
    <w:rsid w:val="00751204"/>
    <w:rsid w:val="00751B22"/>
    <w:rsid w:val="00754081"/>
    <w:rsid w:val="0075423E"/>
    <w:rsid w:val="007547F6"/>
    <w:rsid w:val="007549A8"/>
    <w:rsid w:val="007552D5"/>
    <w:rsid w:val="00755480"/>
    <w:rsid w:val="007555C3"/>
    <w:rsid w:val="0075663E"/>
    <w:rsid w:val="00756B97"/>
    <w:rsid w:val="0076089B"/>
    <w:rsid w:val="00761A68"/>
    <w:rsid w:val="00762FF3"/>
    <w:rsid w:val="00763C1A"/>
    <w:rsid w:val="00763CB6"/>
    <w:rsid w:val="007646B5"/>
    <w:rsid w:val="00764A2D"/>
    <w:rsid w:val="00765B25"/>
    <w:rsid w:val="00765FC1"/>
    <w:rsid w:val="007673FF"/>
    <w:rsid w:val="0077001F"/>
    <w:rsid w:val="007712F6"/>
    <w:rsid w:val="00771C62"/>
    <w:rsid w:val="007727CB"/>
    <w:rsid w:val="00772800"/>
    <w:rsid w:val="00772D4F"/>
    <w:rsid w:val="007733ED"/>
    <w:rsid w:val="007743E0"/>
    <w:rsid w:val="0077508C"/>
    <w:rsid w:val="00775AAA"/>
    <w:rsid w:val="00775B9C"/>
    <w:rsid w:val="0077605C"/>
    <w:rsid w:val="00777EC3"/>
    <w:rsid w:val="00780010"/>
    <w:rsid w:val="00780201"/>
    <w:rsid w:val="007803B3"/>
    <w:rsid w:val="0078047E"/>
    <w:rsid w:val="007806F8"/>
    <w:rsid w:val="00782A1E"/>
    <w:rsid w:val="00784B46"/>
    <w:rsid w:val="00784B6D"/>
    <w:rsid w:val="007854DD"/>
    <w:rsid w:val="00786FAA"/>
    <w:rsid w:val="0078744A"/>
    <w:rsid w:val="00790183"/>
    <w:rsid w:val="007901B1"/>
    <w:rsid w:val="007906EA"/>
    <w:rsid w:val="00790989"/>
    <w:rsid w:val="00792208"/>
    <w:rsid w:val="0079359A"/>
    <w:rsid w:val="00795144"/>
    <w:rsid w:val="00795309"/>
    <w:rsid w:val="007959A3"/>
    <w:rsid w:val="007962BE"/>
    <w:rsid w:val="00797573"/>
    <w:rsid w:val="00797807"/>
    <w:rsid w:val="00797826"/>
    <w:rsid w:val="00797B52"/>
    <w:rsid w:val="007A07B7"/>
    <w:rsid w:val="007A08F9"/>
    <w:rsid w:val="007A0A95"/>
    <w:rsid w:val="007A0C4F"/>
    <w:rsid w:val="007A0F99"/>
    <w:rsid w:val="007A1328"/>
    <w:rsid w:val="007A21D1"/>
    <w:rsid w:val="007A3501"/>
    <w:rsid w:val="007A3F92"/>
    <w:rsid w:val="007A40EE"/>
    <w:rsid w:val="007A4454"/>
    <w:rsid w:val="007A4B18"/>
    <w:rsid w:val="007A59A2"/>
    <w:rsid w:val="007A5C44"/>
    <w:rsid w:val="007A5EBA"/>
    <w:rsid w:val="007A5FA1"/>
    <w:rsid w:val="007A64A9"/>
    <w:rsid w:val="007A6BF3"/>
    <w:rsid w:val="007A6C7A"/>
    <w:rsid w:val="007A71AE"/>
    <w:rsid w:val="007A7F39"/>
    <w:rsid w:val="007B1258"/>
    <w:rsid w:val="007B19A1"/>
    <w:rsid w:val="007B2282"/>
    <w:rsid w:val="007B2C2F"/>
    <w:rsid w:val="007B3F3C"/>
    <w:rsid w:val="007B4A9F"/>
    <w:rsid w:val="007B51ED"/>
    <w:rsid w:val="007B539C"/>
    <w:rsid w:val="007B61DF"/>
    <w:rsid w:val="007B6496"/>
    <w:rsid w:val="007B7632"/>
    <w:rsid w:val="007B79A2"/>
    <w:rsid w:val="007B7DE2"/>
    <w:rsid w:val="007C0D8F"/>
    <w:rsid w:val="007C140D"/>
    <w:rsid w:val="007C218B"/>
    <w:rsid w:val="007C278E"/>
    <w:rsid w:val="007C313D"/>
    <w:rsid w:val="007C3B40"/>
    <w:rsid w:val="007C44BA"/>
    <w:rsid w:val="007C4A21"/>
    <w:rsid w:val="007C5073"/>
    <w:rsid w:val="007C561E"/>
    <w:rsid w:val="007C6F8C"/>
    <w:rsid w:val="007C71F9"/>
    <w:rsid w:val="007C72D0"/>
    <w:rsid w:val="007C7E72"/>
    <w:rsid w:val="007D13A3"/>
    <w:rsid w:val="007D1C9A"/>
    <w:rsid w:val="007D1D94"/>
    <w:rsid w:val="007D212F"/>
    <w:rsid w:val="007D27A5"/>
    <w:rsid w:val="007D3163"/>
    <w:rsid w:val="007D35F7"/>
    <w:rsid w:val="007D3E8F"/>
    <w:rsid w:val="007D42F5"/>
    <w:rsid w:val="007D48FB"/>
    <w:rsid w:val="007D558F"/>
    <w:rsid w:val="007D5896"/>
    <w:rsid w:val="007D5AD0"/>
    <w:rsid w:val="007D6C5B"/>
    <w:rsid w:val="007D709C"/>
    <w:rsid w:val="007D76D3"/>
    <w:rsid w:val="007D7DA3"/>
    <w:rsid w:val="007D7F65"/>
    <w:rsid w:val="007E014B"/>
    <w:rsid w:val="007E11F0"/>
    <w:rsid w:val="007E160F"/>
    <w:rsid w:val="007E1B24"/>
    <w:rsid w:val="007E1DF6"/>
    <w:rsid w:val="007E1F5E"/>
    <w:rsid w:val="007E2823"/>
    <w:rsid w:val="007E3036"/>
    <w:rsid w:val="007E303F"/>
    <w:rsid w:val="007E338C"/>
    <w:rsid w:val="007E36EC"/>
    <w:rsid w:val="007E3C29"/>
    <w:rsid w:val="007E4383"/>
    <w:rsid w:val="007E4ADA"/>
    <w:rsid w:val="007E67E3"/>
    <w:rsid w:val="007F0328"/>
    <w:rsid w:val="007F0660"/>
    <w:rsid w:val="007F0987"/>
    <w:rsid w:val="007F2115"/>
    <w:rsid w:val="007F23DC"/>
    <w:rsid w:val="007F264F"/>
    <w:rsid w:val="007F2B28"/>
    <w:rsid w:val="007F2CFE"/>
    <w:rsid w:val="007F35D1"/>
    <w:rsid w:val="007F3CB4"/>
    <w:rsid w:val="007F4258"/>
    <w:rsid w:val="007F53E4"/>
    <w:rsid w:val="007F55C7"/>
    <w:rsid w:val="007F6384"/>
    <w:rsid w:val="007F6D20"/>
    <w:rsid w:val="007F7003"/>
    <w:rsid w:val="007F73F3"/>
    <w:rsid w:val="007F791B"/>
    <w:rsid w:val="0080044B"/>
    <w:rsid w:val="00800573"/>
    <w:rsid w:val="00800A8C"/>
    <w:rsid w:val="00801D5E"/>
    <w:rsid w:val="00802286"/>
    <w:rsid w:val="00802778"/>
    <w:rsid w:val="00802D41"/>
    <w:rsid w:val="00802F88"/>
    <w:rsid w:val="0080318C"/>
    <w:rsid w:val="00803799"/>
    <w:rsid w:val="00803A99"/>
    <w:rsid w:val="008053D4"/>
    <w:rsid w:val="00805B51"/>
    <w:rsid w:val="00805DF4"/>
    <w:rsid w:val="0080605B"/>
    <w:rsid w:val="00807010"/>
    <w:rsid w:val="0080781B"/>
    <w:rsid w:val="008078CF"/>
    <w:rsid w:val="00807DC2"/>
    <w:rsid w:val="0081106E"/>
    <w:rsid w:val="00811CD7"/>
    <w:rsid w:val="0081247E"/>
    <w:rsid w:val="00812C00"/>
    <w:rsid w:val="00812C12"/>
    <w:rsid w:val="00814E32"/>
    <w:rsid w:val="008152A8"/>
    <w:rsid w:val="008159B6"/>
    <w:rsid w:val="00821040"/>
    <w:rsid w:val="0082223F"/>
    <w:rsid w:val="008238E7"/>
    <w:rsid w:val="00823AED"/>
    <w:rsid w:val="008248C3"/>
    <w:rsid w:val="00824CC8"/>
    <w:rsid w:val="00825C29"/>
    <w:rsid w:val="00825CE8"/>
    <w:rsid w:val="008269A1"/>
    <w:rsid w:val="00826E69"/>
    <w:rsid w:val="008275F7"/>
    <w:rsid w:val="00827977"/>
    <w:rsid w:val="008302CC"/>
    <w:rsid w:val="0083062E"/>
    <w:rsid w:val="008306E1"/>
    <w:rsid w:val="00830B66"/>
    <w:rsid w:val="00830BD1"/>
    <w:rsid w:val="00830D05"/>
    <w:rsid w:val="0083235F"/>
    <w:rsid w:val="00833E42"/>
    <w:rsid w:val="008347C6"/>
    <w:rsid w:val="008368B4"/>
    <w:rsid w:val="008377A4"/>
    <w:rsid w:val="00840456"/>
    <w:rsid w:val="0084059B"/>
    <w:rsid w:val="00843419"/>
    <w:rsid w:val="00843D0B"/>
    <w:rsid w:val="00843DF3"/>
    <w:rsid w:val="00844092"/>
    <w:rsid w:val="00844739"/>
    <w:rsid w:val="00844B52"/>
    <w:rsid w:val="008451C2"/>
    <w:rsid w:val="008452B5"/>
    <w:rsid w:val="00845D3D"/>
    <w:rsid w:val="00846A3E"/>
    <w:rsid w:val="00847B32"/>
    <w:rsid w:val="00847FED"/>
    <w:rsid w:val="008500C4"/>
    <w:rsid w:val="008513C5"/>
    <w:rsid w:val="008519E0"/>
    <w:rsid w:val="00851DFD"/>
    <w:rsid w:val="00852124"/>
    <w:rsid w:val="0085273F"/>
    <w:rsid w:val="00852F03"/>
    <w:rsid w:val="00852F7F"/>
    <w:rsid w:val="0085320E"/>
    <w:rsid w:val="0085371F"/>
    <w:rsid w:val="00853BFF"/>
    <w:rsid w:val="008546DC"/>
    <w:rsid w:val="00854783"/>
    <w:rsid w:val="00855556"/>
    <w:rsid w:val="00855C8A"/>
    <w:rsid w:val="00855CD9"/>
    <w:rsid w:val="00855D64"/>
    <w:rsid w:val="00856166"/>
    <w:rsid w:val="008562CC"/>
    <w:rsid w:val="008572EB"/>
    <w:rsid w:val="00860312"/>
    <w:rsid w:val="008612B9"/>
    <w:rsid w:val="00861864"/>
    <w:rsid w:val="00861D35"/>
    <w:rsid w:val="00863F17"/>
    <w:rsid w:val="008640E1"/>
    <w:rsid w:val="00864553"/>
    <w:rsid w:val="0086497C"/>
    <w:rsid w:val="00864FA4"/>
    <w:rsid w:val="008653C4"/>
    <w:rsid w:val="0086600B"/>
    <w:rsid w:val="008662C5"/>
    <w:rsid w:val="008664B1"/>
    <w:rsid w:val="00866862"/>
    <w:rsid w:val="00866B27"/>
    <w:rsid w:val="00866D09"/>
    <w:rsid w:val="00867ED1"/>
    <w:rsid w:val="008705BF"/>
    <w:rsid w:val="0087118D"/>
    <w:rsid w:val="00871352"/>
    <w:rsid w:val="008716BD"/>
    <w:rsid w:val="0087179A"/>
    <w:rsid w:val="00871F1B"/>
    <w:rsid w:val="00872807"/>
    <w:rsid w:val="00872B00"/>
    <w:rsid w:val="00873009"/>
    <w:rsid w:val="008733EC"/>
    <w:rsid w:val="008746DC"/>
    <w:rsid w:val="008747B5"/>
    <w:rsid w:val="00875077"/>
    <w:rsid w:val="0087596C"/>
    <w:rsid w:val="008767A0"/>
    <w:rsid w:val="00876DB7"/>
    <w:rsid w:val="00877338"/>
    <w:rsid w:val="008801B6"/>
    <w:rsid w:val="00880FE9"/>
    <w:rsid w:val="00881A8B"/>
    <w:rsid w:val="0088229E"/>
    <w:rsid w:val="008822AD"/>
    <w:rsid w:val="008827F7"/>
    <w:rsid w:val="00882D80"/>
    <w:rsid w:val="008836FC"/>
    <w:rsid w:val="00883DBC"/>
    <w:rsid w:val="0088473E"/>
    <w:rsid w:val="00885932"/>
    <w:rsid w:val="008863BA"/>
    <w:rsid w:val="0088658D"/>
    <w:rsid w:val="00886599"/>
    <w:rsid w:val="00890216"/>
    <w:rsid w:val="00890B01"/>
    <w:rsid w:val="00891074"/>
    <w:rsid w:val="0089137F"/>
    <w:rsid w:val="00891B2C"/>
    <w:rsid w:val="00891C8F"/>
    <w:rsid w:val="00892156"/>
    <w:rsid w:val="008927A0"/>
    <w:rsid w:val="00892937"/>
    <w:rsid w:val="00892A1F"/>
    <w:rsid w:val="00893579"/>
    <w:rsid w:val="00893EC8"/>
    <w:rsid w:val="00894455"/>
    <w:rsid w:val="00894733"/>
    <w:rsid w:val="00894ABC"/>
    <w:rsid w:val="00894CF3"/>
    <w:rsid w:val="00894E3A"/>
    <w:rsid w:val="008950A9"/>
    <w:rsid w:val="008956A0"/>
    <w:rsid w:val="008959E9"/>
    <w:rsid w:val="00895A1B"/>
    <w:rsid w:val="008968CB"/>
    <w:rsid w:val="00896E8A"/>
    <w:rsid w:val="0089731C"/>
    <w:rsid w:val="00897B9C"/>
    <w:rsid w:val="008A04A9"/>
    <w:rsid w:val="008A0B95"/>
    <w:rsid w:val="008A10B7"/>
    <w:rsid w:val="008A240B"/>
    <w:rsid w:val="008A2436"/>
    <w:rsid w:val="008A3543"/>
    <w:rsid w:val="008A3AE2"/>
    <w:rsid w:val="008A40F3"/>
    <w:rsid w:val="008A43C6"/>
    <w:rsid w:val="008A45E9"/>
    <w:rsid w:val="008A4872"/>
    <w:rsid w:val="008A5726"/>
    <w:rsid w:val="008A5C1F"/>
    <w:rsid w:val="008A78A9"/>
    <w:rsid w:val="008A78C6"/>
    <w:rsid w:val="008A7901"/>
    <w:rsid w:val="008A7944"/>
    <w:rsid w:val="008A7FA0"/>
    <w:rsid w:val="008B0615"/>
    <w:rsid w:val="008B082A"/>
    <w:rsid w:val="008B091A"/>
    <w:rsid w:val="008B1D34"/>
    <w:rsid w:val="008B1E13"/>
    <w:rsid w:val="008B32E5"/>
    <w:rsid w:val="008B343E"/>
    <w:rsid w:val="008B5200"/>
    <w:rsid w:val="008B66FA"/>
    <w:rsid w:val="008B6948"/>
    <w:rsid w:val="008B6D13"/>
    <w:rsid w:val="008C10A3"/>
    <w:rsid w:val="008C16EC"/>
    <w:rsid w:val="008C19E6"/>
    <w:rsid w:val="008C1D3C"/>
    <w:rsid w:val="008C277A"/>
    <w:rsid w:val="008C4093"/>
    <w:rsid w:val="008C432A"/>
    <w:rsid w:val="008C4F41"/>
    <w:rsid w:val="008C5585"/>
    <w:rsid w:val="008C584C"/>
    <w:rsid w:val="008C5A27"/>
    <w:rsid w:val="008C5F6B"/>
    <w:rsid w:val="008C6486"/>
    <w:rsid w:val="008C7392"/>
    <w:rsid w:val="008D065F"/>
    <w:rsid w:val="008D0AFB"/>
    <w:rsid w:val="008D1064"/>
    <w:rsid w:val="008D155D"/>
    <w:rsid w:val="008D1EE5"/>
    <w:rsid w:val="008D35F3"/>
    <w:rsid w:val="008D3D90"/>
    <w:rsid w:val="008D527F"/>
    <w:rsid w:val="008D5796"/>
    <w:rsid w:val="008D5BB7"/>
    <w:rsid w:val="008D5C11"/>
    <w:rsid w:val="008D5E6D"/>
    <w:rsid w:val="008D61F9"/>
    <w:rsid w:val="008D6D76"/>
    <w:rsid w:val="008D7586"/>
    <w:rsid w:val="008D7DF4"/>
    <w:rsid w:val="008E0B78"/>
    <w:rsid w:val="008E202B"/>
    <w:rsid w:val="008E25D2"/>
    <w:rsid w:val="008E2708"/>
    <w:rsid w:val="008E2E73"/>
    <w:rsid w:val="008E396A"/>
    <w:rsid w:val="008E483B"/>
    <w:rsid w:val="008E5333"/>
    <w:rsid w:val="008E5F1E"/>
    <w:rsid w:val="008E6CB6"/>
    <w:rsid w:val="008E6FA5"/>
    <w:rsid w:val="008E70FB"/>
    <w:rsid w:val="008F0552"/>
    <w:rsid w:val="008F1BCF"/>
    <w:rsid w:val="008F1E47"/>
    <w:rsid w:val="008F2389"/>
    <w:rsid w:val="008F2409"/>
    <w:rsid w:val="008F2C6F"/>
    <w:rsid w:val="008F2F02"/>
    <w:rsid w:val="008F3A10"/>
    <w:rsid w:val="008F4747"/>
    <w:rsid w:val="008F4966"/>
    <w:rsid w:val="008F4CB3"/>
    <w:rsid w:val="008F4E35"/>
    <w:rsid w:val="008F4E66"/>
    <w:rsid w:val="008F53DB"/>
    <w:rsid w:val="008F5658"/>
    <w:rsid w:val="008F6014"/>
    <w:rsid w:val="008F61E2"/>
    <w:rsid w:val="008F6620"/>
    <w:rsid w:val="008F69F5"/>
    <w:rsid w:val="008F6C43"/>
    <w:rsid w:val="008F701E"/>
    <w:rsid w:val="008F72B6"/>
    <w:rsid w:val="008F73D4"/>
    <w:rsid w:val="008F7B0D"/>
    <w:rsid w:val="00900C68"/>
    <w:rsid w:val="00900D93"/>
    <w:rsid w:val="00900FB6"/>
    <w:rsid w:val="0090116D"/>
    <w:rsid w:val="0090131A"/>
    <w:rsid w:val="00901646"/>
    <w:rsid w:val="00901BEF"/>
    <w:rsid w:val="009036CE"/>
    <w:rsid w:val="00903E65"/>
    <w:rsid w:val="00903FD2"/>
    <w:rsid w:val="009055BC"/>
    <w:rsid w:val="009058CE"/>
    <w:rsid w:val="009059B6"/>
    <w:rsid w:val="00906121"/>
    <w:rsid w:val="00906135"/>
    <w:rsid w:val="00906E03"/>
    <w:rsid w:val="009101D2"/>
    <w:rsid w:val="0091035A"/>
    <w:rsid w:val="00910389"/>
    <w:rsid w:val="0091197D"/>
    <w:rsid w:val="00911996"/>
    <w:rsid w:val="00911DCB"/>
    <w:rsid w:val="00912914"/>
    <w:rsid w:val="009129D7"/>
    <w:rsid w:val="00912A03"/>
    <w:rsid w:val="0091351C"/>
    <w:rsid w:val="009144A3"/>
    <w:rsid w:val="00916477"/>
    <w:rsid w:val="00916752"/>
    <w:rsid w:val="0091742A"/>
    <w:rsid w:val="00917474"/>
    <w:rsid w:val="00917AB9"/>
    <w:rsid w:val="00920058"/>
    <w:rsid w:val="00920E02"/>
    <w:rsid w:val="00921037"/>
    <w:rsid w:val="00921153"/>
    <w:rsid w:val="00922591"/>
    <w:rsid w:val="00923309"/>
    <w:rsid w:val="00923461"/>
    <w:rsid w:val="0092370E"/>
    <w:rsid w:val="009239BF"/>
    <w:rsid w:val="00924939"/>
    <w:rsid w:val="00925353"/>
    <w:rsid w:val="00925635"/>
    <w:rsid w:val="00925796"/>
    <w:rsid w:val="00925929"/>
    <w:rsid w:val="0092659F"/>
    <w:rsid w:val="0092664B"/>
    <w:rsid w:val="00927293"/>
    <w:rsid w:val="00927E54"/>
    <w:rsid w:val="009300C7"/>
    <w:rsid w:val="0093033C"/>
    <w:rsid w:val="00931718"/>
    <w:rsid w:val="00931766"/>
    <w:rsid w:val="00931980"/>
    <w:rsid w:val="009322AE"/>
    <w:rsid w:val="00932710"/>
    <w:rsid w:val="009329B7"/>
    <w:rsid w:val="0093403A"/>
    <w:rsid w:val="00934212"/>
    <w:rsid w:val="00935A96"/>
    <w:rsid w:val="00936386"/>
    <w:rsid w:val="00937A77"/>
    <w:rsid w:val="00940E00"/>
    <w:rsid w:val="0094133F"/>
    <w:rsid w:val="009434B4"/>
    <w:rsid w:val="00945DB7"/>
    <w:rsid w:val="0094688E"/>
    <w:rsid w:val="0094787A"/>
    <w:rsid w:val="009501E8"/>
    <w:rsid w:val="009505AF"/>
    <w:rsid w:val="0095070B"/>
    <w:rsid w:val="00950770"/>
    <w:rsid w:val="00951545"/>
    <w:rsid w:val="00951937"/>
    <w:rsid w:val="00951E10"/>
    <w:rsid w:val="00951F4B"/>
    <w:rsid w:val="00952525"/>
    <w:rsid w:val="00952D02"/>
    <w:rsid w:val="00953459"/>
    <w:rsid w:val="00953668"/>
    <w:rsid w:val="00953E8B"/>
    <w:rsid w:val="00954AF3"/>
    <w:rsid w:val="00955B2F"/>
    <w:rsid w:val="009564ED"/>
    <w:rsid w:val="00956C1D"/>
    <w:rsid w:val="00956C96"/>
    <w:rsid w:val="009574D0"/>
    <w:rsid w:val="00957A60"/>
    <w:rsid w:val="00957FF4"/>
    <w:rsid w:val="0096018E"/>
    <w:rsid w:val="009603B7"/>
    <w:rsid w:val="0096050F"/>
    <w:rsid w:val="00960F30"/>
    <w:rsid w:val="009611F7"/>
    <w:rsid w:val="0096139B"/>
    <w:rsid w:val="00961C43"/>
    <w:rsid w:val="00961E5A"/>
    <w:rsid w:val="009620AE"/>
    <w:rsid w:val="009621D5"/>
    <w:rsid w:val="0096229A"/>
    <w:rsid w:val="00962586"/>
    <w:rsid w:val="00962C17"/>
    <w:rsid w:val="00963252"/>
    <w:rsid w:val="00963881"/>
    <w:rsid w:val="009642B6"/>
    <w:rsid w:val="0096437E"/>
    <w:rsid w:val="00964571"/>
    <w:rsid w:val="0096463B"/>
    <w:rsid w:val="009649B1"/>
    <w:rsid w:val="00965194"/>
    <w:rsid w:val="00966CEE"/>
    <w:rsid w:val="00967641"/>
    <w:rsid w:val="009676EF"/>
    <w:rsid w:val="009679E6"/>
    <w:rsid w:val="009702B5"/>
    <w:rsid w:val="009718E0"/>
    <w:rsid w:val="00972482"/>
    <w:rsid w:val="0097278D"/>
    <w:rsid w:val="009729AF"/>
    <w:rsid w:val="009729E9"/>
    <w:rsid w:val="0097361D"/>
    <w:rsid w:val="009738A3"/>
    <w:rsid w:val="009739D6"/>
    <w:rsid w:val="00973BA4"/>
    <w:rsid w:val="009744A6"/>
    <w:rsid w:val="00974E43"/>
    <w:rsid w:val="009760EA"/>
    <w:rsid w:val="0097671B"/>
    <w:rsid w:val="00976AF7"/>
    <w:rsid w:val="00980E68"/>
    <w:rsid w:val="009818FD"/>
    <w:rsid w:val="00982D87"/>
    <w:rsid w:val="009830E6"/>
    <w:rsid w:val="0098342F"/>
    <w:rsid w:val="00983E3A"/>
    <w:rsid w:val="00983E3C"/>
    <w:rsid w:val="00983EFD"/>
    <w:rsid w:val="0098436D"/>
    <w:rsid w:val="00984624"/>
    <w:rsid w:val="0098471D"/>
    <w:rsid w:val="00985A23"/>
    <w:rsid w:val="00985C62"/>
    <w:rsid w:val="00986B0B"/>
    <w:rsid w:val="00986D47"/>
    <w:rsid w:val="00986F33"/>
    <w:rsid w:val="00987C7C"/>
    <w:rsid w:val="00990398"/>
    <w:rsid w:val="009906B5"/>
    <w:rsid w:val="0099179B"/>
    <w:rsid w:val="009918FB"/>
    <w:rsid w:val="00991D45"/>
    <w:rsid w:val="0099231D"/>
    <w:rsid w:val="00992771"/>
    <w:rsid w:val="0099295E"/>
    <w:rsid w:val="00993C58"/>
    <w:rsid w:val="00994D2F"/>
    <w:rsid w:val="0099665F"/>
    <w:rsid w:val="0099785B"/>
    <w:rsid w:val="009A02D0"/>
    <w:rsid w:val="009A125A"/>
    <w:rsid w:val="009A1B5D"/>
    <w:rsid w:val="009A2D42"/>
    <w:rsid w:val="009A2F84"/>
    <w:rsid w:val="009A31F3"/>
    <w:rsid w:val="009A3E2E"/>
    <w:rsid w:val="009A4CB4"/>
    <w:rsid w:val="009A57F7"/>
    <w:rsid w:val="009A61DD"/>
    <w:rsid w:val="009A6279"/>
    <w:rsid w:val="009A6D92"/>
    <w:rsid w:val="009A74D4"/>
    <w:rsid w:val="009A760E"/>
    <w:rsid w:val="009A7EBB"/>
    <w:rsid w:val="009B02AA"/>
    <w:rsid w:val="009B03CE"/>
    <w:rsid w:val="009B08E0"/>
    <w:rsid w:val="009B18D4"/>
    <w:rsid w:val="009B1D79"/>
    <w:rsid w:val="009B1E72"/>
    <w:rsid w:val="009B27EB"/>
    <w:rsid w:val="009B29DA"/>
    <w:rsid w:val="009B2B5F"/>
    <w:rsid w:val="009B3392"/>
    <w:rsid w:val="009B39EF"/>
    <w:rsid w:val="009B39F2"/>
    <w:rsid w:val="009B3BCC"/>
    <w:rsid w:val="009B460D"/>
    <w:rsid w:val="009B477B"/>
    <w:rsid w:val="009B5129"/>
    <w:rsid w:val="009B514D"/>
    <w:rsid w:val="009B5F78"/>
    <w:rsid w:val="009B61FB"/>
    <w:rsid w:val="009B6721"/>
    <w:rsid w:val="009B7897"/>
    <w:rsid w:val="009C0336"/>
    <w:rsid w:val="009C044B"/>
    <w:rsid w:val="009C04EA"/>
    <w:rsid w:val="009C0A2B"/>
    <w:rsid w:val="009C0CC3"/>
    <w:rsid w:val="009C14A3"/>
    <w:rsid w:val="009C218F"/>
    <w:rsid w:val="009C248C"/>
    <w:rsid w:val="009C294F"/>
    <w:rsid w:val="009C3CB3"/>
    <w:rsid w:val="009C4291"/>
    <w:rsid w:val="009C4A6E"/>
    <w:rsid w:val="009C567D"/>
    <w:rsid w:val="009C68ED"/>
    <w:rsid w:val="009C6DB9"/>
    <w:rsid w:val="009C7F3E"/>
    <w:rsid w:val="009D1470"/>
    <w:rsid w:val="009D2CB1"/>
    <w:rsid w:val="009D2D60"/>
    <w:rsid w:val="009D3308"/>
    <w:rsid w:val="009D377A"/>
    <w:rsid w:val="009D499F"/>
    <w:rsid w:val="009D4E04"/>
    <w:rsid w:val="009D54B4"/>
    <w:rsid w:val="009D54B5"/>
    <w:rsid w:val="009D55A2"/>
    <w:rsid w:val="009D5C9A"/>
    <w:rsid w:val="009D5CB0"/>
    <w:rsid w:val="009D6D77"/>
    <w:rsid w:val="009D7F80"/>
    <w:rsid w:val="009D7FC6"/>
    <w:rsid w:val="009E0DF8"/>
    <w:rsid w:val="009E0FF4"/>
    <w:rsid w:val="009E1372"/>
    <w:rsid w:val="009E28E1"/>
    <w:rsid w:val="009E29CA"/>
    <w:rsid w:val="009E2A33"/>
    <w:rsid w:val="009E2D0D"/>
    <w:rsid w:val="009E2E70"/>
    <w:rsid w:val="009E3713"/>
    <w:rsid w:val="009E390E"/>
    <w:rsid w:val="009E4B7E"/>
    <w:rsid w:val="009E4F3D"/>
    <w:rsid w:val="009E5421"/>
    <w:rsid w:val="009E56BB"/>
    <w:rsid w:val="009E5720"/>
    <w:rsid w:val="009E57FC"/>
    <w:rsid w:val="009E6015"/>
    <w:rsid w:val="009E67E7"/>
    <w:rsid w:val="009E6AD0"/>
    <w:rsid w:val="009E723B"/>
    <w:rsid w:val="009E783E"/>
    <w:rsid w:val="009F0185"/>
    <w:rsid w:val="009F046A"/>
    <w:rsid w:val="009F0DC6"/>
    <w:rsid w:val="009F14FB"/>
    <w:rsid w:val="009F1D7A"/>
    <w:rsid w:val="009F1F0D"/>
    <w:rsid w:val="009F2CFE"/>
    <w:rsid w:val="009F2DEF"/>
    <w:rsid w:val="009F429C"/>
    <w:rsid w:val="009F51B6"/>
    <w:rsid w:val="009F5E26"/>
    <w:rsid w:val="009F5ECC"/>
    <w:rsid w:val="009F60D1"/>
    <w:rsid w:val="009F6377"/>
    <w:rsid w:val="009F64F3"/>
    <w:rsid w:val="009F6AB2"/>
    <w:rsid w:val="009F6E93"/>
    <w:rsid w:val="009F7CBB"/>
    <w:rsid w:val="00A013F4"/>
    <w:rsid w:val="00A02253"/>
    <w:rsid w:val="00A02C11"/>
    <w:rsid w:val="00A03A27"/>
    <w:rsid w:val="00A04817"/>
    <w:rsid w:val="00A04F46"/>
    <w:rsid w:val="00A05F0D"/>
    <w:rsid w:val="00A05F10"/>
    <w:rsid w:val="00A0641C"/>
    <w:rsid w:val="00A06CDA"/>
    <w:rsid w:val="00A076AE"/>
    <w:rsid w:val="00A10084"/>
    <w:rsid w:val="00A103F6"/>
    <w:rsid w:val="00A10E9E"/>
    <w:rsid w:val="00A11B79"/>
    <w:rsid w:val="00A11C14"/>
    <w:rsid w:val="00A1257F"/>
    <w:rsid w:val="00A13563"/>
    <w:rsid w:val="00A14050"/>
    <w:rsid w:val="00A14A39"/>
    <w:rsid w:val="00A14B53"/>
    <w:rsid w:val="00A150C2"/>
    <w:rsid w:val="00A15307"/>
    <w:rsid w:val="00A1554F"/>
    <w:rsid w:val="00A15EDA"/>
    <w:rsid w:val="00A166F7"/>
    <w:rsid w:val="00A168EC"/>
    <w:rsid w:val="00A1748F"/>
    <w:rsid w:val="00A1788E"/>
    <w:rsid w:val="00A2079B"/>
    <w:rsid w:val="00A217BF"/>
    <w:rsid w:val="00A21835"/>
    <w:rsid w:val="00A22426"/>
    <w:rsid w:val="00A230B2"/>
    <w:rsid w:val="00A247FC"/>
    <w:rsid w:val="00A24D99"/>
    <w:rsid w:val="00A2737A"/>
    <w:rsid w:val="00A27432"/>
    <w:rsid w:val="00A27A42"/>
    <w:rsid w:val="00A27C7B"/>
    <w:rsid w:val="00A30678"/>
    <w:rsid w:val="00A31145"/>
    <w:rsid w:val="00A31BFE"/>
    <w:rsid w:val="00A32010"/>
    <w:rsid w:val="00A32DA9"/>
    <w:rsid w:val="00A334FF"/>
    <w:rsid w:val="00A3511F"/>
    <w:rsid w:val="00A35998"/>
    <w:rsid w:val="00A3777F"/>
    <w:rsid w:val="00A37D2A"/>
    <w:rsid w:val="00A42219"/>
    <w:rsid w:val="00A430AB"/>
    <w:rsid w:val="00A43530"/>
    <w:rsid w:val="00A4365E"/>
    <w:rsid w:val="00A440F7"/>
    <w:rsid w:val="00A4415F"/>
    <w:rsid w:val="00A4450A"/>
    <w:rsid w:val="00A4508D"/>
    <w:rsid w:val="00A45557"/>
    <w:rsid w:val="00A45C99"/>
    <w:rsid w:val="00A46838"/>
    <w:rsid w:val="00A46BF5"/>
    <w:rsid w:val="00A4725E"/>
    <w:rsid w:val="00A501F5"/>
    <w:rsid w:val="00A51ABA"/>
    <w:rsid w:val="00A51DB0"/>
    <w:rsid w:val="00A52482"/>
    <w:rsid w:val="00A52BCE"/>
    <w:rsid w:val="00A533EF"/>
    <w:rsid w:val="00A535E4"/>
    <w:rsid w:val="00A5375D"/>
    <w:rsid w:val="00A537F0"/>
    <w:rsid w:val="00A53BEA"/>
    <w:rsid w:val="00A53C32"/>
    <w:rsid w:val="00A53C90"/>
    <w:rsid w:val="00A54D76"/>
    <w:rsid w:val="00A54F09"/>
    <w:rsid w:val="00A55E72"/>
    <w:rsid w:val="00A56039"/>
    <w:rsid w:val="00A575A5"/>
    <w:rsid w:val="00A57E67"/>
    <w:rsid w:val="00A60A44"/>
    <w:rsid w:val="00A61BCC"/>
    <w:rsid w:val="00A62309"/>
    <w:rsid w:val="00A6234D"/>
    <w:rsid w:val="00A62572"/>
    <w:rsid w:val="00A63E40"/>
    <w:rsid w:val="00A64014"/>
    <w:rsid w:val="00A64046"/>
    <w:rsid w:val="00A64964"/>
    <w:rsid w:val="00A64A98"/>
    <w:rsid w:val="00A65D62"/>
    <w:rsid w:val="00A66666"/>
    <w:rsid w:val="00A66706"/>
    <w:rsid w:val="00A6674F"/>
    <w:rsid w:val="00A6773A"/>
    <w:rsid w:val="00A70AD4"/>
    <w:rsid w:val="00A71659"/>
    <w:rsid w:val="00A71EA6"/>
    <w:rsid w:val="00A72026"/>
    <w:rsid w:val="00A721FF"/>
    <w:rsid w:val="00A722DB"/>
    <w:rsid w:val="00A73684"/>
    <w:rsid w:val="00A73D5B"/>
    <w:rsid w:val="00A740CF"/>
    <w:rsid w:val="00A748C2"/>
    <w:rsid w:val="00A75D69"/>
    <w:rsid w:val="00A75F29"/>
    <w:rsid w:val="00A76049"/>
    <w:rsid w:val="00A77035"/>
    <w:rsid w:val="00A803E9"/>
    <w:rsid w:val="00A80C08"/>
    <w:rsid w:val="00A81A3D"/>
    <w:rsid w:val="00A84127"/>
    <w:rsid w:val="00A845DA"/>
    <w:rsid w:val="00A84A27"/>
    <w:rsid w:val="00A84E71"/>
    <w:rsid w:val="00A858E3"/>
    <w:rsid w:val="00A86217"/>
    <w:rsid w:val="00A8624F"/>
    <w:rsid w:val="00A86B64"/>
    <w:rsid w:val="00A87BA0"/>
    <w:rsid w:val="00A90959"/>
    <w:rsid w:val="00A90A83"/>
    <w:rsid w:val="00A9239B"/>
    <w:rsid w:val="00A92E1F"/>
    <w:rsid w:val="00A93113"/>
    <w:rsid w:val="00A93A80"/>
    <w:rsid w:val="00A93E8D"/>
    <w:rsid w:val="00A94931"/>
    <w:rsid w:val="00A94B1B"/>
    <w:rsid w:val="00A957EC"/>
    <w:rsid w:val="00A96709"/>
    <w:rsid w:val="00A96843"/>
    <w:rsid w:val="00A9751D"/>
    <w:rsid w:val="00A976B2"/>
    <w:rsid w:val="00A97DDB"/>
    <w:rsid w:val="00AA0695"/>
    <w:rsid w:val="00AA0E1F"/>
    <w:rsid w:val="00AA1843"/>
    <w:rsid w:val="00AA1BAE"/>
    <w:rsid w:val="00AA1FEA"/>
    <w:rsid w:val="00AA2478"/>
    <w:rsid w:val="00AA2B0F"/>
    <w:rsid w:val="00AA381B"/>
    <w:rsid w:val="00AA5858"/>
    <w:rsid w:val="00AA5D17"/>
    <w:rsid w:val="00AA5ECB"/>
    <w:rsid w:val="00AA62F8"/>
    <w:rsid w:val="00AA655A"/>
    <w:rsid w:val="00AA68EF"/>
    <w:rsid w:val="00AA75B2"/>
    <w:rsid w:val="00AB018B"/>
    <w:rsid w:val="00AB3C6A"/>
    <w:rsid w:val="00AB4928"/>
    <w:rsid w:val="00AB4FA9"/>
    <w:rsid w:val="00AB5195"/>
    <w:rsid w:val="00AB5255"/>
    <w:rsid w:val="00AB6366"/>
    <w:rsid w:val="00AB68D5"/>
    <w:rsid w:val="00AB6924"/>
    <w:rsid w:val="00AB6FB9"/>
    <w:rsid w:val="00AC03DF"/>
    <w:rsid w:val="00AC0503"/>
    <w:rsid w:val="00AC0EAE"/>
    <w:rsid w:val="00AC284F"/>
    <w:rsid w:val="00AC34BD"/>
    <w:rsid w:val="00AC3B45"/>
    <w:rsid w:val="00AC3FAE"/>
    <w:rsid w:val="00AC55D9"/>
    <w:rsid w:val="00AC6CC8"/>
    <w:rsid w:val="00AC76F5"/>
    <w:rsid w:val="00AD02C2"/>
    <w:rsid w:val="00AD1975"/>
    <w:rsid w:val="00AD1AFD"/>
    <w:rsid w:val="00AD1F58"/>
    <w:rsid w:val="00AD20F4"/>
    <w:rsid w:val="00AD24CA"/>
    <w:rsid w:val="00AD3277"/>
    <w:rsid w:val="00AD3398"/>
    <w:rsid w:val="00AD4302"/>
    <w:rsid w:val="00AD436D"/>
    <w:rsid w:val="00AD483E"/>
    <w:rsid w:val="00AD4E4C"/>
    <w:rsid w:val="00AE0EF3"/>
    <w:rsid w:val="00AE102F"/>
    <w:rsid w:val="00AE2F7C"/>
    <w:rsid w:val="00AE3DA3"/>
    <w:rsid w:val="00AE52C2"/>
    <w:rsid w:val="00AE5B65"/>
    <w:rsid w:val="00AE6D2D"/>
    <w:rsid w:val="00AE6E92"/>
    <w:rsid w:val="00AE7D2B"/>
    <w:rsid w:val="00AF0FD8"/>
    <w:rsid w:val="00AF1792"/>
    <w:rsid w:val="00AF1D1F"/>
    <w:rsid w:val="00AF3950"/>
    <w:rsid w:val="00AF3C87"/>
    <w:rsid w:val="00AF436A"/>
    <w:rsid w:val="00AF5216"/>
    <w:rsid w:val="00AF5924"/>
    <w:rsid w:val="00AF59BB"/>
    <w:rsid w:val="00AF5FC7"/>
    <w:rsid w:val="00AF6B4F"/>
    <w:rsid w:val="00AF6EDF"/>
    <w:rsid w:val="00AF782C"/>
    <w:rsid w:val="00AF7933"/>
    <w:rsid w:val="00B005F8"/>
    <w:rsid w:val="00B007E4"/>
    <w:rsid w:val="00B014D4"/>
    <w:rsid w:val="00B01527"/>
    <w:rsid w:val="00B01E1C"/>
    <w:rsid w:val="00B02626"/>
    <w:rsid w:val="00B02B8F"/>
    <w:rsid w:val="00B03A02"/>
    <w:rsid w:val="00B04277"/>
    <w:rsid w:val="00B04B82"/>
    <w:rsid w:val="00B05310"/>
    <w:rsid w:val="00B05334"/>
    <w:rsid w:val="00B062B6"/>
    <w:rsid w:val="00B06837"/>
    <w:rsid w:val="00B10094"/>
    <w:rsid w:val="00B1060A"/>
    <w:rsid w:val="00B11FD3"/>
    <w:rsid w:val="00B121BD"/>
    <w:rsid w:val="00B12345"/>
    <w:rsid w:val="00B12F8F"/>
    <w:rsid w:val="00B131EE"/>
    <w:rsid w:val="00B132DA"/>
    <w:rsid w:val="00B13546"/>
    <w:rsid w:val="00B13DC2"/>
    <w:rsid w:val="00B14178"/>
    <w:rsid w:val="00B14CE7"/>
    <w:rsid w:val="00B15920"/>
    <w:rsid w:val="00B1695C"/>
    <w:rsid w:val="00B169C0"/>
    <w:rsid w:val="00B17177"/>
    <w:rsid w:val="00B179DB"/>
    <w:rsid w:val="00B205CB"/>
    <w:rsid w:val="00B20825"/>
    <w:rsid w:val="00B214EF"/>
    <w:rsid w:val="00B216C6"/>
    <w:rsid w:val="00B21AA3"/>
    <w:rsid w:val="00B21BCB"/>
    <w:rsid w:val="00B21E67"/>
    <w:rsid w:val="00B224FB"/>
    <w:rsid w:val="00B225E0"/>
    <w:rsid w:val="00B22FB6"/>
    <w:rsid w:val="00B22FE8"/>
    <w:rsid w:val="00B231B8"/>
    <w:rsid w:val="00B23672"/>
    <w:rsid w:val="00B23BAA"/>
    <w:rsid w:val="00B26EC5"/>
    <w:rsid w:val="00B26F31"/>
    <w:rsid w:val="00B27825"/>
    <w:rsid w:val="00B3011B"/>
    <w:rsid w:val="00B30278"/>
    <w:rsid w:val="00B30B95"/>
    <w:rsid w:val="00B30E81"/>
    <w:rsid w:val="00B3150C"/>
    <w:rsid w:val="00B3205F"/>
    <w:rsid w:val="00B3267D"/>
    <w:rsid w:val="00B3270C"/>
    <w:rsid w:val="00B32BA6"/>
    <w:rsid w:val="00B32FDB"/>
    <w:rsid w:val="00B3371C"/>
    <w:rsid w:val="00B33824"/>
    <w:rsid w:val="00B3444B"/>
    <w:rsid w:val="00B3464E"/>
    <w:rsid w:val="00B35132"/>
    <w:rsid w:val="00B3582B"/>
    <w:rsid w:val="00B35DB2"/>
    <w:rsid w:val="00B35F53"/>
    <w:rsid w:val="00B3674A"/>
    <w:rsid w:val="00B36F48"/>
    <w:rsid w:val="00B37E3A"/>
    <w:rsid w:val="00B4028B"/>
    <w:rsid w:val="00B41ABB"/>
    <w:rsid w:val="00B4308D"/>
    <w:rsid w:val="00B43487"/>
    <w:rsid w:val="00B43675"/>
    <w:rsid w:val="00B43E70"/>
    <w:rsid w:val="00B44530"/>
    <w:rsid w:val="00B44C2A"/>
    <w:rsid w:val="00B4502F"/>
    <w:rsid w:val="00B4506E"/>
    <w:rsid w:val="00B45569"/>
    <w:rsid w:val="00B4574C"/>
    <w:rsid w:val="00B4656E"/>
    <w:rsid w:val="00B46672"/>
    <w:rsid w:val="00B46EB2"/>
    <w:rsid w:val="00B4740A"/>
    <w:rsid w:val="00B477F8"/>
    <w:rsid w:val="00B5009F"/>
    <w:rsid w:val="00B5075D"/>
    <w:rsid w:val="00B50C3D"/>
    <w:rsid w:val="00B514D1"/>
    <w:rsid w:val="00B51945"/>
    <w:rsid w:val="00B51BC1"/>
    <w:rsid w:val="00B52988"/>
    <w:rsid w:val="00B53373"/>
    <w:rsid w:val="00B53505"/>
    <w:rsid w:val="00B53598"/>
    <w:rsid w:val="00B53B70"/>
    <w:rsid w:val="00B53B94"/>
    <w:rsid w:val="00B53CB4"/>
    <w:rsid w:val="00B540CF"/>
    <w:rsid w:val="00B5422D"/>
    <w:rsid w:val="00B5424F"/>
    <w:rsid w:val="00B54960"/>
    <w:rsid w:val="00B54D06"/>
    <w:rsid w:val="00B54D0A"/>
    <w:rsid w:val="00B54D35"/>
    <w:rsid w:val="00B5584B"/>
    <w:rsid w:val="00B560F8"/>
    <w:rsid w:val="00B576EF"/>
    <w:rsid w:val="00B577CF"/>
    <w:rsid w:val="00B57979"/>
    <w:rsid w:val="00B60067"/>
    <w:rsid w:val="00B60276"/>
    <w:rsid w:val="00B6182D"/>
    <w:rsid w:val="00B61D68"/>
    <w:rsid w:val="00B61DCC"/>
    <w:rsid w:val="00B62025"/>
    <w:rsid w:val="00B62269"/>
    <w:rsid w:val="00B62B15"/>
    <w:rsid w:val="00B62F69"/>
    <w:rsid w:val="00B6317D"/>
    <w:rsid w:val="00B63581"/>
    <w:rsid w:val="00B637D1"/>
    <w:rsid w:val="00B63F2C"/>
    <w:rsid w:val="00B64602"/>
    <w:rsid w:val="00B6491D"/>
    <w:rsid w:val="00B64DB9"/>
    <w:rsid w:val="00B6525F"/>
    <w:rsid w:val="00B659F6"/>
    <w:rsid w:val="00B65DA6"/>
    <w:rsid w:val="00B66102"/>
    <w:rsid w:val="00B66118"/>
    <w:rsid w:val="00B6737C"/>
    <w:rsid w:val="00B701CF"/>
    <w:rsid w:val="00B7289B"/>
    <w:rsid w:val="00B72E04"/>
    <w:rsid w:val="00B73090"/>
    <w:rsid w:val="00B73213"/>
    <w:rsid w:val="00B732B3"/>
    <w:rsid w:val="00B74173"/>
    <w:rsid w:val="00B751D9"/>
    <w:rsid w:val="00B754A7"/>
    <w:rsid w:val="00B77075"/>
    <w:rsid w:val="00B8022D"/>
    <w:rsid w:val="00B8033E"/>
    <w:rsid w:val="00B81D24"/>
    <w:rsid w:val="00B83029"/>
    <w:rsid w:val="00B83458"/>
    <w:rsid w:val="00B83BAF"/>
    <w:rsid w:val="00B84C8B"/>
    <w:rsid w:val="00B85819"/>
    <w:rsid w:val="00B85DC8"/>
    <w:rsid w:val="00B85E1F"/>
    <w:rsid w:val="00B86F5E"/>
    <w:rsid w:val="00B877DA"/>
    <w:rsid w:val="00B87960"/>
    <w:rsid w:val="00B87C98"/>
    <w:rsid w:val="00B91671"/>
    <w:rsid w:val="00B922E5"/>
    <w:rsid w:val="00B92D05"/>
    <w:rsid w:val="00B93428"/>
    <w:rsid w:val="00B93727"/>
    <w:rsid w:val="00B94317"/>
    <w:rsid w:val="00B943F1"/>
    <w:rsid w:val="00B9459D"/>
    <w:rsid w:val="00B94F87"/>
    <w:rsid w:val="00B95411"/>
    <w:rsid w:val="00B9566F"/>
    <w:rsid w:val="00B95889"/>
    <w:rsid w:val="00B95CA6"/>
    <w:rsid w:val="00B95FCD"/>
    <w:rsid w:val="00B97002"/>
    <w:rsid w:val="00B971D1"/>
    <w:rsid w:val="00B97686"/>
    <w:rsid w:val="00B97A33"/>
    <w:rsid w:val="00BA01D1"/>
    <w:rsid w:val="00BA07FE"/>
    <w:rsid w:val="00BA1153"/>
    <w:rsid w:val="00BA1FDD"/>
    <w:rsid w:val="00BA2205"/>
    <w:rsid w:val="00BA2698"/>
    <w:rsid w:val="00BA2BAE"/>
    <w:rsid w:val="00BA457B"/>
    <w:rsid w:val="00BA481E"/>
    <w:rsid w:val="00BA5B5F"/>
    <w:rsid w:val="00BA5FD7"/>
    <w:rsid w:val="00BA6490"/>
    <w:rsid w:val="00BA65BE"/>
    <w:rsid w:val="00BA6F2D"/>
    <w:rsid w:val="00BA7768"/>
    <w:rsid w:val="00BA7A02"/>
    <w:rsid w:val="00BA7B4F"/>
    <w:rsid w:val="00BA7D5A"/>
    <w:rsid w:val="00BB000A"/>
    <w:rsid w:val="00BB047A"/>
    <w:rsid w:val="00BB0B9F"/>
    <w:rsid w:val="00BB158B"/>
    <w:rsid w:val="00BB189B"/>
    <w:rsid w:val="00BB1BBF"/>
    <w:rsid w:val="00BB1F5B"/>
    <w:rsid w:val="00BB2665"/>
    <w:rsid w:val="00BB2C2C"/>
    <w:rsid w:val="00BB41B5"/>
    <w:rsid w:val="00BB4265"/>
    <w:rsid w:val="00BB5444"/>
    <w:rsid w:val="00BB5848"/>
    <w:rsid w:val="00BB6DB6"/>
    <w:rsid w:val="00BB73B9"/>
    <w:rsid w:val="00BB7E19"/>
    <w:rsid w:val="00BB7F71"/>
    <w:rsid w:val="00BC018F"/>
    <w:rsid w:val="00BC0DC5"/>
    <w:rsid w:val="00BC0EB3"/>
    <w:rsid w:val="00BC171B"/>
    <w:rsid w:val="00BC1E93"/>
    <w:rsid w:val="00BC2271"/>
    <w:rsid w:val="00BC2733"/>
    <w:rsid w:val="00BC2A98"/>
    <w:rsid w:val="00BC481E"/>
    <w:rsid w:val="00BC5C91"/>
    <w:rsid w:val="00BC6265"/>
    <w:rsid w:val="00BC64CF"/>
    <w:rsid w:val="00BC6B24"/>
    <w:rsid w:val="00BC6FB9"/>
    <w:rsid w:val="00BC7B93"/>
    <w:rsid w:val="00BD0D45"/>
    <w:rsid w:val="00BD0F1B"/>
    <w:rsid w:val="00BD2829"/>
    <w:rsid w:val="00BD2DA9"/>
    <w:rsid w:val="00BD2E69"/>
    <w:rsid w:val="00BD3080"/>
    <w:rsid w:val="00BD31A3"/>
    <w:rsid w:val="00BD3771"/>
    <w:rsid w:val="00BD3B29"/>
    <w:rsid w:val="00BD5013"/>
    <w:rsid w:val="00BD5F76"/>
    <w:rsid w:val="00BD673A"/>
    <w:rsid w:val="00BD67FE"/>
    <w:rsid w:val="00BD7A9A"/>
    <w:rsid w:val="00BE1D25"/>
    <w:rsid w:val="00BE1E3D"/>
    <w:rsid w:val="00BE221A"/>
    <w:rsid w:val="00BE2621"/>
    <w:rsid w:val="00BE2C59"/>
    <w:rsid w:val="00BE3402"/>
    <w:rsid w:val="00BE3948"/>
    <w:rsid w:val="00BE4C4F"/>
    <w:rsid w:val="00BE58AB"/>
    <w:rsid w:val="00BE5B05"/>
    <w:rsid w:val="00BE5E4C"/>
    <w:rsid w:val="00BE622C"/>
    <w:rsid w:val="00BE723D"/>
    <w:rsid w:val="00BF106C"/>
    <w:rsid w:val="00BF13DA"/>
    <w:rsid w:val="00BF1AAF"/>
    <w:rsid w:val="00BF296E"/>
    <w:rsid w:val="00BF2996"/>
    <w:rsid w:val="00BF2BD7"/>
    <w:rsid w:val="00BF3B78"/>
    <w:rsid w:val="00BF40AA"/>
    <w:rsid w:val="00BF4EDC"/>
    <w:rsid w:val="00BF546E"/>
    <w:rsid w:val="00BF5A35"/>
    <w:rsid w:val="00BF5C48"/>
    <w:rsid w:val="00BF606C"/>
    <w:rsid w:val="00BF6ACA"/>
    <w:rsid w:val="00BF6D05"/>
    <w:rsid w:val="00BF7CA7"/>
    <w:rsid w:val="00C00523"/>
    <w:rsid w:val="00C00959"/>
    <w:rsid w:val="00C00D67"/>
    <w:rsid w:val="00C014A3"/>
    <w:rsid w:val="00C0150E"/>
    <w:rsid w:val="00C02533"/>
    <w:rsid w:val="00C0292A"/>
    <w:rsid w:val="00C0323F"/>
    <w:rsid w:val="00C032B8"/>
    <w:rsid w:val="00C03BD2"/>
    <w:rsid w:val="00C03EE7"/>
    <w:rsid w:val="00C04316"/>
    <w:rsid w:val="00C046ED"/>
    <w:rsid w:val="00C04E7F"/>
    <w:rsid w:val="00C05176"/>
    <w:rsid w:val="00C052D0"/>
    <w:rsid w:val="00C05D3D"/>
    <w:rsid w:val="00C05EF8"/>
    <w:rsid w:val="00C06642"/>
    <w:rsid w:val="00C06970"/>
    <w:rsid w:val="00C06AFA"/>
    <w:rsid w:val="00C073C9"/>
    <w:rsid w:val="00C07B0F"/>
    <w:rsid w:val="00C101AC"/>
    <w:rsid w:val="00C11465"/>
    <w:rsid w:val="00C1397B"/>
    <w:rsid w:val="00C143EF"/>
    <w:rsid w:val="00C14A00"/>
    <w:rsid w:val="00C14ED1"/>
    <w:rsid w:val="00C15038"/>
    <w:rsid w:val="00C159EE"/>
    <w:rsid w:val="00C15B80"/>
    <w:rsid w:val="00C15F7A"/>
    <w:rsid w:val="00C163CC"/>
    <w:rsid w:val="00C16D88"/>
    <w:rsid w:val="00C17B3B"/>
    <w:rsid w:val="00C20557"/>
    <w:rsid w:val="00C20AA8"/>
    <w:rsid w:val="00C219FC"/>
    <w:rsid w:val="00C22EF8"/>
    <w:rsid w:val="00C2354B"/>
    <w:rsid w:val="00C23F40"/>
    <w:rsid w:val="00C24CED"/>
    <w:rsid w:val="00C25792"/>
    <w:rsid w:val="00C25C47"/>
    <w:rsid w:val="00C26C29"/>
    <w:rsid w:val="00C27595"/>
    <w:rsid w:val="00C27695"/>
    <w:rsid w:val="00C27D55"/>
    <w:rsid w:val="00C301F6"/>
    <w:rsid w:val="00C3051B"/>
    <w:rsid w:val="00C310DD"/>
    <w:rsid w:val="00C311AB"/>
    <w:rsid w:val="00C31A88"/>
    <w:rsid w:val="00C32A2B"/>
    <w:rsid w:val="00C32B9F"/>
    <w:rsid w:val="00C32BA5"/>
    <w:rsid w:val="00C33127"/>
    <w:rsid w:val="00C33EE0"/>
    <w:rsid w:val="00C34156"/>
    <w:rsid w:val="00C34D97"/>
    <w:rsid w:val="00C34EB9"/>
    <w:rsid w:val="00C350FA"/>
    <w:rsid w:val="00C3561B"/>
    <w:rsid w:val="00C36BBC"/>
    <w:rsid w:val="00C36CD5"/>
    <w:rsid w:val="00C378C0"/>
    <w:rsid w:val="00C40757"/>
    <w:rsid w:val="00C419FF"/>
    <w:rsid w:val="00C420F7"/>
    <w:rsid w:val="00C4246D"/>
    <w:rsid w:val="00C42A35"/>
    <w:rsid w:val="00C431D3"/>
    <w:rsid w:val="00C443EF"/>
    <w:rsid w:val="00C44460"/>
    <w:rsid w:val="00C44A09"/>
    <w:rsid w:val="00C4565B"/>
    <w:rsid w:val="00C45F7C"/>
    <w:rsid w:val="00C464DB"/>
    <w:rsid w:val="00C465E6"/>
    <w:rsid w:val="00C46A3E"/>
    <w:rsid w:val="00C46F4A"/>
    <w:rsid w:val="00C47722"/>
    <w:rsid w:val="00C479DE"/>
    <w:rsid w:val="00C5038B"/>
    <w:rsid w:val="00C50ACA"/>
    <w:rsid w:val="00C50F44"/>
    <w:rsid w:val="00C513BE"/>
    <w:rsid w:val="00C51802"/>
    <w:rsid w:val="00C52992"/>
    <w:rsid w:val="00C52F0B"/>
    <w:rsid w:val="00C52FC8"/>
    <w:rsid w:val="00C533CC"/>
    <w:rsid w:val="00C5389E"/>
    <w:rsid w:val="00C53BA1"/>
    <w:rsid w:val="00C542FE"/>
    <w:rsid w:val="00C54B84"/>
    <w:rsid w:val="00C55125"/>
    <w:rsid w:val="00C5560D"/>
    <w:rsid w:val="00C55752"/>
    <w:rsid w:val="00C55B79"/>
    <w:rsid w:val="00C5606F"/>
    <w:rsid w:val="00C566A0"/>
    <w:rsid w:val="00C56AB9"/>
    <w:rsid w:val="00C57C94"/>
    <w:rsid w:val="00C57D28"/>
    <w:rsid w:val="00C602D9"/>
    <w:rsid w:val="00C60D51"/>
    <w:rsid w:val="00C6166E"/>
    <w:rsid w:val="00C626FA"/>
    <w:rsid w:val="00C6279B"/>
    <w:rsid w:val="00C62E25"/>
    <w:rsid w:val="00C6377D"/>
    <w:rsid w:val="00C63961"/>
    <w:rsid w:val="00C63E59"/>
    <w:rsid w:val="00C63E87"/>
    <w:rsid w:val="00C64227"/>
    <w:rsid w:val="00C64DD0"/>
    <w:rsid w:val="00C65B99"/>
    <w:rsid w:val="00C661C5"/>
    <w:rsid w:val="00C66828"/>
    <w:rsid w:val="00C701FC"/>
    <w:rsid w:val="00C70E46"/>
    <w:rsid w:val="00C71024"/>
    <w:rsid w:val="00C71FD8"/>
    <w:rsid w:val="00C724CE"/>
    <w:rsid w:val="00C732D0"/>
    <w:rsid w:val="00C753D3"/>
    <w:rsid w:val="00C76395"/>
    <w:rsid w:val="00C805F6"/>
    <w:rsid w:val="00C80FCF"/>
    <w:rsid w:val="00C81111"/>
    <w:rsid w:val="00C81C6F"/>
    <w:rsid w:val="00C8229C"/>
    <w:rsid w:val="00C82459"/>
    <w:rsid w:val="00C8306B"/>
    <w:rsid w:val="00C835E1"/>
    <w:rsid w:val="00C83711"/>
    <w:rsid w:val="00C855E9"/>
    <w:rsid w:val="00C85618"/>
    <w:rsid w:val="00C85780"/>
    <w:rsid w:val="00C85CC3"/>
    <w:rsid w:val="00C85F41"/>
    <w:rsid w:val="00C8637A"/>
    <w:rsid w:val="00C86F87"/>
    <w:rsid w:val="00C8716A"/>
    <w:rsid w:val="00C87829"/>
    <w:rsid w:val="00C87E52"/>
    <w:rsid w:val="00C90F3B"/>
    <w:rsid w:val="00C91904"/>
    <w:rsid w:val="00C91958"/>
    <w:rsid w:val="00C92641"/>
    <w:rsid w:val="00C92737"/>
    <w:rsid w:val="00C929A6"/>
    <w:rsid w:val="00C929DB"/>
    <w:rsid w:val="00C949CA"/>
    <w:rsid w:val="00C94FC6"/>
    <w:rsid w:val="00C95436"/>
    <w:rsid w:val="00C95776"/>
    <w:rsid w:val="00C96302"/>
    <w:rsid w:val="00C967E1"/>
    <w:rsid w:val="00C969EC"/>
    <w:rsid w:val="00C97D57"/>
    <w:rsid w:val="00CA063E"/>
    <w:rsid w:val="00CA0DBC"/>
    <w:rsid w:val="00CA23C0"/>
    <w:rsid w:val="00CA35BD"/>
    <w:rsid w:val="00CA3698"/>
    <w:rsid w:val="00CA37BA"/>
    <w:rsid w:val="00CA3CBC"/>
    <w:rsid w:val="00CA3FD0"/>
    <w:rsid w:val="00CA4F22"/>
    <w:rsid w:val="00CA4F72"/>
    <w:rsid w:val="00CA58C6"/>
    <w:rsid w:val="00CA5F0F"/>
    <w:rsid w:val="00CA5F7C"/>
    <w:rsid w:val="00CA667F"/>
    <w:rsid w:val="00CA6B34"/>
    <w:rsid w:val="00CB0801"/>
    <w:rsid w:val="00CB080F"/>
    <w:rsid w:val="00CB0A8F"/>
    <w:rsid w:val="00CB1A78"/>
    <w:rsid w:val="00CB1FF1"/>
    <w:rsid w:val="00CB2160"/>
    <w:rsid w:val="00CB21DA"/>
    <w:rsid w:val="00CB245B"/>
    <w:rsid w:val="00CB2589"/>
    <w:rsid w:val="00CB25D5"/>
    <w:rsid w:val="00CB2DA4"/>
    <w:rsid w:val="00CB3F8A"/>
    <w:rsid w:val="00CB4016"/>
    <w:rsid w:val="00CB4702"/>
    <w:rsid w:val="00CB4F91"/>
    <w:rsid w:val="00CB59BC"/>
    <w:rsid w:val="00CB6702"/>
    <w:rsid w:val="00CB6DB4"/>
    <w:rsid w:val="00CB70C0"/>
    <w:rsid w:val="00CB7A9A"/>
    <w:rsid w:val="00CC002B"/>
    <w:rsid w:val="00CC054E"/>
    <w:rsid w:val="00CC0C66"/>
    <w:rsid w:val="00CC102A"/>
    <w:rsid w:val="00CC1571"/>
    <w:rsid w:val="00CC2CA2"/>
    <w:rsid w:val="00CC3AFB"/>
    <w:rsid w:val="00CC4020"/>
    <w:rsid w:val="00CC57AE"/>
    <w:rsid w:val="00CC647F"/>
    <w:rsid w:val="00CC7346"/>
    <w:rsid w:val="00CC7632"/>
    <w:rsid w:val="00CC7802"/>
    <w:rsid w:val="00CD05D3"/>
    <w:rsid w:val="00CD10CB"/>
    <w:rsid w:val="00CD18B9"/>
    <w:rsid w:val="00CD19E6"/>
    <w:rsid w:val="00CD1A97"/>
    <w:rsid w:val="00CD26DC"/>
    <w:rsid w:val="00CD313D"/>
    <w:rsid w:val="00CD37D6"/>
    <w:rsid w:val="00CD38DC"/>
    <w:rsid w:val="00CD3B4B"/>
    <w:rsid w:val="00CD4492"/>
    <w:rsid w:val="00CD4649"/>
    <w:rsid w:val="00CD4AD4"/>
    <w:rsid w:val="00CD5640"/>
    <w:rsid w:val="00CD5EAF"/>
    <w:rsid w:val="00CD66DF"/>
    <w:rsid w:val="00CD6F0B"/>
    <w:rsid w:val="00CD70DF"/>
    <w:rsid w:val="00CD743E"/>
    <w:rsid w:val="00CD75C4"/>
    <w:rsid w:val="00CE0DCB"/>
    <w:rsid w:val="00CE0E77"/>
    <w:rsid w:val="00CE0EA2"/>
    <w:rsid w:val="00CE1047"/>
    <w:rsid w:val="00CE185F"/>
    <w:rsid w:val="00CE18AF"/>
    <w:rsid w:val="00CE1FAB"/>
    <w:rsid w:val="00CE20AE"/>
    <w:rsid w:val="00CE2820"/>
    <w:rsid w:val="00CE37B2"/>
    <w:rsid w:val="00CE471D"/>
    <w:rsid w:val="00CE4CC1"/>
    <w:rsid w:val="00CE5DEE"/>
    <w:rsid w:val="00CE699A"/>
    <w:rsid w:val="00CE72A9"/>
    <w:rsid w:val="00CE79AD"/>
    <w:rsid w:val="00CF0513"/>
    <w:rsid w:val="00CF0D58"/>
    <w:rsid w:val="00CF1048"/>
    <w:rsid w:val="00CF23CB"/>
    <w:rsid w:val="00CF2792"/>
    <w:rsid w:val="00CF2E3C"/>
    <w:rsid w:val="00CF35E5"/>
    <w:rsid w:val="00CF3B41"/>
    <w:rsid w:val="00CF3E01"/>
    <w:rsid w:val="00CF4C24"/>
    <w:rsid w:val="00CF6017"/>
    <w:rsid w:val="00CF635C"/>
    <w:rsid w:val="00CF7E12"/>
    <w:rsid w:val="00D00D2E"/>
    <w:rsid w:val="00D01A2A"/>
    <w:rsid w:val="00D02759"/>
    <w:rsid w:val="00D02877"/>
    <w:rsid w:val="00D038C3"/>
    <w:rsid w:val="00D0426B"/>
    <w:rsid w:val="00D043F6"/>
    <w:rsid w:val="00D04FAF"/>
    <w:rsid w:val="00D055F7"/>
    <w:rsid w:val="00D061F5"/>
    <w:rsid w:val="00D0669F"/>
    <w:rsid w:val="00D06813"/>
    <w:rsid w:val="00D07C7C"/>
    <w:rsid w:val="00D100C8"/>
    <w:rsid w:val="00D10167"/>
    <w:rsid w:val="00D1095D"/>
    <w:rsid w:val="00D11F09"/>
    <w:rsid w:val="00D13008"/>
    <w:rsid w:val="00D130AF"/>
    <w:rsid w:val="00D13CA8"/>
    <w:rsid w:val="00D14118"/>
    <w:rsid w:val="00D145EB"/>
    <w:rsid w:val="00D14EB1"/>
    <w:rsid w:val="00D14FA6"/>
    <w:rsid w:val="00D155E7"/>
    <w:rsid w:val="00D15B50"/>
    <w:rsid w:val="00D1682A"/>
    <w:rsid w:val="00D17D0C"/>
    <w:rsid w:val="00D20607"/>
    <w:rsid w:val="00D213E0"/>
    <w:rsid w:val="00D214FE"/>
    <w:rsid w:val="00D22167"/>
    <w:rsid w:val="00D2230A"/>
    <w:rsid w:val="00D224F9"/>
    <w:rsid w:val="00D229E8"/>
    <w:rsid w:val="00D23382"/>
    <w:rsid w:val="00D23387"/>
    <w:rsid w:val="00D233AF"/>
    <w:rsid w:val="00D23C37"/>
    <w:rsid w:val="00D23F05"/>
    <w:rsid w:val="00D2412B"/>
    <w:rsid w:val="00D243D8"/>
    <w:rsid w:val="00D26CB1"/>
    <w:rsid w:val="00D34A8B"/>
    <w:rsid w:val="00D34BC4"/>
    <w:rsid w:val="00D34F2B"/>
    <w:rsid w:val="00D35519"/>
    <w:rsid w:val="00D355A8"/>
    <w:rsid w:val="00D360D5"/>
    <w:rsid w:val="00D36B99"/>
    <w:rsid w:val="00D377F8"/>
    <w:rsid w:val="00D401B9"/>
    <w:rsid w:val="00D4066F"/>
    <w:rsid w:val="00D406C9"/>
    <w:rsid w:val="00D40BB4"/>
    <w:rsid w:val="00D40D3C"/>
    <w:rsid w:val="00D4291B"/>
    <w:rsid w:val="00D45B2B"/>
    <w:rsid w:val="00D464F7"/>
    <w:rsid w:val="00D500CC"/>
    <w:rsid w:val="00D51125"/>
    <w:rsid w:val="00D51C4A"/>
    <w:rsid w:val="00D5234E"/>
    <w:rsid w:val="00D52B65"/>
    <w:rsid w:val="00D53AE9"/>
    <w:rsid w:val="00D54048"/>
    <w:rsid w:val="00D55DA8"/>
    <w:rsid w:val="00D55DD8"/>
    <w:rsid w:val="00D56535"/>
    <w:rsid w:val="00D57DAD"/>
    <w:rsid w:val="00D61209"/>
    <w:rsid w:val="00D613BB"/>
    <w:rsid w:val="00D618D3"/>
    <w:rsid w:val="00D61BFE"/>
    <w:rsid w:val="00D61D1D"/>
    <w:rsid w:val="00D61F58"/>
    <w:rsid w:val="00D62794"/>
    <w:rsid w:val="00D627DD"/>
    <w:rsid w:val="00D62A33"/>
    <w:rsid w:val="00D633DE"/>
    <w:rsid w:val="00D6349E"/>
    <w:rsid w:val="00D63CA9"/>
    <w:rsid w:val="00D645A6"/>
    <w:rsid w:val="00D64781"/>
    <w:rsid w:val="00D649A5"/>
    <w:rsid w:val="00D651F2"/>
    <w:rsid w:val="00D65E11"/>
    <w:rsid w:val="00D66737"/>
    <w:rsid w:val="00D66BE4"/>
    <w:rsid w:val="00D70C01"/>
    <w:rsid w:val="00D71647"/>
    <w:rsid w:val="00D71954"/>
    <w:rsid w:val="00D729AF"/>
    <w:rsid w:val="00D72B69"/>
    <w:rsid w:val="00D73507"/>
    <w:rsid w:val="00D755D2"/>
    <w:rsid w:val="00D75643"/>
    <w:rsid w:val="00D75AE9"/>
    <w:rsid w:val="00D76BC8"/>
    <w:rsid w:val="00D7716D"/>
    <w:rsid w:val="00D803D7"/>
    <w:rsid w:val="00D8040A"/>
    <w:rsid w:val="00D807F6"/>
    <w:rsid w:val="00D80B4E"/>
    <w:rsid w:val="00D80F60"/>
    <w:rsid w:val="00D82EEA"/>
    <w:rsid w:val="00D83B50"/>
    <w:rsid w:val="00D83E77"/>
    <w:rsid w:val="00D84B00"/>
    <w:rsid w:val="00D84D54"/>
    <w:rsid w:val="00D84E53"/>
    <w:rsid w:val="00D850A1"/>
    <w:rsid w:val="00D855B2"/>
    <w:rsid w:val="00D858C9"/>
    <w:rsid w:val="00D85986"/>
    <w:rsid w:val="00D86540"/>
    <w:rsid w:val="00D865C4"/>
    <w:rsid w:val="00D86752"/>
    <w:rsid w:val="00D86896"/>
    <w:rsid w:val="00D8746D"/>
    <w:rsid w:val="00D875DD"/>
    <w:rsid w:val="00D901AC"/>
    <w:rsid w:val="00D9021B"/>
    <w:rsid w:val="00D91230"/>
    <w:rsid w:val="00D91DF6"/>
    <w:rsid w:val="00D9209B"/>
    <w:rsid w:val="00D92970"/>
    <w:rsid w:val="00D93467"/>
    <w:rsid w:val="00D9352E"/>
    <w:rsid w:val="00D94628"/>
    <w:rsid w:val="00D94D08"/>
    <w:rsid w:val="00D95896"/>
    <w:rsid w:val="00D970D5"/>
    <w:rsid w:val="00D97133"/>
    <w:rsid w:val="00D972E0"/>
    <w:rsid w:val="00D97625"/>
    <w:rsid w:val="00D97932"/>
    <w:rsid w:val="00D97A6E"/>
    <w:rsid w:val="00D97B81"/>
    <w:rsid w:val="00DA2180"/>
    <w:rsid w:val="00DA2ACF"/>
    <w:rsid w:val="00DA46B5"/>
    <w:rsid w:val="00DA4AA5"/>
    <w:rsid w:val="00DA4B68"/>
    <w:rsid w:val="00DA4EB1"/>
    <w:rsid w:val="00DA5ADD"/>
    <w:rsid w:val="00DA6A16"/>
    <w:rsid w:val="00DA789C"/>
    <w:rsid w:val="00DA795A"/>
    <w:rsid w:val="00DB000D"/>
    <w:rsid w:val="00DB0B17"/>
    <w:rsid w:val="00DB1432"/>
    <w:rsid w:val="00DB1916"/>
    <w:rsid w:val="00DB2126"/>
    <w:rsid w:val="00DB2382"/>
    <w:rsid w:val="00DB2F03"/>
    <w:rsid w:val="00DB3F69"/>
    <w:rsid w:val="00DB469C"/>
    <w:rsid w:val="00DB4DC2"/>
    <w:rsid w:val="00DB5006"/>
    <w:rsid w:val="00DB5CA7"/>
    <w:rsid w:val="00DB5D1E"/>
    <w:rsid w:val="00DB6FD5"/>
    <w:rsid w:val="00DB75FB"/>
    <w:rsid w:val="00DB7B75"/>
    <w:rsid w:val="00DC047F"/>
    <w:rsid w:val="00DC0EC3"/>
    <w:rsid w:val="00DC2273"/>
    <w:rsid w:val="00DC2CE5"/>
    <w:rsid w:val="00DC2DA7"/>
    <w:rsid w:val="00DC3A95"/>
    <w:rsid w:val="00DC3C83"/>
    <w:rsid w:val="00DC404A"/>
    <w:rsid w:val="00DC4551"/>
    <w:rsid w:val="00DC482A"/>
    <w:rsid w:val="00DC613A"/>
    <w:rsid w:val="00DC6575"/>
    <w:rsid w:val="00DC6AEF"/>
    <w:rsid w:val="00DC6CCD"/>
    <w:rsid w:val="00DC726E"/>
    <w:rsid w:val="00DC79F7"/>
    <w:rsid w:val="00DD0158"/>
    <w:rsid w:val="00DD110A"/>
    <w:rsid w:val="00DD1DA5"/>
    <w:rsid w:val="00DD26B8"/>
    <w:rsid w:val="00DD2821"/>
    <w:rsid w:val="00DD3B9A"/>
    <w:rsid w:val="00DD402C"/>
    <w:rsid w:val="00DD4476"/>
    <w:rsid w:val="00DD50AB"/>
    <w:rsid w:val="00DD50F9"/>
    <w:rsid w:val="00DD5D8A"/>
    <w:rsid w:val="00DD5E7D"/>
    <w:rsid w:val="00DD676F"/>
    <w:rsid w:val="00DD6BDF"/>
    <w:rsid w:val="00DD6C4E"/>
    <w:rsid w:val="00DD6FB3"/>
    <w:rsid w:val="00DD7CB7"/>
    <w:rsid w:val="00DE029C"/>
    <w:rsid w:val="00DE02F0"/>
    <w:rsid w:val="00DE0425"/>
    <w:rsid w:val="00DE1028"/>
    <w:rsid w:val="00DE231D"/>
    <w:rsid w:val="00DE3202"/>
    <w:rsid w:val="00DE33E3"/>
    <w:rsid w:val="00DE3638"/>
    <w:rsid w:val="00DE3A99"/>
    <w:rsid w:val="00DE5D23"/>
    <w:rsid w:val="00DE683D"/>
    <w:rsid w:val="00DE7430"/>
    <w:rsid w:val="00DE7B11"/>
    <w:rsid w:val="00DF167A"/>
    <w:rsid w:val="00DF22C1"/>
    <w:rsid w:val="00DF2452"/>
    <w:rsid w:val="00DF2AEB"/>
    <w:rsid w:val="00DF2FC8"/>
    <w:rsid w:val="00DF338C"/>
    <w:rsid w:val="00DF37F5"/>
    <w:rsid w:val="00DF3976"/>
    <w:rsid w:val="00DF50B4"/>
    <w:rsid w:val="00DF7617"/>
    <w:rsid w:val="00DF7891"/>
    <w:rsid w:val="00DF7DDE"/>
    <w:rsid w:val="00E0112C"/>
    <w:rsid w:val="00E025AB"/>
    <w:rsid w:val="00E02DAA"/>
    <w:rsid w:val="00E02E99"/>
    <w:rsid w:val="00E02F80"/>
    <w:rsid w:val="00E03283"/>
    <w:rsid w:val="00E039B8"/>
    <w:rsid w:val="00E04473"/>
    <w:rsid w:val="00E044D8"/>
    <w:rsid w:val="00E05694"/>
    <w:rsid w:val="00E05BA8"/>
    <w:rsid w:val="00E06866"/>
    <w:rsid w:val="00E06B96"/>
    <w:rsid w:val="00E06FA2"/>
    <w:rsid w:val="00E07353"/>
    <w:rsid w:val="00E10041"/>
    <w:rsid w:val="00E102DC"/>
    <w:rsid w:val="00E10973"/>
    <w:rsid w:val="00E10F73"/>
    <w:rsid w:val="00E1110C"/>
    <w:rsid w:val="00E12D70"/>
    <w:rsid w:val="00E145F6"/>
    <w:rsid w:val="00E14D98"/>
    <w:rsid w:val="00E163BD"/>
    <w:rsid w:val="00E16D05"/>
    <w:rsid w:val="00E17626"/>
    <w:rsid w:val="00E2063C"/>
    <w:rsid w:val="00E2080E"/>
    <w:rsid w:val="00E208B9"/>
    <w:rsid w:val="00E20D67"/>
    <w:rsid w:val="00E21D49"/>
    <w:rsid w:val="00E22214"/>
    <w:rsid w:val="00E228D7"/>
    <w:rsid w:val="00E22D78"/>
    <w:rsid w:val="00E2336A"/>
    <w:rsid w:val="00E2349C"/>
    <w:rsid w:val="00E237C7"/>
    <w:rsid w:val="00E2380F"/>
    <w:rsid w:val="00E2389B"/>
    <w:rsid w:val="00E23B2A"/>
    <w:rsid w:val="00E23CE0"/>
    <w:rsid w:val="00E24945"/>
    <w:rsid w:val="00E24B27"/>
    <w:rsid w:val="00E255C4"/>
    <w:rsid w:val="00E256CF"/>
    <w:rsid w:val="00E275B4"/>
    <w:rsid w:val="00E277DA"/>
    <w:rsid w:val="00E27863"/>
    <w:rsid w:val="00E3057A"/>
    <w:rsid w:val="00E306DD"/>
    <w:rsid w:val="00E30A5B"/>
    <w:rsid w:val="00E3289F"/>
    <w:rsid w:val="00E346DA"/>
    <w:rsid w:val="00E363BF"/>
    <w:rsid w:val="00E37137"/>
    <w:rsid w:val="00E374B5"/>
    <w:rsid w:val="00E37F00"/>
    <w:rsid w:val="00E37F8D"/>
    <w:rsid w:val="00E4175A"/>
    <w:rsid w:val="00E42C6E"/>
    <w:rsid w:val="00E43AAA"/>
    <w:rsid w:val="00E441FB"/>
    <w:rsid w:val="00E445FB"/>
    <w:rsid w:val="00E44EFA"/>
    <w:rsid w:val="00E4512B"/>
    <w:rsid w:val="00E45E4C"/>
    <w:rsid w:val="00E4622E"/>
    <w:rsid w:val="00E47A25"/>
    <w:rsid w:val="00E5004F"/>
    <w:rsid w:val="00E50935"/>
    <w:rsid w:val="00E52159"/>
    <w:rsid w:val="00E52B86"/>
    <w:rsid w:val="00E537A1"/>
    <w:rsid w:val="00E53880"/>
    <w:rsid w:val="00E53C53"/>
    <w:rsid w:val="00E54053"/>
    <w:rsid w:val="00E55353"/>
    <w:rsid w:val="00E5582A"/>
    <w:rsid w:val="00E55D50"/>
    <w:rsid w:val="00E57607"/>
    <w:rsid w:val="00E57C84"/>
    <w:rsid w:val="00E60A06"/>
    <w:rsid w:val="00E60A0D"/>
    <w:rsid w:val="00E60A31"/>
    <w:rsid w:val="00E612D5"/>
    <w:rsid w:val="00E61E93"/>
    <w:rsid w:val="00E6280E"/>
    <w:rsid w:val="00E62A40"/>
    <w:rsid w:val="00E62F44"/>
    <w:rsid w:val="00E6303D"/>
    <w:rsid w:val="00E63B02"/>
    <w:rsid w:val="00E63CE9"/>
    <w:rsid w:val="00E640DC"/>
    <w:rsid w:val="00E644FC"/>
    <w:rsid w:val="00E649FC"/>
    <w:rsid w:val="00E64D93"/>
    <w:rsid w:val="00E655D9"/>
    <w:rsid w:val="00E6575B"/>
    <w:rsid w:val="00E666D2"/>
    <w:rsid w:val="00E66DBD"/>
    <w:rsid w:val="00E66F03"/>
    <w:rsid w:val="00E67DFE"/>
    <w:rsid w:val="00E67FEF"/>
    <w:rsid w:val="00E67FF1"/>
    <w:rsid w:val="00E700AC"/>
    <w:rsid w:val="00E70345"/>
    <w:rsid w:val="00E70441"/>
    <w:rsid w:val="00E708EA"/>
    <w:rsid w:val="00E70EDC"/>
    <w:rsid w:val="00E710DF"/>
    <w:rsid w:val="00E71668"/>
    <w:rsid w:val="00E71673"/>
    <w:rsid w:val="00E730E7"/>
    <w:rsid w:val="00E732BE"/>
    <w:rsid w:val="00E73B5A"/>
    <w:rsid w:val="00E73E60"/>
    <w:rsid w:val="00E757E6"/>
    <w:rsid w:val="00E76268"/>
    <w:rsid w:val="00E76A86"/>
    <w:rsid w:val="00E7748E"/>
    <w:rsid w:val="00E776CF"/>
    <w:rsid w:val="00E7783E"/>
    <w:rsid w:val="00E77970"/>
    <w:rsid w:val="00E829C8"/>
    <w:rsid w:val="00E833D5"/>
    <w:rsid w:val="00E83AB9"/>
    <w:rsid w:val="00E843D5"/>
    <w:rsid w:val="00E848D3"/>
    <w:rsid w:val="00E85ED6"/>
    <w:rsid w:val="00E86392"/>
    <w:rsid w:val="00E865D7"/>
    <w:rsid w:val="00E869B1"/>
    <w:rsid w:val="00E86C5B"/>
    <w:rsid w:val="00E86F1D"/>
    <w:rsid w:val="00E8722E"/>
    <w:rsid w:val="00E876C3"/>
    <w:rsid w:val="00E878C6"/>
    <w:rsid w:val="00E87CC4"/>
    <w:rsid w:val="00E90630"/>
    <w:rsid w:val="00E913FE"/>
    <w:rsid w:val="00E91C70"/>
    <w:rsid w:val="00E92A48"/>
    <w:rsid w:val="00E92BB6"/>
    <w:rsid w:val="00E932F6"/>
    <w:rsid w:val="00E93FDE"/>
    <w:rsid w:val="00E947D1"/>
    <w:rsid w:val="00E949F5"/>
    <w:rsid w:val="00E94C60"/>
    <w:rsid w:val="00E953E3"/>
    <w:rsid w:val="00E9599C"/>
    <w:rsid w:val="00E967E0"/>
    <w:rsid w:val="00E96CB5"/>
    <w:rsid w:val="00E97713"/>
    <w:rsid w:val="00E97990"/>
    <w:rsid w:val="00EA178F"/>
    <w:rsid w:val="00EA26AB"/>
    <w:rsid w:val="00EA2B45"/>
    <w:rsid w:val="00EA3242"/>
    <w:rsid w:val="00EA3D8B"/>
    <w:rsid w:val="00EA5372"/>
    <w:rsid w:val="00EA610D"/>
    <w:rsid w:val="00EA6752"/>
    <w:rsid w:val="00EA6771"/>
    <w:rsid w:val="00EA6E0A"/>
    <w:rsid w:val="00EA7F6C"/>
    <w:rsid w:val="00EB0455"/>
    <w:rsid w:val="00EB082E"/>
    <w:rsid w:val="00EB134A"/>
    <w:rsid w:val="00EB257D"/>
    <w:rsid w:val="00EB3980"/>
    <w:rsid w:val="00EB639D"/>
    <w:rsid w:val="00EB654B"/>
    <w:rsid w:val="00EB6EBD"/>
    <w:rsid w:val="00EB721C"/>
    <w:rsid w:val="00EB727D"/>
    <w:rsid w:val="00EB75E5"/>
    <w:rsid w:val="00EB7E8E"/>
    <w:rsid w:val="00EC0D7A"/>
    <w:rsid w:val="00EC23A3"/>
    <w:rsid w:val="00EC2950"/>
    <w:rsid w:val="00EC48F2"/>
    <w:rsid w:val="00EC4CB2"/>
    <w:rsid w:val="00EC577E"/>
    <w:rsid w:val="00EC5A1A"/>
    <w:rsid w:val="00EC5A75"/>
    <w:rsid w:val="00EC6A70"/>
    <w:rsid w:val="00EC7864"/>
    <w:rsid w:val="00EC7C86"/>
    <w:rsid w:val="00EC7EC9"/>
    <w:rsid w:val="00EC7ED9"/>
    <w:rsid w:val="00ED042D"/>
    <w:rsid w:val="00ED08C1"/>
    <w:rsid w:val="00ED0B6D"/>
    <w:rsid w:val="00ED10ED"/>
    <w:rsid w:val="00ED1219"/>
    <w:rsid w:val="00ED1525"/>
    <w:rsid w:val="00ED2382"/>
    <w:rsid w:val="00ED2495"/>
    <w:rsid w:val="00ED270F"/>
    <w:rsid w:val="00ED2DFB"/>
    <w:rsid w:val="00ED2F0F"/>
    <w:rsid w:val="00ED3384"/>
    <w:rsid w:val="00ED399E"/>
    <w:rsid w:val="00ED3F5F"/>
    <w:rsid w:val="00ED448F"/>
    <w:rsid w:val="00ED4594"/>
    <w:rsid w:val="00ED4E33"/>
    <w:rsid w:val="00ED5336"/>
    <w:rsid w:val="00ED5DE5"/>
    <w:rsid w:val="00ED60AA"/>
    <w:rsid w:val="00ED670D"/>
    <w:rsid w:val="00ED6B52"/>
    <w:rsid w:val="00ED7849"/>
    <w:rsid w:val="00ED7927"/>
    <w:rsid w:val="00ED7F1F"/>
    <w:rsid w:val="00EE0369"/>
    <w:rsid w:val="00EE0DC0"/>
    <w:rsid w:val="00EE10B6"/>
    <w:rsid w:val="00EE15C9"/>
    <w:rsid w:val="00EE1EF6"/>
    <w:rsid w:val="00EE2300"/>
    <w:rsid w:val="00EE26A7"/>
    <w:rsid w:val="00EE289C"/>
    <w:rsid w:val="00EE342C"/>
    <w:rsid w:val="00EE43C4"/>
    <w:rsid w:val="00EE460A"/>
    <w:rsid w:val="00EE4849"/>
    <w:rsid w:val="00EE4CA9"/>
    <w:rsid w:val="00EE5511"/>
    <w:rsid w:val="00EE555C"/>
    <w:rsid w:val="00EE5674"/>
    <w:rsid w:val="00EE57AE"/>
    <w:rsid w:val="00EE5896"/>
    <w:rsid w:val="00EE67E6"/>
    <w:rsid w:val="00EE6904"/>
    <w:rsid w:val="00EE71D8"/>
    <w:rsid w:val="00EE7A5A"/>
    <w:rsid w:val="00EE7FFC"/>
    <w:rsid w:val="00EF001C"/>
    <w:rsid w:val="00EF0E00"/>
    <w:rsid w:val="00EF1436"/>
    <w:rsid w:val="00EF19D6"/>
    <w:rsid w:val="00EF1B6D"/>
    <w:rsid w:val="00EF205A"/>
    <w:rsid w:val="00EF2488"/>
    <w:rsid w:val="00EF256A"/>
    <w:rsid w:val="00EF3BA6"/>
    <w:rsid w:val="00EF5F10"/>
    <w:rsid w:val="00EF5F19"/>
    <w:rsid w:val="00EF77A7"/>
    <w:rsid w:val="00EF7AB3"/>
    <w:rsid w:val="00F001EF"/>
    <w:rsid w:val="00F0109D"/>
    <w:rsid w:val="00F0148A"/>
    <w:rsid w:val="00F03E35"/>
    <w:rsid w:val="00F042A7"/>
    <w:rsid w:val="00F042AC"/>
    <w:rsid w:val="00F0499E"/>
    <w:rsid w:val="00F04C2C"/>
    <w:rsid w:val="00F05551"/>
    <w:rsid w:val="00F05B21"/>
    <w:rsid w:val="00F0661E"/>
    <w:rsid w:val="00F10D78"/>
    <w:rsid w:val="00F11C65"/>
    <w:rsid w:val="00F124B2"/>
    <w:rsid w:val="00F133A9"/>
    <w:rsid w:val="00F145B2"/>
    <w:rsid w:val="00F14D92"/>
    <w:rsid w:val="00F14FE2"/>
    <w:rsid w:val="00F15321"/>
    <w:rsid w:val="00F170FA"/>
    <w:rsid w:val="00F171D5"/>
    <w:rsid w:val="00F17433"/>
    <w:rsid w:val="00F2058F"/>
    <w:rsid w:val="00F20A67"/>
    <w:rsid w:val="00F20F11"/>
    <w:rsid w:val="00F21873"/>
    <w:rsid w:val="00F23549"/>
    <w:rsid w:val="00F236CE"/>
    <w:rsid w:val="00F23831"/>
    <w:rsid w:val="00F23BD6"/>
    <w:rsid w:val="00F23DBD"/>
    <w:rsid w:val="00F24158"/>
    <w:rsid w:val="00F25410"/>
    <w:rsid w:val="00F255D7"/>
    <w:rsid w:val="00F259BC"/>
    <w:rsid w:val="00F26016"/>
    <w:rsid w:val="00F26ADB"/>
    <w:rsid w:val="00F26C00"/>
    <w:rsid w:val="00F26F47"/>
    <w:rsid w:val="00F27230"/>
    <w:rsid w:val="00F275C2"/>
    <w:rsid w:val="00F27893"/>
    <w:rsid w:val="00F279AF"/>
    <w:rsid w:val="00F310B0"/>
    <w:rsid w:val="00F326CB"/>
    <w:rsid w:val="00F327D6"/>
    <w:rsid w:val="00F32FAA"/>
    <w:rsid w:val="00F33555"/>
    <w:rsid w:val="00F34503"/>
    <w:rsid w:val="00F351B3"/>
    <w:rsid w:val="00F35E9C"/>
    <w:rsid w:val="00F36779"/>
    <w:rsid w:val="00F36CCD"/>
    <w:rsid w:val="00F37F20"/>
    <w:rsid w:val="00F4020D"/>
    <w:rsid w:val="00F408AA"/>
    <w:rsid w:val="00F4093C"/>
    <w:rsid w:val="00F40C4F"/>
    <w:rsid w:val="00F40E1C"/>
    <w:rsid w:val="00F40F6E"/>
    <w:rsid w:val="00F41091"/>
    <w:rsid w:val="00F420E9"/>
    <w:rsid w:val="00F42611"/>
    <w:rsid w:val="00F4263C"/>
    <w:rsid w:val="00F427E1"/>
    <w:rsid w:val="00F4291E"/>
    <w:rsid w:val="00F42D7F"/>
    <w:rsid w:val="00F4353D"/>
    <w:rsid w:val="00F436EA"/>
    <w:rsid w:val="00F43F8E"/>
    <w:rsid w:val="00F440DA"/>
    <w:rsid w:val="00F4426D"/>
    <w:rsid w:val="00F444F9"/>
    <w:rsid w:val="00F44BF1"/>
    <w:rsid w:val="00F451DB"/>
    <w:rsid w:val="00F454B3"/>
    <w:rsid w:val="00F459B7"/>
    <w:rsid w:val="00F45D44"/>
    <w:rsid w:val="00F46255"/>
    <w:rsid w:val="00F46A69"/>
    <w:rsid w:val="00F46C38"/>
    <w:rsid w:val="00F46C9A"/>
    <w:rsid w:val="00F46CF5"/>
    <w:rsid w:val="00F46F82"/>
    <w:rsid w:val="00F47198"/>
    <w:rsid w:val="00F47EEC"/>
    <w:rsid w:val="00F508C1"/>
    <w:rsid w:val="00F511D4"/>
    <w:rsid w:val="00F51356"/>
    <w:rsid w:val="00F5278A"/>
    <w:rsid w:val="00F52CB1"/>
    <w:rsid w:val="00F534AD"/>
    <w:rsid w:val="00F534E0"/>
    <w:rsid w:val="00F53BAD"/>
    <w:rsid w:val="00F53D95"/>
    <w:rsid w:val="00F5490F"/>
    <w:rsid w:val="00F54A5D"/>
    <w:rsid w:val="00F551F3"/>
    <w:rsid w:val="00F55940"/>
    <w:rsid w:val="00F565F4"/>
    <w:rsid w:val="00F566D9"/>
    <w:rsid w:val="00F56770"/>
    <w:rsid w:val="00F6017D"/>
    <w:rsid w:val="00F60A25"/>
    <w:rsid w:val="00F60F8C"/>
    <w:rsid w:val="00F610CB"/>
    <w:rsid w:val="00F62DC1"/>
    <w:rsid w:val="00F62ECC"/>
    <w:rsid w:val="00F62F39"/>
    <w:rsid w:val="00F63875"/>
    <w:rsid w:val="00F63DA0"/>
    <w:rsid w:val="00F648A0"/>
    <w:rsid w:val="00F65F60"/>
    <w:rsid w:val="00F6669F"/>
    <w:rsid w:val="00F66E4F"/>
    <w:rsid w:val="00F715D9"/>
    <w:rsid w:val="00F72814"/>
    <w:rsid w:val="00F7386A"/>
    <w:rsid w:val="00F73EFB"/>
    <w:rsid w:val="00F740B6"/>
    <w:rsid w:val="00F7509E"/>
    <w:rsid w:val="00F75C8F"/>
    <w:rsid w:val="00F75DF3"/>
    <w:rsid w:val="00F75EDB"/>
    <w:rsid w:val="00F76264"/>
    <w:rsid w:val="00F8070D"/>
    <w:rsid w:val="00F80CFA"/>
    <w:rsid w:val="00F8140B"/>
    <w:rsid w:val="00F81FBC"/>
    <w:rsid w:val="00F826B6"/>
    <w:rsid w:val="00F82771"/>
    <w:rsid w:val="00F82953"/>
    <w:rsid w:val="00F849AE"/>
    <w:rsid w:val="00F84D2A"/>
    <w:rsid w:val="00F85199"/>
    <w:rsid w:val="00F85568"/>
    <w:rsid w:val="00F86060"/>
    <w:rsid w:val="00F87070"/>
    <w:rsid w:val="00F870FC"/>
    <w:rsid w:val="00F9037C"/>
    <w:rsid w:val="00F90F44"/>
    <w:rsid w:val="00F9146B"/>
    <w:rsid w:val="00F928C4"/>
    <w:rsid w:val="00F930E3"/>
    <w:rsid w:val="00F9330E"/>
    <w:rsid w:val="00F9430E"/>
    <w:rsid w:val="00F94319"/>
    <w:rsid w:val="00F95815"/>
    <w:rsid w:val="00F95D03"/>
    <w:rsid w:val="00F95FCB"/>
    <w:rsid w:val="00F961B2"/>
    <w:rsid w:val="00F96CC6"/>
    <w:rsid w:val="00F96D81"/>
    <w:rsid w:val="00F97828"/>
    <w:rsid w:val="00FA0613"/>
    <w:rsid w:val="00FA10D7"/>
    <w:rsid w:val="00FA1A20"/>
    <w:rsid w:val="00FA2921"/>
    <w:rsid w:val="00FA2F05"/>
    <w:rsid w:val="00FA3724"/>
    <w:rsid w:val="00FA3A57"/>
    <w:rsid w:val="00FA3F83"/>
    <w:rsid w:val="00FA4278"/>
    <w:rsid w:val="00FA42FD"/>
    <w:rsid w:val="00FA43B6"/>
    <w:rsid w:val="00FA4873"/>
    <w:rsid w:val="00FA4BC2"/>
    <w:rsid w:val="00FA4C33"/>
    <w:rsid w:val="00FA5318"/>
    <w:rsid w:val="00FA593D"/>
    <w:rsid w:val="00FA5F4B"/>
    <w:rsid w:val="00FA612D"/>
    <w:rsid w:val="00FA6B45"/>
    <w:rsid w:val="00FA7B41"/>
    <w:rsid w:val="00FB0D67"/>
    <w:rsid w:val="00FB120B"/>
    <w:rsid w:val="00FB18B2"/>
    <w:rsid w:val="00FB1F1E"/>
    <w:rsid w:val="00FB2540"/>
    <w:rsid w:val="00FB2FD0"/>
    <w:rsid w:val="00FB3BC6"/>
    <w:rsid w:val="00FB4B5C"/>
    <w:rsid w:val="00FB510D"/>
    <w:rsid w:val="00FB580E"/>
    <w:rsid w:val="00FB61FA"/>
    <w:rsid w:val="00FB6296"/>
    <w:rsid w:val="00FB63D4"/>
    <w:rsid w:val="00FB6765"/>
    <w:rsid w:val="00FB7CAB"/>
    <w:rsid w:val="00FB7D72"/>
    <w:rsid w:val="00FC03D6"/>
    <w:rsid w:val="00FC0690"/>
    <w:rsid w:val="00FC117D"/>
    <w:rsid w:val="00FC1316"/>
    <w:rsid w:val="00FC1822"/>
    <w:rsid w:val="00FC25B4"/>
    <w:rsid w:val="00FC2E38"/>
    <w:rsid w:val="00FC35F8"/>
    <w:rsid w:val="00FC3BD1"/>
    <w:rsid w:val="00FC3F0B"/>
    <w:rsid w:val="00FC4545"/>
    <w:rsid w:val="00FC4F35"/>
    <w:rsid w:val="00FC5907"/>
    <w:rsid w:val="00FC62F7"/>
    <w:rsid w:val="00FC7503"/>
    <w:rsid w:val="00FC76CA"/>
    <w:rsid w:val="00FC7E2E"/>
    <w:rsid w:val="00FC7ED6"/>
    <w:rsid w:val="00FD0806"/>
    <w:rsid w:val="00FD1A1F"/>
    <w:rsid w:val="00FD1C9E"/>
    <w:rsid w:val="00FD2A3B"/>
    <w:rsid w:val="00FD3113"/>
    <w:rsid w:val="00FD38B0"/>
    <w:rsid w:val="00FD3F74"/>
    <w:rsid w:val="00FD4214"/>
    <w:rsid w:val="00FD459B"/>
    <w:rsid w:val="00FD49A8"/>
    <w:rsid w:val="00FD4E26"/>
    <w:rsid w:val="00FD52C5"/>
    <w:rsid w:val="00FD5AB2"/>
    <w:rsid w:val="00FD60F7"/>
    <w:rsid w:val="00FD63CB"/>
    <w:rsid w:val="00FD7247"/>
    <w:rsid w:val="00FD7258"/>
    <w:rsid w:val="00FD7E1E"/>
    <w:rsid w:val="00FE06C2"/>
    <w:rsid w:val="00FE0E30"/>
    <w:rsid w:val="00FE0E33"/>
    <w:rsid w:val="00FE114D"/>
    <w:rsid w:val="00FE1592"/>
    <w:rsid w:val="00FE1E1A"/>
    <w:rsid w:val="00FE2501"/>
    <w:rsid w:val="00FE2B28"/>
    <w:rsid w:val="00FE3BF9"/>
    <w:rsid w:val="00FE3C14"/>
    <w:rsid w:val="00FE48B4"/>
    <w:rsid w:val="00FE55B8"/>
    <w:rsid w:val="00FE5F78"/>
    <w:rsid w:val="00FE619B"/>
    <w:rsid w:val="00FE6930"/>
    <w:rsid w:val="00FE6A3C"/>
    <w:rsid w:val="00FE6D4D"/>
    <w:rsid w:val="00FE7C4C"/>
    <w:rsid w:val="00FF000C"/>
    <w:rsid w:val="00FF0AE5"/>
    <w:rsid w:val="00FF0D93"/>
    <w:rsid w:val="00FF0ECA"/>
    <w:rsid w:val="00FF13ED"/>
    <w:rsid w:val="00FF1DE6"/>
    <w:rsid w:val="00FF20AE"/>
    <w:rsid w:val="00FF29BE"/>
    <w:rsid w:val="00FF29C2"/>
    <w:rsid w:val="00FF3307"/>
    <w:rsid w:val="00FF3F54"/>
    <w:rsid w:val="00FF3F7E"/>
    <w:rsid w:val="00FF414D"/>
    <w:rsid w:val="00FF4235"/>
    <w:rsid w:val="00FF6261"/>
    <w:rsid w:val="00FF6CAD"/>
    <w:rsid w:val="00FF76C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CDA7A"/>
  <w15:docId w15:val="{08C886B3-6F10-4588-8B1F-FA8FE4683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73D4"/>
    <w:pPr>
      <w:jc w:val="both"/>
    </w:pPr>
    <w:rPr>
      <w:rFonts w:ascii="Times New Roman" w:hAnsi="Times New Roman"/>
      <w:lang w:val="de-DE"/>
    </w:rPr>
  </w:style>
  <w:style w:type="paragraph" w:styleId="berschrift1">
    <w:name w:val="heading 1"/>
    <w:basedOn w:val="Standard"/>
    <w:next w:val="Standard"/>
    <w:link w:val="berschrift1Zchn"/>
    <w:uiPriority w:val="9"/>
    <w:qFormat/>
    <w:rsid w:val="002B6D03"/>
    <w:pPr>
      <w:keepNext/>
      <w:keepLines/>
      <w:numPr>
        <w:numId w:val="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C219FC"/>
    <w:pPr>
      <w:keepNext/>
      <w:keepLines/>
      <w:numPr>
        <w:ilvl w:val="1"/>
        <w:numId w:val="1"/>
      </w:numPr>
      <w:spacing w:before="40" w:after="0"/>
      <w:ind w:left="1174"/>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219FC"/>
    <w:pPr>
      <w:keepNext/>
      <w:keepLines/>
      <w:numPr>
        <w:ilvl w:val="2"/>
        <w:numId w:val="1"/>
      </w:numPr>
      <w:spacing w:before="40" w:after="0"/>
      <w:ind w:left="1894"/>
      <w:outlineLvl w:val="2"/>
    </w:pPr>
    <w:rPr>
      <w:rFonts w:eastAsiaTheme="majorEastAsia" w:cstheme="majorBidi"/>
      <w:szCs w:val="24"/>
    </w:rPr>
  </w:style>
  <w:style w:type="paragraph" w:styleId="berschrift4">
    <w:name w:val="heading 4"/>
    <w:basedOn w:val="Standard"/>
    <w:next w:val="Standard"/>
    <w:link w:val="berschrift4Zchn"/>
    <w:uiPriority w:val="9"/>
    <w:semiHidden/>
    <w:unhideWhenUsed/>
    <w:qFormat/>
    <w:rsid w:val="002B6D0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B6D0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B6D0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B6D0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B6D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B6D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D03"/>
    <w:rPr>
      <w:rFonts w:ascii="Times New Roman" w:eastAsiaTheme="majorEastAsia" w:hAnsi="Times New Roman" w:cstheme="majorBidi"/>
      <w:sz w:val="32"/>
      <w:szCs w:val="32"/>
      <w:lang w:val="de-DE"/>
    </w:rPr>
  </w:style>
  <w:style w:type="character" w:customStyle="1" w:styleId="berschrift2Zchn">
    <w:name w:val="Überschrift 2 Zchn"/>
    <w:basedOn w:val="Absatz-Standardschriftart"/>
    <w:link w:val="berschrift2"/>
    <w:uiPriority w:val="9"/>
    <w:rsid w:val="00C219FC"/>
    <w:rPr>
      <w:rFonts w:ascii="Times New Roman" w:eastAsiaTheme="majorEastAsia" w:hAnsi="Times New Roman" w:cstheme="majorBidi"/>
      <w:sz w:val="26"/>
      <w:szCs w:val="26"/>
      <w:lang w:val="de-DE"/>
    </w:rPr>
  </w:style>
  <w:style w:type="character" w:customStyle="1" w:styleId="berschrift3Zchn">
    <w:name w:val="Überschrift 3 Zchn"/>
    <w:basedOn w:val="Absatz-Standardschriftart"/>
    <w:link w:val="berschrift3"/>
    <w:uiPriority w:val="9"/>
    <w:rsid w:val="00C219FC"/>
    <w:rPr>
      <w:rFonts w:ascii="Times New Roman" w:eastAsiaTheme="majorEastAsia" w:hAnsi="Times New Roman" w:cstheme="majorBidi"/>
      <w:szCs w:val="24"/>
      <w:lang w:val="de-DE"/>
    </w:rPr>
  </w:style>
  <w:style w:type="character" w:customStyle="1" w:styleId="berschrift4Zchn">
    <w:name w:val="Überschrift 4 Zchn"/>
    <w:basedOn w:val="Absatz-Standardschriftart"/>
    <w:link w:val="berschrift4"/>
    <w:uiPriority w:val="9"/>
    <w:semiHidden/>
    <w:rsid w:val="002B6D03"/>
    <w:rPr>
      <w:rFonts w:asciiTheme="majorHAnsi" w:eastAsiaTheme="majorEastAsia" w:hAnsiTheme="majorHAnsi" w:cstheme="majorBidi"/>
      <w:i/>
      <w:iCs/>
      <w:color w:val="2F5496" w:themeColor="accent1" w:themeShade="BF"/>
      <w:lang w:val="de-DE"/>
    </w:rPr>
  </w:style>
  <w:style w:type="character" w:customStyle="1" w:styleId="berschrift5Zchn">
    <w:name w:val="Überschrift 5 Zchn"/>
    <w:basedOn w:val="Absatz-Standardschriftart"/>
    <w:link w:val="berschrift5"/>
    <w:uiPriority w:val="9"/>
    <w:semiHidden/>
    <w:rsid w:val="002B6D03"/>
    <w:rPr>
      <w:rFonts w:asciiTheme="majorHAnsi" w:eastAsiaTheme="majorEastAsia" w:hAnsiTheme="majorHAnsi" w:cstheme="majorBidi"/>
      <w:color w:val="2F5496" w:themeColor="accent1" w:themeShade="BF"/>
      <w:lang w:val="de-DE"/>
    </w:rPr>
  </w:style>
  <w:style w:type="character" w:customStyle="1" w:styleId="berschrift6Zchn">
    <w:name w:val="Überschrift 6 Zchn"/>
    <w:basedOn w:val="Absatz-Standardschriftart"/>
    <w:link w:val="berschrift6"/>
    <w:uiPriority w:val="9"/>
    <w:semiHidden/>
    <w:rsid w:val="002B6D03"/>
    <w:rPr>
      <w:rFonts w:asciiTheme="majorHAnsi" w:eastAsiaTheme="majorEastAsia" w:hAnsiTheme="majorHAnsi" w:cstheme="majorBidi"/>
      <w:color w:val="1F3763" w:themeColor="accent1" w:themeShade="7F"/>
      <w:lang w:val="de-DE"/>
    </w:rPr>
  </w:style>
  <w:style w:type="character" w:customStyle="1" w:styleId="berschrift7Zchn">
    <w:name w:val="Überschrift 7 Zchn"/>
    <w:basedOn w:val="Absatz-Standardschriftart"/>
    <w:link w:val="berschrift7"/>
    <w:uiPriority w:val="9"/>
    <w:semiHidden/>
    <w:rsid w:val="002B6D03"/>
    <w:rPr>
      <w:rFonts w:asciiTheme="majorHAnsi" w:eastAsiaTheme="majorEastAsia" w:hAnsiTheme="majorHAnsi" w:cstheme="majorBidi"/>
      <w:i/>
      <w:iCs/>
      <w:color w:val="1F3763" w:themeColor="accent1" w:themeShade="7F"/>
      <w:lang w:val="de-DE"/>
    </w:rPr>
  </w:style>
  <w:style w:type="character" w:customStyle="1" w:styleId="berschrift8Zchn">
    <w:name w:val="Überschrift 8 Zchn"/>
    <w:basedOn w:val="Absatz-Standardschriftart"/>
    <w:link w:val="berschrift8"/>
    <w:uiPriority w:val="9"/>
    <w:semiHidden/>
    <w:rsid w:val="002B6D03"/>
    <w:rPr>
      <w:rFonts w:asciiTheme="majorHAnsi" w:eastAsiaTheme="majorEastAsia" w:hAnsiTheme="majorHAnsi" w:cstheme="majorBidi"/>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2B6D03"/>
    <w:rPr>
      <w:rFonts w:asciiTheme="majorHAnsi" w:eastAsiaTheme="majorEastAsia" w:hAnsiTheme="majorHAnsi" w:cstheme="majorBidi"/>
      <w:i/>
      <w:iCs/>
      <w:color w:val="272727" w:themeColor="text1" w:themeTint="D8"/>
      <w:sz w:val="21"/>
      <w:szCs w:val="21"/>
      <w:lang w:val="de-DE"/>
    </w:rPr>
  </w:style>
  <w:style w:type="paragraph" w:styleId="Titel">
    <w:name w:val="Title"/>
    <w:basedOn w:val="Standard"/>
    <w:next w:val="Standard"/>
    <w:link w:val="TitelZchn"/>
    <w:uiPriority w:val="10"/>
    <w:qFormat/>
    <w:rsid w:val="002B6D0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6D03"/>
    <w:rPr>
      <w:rFonts w:ascii="Times New Roman" w:eastAsiaTheme="majorEastAsia" w:hAnsi="Times New Roman" w:cstheme="majorBidi"/>
      <w:spacing w:val="-10"/>
      <w:kern w:val="28"/>
      <w:sz w:val="56"/>
      <w:szCs w:val="56"/>
      <w:lang w:val="de-DE"/>
    </w:rPr>
  </w:style>
  <w:style w:type="paragraph" w:styleId="KeinLeerraum">
    <w:name w:val="No Spacing"/>
    <w:uiPriority w:val="1"/>
    <w:qFormat/>
    <w:rsid w:val="002B6D03"/>
    <w:pPr>
      <w:spacing w:after="0" w:line="240" w:lineRule="auto"/>
    </w:pPr>
    <w:rPr>
      <w:rFonts w:ascii="Times New Roman" w:hAnsi="Times New Roman"/>
      <w:lang w:val="de-DE"/>
    </w:rPr>
  </w:style>
  <w:style w:type="paragraph" w:styleId="Inhaltsverzeichnisberschrift">
    <w:name w:val="TOC Heading"/>
    <w:basedOn w:val="berschrift1"/>
    <w:next w:val="Standard"/>
    <w:uiPriority w:val="39"/>
    <w:unhideWhenUsed/>
    <w:qFormat/>
    <w:rsid w:val="002B6D03"/>
    <w:pPr>
      <w:outlineLvl w:val="9"/>
    </w:pPr>
    <w:rPr>
      <w:lang w:val="en-US"/>
    </w:rPr>
  </w:style>
  <w:style w:type="paragraph" w:styleId="Untertitel">
    <w:name w:val="Subtitle"/>
    <w:basedOn w:val="Standard"/>
    <w:next w:val="Standard"/>
    <w:link w:val="UntertitelZchn"/>
    <w:uiPriority w:val="11"/>
    <w:qFormat/>
    <w:rsid w:val="002B6D0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B6D03"/>
    <w:rPr>
      <w:rFonts w:ascii="Times New Roman" w:eastAsiaTheme="minorEastAsia" w:hAnsi="Times New Roman"/>
      <w:color w:val="5A5A5A" w:themeColor="text1" w:themeTint="A5"/>
      <w:spacing w:val="15"/>
      <w:lang w:val="de-DE"/>
    </w:rPr>
  </w:style>
  <w:style w:type="paragraph" w:styleId="Kopfzeile">
    <w:name w:val="header"/>
    <w:basedOn w:val="Standard"/>
    <w:link w:val="KopfzeileZchn"/>
    <w:uiPriority w:val="99"/>
    <w:unhideWhenUsed/>
    <w:rsid w:val="002B6D03"/>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2B6D03"/>
    <w:rPr>
      <w:rFonts w:ascii="Times New Roman" w:hAnsi="Times New Roman"/>
      <w:lang w:val="de-DE"/>
    </w:rPr>
  </w:style>
  <w:style w:type="paragraph" w:styleId="Fuzeile">
    <w:name w:val="footer"/>
    <w:basedOn w:val="Standard"/>
    <w:link w:val="FuzeileZchn"/>
    <w:uiPriority w:val="99"/>
    <w:unhideWhenUsed/>
    <w:rsid w:val="002B6D0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2B6D03"/>
    <w:rPr>
      <w:rFonts w:ascii="Times New Roman" w:hAnsi="Times New Roman"/>
      <w:lang w:val="de-DE"/>
    </w:rPr>
  </w:style>
  <w:style w:type="paragraph" w:styleId="Verzeichnis1">
    <w:name w:val="toc 1"/>
    <w:basedOn w:val="Standard"/>
    <w:next w:val="Standard"/>
    <w:autoRedefine/>
    <w:uiPriority w:val="39"/>
    <w:unhideWhenUsed/>
    <w:rsid w:val="000016DF"/>
    <w:pPr>
      <w:spacing w:after="100"/>
    </w:pPr>
  </w:style>
  <w:style w:type="paragraph" w:styleId="Verzeichnis2">
    <w:name w:val="toc 2"/>
    <w:basedOn w:val="Standard"/>
    <w:next w:val="Standard"/>
    <w:autoRedefine/>
    <w:uiPriority w:val="39"/>
    <w:unhideWhenUsed/>
    <w:rsid w:val="000016DF"/>
    <w:pPr>
      <w:spacing w:after="100"/>
      <w:ind w:left="220"/>
    </w:pPr>
  </w:style>
  <w:style w:type="character" w:styleId="Hyperlink">
    <w:name w:val="Hyperlink"/>
    <w:basedOn w:val="Absatz-Standardschriftart"/>
    <w:uiPriority w:val="99"/>
    <w:unhideWhenUsed/>
    <w:rsid w:val="000016DF"/>
    <w:rPr>
      <w:color w:val="0563C1" w:themeColor="hyperlink"/>
      <w:u w:val="single"/>
    </w:rPr>
  </w:style>
  <w:style w:type="paragraph" w:styleId="Beschriftung">
    <w:name w:val="caption"/>
    <w:basedOn w:val="Standard"/>
    <w:next w:val="Standard"/>
    <w:uiPriority w:val="35"/>
    <w:unhideWhenUsed/>
    <w:qFormat/>
    <w:rsid w:val="00272D7C"/>
    <w:pPr>
      <w:spacing w:after="200" w:line="240" w:lineRule="auto"/>
    </w:pPr>
    <w:rPr>
      <w:iCs/>
      <w:color w:val="262626" w:themeColor="text1" w:themeTint="D9"/>
      <w:sz w:val="20"/>
      <w:szCs w:val="18"/>
    </w:rPr>
  </w:style>
  <w:style w:type="paragraph" w:styleId="Literaturverzeichnis">
    <w:name w:val="Bibliography"/>
    <w:basedOn w:val="Standard"/>
    <w:next w:val="Standard"/>
    <w:uiPriority w:val="37"/>
    <w:unhideWhenUsed/>
    <w:rsid w:val="00272D7C"/>
  </w:style>
  <w:style w:type="paragraph" w:styleId="Abbildungsverzeichnis">
    <w:name w:val="table of figures"/>
    <w:basedOn w:val="Standard"/>
    <w:next w:val="Standard"/>
    <w:uiPriority w:val="99"/>
    <w:unhideWhenUsed/>
    <w:rsid w:val="008451C2"/>
    <w:pPr>
      <w:spacing w:after="0"/>
    </w:pPr>
  </w:style>
  <w:style w:type="paragraph" w:styleId="Funotentext">
    <w:name w:val="footnote text"/>
    <w:basedOn w:val="Standard"/>
    <w:link w:val="FunotentextZchn"/>
    <w:uiPriority w:val="99"/>
    <w:semiHidden/>
    <w:unhideWhenUsed/>
    <w:rsid w:val="008451C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451C2"/>
    <w:rPr>
      <w:rFonts w:ascii="Times New Roman" w:hAnsi="Times New Roman"/>
      <w:sz w:val="20"/>
      <w:szCs w:val="20"/>
      <w:lang w:val="de-DE"/>
    </w:rPr>
  </w:style>
  <w:style w:type="character" w:styleId="Funotenzeichen">
    <w:name w:val="footnote reference"/>
    <w:basedOn w:val="Absatz-Standardschriftart"/>
    <w:uiPriority w:val="99"/>
    <w:unhideWhenUsed/>
    <w:rsid w:val="008451C2"/>
    <w:rPr>
      <w:vertAlign w:val="superscript"/>
    </w:rPr>
  </w:style>
  <w:style w:type="paragraph" w:customStyle="1" w:styleId="Fuzeile2">
    <w:name w:val="Fußzeile2"/>
    <w:basedOn w:val="Standard"/>
    <w:next w:val="Fuzeile"/>
    <w:link w:val="Fuzeile2Zchn"/>
    <w:rsid w:val="00C16D88"/>
    <w:pPr>
      <w:keepNext/>
    </w:pPr>
    <w:rPr>
      <w:rFonts w:eastAsiaTheme="minorEastAsia"/>
      <w:color w:val="5A5A5A" w:themeColor="text1" w:themeTint="A5"/>
      <w:spacing w:val="15"/>
      <w:sz w:val="20"/>
    </w:rPr>
  </w:style>
  <w:style w:type="character" w:customStyle="1" w:styleId="Fuzeile2Zchn">
    <w:name w:val="Fußzeile2 Zchn"/>
    <w:basedOn w:val="UntertitelZchn"/>
    <w:link w:val="Fuzeile2"/>
    <w:rsid w:val="00C16D88"/>
    <w:rPr>
      <w:rFonts w:ascii="Times New Roman" w:eastAsiaTheme="minorEastAsia" w:hAnsi="Times New Roman"/>
      <w:color w:val="5A5A5A" w:themeColor="text1" w:themeTint="A5"/>
      <w:spacing w:val="15"/>
      <w:sz w:val="20"/>
      <w:lang w:val="de-DE"/>
    </w:rPr>
  </w:style>
  <w:style w:type="character" w:styleId="SchwacherVerweis">
    <w:name w:val="Subtle Reference"/>
    <w:basedOn w:val="Absatz-Standardschriftart"/>
    <w:uiPriority w:val="31"/>
    <w:qFormat/>
    <w:rsid w:val="00C16D88"/>
    <w:rPr>
      <w:rFonts w:ascii="Times New Roman" w:hAnsi="Times New Roman"/>
      <w:smallCaps/>
      <w:color w:val="5A5A5A" w:themeColor="text1" w:themeTint="A5"/>
      <w:sz w:val="20"/>
    </w:rPr>
  </w:style>
  <w:style w:type="character" w:customStyle="1" w:styleId="NichtaufgelsteErwhnung1">
    <w:name w:val="Nicht aufgelöste Erwähnung1"/>
    <w:basedOn w:val="Absatz-Standardschriftart"/>
    <w:uiPriority w:val="99"/>
    <w:semiHidden/>
    <w:unhideWhenUsed/>
    <w:rsid w:val="000051E5"/>
    <w:rPr>
      <w:color w:val="605E5C"/>
      <w:shd w:val="clear" w:color="auto" w:fill="E1DFDD"/>
    </w:rPr>
  </w:style>
  <w:style w:type="character" w:styleId="SchwacheHervorhebung">
    <w:name w:val="Subtle Emphasis"/>
    <w:basedOn w:val="Absatz-Standardschriftart"/>
    <w:uiPriority w:val="19"/>
    <w:qFormat/>
    <w:rsid w:val="000051E5"/>
    <w:rPr>
      <w:i/>
      <w:iCs/>
      <w:color w:val="404040" w:themeColor="text1" w:themeTint="BF"/>
    </w:rPr>
  </w:style>
  <w:style w:type="paragraph" w:styleId="Listenabsatz">
    <w:name w:val="List Paragraph"/>
    <w:basedOn w:val="Standard"/>
    <w:uiPriority w:val="34"/>
    <w:qFormat/>
    <w:rsid w:val="0035797F"/>
    <w:pPr>
      <w:ind w:left="720"/>
      <w:contextualSpacing/>
    </w:pPr>
  </w:style>
  <w:style w:type="character" w:styleId="BesuchterLink">
    <w:name w:val="FollowedHyperlink"/>
    <w:basedOn w:val="Absatz-Standardschriftart"/>
    <w:uiPriority w:val="99"/>
    <w:unhideWhenUsed/>
    <w:rsid w:val="00F54A5D"/>
    <w:rPr>
      <w:color w:val="954F72" w:themeColor="followedHyperlink"/>
      <w:u w:val="single"/>
    </w:rPr>
  </w:style>
  <w:style w:type="paragraph" w:styleId="Verzeichnis3">
    <w:name w:val="toc 3"/>
    <w:basedOn w:val="Standard"/>
    <w:next w:val="Standard"/>
    <w:autoRedefine/>
    <w:uiPriority w:val="39"/>
    <w:unhideWhenUsed/>
    <w:rsid w:val="00ED042D"/>
    <w:pPr>
      <w:spacing w:after="100"/>
      <w:ind w:left="440"/>
    </w:pPr>
  </w:style>
  <w:style w:type="table" w:styleId="Tabellenraster">
    <w:name w:val="Table Grid"/>
    <w:basedOn w:val="NormaleTabelle"/>
    <w:uiPriority w:val="39"/>
    <w:rsid w:val="0018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1872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EinfacheTabelle41">
    <w:name w:val="Einfache Tabelle 41"/>
    <w:basedOn w:val="NormaleTabelle"/>
    <w:uiPriority w:val="44"/>
    <w:rsid w:val="001872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31">
    <w:name w:val="Einfache Tabelle 31"/>
    <w:basedOn w:val="NormaleTabelle"/>
    <w:uiPriority w:val="43"/>
    <w:rsid w:val="001872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51">
    <w:name w:val="Einfache Tabelle 51"/>
    <w:basedOn w:val="NormaleTabelle"/>
    <w:uiPriority w:val="45"/>
    <w:rsid w:val="003769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11">
    <w:name w:val="Einfache Tabelle 11"/>
    <w:basedOn w:val="NormaleTabelle"/>
    <w:uiPriority w:val="41"/>
    <w:rsid w:val="003769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526FCF"/>
    <w:rPr>
      <w:color w:val="808080"/>
    </w:rPr>
  </w:style>
  <w:style w:type="paragraph" w:customStyle="1" w:styleId="Code">
    <w:name w:val="Code"/>
    <w:qFormat/>
    <w:rsid w:val="00DB2382"/>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val="de-DE" w:eastAsia="de-DE"/>
    </w:rPr>
  </w:style>
  <w:style w:type="paragraph" w:customStyle="1" w:styleId="Text">
    <w:name w:val="Text"/>
    <w:qFormat/>
    <w:rsid w:val="00F11C65"/>
    <w:pPr>
      <w:spacing w:before="210" w:after="210"/>
    </w:pPr>
    <w:rPr>
      <w:rFonts w:ascii="Helvetica" w:eastAsiaTheme="majorEastAsia" w:hAnsi="Helvetica" w:cstheme="majorBidi"/>
      <w:sz w:val="21"/>
      <w:szCs w:val="20"/>
      <w:lang w:val="de-DE" w:eastAsia="de-DE"/>
    </w:rPr>
  </w:style>
  <w:style w:type="character" w:customStyle="1" w:styleId="vevariablevaluesummary">
    <w:name w:val="vevariablevaluesummary"/>
    <w:basedOn w:val="Absatz-Standardschriftart"/>
    <w:rsid w:val="00F11C65"/>
  </w:style>
  <w:style w:type="paragraph" w:styleId="HTMLVorformatiert">
    <w:name w:val="HTML Preformatted"/>
    <w:basedOn w:val="Standard"/>
    <w:link w:val="HTMLVorformatiertZchn"/>
    <w:uiPriority w:val="99"/>
    <w:unhideWhenUsed/>
    <w:rsid w:val="00F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F11C65"/>
    <w:rPr>
      <w:rFonts w:ascii="Courier New" w:eastAsiaTheme="minorEastAsia" w:hAnsi="Courier New" w:cs="Courier New"/>
      <w:sz w:val="20"/>
      <w:szCs w:val="20"/>
      <w:lang w:val="de-DE" w:eastAsia="de-DE"/>
    </w:rPr>
  </w:style>
  <w:style w:type="paragraph" w:styleId="Sprechblasentext">
    <w:name w:val="Balloon Text"/>
    <w:basedOn w:val="Standard"/>
    <w:link w:val="SprechblasentextZchn"/>
    <w:uiPriority w:val="99"/>
    <w:semiHidden/>
    <w:unhideWhenUsed/>
    <w:rsid w:val="008C558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C5585"/>
    <w:rPr>
      <w:rFonts w:ascii="Segoe UI" w:hAnsi="Segoe UI" w:cs="Segoe UI"/>
      <w:sz w:val="18"/>
      <w:szCs w:val="18"/>
      <w:lang w:val="de-DE"/>
    </w:rPr>
  </w:style>
  <w:style w:type="character" w:customStyle="1" w:styleId="s75bbc86e0">
    <w:name w:val="s75bbc86e0"/>
    <w:basedOn w:val="Absatz-Standardschriftart"/>
    <w:rsid w:val="00D52B65"/>
  </w:style>
  <w:style w:type="character" w:customStyle="1" w:styleId="sd08d77ba2">
    <w:name w:val="sd08d77ba2"/>
    <w:basedOn w:val="Absatz-Standardschriftart"/>
    <w:rsid w:val="000169F2"/>
  </w:style>
  <w:style w:type="character" w:customStyle="1" w:styleId="sd08d77ba31">
    <w:name w:val="sd08d77ba31"/>
    <w:basedOn w:val="Absatz-Standardschriftart"/>
    <w:rsid w:val="000169F2"/>
    <w:rPr>
      <w:strike w:val="0"/>
      <w:dstrike w:val="0"/>
      <w:color w:val="A020F0"/>
      <w:u w:val="none"/>
      <w:effect w:val="none"/>
    </w:rPr>
  </w:style>
  <w:style w:type="table" w:customStyle="1" w:styleId="EinfacheTabelle12">
    <w:name w:val="Einfache Tabelle 12"/>
    <w:basedOn w:val="NormaleTabelle"/>
    <w:uiPriority w:val="41"/>
    <w:rsid w:val="00400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f55b85680">
    <w:name w:val="sf55b85680"/>
    <w:basedOn w:val="Absatz-Standardschriftart"/>
    <w:rsid w:val="00B44530"/>
  </w:style>
  <w:style w:type="paragraph" w:customStyle="1" w:styleId="Anhang1">
    <w:name w:val="Anhang 1"/>
    <w:basedOn w:val="berschrift2"/>
    <w:link w:val="Anhang1Zchn"/>
    <w:qFormat/>
    <w:rsid w:val="001B09EA"/>
    <w:pPr>
      <w:jc w:val="center"/>
    </w:pPr>
  </w:style>
  <w:style w:type="character" w:customStyle="1" w:styleId="Anhang1Zchn">
    <w:name w:val="Anhang 1 Zchn"/>
    <w:basedOn w:val="berschrift2Zchn"/>
    <w:link w:val="Anhang1"/>
    <w:rsid w:val="001B09EA"/>
    <w:rPr>
      <w:rFonts w:ascii="Times New Roman" w:eastAsiaTheme="majorEastAsia" w:hAnsi="Times New Roman" w:cstheme="majorBidi"/>
      <w:sz w:val="26"/>
      <w:szCs w:val="26"/>
      <w:lang w:val="de-DE"/>
    </w:rPr>
  </w:style>
  <w:style w:type="paragraph" w:customStyle="1" w:styleId="Anhang2">
    <w:name w:val="Anhang 2"/>
    <w:basedOn w:val="berschrift3"/>
    <w:link w:val="Anhang2Zchn"/>
    <w:qFormat/>
    <w:rsid w:val="001B09EA"/>
    <w:pPr>
      <w:jc w:val="center"/>
    </w:pPr>
  </w:style>
  <w:style w:type="character" w:customStyle="1" w:styleId="Anhang2Zchn">
    <w:name w:val="Anhang 2 Zchn"/>
    <w:basedOn w:val="berschrift3Zchn"/>
    <w:link w:val="Anhang2"/>
    <w:rsid w:val="001B09EA"/>
    <w:rPr>
      <w:rFonts w:ascii="Times New Roman" w:eastAsiaTheme="majorEastAsia" w:hAnsi="Times New Roman" w:cstheme="majorBidi"/>
      <w:szCs w:val="24"/>
      <w:lang w:val="de-DE"/>
    </w:rPr>
  </w:style>
  <w:style w:type="paragraph" w:styleId="Index1">
    <w:name w:val="index 1"/>
    <w:basedOn w:val="Standard"/>
    <w:next w:val="Standard"/>
    <w:autoRedefine/>
    <w:uiPriority w:val="99"/>
    <w:semiHidden/>
    <w:unhideWhenUsed/>
    <w:rsid w:val="005B790B"/>
    <w:pPr>
      <w:spacing w:after="0" w:line="240" w:lineRule="auto"/>
      <w:ind w:left="220" w:hanging="220"/>
    </w:pPr>
  </w:style>
  <w:style w:type="paragraph" w:customStyle="1" w:styleId="CitaviBibliographyEntry">
    <w:name w:val="Citavi Bibliography Entry"/>
    <w:basedOn w:val="Standard"/>
    <w:link w:val="CitaviBibliographyEntryZchn"/>
    <w:uiPriority w:val="99"/>
    <w:rsid w:val="00D02877"/>
    <w:pPr>
      <w:tabs>
        <w:tab w:val="left" w:pos="510"/>
      </w:tabs>
      <w:spacing w:after="0"/>
      <w:ind w:left="510" w:hanging="510"/>
      <w:jc w:val="left"/>
    </w:pPr>
  </w:style>
  <w:style w:type="character" w:customStyle="1" w:styleId="CitaviBibliographyEntryZchn">
    <w:name w:val="Citavi Bibliography Entry Zchn"/>
    <w:basedOn w:val="Absatz-Standardschriftart"/>
    <w:link w:val="CitaviBibliographyEntry"/>
    <w:uiPriority w:val="99"/>
    <w:rsid w:val="00D02877"/>
    <w:rPr>
      <w:rFonts w:ascii="Times New Roman" w:hAnsi="Times New Roman"/>
      <w:lang w:val="de-DE"/>
    </w:rPr>
  </w:style>
  <w:style w:type="paragraph" w:customStyle="1" w:styleId="CitaviBibliographyHeading">
    <w:name w:val="Citavi Bibliography Heading"/>
    <w:basedOn w:val="berschrift1"/>
    <w:link w:val="CitaviBibliographyHeadingZchn"/>
    <w:uiPriority w:val="99"/>
    <w:rsid w:val="00D02877"/>
    <w:pPr>
      <w:jc w:val="left"/>
    </w:pPr>
  </w:style>
  <w:style w:type="character" w:customStyle="1" w:styleId="CitaviBibliographyHeadingZchn">
    <w:name w:val="Citavi Bibliography Heading Zchn"/>
    <w:basedOn w:val="Absatz-Standardschriftart"/>
    <w:link w:val="CitaviBibliographyHeading"/>
    <w:uiPriority w:val="99"/>
    <w:rsid w:val="00D02877"/>
    <w:rPr>
      <w:rFonts w:ascii="Times New Roman" w:eastAsiaTheme="majorEastAsia" w:hAnsi="Times New Roman" w:cstheme="majorBidi"/>
      <w:sz w:val="32"/>
      <w:szCs w:val="32"/>
      <w:lang w:val="de-DE"/>
    </w:rPr>
  </w:style>
  <w:style w:type="paragraph" w:customStyle="1" w:styleId="CitaviChapterBibliographyHeading">
    <w:name w:val="Citavi Chapter Bibliography Heading"/>
    <w:basedOn w:val="berschrift2"/>
    <w:link w:val="CitaviChapterBibliographyHeadingZchn"/>
    <w:uiPriority w:val="99"/>
    <w:rsid w:val="00D02877"/>
    <w:pPr>
      <w:jc w:val="left"/>
    </w:pPr>
  </w:style>
  <w:style w:type="character" w:customStyle="1" w:styleId="CitaviChapterBibliographyHeadingZchn">
    <w:name w:val="Citavi Chapter Bibliography Heading Zchn"/>
    <w:basedOn w:val="Absatz-Standardschriftart"/>
    <w:link w:val="CitaviChapterBibliographyHeading"/>
    <w:uiPriority w:val="99"/>
    <w:rsid w:val="00D02877"/>
    <w:rPr>
      <w:rFonts w:ascii="Times New Roman" w:eastAsiaTheme="majorEastAsia" w:hAnsi="Times New Roman" w:cstheme="majorBidi"/>
      <w:sz w:val="26"/>
      <w:szCs w:val="26"/>
      <w:lang w:val="de-DE"/>
    </w:rPr>
  </w:style>
  <w:style w:type="paragraph" w:customStyle="1" w:styleId="CitaviBibliographySubheading1">
    <w:name w:val="Citavi Bibliography Subheading 1"/>
    <w:basedOn w:val="berschrift2"/>
    <w:link w:val="CitaviBibliographySubheading1Zchn"/>
    <w:uiPriority w:val="99"/>
    <w:rsid w:val="00D02877"/>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D02877"/>
    <w:rPr>
      <w:rFonts w:ascii="Times New Roman" w:eastAsiaTheme="majorEastAsia" w:hAnsi="Times New Roman" w:cstheme="majorBidi"/>
      <w:sz w:val="26"/>
      <w:szCs w:val="26"/>
      <w:lang w:val="de-DE"/>
    </w:rPr>
  </w:style>
  <w:style w:type="paragraph" w:customStyle="1" w:styleId="CitaviBibliographySubheading2">
    <w:name w:val="Citavi Bibliography Subheading 2"/>
    <w:basedOn w:val="berschrift3"/>
    <w:link w:val="CitaviBibliographySubheading2Zchn"/>
    <w:uiPriority w:val="99"/>
    <w:rsid w:val="00D02877"/>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D02877"/>
    <w:rPr>
      <w:rFonts w:ascii="Times New Roman" w:eastAsiaTheme="majorEastAsia" w:hAnsi="Times New Roman" w:cstheme="majorBidi"/>
      <w:szCs w:val="24"/>
      <w:lang w:val="de-DE"/>
    </w:rPr>
  </w:style>
  <w:style w:type="paragraph" w:customStyle="1" w:styleId="CitaviBibliographySubheading3">
    <w:name w:val="Citavi Bibliography Subheading 3"/>
    <w:basedOn w:val="berschrift4"/>
    <w:link w:val="CitaviBibliographySubheading3Zchn"/>
    <w:uiPriority w:val="99"/>
    <w:rsid w:val="00D02877"/>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D02877"/>
    <w:rPr>
      <w:rFonts w:asciiTheme="majorHAnsi" w:eastAsiaTheme="majorEastAsia" w:hAnsiTheme="majorHAnsi" w:cstheme="majorBidi"/>
      <w:i/>
      <w:iCs/>
      <w:color w:val="2F5496" w:themeColor="accent1" w:themeShade="BF"/>
      <w:lang w:val="de-DE"/>
    </w:rPr>
  </w:style>
  <w:style w:type="paragraph" w:customStyle="1" w:styleId="CitaviBibliographySubheading4">
    <w:name w:val="Citavi Bibliography Subheading 4"/>
    <w:basedOn w:val="berschrift5"/>
    <w:link w:val="CitaviBibliographySubheading4Zchn"/>
    <w:uiPriority w:val="99"/>
    <w:rsid w:val="00D02877"/>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D02877"/>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uiPriority w:val="99"/>
    <w:rsid w:val="00D02877"/>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D02877"/>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uiPriority w:val="99"/>
    <w:rsid w:val="00D02877"/>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D02877"/>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uiPriority w:val="99"/>
    <w:rsid w:val="00D02877"/>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D02877"/>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uiPriority w:val="99"/>
    <w:rsid w:val="00D02877"/>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D02877"/>
    <w:rPr>
      <w:rFonts w:asciiTheme="majorHAnsi" w:eastAsiaTheme="majorEastAsia" w:hAnsiTheme="majorHAnsi" w:cstheme="majorBidi"/>
      <w:i/>
      <w:iCs/>
      <w:color w:val="272727" w:themeColor="text1" w:themeTint="D8"/>
      <w:sz w:val="21"/>
      <w:szCs w:val="21"/>
      <w:lang w:val="de-DE"/>
    </w:rPr>
  </w:style>
  <w:style w:type="character" w:styleId="Buchtitel">
    <w:name w:val="Book Title"/>
    <w:basedOn w:val="Absatz-Standardschriftart"/>
    <w:uiPriority w:val="33"/>
    <w:qFormat/>
    <w:rsid w:val="00220F71"/>
    <w:rPr>
      <w:b/>
      <w:bCs/>
      <w:i/>
      <w:iCs/>
      <w:spacing w:val="5"/>
    </w:rPr>
  </w:style>
  <w:style w:type="character" w:styleId="IntensiverVerweis">
    <w:name w:val="Intense Reference"/>
    <w:basedOn w:val="Absatz-Standardschriftart"/>
    <w:uiPriority w:val="32"/>
    <w:qFormat/>
    <w:rsid w:val="00220F71"/>
    <w:rPr>
      <w:b/>
      <w:bCs/>
      <w:smallCaps/>
      <w:color w:val="4472C4" w:themeColor="accent1"/>
      <w:spacing w:val="5"/>
    </w:rPr>
  </w:style>
  <w:style w:type="character" w:styleId="IntensiveHervorhebung">
    <w:name w:val="Intense Emphasis"/>
    <w:basedOn w:val="Absatz-Standardschriftart"/>
    <w:uiPriority w:val="21"/>
    <w:qFormat/>
    <w:rsid w:val="00220F71"/>
    <w:rPr>
      <w:i/>
      <w:iCs/>
      <w:color w:val="4472C4" w:themeColor="accent1"/>
    </w:rPr>
  </w:style>
  <w:style w:type="paragraph" w:styleId="IntensivesZitat">
    <w:name w:val="Intense Quote"/>
    <w:basedOn w:val="Standard"/>
    <w:next w:val="Standard"/>
    <w:link w:val="IntensivesZitatZchn"/>
    <w:uiPriority w:val="30"/>
    <w:qFormat/>
    <w:rsid w:val="00220F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20F71"/>
    <w:rPr>
      <w:rFonts w:ascii="Times New Roman" w:hAnsi="Times New Roman"/>
      <w:i/>
      <w:iCs/>
      <w:color w:val="4472C4" w:themeColor="accent1"/>
      <w:lang w:val="de-DE"/>
    </w:rPr>
  </w:style>
  <w:style w:type="paragraph" w:styleId="Zitat">
    <w:name w:val="Quote"/>
    <w:basedOn w:val="Standard"/>
    <w:next w:val="Standard"/>
    <w:link w:val="ZitatZchn"/>
    <w:uiPriority w:val="29"/>
    <w:qFormat/>
    <w:rsid w:val="00220F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220F71"/>
    <w:rPr>
      <w:rFonts w:ascii="Times New Roman" w:hAnsi="Times New Roman"/>
      <w:i/>
      <w:iCs/>
      <w:color w:val="404040" w:themeColor="text1" w:themeTint="BF"/>
      <w:lang w:val="de-DE"/>
    </w:rPr>
  </w:style>
  <w:style w:type="table" w:styleId="MittlereListe1-Akzent1">
    <w:name w:val="Medium List 1 Accent 1"/>
    <w:basedOn w:val="NormaleTabelle"/>
    <w:uiPriority w:val="65"/>
    <w:semiHidden/>
    <w:unhideWhenUsed/>
    <w:rsid w:val="00444015"/>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44401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4401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4401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220F7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44401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220F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4401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44015"/>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4401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4401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4401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220F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4401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4401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4401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4401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440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220F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4401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220F71"/>
    <w:rPr>
      <w:i/>
      <w:iCs/>
    </w:rPr>
  </w:style>
  <w:style w:type="character" w:styleId="HTMLSchreibmaschine">
    <w:name w:val="HTML Typewriter"/>
    <w:basedOn w:val="Absatz-Standardschriftart"/>
    <w:uiPriority w:val="99"/>
    <w:semiHidden/>
    <w:unhideWhenUsed/>
    <w:rsid w:val="00220F71"/>
    <w:rPr>
      <w:rFonts w:ascii="Consolas" w:hAnsi="Consolas"/>
      <w:sz w:val="20"/>
      <w:szCs w:val="20"/>
    </w:rPr>
  </w:style>
  <w:style w:type="character" w:styleId="HTMLBeispiel">
    <w:name w:val="HTML Sample"/>
    <w:basedOn w:val="Absatz-Standardschriftart"/>
    <w:uiPriority w:val="99"/>
    <w:semiHidden/>
    <w:unhideWhenUsed/>
    <w:rsid w:val="00220F71"/>
    <w:rPr>
      <w:rFonts w:ascii="Consolas" w:hAnsi="Consolas"/>
      <w:sz w:val="24"/>
      <w:szCs w:val="24"/>
    </w:rPr>
  </w:style>
  <w:style w:type="character" w:styleId="HTMLTastatur">
    <w:name w:val="HTML Keyboard"/>
    <w:basedOn w:val="Absatz-Standardschriftart"/>
    <w:uiPriority w:val="99"/>
    <w:semiHidden/>
    <w:unhideWhenUsed/>
    <w:rsid w:val="00220F71"/>
    <w:rPr>
      <w:rFonts w:ascii="Consolas" w:hAnsi="Consolas"/>
      <w:sz w:val="20"/>
      <w:szCs w:val="20"/>
    </w:rPr>
  </w:style>
  <w:style w:type="character" w:styleId="HTMLDefinition">
    <w:name w:val="HTML Definition"/>
    <w:basedOn w:val="Absatz-Standardschriftart"/>
    <w:uiPriority w:val="99"/>
    <w:semiHidden/>
    <w:unhideWhenUsed/>
    <w:rsid w:val="00220F71"/>
    <w:rPr>
      <w:i/>
      <w:iCs/>
    </w:rPr>
  </w:style>
  <w:style w:type="character" w:styleId="HTMLCode">
    <w:name w:val="HTML Code"/>
    <w:basedOn w:val="Absatz-Standardschriftart"/>
    <w:uiPriority w:val="99"/>
    <w:semiHidden/>
    <w:unhideWhenUsed/>
    <w:rsid w:val="00220F71"/>
    <w:rPr>
      <w:rFonts w:ascii="Consolas" w:hAnsi="Consolas"/>
      <w:sz w:val="20"/>
      <w:szCs w:val="20"/>
    </w:rPr>
  </w:style>
  <w:style w:type="character" w:styleId="HTMLZitat">
    <w:name w:val="HTML Cite"/>
    <w:basedOn w:val="Absatz-Standardschriftart"/>
    <w:uiPriority w:val="99"/>
    <w:semiHidden/>
    <w:unhideWhenUsed/>
    <w:rsid w:val="00220F71"/>
    <w:rPr>
      <w:i/>
      <w:iCs/>
    </w:rPr>
  </w:style>
  <w:style w:type="paragraph" w:styleId="HTMLAdresse">
    <w:name w:val="HTML Address"/>
    <w:basedOn w:val="Standard"/>
    <w:link w:val="HTMLAdresseZchn"/>
    <w:uiPriority w:val="99"/>
    <w:semiHidden/>
    <w:unhideWhenUsed/>
    <w:rsid w:val="00220F71"/>
    <w:pPr>
      <w:spacing w:after="0" w:line="240" w:lineRule="auto"/>
    </w:pPr>
    <w:rPr>
      <w:i/>
      <w:iCs/>
    </w:rPr>
  </w:style>
  <w:style w:type="character" w:customStyle="1" w:styleId="HTMLAdresseZchn">
    <w:name w:val="HTML Adresse Zchn"/>
    <w:basedOn w:val="Absatz-Standardschriftart"/>
    <w:link w:val="HTMLAdresse"/>
    <w:uiPriority w:val="99"/>
    <w:semiHidden/>
    <w:rsid w:val="00220F71"/>
    <w:rPr>
      <w:rFonts w:ascii="Times New Roman" w:hAnsi="Times New Roman"/>
      <w:i/>
      <w:iCs/>
      <w:lang w:val="de-DE"/>
    </w:rPr>
  </w:style>
  <w:style w:type="character" w:styleId="HTMLAkronym">
    <w:name w:val="HTML Acronym"/>
    <w:basedOn w:val="Absatz-Standardschriftart"/>
    <w:uiPriority w:val="99"/>
    <w:semiHidden/>
    <w:unhideWhenUsed/>
    <w:rsid w:val="00220F71"/>
  </w:style>
  <w:style w:type="paragraph" w:styleId="StandardWeb">
    <w:name w:val="Normal (Web)"/>
    <w:basedOn w:val="Standard"/>
    <w:uiPriority w:val="99"/>
    <w:semiHidden/>
    <w:unhideWhenUsed/>
    <w:rsid w:val="00220F71"/>
    <w:rPr>
      <w:rFonts w:cs="Times New Roman"/>
      <w:sz w:val="24"/>
      <w:szCs w:val="24"/>
    </w:rPr>
  </w:style>
  <w:style w:type="paragraph" w:styleId="NurText">
    <w:name w:val="Plain Text"/>
    <w:basedOn w:val="Standard"/>
    <w:link w:val="NurTextZchn"/>
    <w:uiPriority w:val="99"/>
    <w:semiHidden/>
    <w:unhideWhenUsed/>
    <w:rsid w:val="00220F71"/>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220F71"/>
    <w:rPr>
      <w:rFonts w:ascii="Consolas" w:hAnsi="Consolas"/>
      <w:sz w:val="21"/>
      <w:szCs w:val="21"/>
      <w:lang w:val="de-DE"/>
    </w:rPr>
  </w:style>
  <w:style w:type="paragraph" w:styleId="Dokumentstruktur">
    <w:name w:val="Document Map"/>
    <w:basedOn w:val="Standard"/>
    <w:link w:val="DokumentstrukturZchn"/>
    <w:uiPriority w:val="99"/>
    <w:semiHidden/>
    <w:unhideWhenUsed/>
    <w:rsid w:val="00220F71"/>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220F71"/>
    <w:rPr>
      <w:rFonts w:ascii="Segoe UI" w:hAnsi="Segoe UI" w:cs="Segoe UI"/>
      <w:sz w:val="16"/>
      <w:szCs w:val="16"/>
      <w:lang w:val="de-DE"/>
    </w:rPr>
  </w:style>
  <w:style w:type="character" w:styleId="Hervorhebung">
    <w:name w:val="Emphasis"/>
    <w:basedOn w:val="Absatz-Standardschriftart"/>
    <w:uiPriority w:val="20"/>
    <w:qFormat/>
    <w:rsid w:val="00220F71"/>
    <w:rPr>
      <w:i/>
      <w:iCs/>
    </w:rPr>
  </w:style>
  <w:style w:type="character" w:styleId="Fett">
    <w:name w:val="Strong"/>
    <w:basedOn w:val="Absatz-Standardschriftart"/>
    <w:uiPriority w:val="22"/>
    <w:qFormat/>
    <w:rsid w:val="00220F71"/>
    <w:rPr>
      <w:b/>
      <w:bCs/>
    </w:rPr>
  </w:style>
  <w:style w:type="paragraph" w:styleId="Blocktext">
    <w:name w:val="Block Text"/>
    <w:basedOn w:val="Standard"/>
    <w:uiPriority w:val="99"/>
    <w:semiHidden/>
    <w:unhideWhenUsed/>
    <w:rsid w:val="00220F7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220F71"/>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220F71"/>
    <w:rPr>
      <w:rFonts w:ascii="Times New Roman" w:hAnsi="Times New Roman"/>
      <w:sz w:val="16"/>
      <w:szCs w:val="16"/>
      <w:lang w:val="de-DE"/>
    </w:rPr>
  </w:style>
  <w:style w:type="paragraph" w:styleId="Textkrper-Einzug2">
    <w:name w:val="Body Text Indent 2"/>
    <w:basedOn w:val="Standard"/>
    <w:link w:val="Textkrper-Einzug2Zchn"/>
    <w:uiPriority w:val="99"/>
    <w:semiHidden/>
    <w:unhideWhenUsed/>
    <w:rsid w:val="00220F71"/>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220F71"/>
    <w:rPr>
      <w:rFonts w:ascii="Times New Roman" w:hAnsi="Times New Roman"/>
      <w:lang w:val="de-DE"/>
    </w:rPr>
  </w:style>
  <w:style w:type="paragraph" w:styleId="Textkrper3">
    <w:name w:val="Body Text 3"/>
    <w:basedOn w:val="Standard"/>
    <w:link w:val="Textkrper3Zchn"/>
    <w:uiPriority w:val="99"/>
    <w:semiHidden/>
    <w:unhideWhenUsed/>
    <w:rsid w:val="00220F71"/>
    <w:pPr>
      <w:spacing w:after="120"/>
    </w:pPr>
    <w:rPr>
      <w:sz w:val="16"/>
      <w:szCs w:val="16"/>
    </w:rPr>
  </w:style>
  <w:style w:type="character" w:customStyle="1" w:styleId="Textkrper3Zchn">
    <w:name w:val="Textkörper 3 Zchn"/>
    <w:basedOn w:val="Absatz-Standardschriftart"/>
    <w:link w:val="Textkrper3"/>
    <w:uiPriority w:val="99"/>
    <w:semiHidden/>
    <w:rsid w:val="00220F71"/>
    <w:rPr>
      <w:rFonts w:ascii="Times New Roman" w:hAnsi="Times New Roman"/>
      <w:sz w:val="16"/>
      <w:szCs w:val="16"/>
      <w:lang w:val="de-DE"/>
    </w:rPr>
  </w:style>
  <w:style w:type="paragraph" w:styleId="Textkrper2">
    <w:name w:val="Body Text 2"/>
    <w:basedOn w:val="Standard"/>
    <w:link w:val="Textkrper2Zchn"/>
    <w:uiPriority w:val="99"/>
    <w:semiHidden/>
    <w:unhideWhenUsed/>
    <w:rsid w:val="00220F71"/>
    <w:pPr>
      <w:spacing w:after="120" w:line="480" w:lineRule="auto"/>
    </w:pPr>
  </w:style>
  <w:style w:type="character" w:customStyle="1" w:styleId="Textkrper2Zchn">
    <w:name w:val="Textkörper 2 Zchn"/>
    <w:basedOn w:val="Absatz-Standardschriftart"/>
    <w:link w:val="Textkrper2"/>
    <w:uiPriority w:val="99"/>
    <w:semiHidden/>
    <w:rsid w:val="00220F71"/>
    <w:rPr>
      <w:rFonts w:ascii="Times New Roman" w:hAnsi="Times New Roman"/>
      <w:lang w:val="de-DE"/>
    </w:rPr>
  </w:style>
  <w:style w:type="paragraph" w:styleId="Fu-Endnotenberschrift">
    <w:name w:val="Note Heading"/>
    <w:basedOn w:val="Standard"/>
    <w:next w:val="Standard"/>
    <w:link w:val="Fu-EndnotenberschriftZchn"/>
    <w:uiPriority w:val="99"/>
    <w:semiHidden/>
    <w:unhideWhenUsed/>
    <w:rsid w:val="00220F7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220F71"/>
    <w:rPr>
      <w:rFonts w:ascii="Times New Roman" w:hAnsi="Times New Roman"/>
      <w:lang w:val="de-DE"/>
    </w:rPr>
  </w:style>
  <w:style w:type="paragraph" w:styleId="Textkrper-Zeileneinzug">
    <w:name w:val="Body Text Indent"/>
    <w:basedOn w:val="Standard"/>
    <w:link w:val="Textkrper-ZeileneinzugZchn"/>
    <w:uiPriority w:val="99"/>
    <w:semiHidden/>
    <w:unhideWhenUsed/>
    <w:rsid w:val="00220F71"/>
    <w:pPr>
      <w:spacing w:after="120"/>
      <w:ind w:left="283"/>
    </w:pPr>
  </w:style>
  <w:style w:type="character" w:customStyle="1" w:styleId="Textkrper-ZeileneinzugZchn">
    <w:name w:val="Textkörper-Zeileneinzug Zchn"/>
    <w:basedOn w:val="Absatz-Standardschriftart"/>
    <w:link w:val="Textkrper-Zeileneinzug"/>
    <w:uiPriority w:val="99"/>
    <w:semiHidden/>
    <w:rsid w:val="00220F71"/>
    <w:rPr>
      <w:rFonts w:ascii="Times New Roman" w:hAnsi="Times New Roman"/>
      <w:lang w:val="de-DE"/>
    </w:rPr>
  </w:style>
  <w:style w:type="paragraph" w:styleId="Textkrper-Erstzeileneinzug2">
    <w:name w:val="Body Text First Indent 2"/>
    <w:basedOn w:val="Textkrper-Zeileneinzug"/>
    <w:link w:val="Textkrper-Erstzeileneinzug2Zchn"/>
    <w:uiPriority w:val="99"/>
    <w:semiHidden/>
    <w:unhideWhenUsed/>
    <w:rsid w:val="00220F71"/>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220F71"/>
    <w:rPr>
      <w:rFonts w:ascii="Times New Roman" w:hAnsi="Times New Roman"/>
      <w:lang w:val="de-DE"/>
    </w:rPr>
  </w:style>
  <w:style w:type="paragraph" w:styleId="Textkrper">
    <w:name w:val="Body Text"/>
    <w:basedOn w:val="Standard"/>
    <w:link w:val="TextkrperZchn"/>
    <w:uiPriority w:val="99"/>
    <w:semiHidden/>
    <w:unhideWhenUsed/>
    <w:rsid w:val="00220F71"/>
    <w:pPr>
      <w:spacing w:after="120"/>
    </w:pPr>
  </w:style>
  <w:style w:type="character" w:customStyle="1" w:styleId="TextkrperZchn">
    <w:name w:val="Textkörper Zchn"/>
    <w:basedOn w:val="Absatz-Standardschriftart"/>
    <w:link w:val="Textkrper"/>
    <w:uiPriority w:val="99"/>
    <w:semiHidden/>
    <w:rsid w:val="00220F71"/>
    <w:rPr>
      <w:rFonts w:ascii="Times New Roman" w:hAnsi="Times New Roman"/>
      <w:lang w:val="de-DE"/>
    </w:rPr>
  </w:style>
  <w:style w:type="paragraph" w:styleId="Textkrper-Erstzeileneinzug">
    <w:name w:val="Body Text First Indent"/>
    <w:basedOn w:val="Textkrper"/>
    <w:link w:val="Textkrper-ErstzeileneinzugZchn"/>
    <w:uiPriority w:val="99"/>
    <w:semiHidden/>
    <w:unhideWhenUsed/>
    <w:rsid w:val="00220F71"/>
    <w:pPr>
      <w:spacing w:after="160"/>
      <w:ind w:firstLine="360"/>
    </w:pPr>
  </w:style>
  <w:style w:type="character" w:customStyle="1" w:styleId="Textkrper-ErstzeileneinzugZchn">
    <w:name w:val="Textkörper-Erstzeileneinzug Zchn"/>
    <w:basedOn w:val="TextkrperZchn"/>
    <w:link w:val="Textkrper-Erstzeileneinzug"/>
    <w:uiPriority w:val="99"/>
    <w:semiHidden/>
    <w:rsid w:val="00220F71"/>
    <w:rPr>
      <w:rFonts w:ascii="Times New Roman" w:hAnsi="Times New Roman"/>
      <w:lang w:val="de-DE"/>
    </w:rPr>
  </w:style>
  <w:style w:type="paragraph" w:styleId="Datum">
    <w:name w:val="Date"/>
    <w:basedOn w:val="Standard"/>
    <w:next w:val="Standard"/>
    <w:link w:val="DatumZchn"/>
    <w:uiPriority w:val="99"/>
    <w:semiHidden/>
    <w:unhideWhenUsed/>
    <w:rsid w:val="00220F71"/>
  </w:style>
  <w:style w:type="character" w:customStyle="1" w:styleId="DatumZchn">
    <w:name w:val="Datum Zchn"/>
    <w:basedOn w:val="Absatz-Standardschriftart"/>
    <w:link w:val="Datum"/>
    <w:uiPriority w:val="99"/>
    <w:semiHidden/>
    <w:rsid w:val="00220F71"/>
    <w:rPr>
      <w:rFonts w:ascii="Times New Roman" w:hAnsi="Times New Roman"/>
      <w:lang w:val="de-DE"/>
    </w:rPr>
  </w:style>
  <w:style w:type="paragraph" w:styleId="Anrede">
    <w:name w:val="Salutation"/>
    <w:basedOn w:val="Standard"/>
    <w:next w:val="Standard"/>
    <w:link w:val="AnredeZchn"/>
    <w:uiPriority w:val="99"/>
    <w:semiHidden/>
    <w:unhideWhenUsed/>
    <w:rsid w:val="00220F71"/>
  </w:style>
  <w:style w:type="character" w:customStyle="1" w:styleId="AnredeZchn">
    <w:name w:val="Anrede Zchn"/>
    <w:basedOn w:val="Absatz-Standardschriftart"/>
    <w:link w:val="Anrede"/>
    <w:uiPriority w:val="99"/>
    <w:semiHidden/>
    <w:rsid w:val="00220F71"/>
    <w:rPr>
      <w:rFonts w:ascii="Times New Roman" w:hAnsi="Times New Roman"/>
      <w:lang w:val="de-DE"/>
    </w:rPr>
  </w:style>
  <w:style w:type="paragraph" w:styleId="Nachrichtenkopf">
    <w:name w:val="Message Header"/>
    <w:basedOn w:val="Standard"/>
    <w:link w:val="NachrichtenkopfZchn"/>
    <w:uiPriority w:val="99"/>
    <w:semiHidden/>
    <w:unhideWhenUsed/>
    <w:rsid w:val="00220F7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220F71"/>
    <w:rPr>
      <w:rFonts w:asciiTheme="majorHAnsi" w:eastAsiaTheme="majorEastAsia" w:hAnsiTheme="majorHAnsi" w:cstheme="majorBidi"/>
      <w:sz w:val="24"/>
      <w:szCs w:val="24"/>
      <w:shd w:val="pct20" w:color="auto" w:fill="auto"/>
      <w:lang w:val="de-DE"/>
    </w:rPr>
  </w:style>
  <w:style w:type="paragraph" w:styleId="Listenfortsetzung5">
    <w:name w:val="List Continue 5"/>
    <w:basedOn w:val="Standard"/>
    <w:uiPriority w:val="99"/>
    <w:semiHidden/>
    <w:unhideWhenUsed/>
    <w:rsid w:val="00220F71"/>
    <w:pPr>
      <w:spacing w:after="120"/>
      <w:ind w:left="1415"/>
      <w:contextualSpacing/>
    </w:pPr>
  </w:style>
  <w:style w:type="paragraph" w:styleId="Listenfortsetzung4">
    <w:name w:val="List Continue 4"/>
    <w:basedOn w:val="Standard"/>
    <w:uiPriority w:val="99"/>
    <w:semiHidden/>
    <w:unhideWhenUsed/>
    <w:rsid w:val="00220F71"/>
    <w:pPr>
      <w:spacing w:after="120"/>
      <w:ind w:left="1132"/>
      <w:contextualSpacing/>
    </w:pPr>
  </w:style>
  <w:style w:type="paragraph" w:styleId="Listenfortsetzung3">
    <w:name w:val="List Continue 3"/>
    <w:basedOn w:val="Standard"/>
    <w:uiPriority w:val="99"/>
    <w:semiHidden/>
    <w:unhideWhenUsed/>
    <w:rsid w:val="00220F71"/>
    <w:pPr>
      <w:spacing w:after="120"/>
      <w:ind w:left="849"/>
      <w:contextualSpacing/>
    </w:pPr>
  </w:style>
  <w:style w:type="paragraph" w:styleId="Listenfortsetzung2">
    <w:name w:val="List Continue 2"/>
    <w:basedOn w:val="Standard"/>
    <w:uiPriority w:val="99"/>
    <w:semiHidden/>
    <w:unhideWhenUsed/>
    <w:rsid w:val="00220F71"/>
    <w:pPr>
      <w:spacing w:after="120"/>
      <w:ind w:left="566"/>
      <w:contextualSpacing/>
    </w:pPr>
  </w:style>
  <w:style w:type="paragraph" w:styleId="Listenfortsetzung">
    <w:name w:val="List Continue"/>
    <w:basedOn w:val="Standard"/>
    <w:uiPriority w:val="99"/>
    <w:semiHidden/>
    <w:unhideWhenUsed/>
    <w:rsid w:val="00220F71"/>
    <w:pPr>
      <w:spacing w:after="120"/>
      <w:ind w:left="283"/>
      <w:contextualSpacing/>
    </w:pPr>
  </w:style>
  <w:style w:type="paragraph" w:styleId="Unterschrift">
    <w:name w:val="Signature"/>
    <w:basedOn w:val="Standard"/>
    <w:link w:val="UnterschriftZchn"/>
    <w:uiPriority w:val="99"/>
    <w:semiHidden/>
    <w:unhideWhenUsed/>
    <w:rsid w:val="00220F71"/>
    <w:pPr>
      <w:spacing w:after="0" w:line="240" w:lineRule="auto"/>
      <w:ind w:left="4252"/>
    </w:pPr>
  </w:style>
  <w:style w:type="character" w:customStyle="1" w:styleId="UnterschriftZchn">
    <w:name w:val="Unterschrift Zchn"/>
    <w:basedOn w:val="Absatz-Standardschriftart"/>
    <w:link w:val="Unterschrift"/>
    <w:uiPriority w:val="99"/>
    <w:semiHidden/>
    <w:rsid w:val="00220F71"/>
    <w:rPr>
      <w:rFonts w:ascii="Times New Roman" w:hAnsi="Times New Roman"/>
      <w:lang w:val="de-DE"/>
    </w:rPr>
  </w:style>
  <w:style w:type="paragraph" w:styleId="Gruformel">
    <w:name w:val="Closing"/>
    <w:basedOn w:val="Standard"/>
    <w:link w:val="GruformelZchn"/>
    <w:uiPriority w:val="99"/>
    <w:semiHidden/>
    <w:unhideWhenUsed/>
    <w:rsid w:val="00220F71"/>
    <w:pPr>
      <w:spacing w:after="0" w:line="240" w:lineRule="auto"/>
      <w:ind w:left="4252"/>
    </w:pPr>
  </w:style>
  <w:style w:type="character" w:customStyle="1" w:styleId="GruformelZchn">
    <w:name w:val="Grußformel Zchn"/>
    <w:basedOn w:val="Absatz-Standardschriftart"/>
    <w:link w:val="Gruformel"/>
    <w:uiPriority w:val="99"/>
    <w:semiHidden/>
    <w:rsid w:val="00220F71"/>
    <w:rPr>
      <w:rFonts w:ascii="Times New Roman" w:hAnsi="Times New Roman"/>
      <w:lang w:val="de-DE"/>
    </w:rPr>
  </w:style>
  <w:style w:type="paragraph" w:styleId="Listennummer5">
    <w:name w:val="List Number 5"/>
    <w:basedOn w:val="Standard"/>
    <w:uiPriority w:val="99"/>
    <w:semiHidden/>
    <w:unhideWhenUsed/>
    <w:rsid w:val="00444015"/>
    <w:pPr>
      <w:numPr>
        <w:numId w:val="16"/>
      </w:numPr>
      <w:contextualSpacing/>
    </w:pPr>
  </w:style>
  <w:style w:type="paragraph" w:styleId="Listennummer4">
    <w:name w:val="List Number 4"/>
    <w:basedOn w:val="Standard"/>
    <w:uiPriority w:val="99"/>
    <w:semiHidden/>
    <w:unhideWhenUsed/>
    <w:rsid w:val="00444015"/>
    <w:pPr>
      <w:numPr>
        <w:numId w:val="17"/>
      </w:numPr>
      <w:contextualSpacing/>
    </w:pPr>
  </w:style>
  <w:style w:type="paragraph" w:styleId="Listennummer3">
    <w:name w:val="List Number 3"/>
    <w:basedOn w:val="Standard"/>
    <w:uiPriority w:val="99"/>
    <w:semiHidden/>
    <w:unhideWhenUsed/>
    <w:rsid w:val="00444015"/>
    <w:pPr>
      <w:numPr>
        <w:numId w:val="18"/>
      </w:numPr>
      <w:contextualSpacing/>
    </w:pPr>
  </w:style>
  <w:style w:type="paragraph" w:styleId="Listennummer2">
    <w:name w:val="List Number 2"/>
    <w:basedOn w:val="Standard"/>
    <w:uiPriority w:val="99"/>
    <w:semiHidden/>
    <w:unhideWhenUsed/>
    <w:rsid w:val="00444015"/>
    <w:pPr>
      <w:numPr>
        <w:numId w:val="19"/>
      </w:numPr>
      <w:contextualSpacing/>
    </w:pPr>
  </w:style>
  <w:style w:type="paragraph" w:styleId="Aufzhlungszeichen5">
    <w:name w:val="List Bullet 5"/>
    <w:basedOn w:val="Standard"/>
    <w:uiPriority w:val="99"/>
    <w:semiHidden/>
    <w:unhideWhenUsed/>
    <w:rsid w:val="00444015"/>
    <w:pPr>
      <w:numPr>
        <w:numId w:val="20"/>
      </w:numPr>
      <w:contextualSpacing/>
    </w:pPr>
  </w:style>
  <w:style w:type="paragraph" w:styleId="Aufzhlungszeichen4">
    <w:name w:val="List Bullet 4"/>
    <w:basedOn w:val="Standard"/>
    <w:uiPriority w:val="99"/>
    <w:semiHidden/>
    <w:unhideWhenUsed/>
    <w:rsid w:val="00444015"/>
    <w:pPr>
      <w:numPr>
        <w:numId w:val="21"/>
      </w:numPr>
      <w:contextualSpacing/>
    </w:pPr>
  </w:style>
  <w:style w:type="paragraph" w:styleId="Aufzhlungszeichen3">
    <w:name w:val="List Bullet 3"/>
    <w:basedOn w:val="Standard"/>
    <w:uiPriority w:val="99"/>
    <w:semiHidden/>
    <w:unhideWhenUsed/>
    <w:rsid w:val="00444015"/>
    <w:pPr>
      <w:numPr>
        <w:numId w:val="22"/>
      </w:numPr>
      <w:contextualSpacing/>
    </w:pPr>
  </w:style>
  <w:style w:type="paragraph" w:styleId="Aufzhlungszeichen2">
    <w:name w:val="List Bullet 2"/>
    <w:basedOn w:val="Standard"/>
    <w:uiPriority w:val="99"/>
    <w:semiHidden/>
    <w:unhideWhenUsed/>
    <w:rsid w:val="00444015"/>
    <w:pPr>
      <w:numPr>
        <w:numId w:val="23"/>
      </w:numPr>
      <w:contextualSpacing/>
    </w:pPr>
  </w:style>
  <w:style w:type="paragraph" w:styleId="Liste5">
    <w:name w:val="List 5"/>
    <w:basedOn w:val="Standard"/>
    <w:uiPriority w:val="99"/>
    <w:semiHidden/>
    <w:unhideWhenUsed/>
    <w:rsid w:val="00220F71"/>
    <w:pPr>
      <w:ind w:left="1415" w:hanging="283"/>
      <w:contextualSpacing/>
    </w:pPr>
  </w:style>
  <w:style w:type="paragraph" w:styleId="Liste4">
    <w:name w:val="List 4"/>
    <w:basedOn w:val="Standard"/>
    <w:uiPriority w:val="99"/>
    <w:semiHidden/>
    <w:unhideWhenUsed/>
    <w:rsid w:val="00220F71"/>
    <w:pPr>
      <w:ind w:left="1132" w:hanging="283"/>
      <w:contextualSpacing/>
    </w:pPr>
  </w:style>
  <w:style w:type="paragraph" w:styleId="Liste3">
    <w:name w:val="List 3"/>
    <w:basedOn w:val="Standard"/>
    <w:uiPriority w:val="99"/>
    <w:semiHidden/>
    <w:unhideWhenUsed/>
    <w:rsid w:val="00220F71"/>
    <w:pPr>
      <w:ind w:left="849" w:hanging="283"/>
      <w:contextualSpacing/>
    </w:pPr>
  </w:style>
  <w:style w:type="paragraph" w:styleId="Liste2">
    <w:name w:val="List 2"/>
    <w:basedOn w:val="Standard"/>
    <w:uiPriority w:val="99"/>
    <w:semiHidden/>
    <w:unhideWhenUsed/>
    <w:rsid w:val="00220F71"/>
    <w:pPr>
      <w:ind w:left="566" w:hanging="283"/>
      <w:contextualSpacing/>
    </w:pPr>
  </w:style>
  <w:style w:type="paragraph" w:styleId="Listennummer">
    <w:name w:val="List Number"/>
    <w:basedOn w:val="Standard"/>
    <w:uiPriority w:val="99"/>
    <w:semiHidden/>
    <w:unhideWhenUsed/>
    <w:rsid w:val="00444015"/>
    <w:pPr>
      <w:numPr>
        <w:numId w:val="24"/>
      </w:numPr>
      <w:contextualSpacing/>
    </w:pPr>
  </w:style>
  <w:style w:type="paragraph" w:styleId="Aufzhlungszeichen">
    <w:name w:val="List Bullet"/>
    <w:basedOn w:val="Standard"/>
    <w:uiPriority w:val="99"/>
    <w:semiHidden/>
    <w:unhideWhenUsed/>
    <w:rsid w:val="00444015"/>
    <w:pPr>
      <w:numPr>
        <w:numId w:val="25"/>
      </w:numPr>
      <w:contextualSpacing/>
    </w:pPr>
  </w:style>
  <w:style w:type="paragraph" w:styleId="Liste">
    <w:name w:val="List"/>
    <w:basedOn w:val="Standard"/>
    <w:uiPriority w:val="99"/>
    <w:semiHidden/>
    <w:unhideWhenUsed/>
    <w:rsid w:val="00220F71"/>
    <w:pPr>
      <w:ind w:left="283" w:hanging="283"/>
      <w:contextualSpacing/>
    </w:pPr>
  </w:style>
  <w:style w:type="paragraph" w:styleId="RGV-berschrift">
    <w:name w:val="toa heading"/>
    <w:basedOn w:val="Standard"/>
    <w:next w:val="Standard"/>
    <w:uiPriority w:val="99"/>
    <w:semiHidden/>
    <w:unhideWhenUsed/>
    <w:rsid w:val="00220F71"/>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220F71"/>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lang w:val="de-DE"/>
    </w:rPr>
  </w:style>
  <w:style w:type="character" w:customStyle="1" w:styleId="MakrotextZchn">
    <w:name w:val="Makrotext Zchn"/>
    <w:basedOn w:val="Absatz-Standardschriftart"/>
    <w:link w:val="Makrotext"/>
    <w:uiPriority w:val="99"/>
    <w:semiHidden/>
    <w:rsid w:val="00220F71"/>
    <w:rPr>
      <w:rFonts w:ascii="Consolas" w:hAnsi="Consolas"/>
      <w:sz w:val="20"/>
      <w:szCs w:val="20"/>
      <w:lang w:val="de-DE"/>
    </w:rPr>
  </w:style>
  <w:style w:type="paragraph" w:styleId="Rechtsgrundlagenverzeichnis">
    <w:name w:val="table of authorities"/>
    <w:basedOn w:val="Standard"/>
    <w:next w:val="Standard"/>
    <w:uiPriority w:val="99"/>
    <w:semiHidden/>
    <w:unhideWhenUsed/>
    <w:rsid w:val="00220F71"/>
    <w:pPr>
      <w:spacing w:after="0"/>
      <w:ind w:left="220" w:hanging="220"/>
    </w:pPr>
  </w:style>
  <w:style w:type="paragraph" w:styleId="Endnotentext">
    <w:name w:val="endnote text"/>
    <w:basedOn w:val="Standard"/>
    <w:link w:val="EndnotentextZchn"/>
    <w:uiPriority w:val="99"/>
    <w:semiHidden/>
    <w:unhideWhenUsed/>
    <w:rsid w:val="00220F7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20F71"/>
    <w:rPr>
      <w:rFonts w:ascii="Times New Roman" w:hAnsi="Times New Roman"/>
      <w:sz w:val="20"/>
      <w:szCs w:val="20"/>
      <w:lang w:val="de-DE"/>
    </w:rPr>
  </w:style>
  <w:style w:type="character" w:styleId="Endnotenzeichen">
    <w:name w:val="endnote reference"/>
    <w:basedOn w:val="Absatz-Standardschriftart"/>
    <w:uiPriority w:val="99"/>
    <w:semiHidden/>
    <w:unhideWhenUsed/>
    <w:rsid w:val="00220F71"/>
    <w:rPr>
      <w:vertAlign w:val="superscript"/>
    </w:rPr>
  </w:style>
  <w:style w:type="character" w:styleId="Seitenzahl">
    <w:name w:val="page number"/>
    <w:basedOn w:val="Absatz-Standardschriftart"/>
    <w:uiPriority w:val="99"/>
    <w:semiHidden/>
    <w:unhideWhenUsed/>
    <w:rsid w:val="00220F71"/>
  </w:style>
  <w:style w:type="character" w:styleId="Zeilennummer">
    <w:name w:val="line number"/>
    <w:basedOn w:val="Absatz-Standardschriftart"/>
    <w:uiPriority w:val="99"/>
    <w:semiHidden/>
    <w:unhideWhenUsed/>
    <w:rsid w:val="00220F71"/>
  </w:style>
  <w:style w:type="character" w:styleId="Kommentarzeichen">
    <w:name w:val="annotation reference"/>
    <w:basedOn w:val="Absatz-Standardschriftart"/>
    <w:uiPriority w:val="99"/>
    <w:semiHidden/>
    <w:unhideWhenUsed/>
    <w:rsid w:val="00220F71"/>
    <w:rPr>
      <w:sz w:val="16"/>
      <w:szCs w:val="16"/>
    </w:rPr>
  </w:style>
  <w:style w:type="paragraph" w:styleId="Umschlagabsenderadresse">
    <w:name w:val="envelope return"/>
    <w:basedOn w:val="Standard"/>
    <w:uiPriority w:val="99"/>
    <w:semiHidden/>
    <w:unhideWhenUsed/>
    <w:rsid w:val="00220F71"/>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444015"/>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220F71"/>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220F7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20F71"/>
    <w:rPr>
      <w:rFonts w:ascii="Times New Roman" w:hAnsi="Times New Roman"/>
      <w:sz w:val="20"/>
      <w:szCs w:val="20"/>
      <w:lang w:val="de-DE"/>
    </w:rPr>
  </w:style>
  <w:style w:type="paragraph" w:styleId="Standardeinzug">
    <w:name w:val="Normal Indent"/>
    <w:basedOn w:val="Standard"/>
    <w:uiPriority w:val="99"/>
    <w:semiHidden/>
    <w:unhideWhenUsed/>
    <w:rsid w:val="00220F71"/>
    <w:pPr>
      <w:ind w:left="708"/>
    </w:pPr>
  </w:style>
  <w:style w:type="paragraph" w:styleId="Verzeichnis9">
    <w:name w:val="toc 9"/>
    <w:basedOn w:val="Standard"/>
    <w:next w:val="Standard"/>
    <w:autoRedefine/>
    <w:uiPriority w:val="39"/>
    <w:semiHidden/>
    <w:unhideWhenUsed/>
    <w:rsid w:val="00220F71"/>
    <w:pPr>
      <w:spacing w:after="100"/>
      <w:ind w:left="1760"/>
    </w:pPr>
  </w:style>
  <w:style w:type="paragraph" w:styleId="Verzeichnis8">
    <w:name w:val="toc 8"/>
    <w:basedOn w:val="Standard"/>
    <w:next w:val="Standard"/>
    <w:autoRedefine/>
    <w:uiPriority w:val="39"/>
    <w:semiHidden/>
    <w:unhideWhenUsed/>
    <w:rsid w:val="00220F71"/>
    <w:pPr>
      <w:spacing w:after="100"/>
      <w:ind w:left="1540"/>
    </w:pPr>
  </w:style>
  <w:style w:type="paragraph" w:styleId="Verzeichnis7">
    <w:name w:val="toc 7"/>
    <w:basedOn w:val="Standard"/>
    <w:next w:val="Standard"/>
    <w:autoRedefine/>
    <w:uiPriority w:val="39"/>
    <w:semiHidden/>
    <w:unhideWhenUsed/>
    <w:rsid w:val="00220F71"/>
    <w:pPr>
      <w:spacing w:after="100"/>
      <w:ind w:left="1320"/>
    </w:pPr>
  </w:style>
  <w:style w:type="paragraph" w:styleId="Verzeichnis6">
    <w:name w:val="toc 6"/>
    <w:basedOn w:val="Standard"/>
    <w:next w:val="Standard"/>
    <w:autoRedefine/>
    <w:uiPriority w:val="39"/>
    <w:semiHidden/>
    <w:unhideWhenUsed/>
    <w:rsid w:val="00220F71"/>
    <w:pPr>
      <w:spacing w:after="100"/>
      <w:ind w:left="1100"/>
    </w:pPr>
  </w:style>
  <w:style w:type="paragraph" w:styleId="Verzeichnis5">
    <w:name w:val="toc 5"/>
    <w:basedOn w:val="Standard"/>
    <w:next w:val="Standard"/>
    <w:autoRedefine/>
    <w:uiPriority w:val="39"/>
    <w:semiHidden/>
    <w:unhideWhenUsed/>
    <w:rsid w:val="00220F71"/>
    <w:pPr>
      <w:spacing w:after="100"/>
      <w:ind w:left="880"/>
    </w:pPr>
  </w:style>
  <w:style w:type="paragraph" w:styleId="Verzeichnis4">
    <w:name w:val="toc 4"/>
    <w:basedOn w:val="Standard"/>
    <w:next w:val="Standard"/>
    <w:autoRedefine/>
    <w:uiPriority w:val="39"/>
    <w:semiHidden/>
    <w:unhideWhenUsed/>
    <w:rsid w:val="00220F71"/>
    <w:pPr>
      <w:spacing w:after="100"/>
      <w:ind w:left="660"/>
    </w:pPr>
  </w:style>
  <w:style w:type="paragraph" w:styleId="Index9">
    <w:name w:val="index 9"/>
    <w:basedOn w:val="Standard"/>
    <w:next w:val="Standard"/>
    <w:autoRedefine/>
    <w:uiPriority w:val="99"/>
    <w:semiHidden/>
    <w:unhideWhenUsed/>
    <w:rsid w:val="00220F71"/>
    <w:pPr>
      <w:spacing w:after="0" w:line="240" w:lineRule="auto"/>
      <w:ind w:left="1980" w:hanging="220"/>
    </w:pPr>
  </w:style>
  <w:style w:type="paragraph" w:styleId="Index8">
    <w:name w:val="index 8"/>
    <w:basedOn w:val="Standard"/>
    <w:next w:val="Standard"/>
    <w:autoRedefine/>
    <w:uiPriority w:val="99"/>
    <w:semiHidden/>
    <w:unhideWhenUsed/>
    <w:rsid w:val="00220F71"/>
    <w:pPr>
      <w:spacing w:after="0" w:line="240" w:lineRule="auto"/>
      <w:ind w:left="1760" w:hanging="220"/>
    </w:pPr>
  </w:style>
  <w:style w:type="paragraph" w:styleId="Index7">
    <w:name w:val="index 7"/>
    <w:basedOn w:val="Standard"/>
    <w:next w:val="Standard"/>
    <w:autoRedefine/>
    <w:uiPriority w:val="99"/>
    <w:semiHidden/>
    <w:unhideWhenUsed/>
    <w:rsid w:val="00220F71"/>
    <w:pPr>
      <w:spacing w:after="0" w:line="240" w:lineRule="auto"/>
      <w:ind w:left="1540" w:hanging="220"/>
    </w:pPr>
  </w:style>
  <w:style w:type="paragraph" w:styleId="Index6">
    <w:name w:val="index 6"/>
    <w:basedOn w:val="Standard"/>
    <w:next w:val="Standard"/>
    <w:autoRedefine/>
    <w:uiPriority w:val="99"/>
    <w:semiHidden/>
    <w:unhideWhenUsed/>
    <w:rsid w:val="00220F71"/>
    <w:pPr>
      <w:spacing w:after="0" w:line="240" w:lineRule="auto"/>
      <w:ind w:left="1320" w:hanging="220"/>
    </w:pPr>
  </w:style>
  <w:style w:type="paragraph" w:styleId="Index5">
    <w:name w:val="index 5"/>
    <w:basedOn w:val="Standard"/>
    <w:next w:val="Standard"/>
    <w:autoRedefine/>
    <w:uiPriority w:val="99"/>
    <w:semiHidden/>
    <w:unhideWhenUsed/>
    <w:rsid w:val="00220F71"/>
    <w:pPr>
      <w:spacing w:after="0" w:line="240" w:lineRule="auto"/>
      <w:ind w:left="1100" w:hanging="220"/>
    </w:pPr>
  </w:style>
  <w:style w:type="paragraph" w:styleId="Index4">
    <w:name w:val="index 4"/>
    <w:basedOn w:val="Standard"/>
    <w:next w:val="Standard"/>
    <w:autoRedefine/>
    <w:uiPriority w:val="99"/>
    <w:semiHidden/>
    <w:unhideWhenUsed/>
    <w:rsid w:val="00220F71"/>
    <w:pPr>
      <w:spacing w:after="0" w:line="240" w:lineRule="auto"/>
      <w:ind w:left="880" w:hanging="220"/>
    </w:pPr>
  </w:style>
  <w:style w:type="paragraph" w:styleId="Index3">
    <w:name w:val="index 3"/>
    <w:basedOn w:val="Standard"/>
    <w:next w:val="Standard"/>
    <w:autoRedefine/>
    <w:uiPriority w:val="99"/>
    <w:semiHidden/>
    <w:unhideWhenUsed/>
    <w:rsid w:val="00220F71"/>
    <w:pPr>
      <w:spacing w:after="0" w:line="240" w:lineRule="auto"/>
      <w:ind w:left="660" w:hanging="220"/>
    </w:pPr>
  </w:style>
  <w:style w:type="paragraph" w:styleId="Index2">
    <w:name w:val="index 2"/>
    <w:basedOn w:val="Standard"/>
    <w:next w:val="Standard"/>
    <w:autoRedefine/>
    <w:uiPriority w:val="99"/>
    <w:semiHidden/>
    <w:unhideWhenUsed/>
    <w:rsid w:val="00220F71"/>
    <w:pPr>
      <w:spacing w:after="0" w:line="240" w:lineRule="auto"/>
      <w:ind w:left="440" w:hanging="220"/>
    </w:pPr>
  </w:style>
  <w:style w:type="paragraph" w:styleId="Kommentarthema">
    <w:name w:val="annotation subject"/>
    <w:basedOn w:val="Kommentartext"/>
    <w:next w:val="Kommentartext"/>
    <w:link w:val="KommentarthemaZchn"/>
    <w:uiPriority w:val="99"/>
    <w:semiHidden/>
    <w:unhideWhenUsed/>
    <w:rsid w:val="00DB2F03"/>
    <w:rPr>
      <w:b/>
      <w:bCs/>
    </w:rPr>
  </w:style>
  <w:style w:type="character" w:customStyle="1" w:styleId="KommentarthemaZchn">
    <w:name w:val="Kommentarthema Zchn"/>
    <w:basedOn w:val="KommentartextZchn"/>
    <w:link w:val="Kommentarthema"/>
    <w:uiPriority w:val="99"/>
    <w:semiHidden/>
    <w:rsid w:val="00DB2F03"/>
    <w:rPr>
      <w:rFonts w:ascii="Times New Roman" w:hAnsi="Times New Roman"/>
      <w:b/>
      <w:bCs/>
      <w:sz w:val="20"/>
      <w:szCs w:val="20"/>
      <w:lang w:val="de-DE"/>
    </w:rPr>
  </w:style>
  <w:style w:type="paragraph" w:styleId="berarbeitung">
    <w:name w:val="Revision"/>
    <w:hidden/>
    <w:uiPriority w:val="99"/>
    <w:semiHidden/>
    <w:rsid w:val="001E2685"/>
    <w:pPr>
      <w:spacing w:after="0" w:line="240" w:lineRule="auto"/>
    </w:pPr>
    <w:rPr>
      <w:rFonts w:ascii="Times New Roman" w:hAnsi="Times New Roman"/>
      <w:lang w:val="de-DE"/>
    </w:rPr>
  </w:style>
  <w:style w:type="character" w:styleId="NichtaufgelsteErwhnung">
    <w:name w:val="Unresolved Mention"/>
    <w:basedOn w:val="Absatz-Standardschriftart"/>
    <w:uiPriority w:val="99"/>
    <w:semiHidden/>
    <w:unhideWhenUsed/>
    <w:rsid w:val="00133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524">
      <w:bodyDiv w:val="1"/>
      <w:marLeft w:val="0"/>
      <w:marRight w:val="0"/>
      <w:marTop w:val="0"/>
      <w:marBottom w:val="0"/>
      <w:divBdr>
        <w:top w:val="none" w:sz="0" w:space="0" w:color="auto"/>
        <w:left w:val="none" w:sz="0" w:space="0" w:color="auto"/>
        <w:bottom w:val="none" w:sz="0" w:space="0" w:color="auto"/>
        <w:right w:val="none" w:sz="0" w:space="0" w:color="auto"/>
      </w:divBdr>
    </w:div>
    <w:div w:id="82991449">
      <w:bodyDiv w:val="1"/>
      <w:marLeft w:val="0"/>
      <w:marRight w:val="0"/>
      <w:marTop w:val="0"/>
      <w:marBottom w:val="0"/>
      <w:divBdr>
        <w:top w:val="none" w:sz="0" w:space="0" w:color="auto"/>
        <w:left w:val="none" w:sz="0" w:space="0" w:color="auto"/>
        <w:bottom w:val="none" w:sz="0" w:space="0" w:color="auto"/>
        <w:right w:val="none" w:sz="0" w:space="0" w:color="auto"/>
      </w:divBdr>
    </w:div>
    <w:div w:id="104546897">
      <w:bodyDiv w:val="1"/>
      <w:marLeft w:val="0"/>
      <w:marRight w:val="0"/>
      <w:marTop w:val="0"/>
      <w:marBottom w:val="0"/>
      <w:divBdr>
        <w:top w:val="none" w:sz="0" w:space="0" w:color="auto"/>
        <w:left w:val="none" w:sz="0" w:space="0" w:color="auto"/>
        <w:bottom w:val="none" w:sz="0" w:space="0" w:color="auto"/>
        <w:right w:val="none" w:sz="0" w:space="0" w:color="auto"/>
      </w:divBdr>
      <w:divsChild>
        <w:div w:id="641077146">
          <w:marLeft w:val="0"/>
          <w:marRight w:val="0"/>
          <w:marTop w:val="0"/>
          <w:marBottom w:val="0"/>
          <w:divBdr>
            <w:top w:val="none" w:sz="0" w:space="0" w:color="auto"/>
            <w:left w:val="none" w:sz="0" w:space="0" w:color="auto"/>
            <w:bottom w:val="none" w:sz="0" w:space="0" w:color="auto"/>
            <w:right w:val="none" w:sz="0" w:space="0" w:color="auto"/>
          </w:divBdr>
          <w:divsChild>
            <w:div w:id="1718235871">
              <w:marLeft w:val="0"/>
              <w:marRight w:val="0"/>
              <w:marTop w:val="0"/>
              <w:marBottom w:val="0"/>
              <w:divBdr>
                <w:top w:val="none" w:sz="0" w:space="0" w:color="auto"/>
                <w:left w:val="none" w:sz="0" w:space="0" w:color="auto"/>
                <w:bottom w:val="none" w:sz="0" w:space="0" w:color="auto"/>
                <w:right w:val="none" w:sz="0" w:space="0" w:color="auto"/>
              </w:divBdr>
              <w:divsChild>
                <w:div w:id="205877735">
                  <w:marLeft w:val="0"/>
                  <w:marRight w:val="0"/>
                  <w:marTop w:val="150"/>
                  <w:marBottom w:val="150"/>
                  <w:divBdr>
                    <w:top w:val="none" w:sz="0" w:space="0" w:color="auto"/>
                    <w:left w:val="none" w:sz="0" w:space="0" w:color="auto"/>
                    <w:bottom w:val="none" w:sz="0" w:space="0" w:color="auto"/>
                    <w:right w:val="none" w:sz="0" w:space="0" w:color="auto"/>
                  </w:divBdr>
                  <w:divsChild>
                    <w:div w:id="947009832">
                      <w:marLeft w:val="0"/>
                      <w:marRight w:val="0"/>
                      <w:marTop w:val="0"/>
                      <w:marBottom w:val="0"/>
                      <w:divBdr>
                        <w:top w:val="none" w:sz="0" w:space="0" w:color="auto"/>
                        <w:left w:val="none" w:sz="0" w:space="0" w:color="auto"/>
                        <w:bottom w:val="none" w:sz="0" w:space="0" w:color="auto"/>
                        <w:right w:val="none" w:sz="0" w:space="0" w:color="auto"/>
                      </w:divBdr>
                      <w:divsChild>
                        <w:div w:id="1079331420">
                          <w:marLeft w:val="240"/>
                          <w:marRight w:val="0"/>
                          <w:marTop w:val="0"/>
                          <w:marBottom w:val="0"/>
                          <w:divBdr>
                            <w:top w:val="none" w:sz="0" w:space="0" w:color="auto"/>
                            <w:left w:val="none" w:sz="0" w:space="0" w:color="auto"/>
                            <w:bottom w:val="none" w:sz="0" w:space="0" w:color="auto"/>
                            <w:right w:val="none" w:sz="0" w:space="0" w:color="auto"/>
                          </w:divBdr>
                        </w:div>
                      </w:divsChild>
                    </w:div>
                    <w:div w:id="1807503380">
                      <w:marLeft w:val="0"/>
                      <w:marRight w:val="0"/>
                      <w:marTop w:val="0"/>
                      <w:marBottom w:val="0"/>
                      <w:divBdr>
                        <w:top w:val="none" w:sz="0" w:space="0" w:color="auto"/>
                        <w:left w:val="none" w:sz="0" w:space="0" w:color="auto"/>
                        <w:bottom w:val="none" w:sz="0" w:space="0" w:color="auto"/>
                        <w:right w:val="none" w:sz="0" w:space="0" w:color="auto"/>
                      </w:divBdr>
                      <w:divsChild>
                        <w:div w:id="560949535">
                          <w:marLeft w:val="240"/>
                          <w:marRight w:val="0"/>
                          <w:marTop w:val="0"/>
                          <w:marBottom w:val="0"/>
                          <w:divBdr>
                            <w:top w:val="none" w:sz="0" w:space="0" w:color="auto"/>
                            <w:left w:val="none" w:sz="0" w:space="0" w:color="auto"/>
                            <w:bottom w:val="none" w:sz="0" w:space="0" w:color="auto"/>
                            <w:right w:val="none" w:sz="0" w:space="0" w:color="auto"/>
                          </w:divBdr>
                        </w:div>
                      </w:divsChild>
                    </w:div>
                    <w:div w:id="1944453654">
                      <w:marLeft w:val="0"/>
                      <w:marRight w:val="0"/>
                      <w:marTop w:val="0"/>
                      <w:marBottom w:val="0"/>
                      <w:divBdr>
                        <w:top w:val="none" w:sz="0" w:space="0" w:color="auto"/>
                        <w:left w:val="none" w:sz="0" w:space="0" w:color="auto"/>
                        <w:bottom w:val="none" w:sz="0" w:space="0" w:color="auto"/>
                        <w:right w:val="none" w:sz="0" w:space="0" w:color="auto"/>
                      </w:divBdr>
                      <w:divsChild>
                        <w:div w:id="1460801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3486">
      <w:bodyDiv w:val="1"/>
      <w:marLeft w:val="0"/>
      <w:marRight w:val="0"/>
      <w:marTop w:val="0"/>
      <w:marBottom w:val="0"/>
      <w:divBdr>
        <w:top w:val="none" w:sz="0" w:space="0" w:color="auto"/>
        <w:left w:val="none" w:sz="0" w:space="0" w:color="auto"/>
        <w:bottom w:val="none" w:sz="0" w:space="0" w:color="auto"/>
        <w:right w:val="none" w:sz="0" w:space="0" w:color="auto"/>
      </w:divBdr>
    </w:div>
    <w:div w:id="158547964">
      <w:bodyDiv w:val="1"/>
      <w:marLeft w:val="0"/>
      <w:marRight w:val="0"/>
      <w:marTop w:val="0"/>
      <w:marBottom w:val="0"/>
      <w:divBdr>
        <w:top w:val="none" w:sz="0" w:space="0" w:color="auto"/>
        <w:left w:val="none" w:sz="0" w:space="0" w:color="auto"/>
        <w:bottom w:val="none" w:sz="0" w:space="0" w:color="auto"/>
        <w:right w:val="none" w:sz="0" w:space="0" w:color="auto"/>
      </w:divBdr>
      <w:divsChild>
        <w:div w:id="1932657978">
          <w:marLeft w:val="0"/>
          <w:marRight w:val="0"/>
          <w:marTop w:val="0"/>
          <w:marBottom w:val="0"/>
          <w:divBdr>
            <w:top w:val="none" w:sz="0" w:space="0" w:color="auto"/>
            <w:left w:val="none" w:sz="0" w:space="0" w:color="auto"/>
            <w:bottom w:val="none" w:sz="0" w:space="0" w:color="auto"/>
            <w:right w:val="none" w:sz="0" w:space="0" w:color="auto"/>
          </w:divBdr>
          <w:divsChild>
            <w:div w:id="962344483">
              <w:marLeft w:val="0"/>
              <w:marRight w:val="0"/>
              <w:marTop w:val="0"/>
              <w:marBottom w:val="0"/>
              <w:divBdr>
                <w:top w:val="none" w:sz="0" w:space="0" w:color="auto"/>
                <w:left w:val="none" w:sz="0" w:space="0" w:color="auto"/>
                <w:bottom w:val="none" w:sz="0" w:space="0" w:color="auto"/>
                <w:right w:val="none" w:sz="0" w:space="0" w:color="auto"/>
              </w:divBdr>
              <w:divsChild>
                <w:div w:id="1388843468">
                  <w:marLeft w:val="0"/>
                  <w:marRight w:val="0"/>
                  <w:marTop w:val="150"/>
                  <w:marBottom w:val="150"/>
                  <w:divBdr>
                    <w:top w:val="none" w:sz="0" w:space="0" w:color="auto"/>
                    <w:left w:val="none" w:sz="0" w:space="0" w:color="auto"/>
                    <w:bottom w:val="none" w:sz="0" w:space="0" w:color="auto"/>
                    <w:right w:val="none" w:sz="0" w:space="0" w:color="auto"/>
                  </w:divBdr>
                  <w:divsChild>
                    <w:div w:id="1129787336">
                      <w:marLeft w:val="0"/>
                      <w:marRight w:val="0"/>
                      <w:marTop w:val="0"/>
                      <w:marBottom w:val="0"/>
                      <w:divBdr>
                        <w:top w:val="none" w:sz="0" w:space="0" w:color="auto"/>
                        <w:left w:val="none" w:sz="0" w:space="0" w:color="auto"/>
                        <w:bottom w:val="none" w:sz="0" w:space="0" w:color="auto"/>
                        <w:right w:val="none" w:sz="0" w:space="0" w:color="auto"/>
                      </w:divBdr>
                      <w:divsChild>
                        <w:div w:id="468127987">
                          <w:marLeft w:val="240"/>
                          <w:marRight w:val="0"/>
                          <w:marTop w:val="0"/>
                          <w:marBottom w:val="0"/>
                          <w:divBdr>
                            <w:top w:val="none" w:sz="0" w:space="0" w:color="auto"/>
                            <w:left w:val="none" w:sz="0" w:space="0" w:color="auto"/>
                            <w:bottom w:val="none" w:sz="0" w:space="0" w:color="auto"/>
                            <w:right w:val="none" w:sz="0" w:space="0" w:color="auto"/>
                          </w:divBdr>
                        </w:div>
                      </w:divsChild>
                    </w:div>
                    <w:div w:id="1749155882">
                      <w:marLeft w:val="0"/>
                      <w:marRight w:val="0"/>
                      <w:marTop w:val="0"/>
                      <w:marBottom w:val="0"/>
                      <w:divBdr>
                        <w:top w:val="none" w:sz="0" w:space="0" w:color="auto"/>
                        <w:left w:val="none" w:sz="0" w:space="0" w:color="auto"/>
                        <w:bottom w:val="none" w:sz="0" w:space="0" w:color="auto"/>
                        <w:right w:val="none" w:sz="0" w:space="0" w:color="auto"/>
                      </w:divBdr>
                      <w:divsChild>
                        <w:div w:id="714500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704357">
      <w:bodyDiv w:val="1"/>
      <w:marLeft w:val="0"/>
      <w:marRight w:val="0"/>
      <w:marTop w:val="0"/>
      <w:marBottom w:val="0"/>
      <w:divBdr>
        <w:top w:val="none" w:sz="0" w:space="0" w:color="auto"/>
        <w:left w:val="none" w:sz="0" w:space="0" w:color="auto"/>
        <w:bottom w:val="none" w:sz="0" w:space="0" w:color="auto"/>
        <w:right w:val="none" w:sz="0" w:space="0" w:color="auto"/>
      </w:divBdr>
      <w:divsChild>
        <w:div w:id="923104434">
          <w:marLeft w:val="0"/>
          <w:marRight w:val="0"/>
          <w:marTop w:val="0"/>
          <w:marBottom w:val="0"/>
          <w:divBdr>
            <w:top w:val="none" w:sz="0" w:space="0" w:color="auto"/>
            <w:left w:val="none" w:sz="0" w:space="0" w:color="auto"/>
            <w:bottom w:val="none" w:sz="0" w:space="0" w:color="auto"/>
            <w:right w:val="none" w:sz="0" w:space="0" w:color="auto"/>
          </w:divBdr>
          <w:divsChild>
            <w:div w:id="1186670219">
              <w:marLeft w:val="0"/>
              <w:marRight w:val="0"/>
              <w:marTop w:val="0"/>
              <w:marBottom w:val="0"/>
              <w:divBdr>
                <w:top w:val="none" w:sz="0" w:space="0" w:color="auto"/>
                <w:left w:val="none" w:sz="0" w:space="0" w:color="auto"/>
                <w:bottom w:val="none" w:sz="0" w:space="0" w:color="auto"/>
                <w:right w:val="none" w:sz="0" w:space="0" w:color="auto"/>
              </w:divBdr>
              <w:divsChild>
                <w:div w:id="1511916853">
                  <w:marLeft w:val="0"/>
                  <w:marRight w:val="0"/>
                  <w:marTop w:val="150"/>
                  <w:marBottom w:val="150"/>
                  <w:divBdr>
                    <w:top w:val="none" w:sz="0" w:space="0" w:color="auto"/>
                    <w:left w:val="none" w:sz="0" w:space="0" w:color="auto"/>
                    <w:bottom w:val="none" w:sz="0" w:space="0" w:color="auto"/>
                    <w:right w:val="none" w:sz="0" w:space="0" w:color="auto"/>
                  </w:divBdr>
                  <w:divsChild>
                    <w:div w:id="168254596">
                      <w:marLeft w:val="0"/>
                      <w:marRight w:val="0"/>
                      <w:marTop w:val="0"/>
                      <w:marBottom w:val="0"/>
                      <w:divBdr>
                        <w:top w:val="none" w:sz="0" w:space="0" w:color="auto"/>
                        <w:left w:val="none" w:sz="0" w:space="0" w:color="auto"/>
                        <w:bottom w:val="none" w:sz="0" w:space="0" w:color="auto"/>
                        <w:right w:val="none" w:sz="0" w:space="0" w:color="auto"/>
                      </w:divBdr>
                      <w:divsChild>
                        <w:div w:id="829176092">
                          <w:marLeft w:val="240"/>
                          <w:marRight w:val="0"/>
                          <w:marTop w:val="0"/>
                          <w:marBottom w:val="0"/>
                          <w:divBdr>
                            <w:top w:val="none" w:sz="0" w:space="0" w:color="auto"/>
                            <w:left w:val="none" w:sz="0" w:space="0" w:color="auto"/>
                            <w:bottom w:val="none" w:sz="0" w:space="0" w:color="auto"/>
                            <w:right w:val="none" w:sz="0" w:space="0" w:color="auto"/>
                          </w:divBdr>
                        </w:div>
                      </w:divsChild>
                    </w:div>
                    <w:div w:id="1098596631">
                      <w:marLeft w:val="0"/>
                      <w:marRight w:val="0"/>
                      <w:marTop w:val="0"/>
                      <w:marBottom w:val="0"/>
                      <w:divBdr>
                        <w:top w:val="none" w:sz="0" w:space="0" w:color="auto"/>
                        <w:left w:val="none" w:sz="0" w:space="0" w:color="auto"/>
                        <w:bottom w:val="none" w:sz="0" w:space="0" w:color="auto"/>
                        <w:right w:val="none" w:sz="0" w:space="0" w:color="auto"/>
                      </w:divBdr>
                      <w:divsChild>
                        <w:div w:id="485170673">
                          <w:marLeft w:val="240"/>
                          <w:marRight w:val="0"/>
                          <w:marTop w:val="0"/>
                          <w:marBottom w:val="0"/>
                          <w:divBdr>
                            <w:top w:val="none" w:sz="0" w:space="0" w:color="auto"/>
                            <w:left w:val="none" w:sz="0" w:space="0" w:color="auto"/>
                            <w:bottom w:val="none" w:sz="0" w:space="0" w:color="auto"/>
                            <w:right w:val="none" w:sz="0" w:space="0" w:color="auto"/>
                          </w:divBdr>
                        </w:div>
                      </w:divsChild>
                    </w:div>
                    <w:div w:id="2122453409">
                      <w:marLeft w:val="0"/>
                      <w:marRight w:val="0"/>
                      <w:marTop w:val="0"/>
                      <w:marBottom w:val="0"/>
                      <w:divBdr>
                        <w:top w:val="none" w:sz="0" w:space="0" w:color="auto"/>
                        <w:left w:val="none" w:sz="0" w:space="0" w:color="auto"/>
                        <w:bottom w:val="none" w:sz="0" w:space="0" w:color="auto"/>
                        <w:right w:val="none" w:sz="0" w:space="0" w:color="auto"/>
                      </w:divBdr>
                      <w:divsChild>
                        <w:div w:id="13079766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13187">
      <w:bodyDiv w:val="1"/>
      <w:marLeft w:val="0"/>
      <w:marRight w:val="0"/>
      <w:marTop w:val="0"/>
      <w:marBottom w:val="0"/>
      <w:divBdr>
        <w:top w:val="none" w:sz="0" w:space="0" w:color="auto"/>
        <w:left w:val="none" w:sz="0" w:space="0" w:color="auto"/>
        <w:bottom w:val="none" w:sz="0" w:space="0" w:color="auto"/>
        <w:right w:val="none" w:sz="0" w:space="0" w:color="auto"/>
      </w:divBdr>
      <w:divsChild>
        <w:div w:id="1805386132">
          <w:marLeft w:val="0"/>
          <w:marRight w:val="0"/>
          <w:marTop w:val="0"/>
          <w:marBottom w:val="0"/>
          <w:divBdr>
            <w:top w:val="none" w:sz="0" w:space="0" w:color="auto"/>
            <w:left w:val="none" w:sz="0" w:space="0" w:color="auto"/>
            <w:bottom w:val="none" w:sz="0" w:space="0" w:color="auto"/>
            <w:right w:val="none" w:sz="0" w:space="0" w:color="auto"/>
          </w:divBdr>
          <w:divsChild>
            <w:div w:id="229655783">
              <w:marLeft w:val="240"/>
              <w:marRight w:val="0"/>
              <w:marTop w:val="0"/>
              <w:marBottom w:val="0"/>
              <w:divBdr>
                <w:top w:val="none" w:sz="0" w:space="0" w:color="auto"/>
                <w:left w:val="none" w:sz="0" w:space="0" w:color="auto"/>
                <w:bottom w:val="none" w:sz="0" w:space="0" w:color="auto"/>
                <w:right w:val="none" w:sz="0" w:space="0" w:color="auto"/>
              </w:divBdr>
            </w:div>
            <w:div w:id="20819020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72785509">
      <w:bodyDiv w:val="1"/>
      <w:marLeft w:val="0"/>
      <w:marRight w:val="0"/>
      <w:marTop w:val="0"/>
      <w:marBottom w:val="0"/>
      <w:divBdr>
        <w:top w:val="none" w:sz="0" w:space="0" w:color="auto"/>
        <w:left w:val="none" w:sz="0" w:space="0" w:color="auto"/>
        <w:bottom w:val="none" w:sz="0" w:space="0" w:color="auto"/>
        <w:right w:val="none" w:sz="0" w:space="0" w:color="auto"/>
      </w:divBdr>
    </w:div>
    <w:div w:id="314070203">
      <w:bodyDiv w:val="1"/>
      <w:marLeft w:val="0"/>
      <w:marRight w:val="0"/>
      <w:marTop w:val="0"/>
      <w:marBottom w:val="0"/>
      <w:divBdr>
        <w:top w:val="none" w:sz="0" w:space="0" w:color="auto"/>
        <w:left w:val="none" w:sz="0" w:space="0" w:color="auto"/>
        <w:bottom w:val="none" w:sz="0" w:space="0" w:color="auto"/>
        <w:right w:val="none" w:sz="0" w:space="0" w:color="auto"/>
      </w:divBdr>
    </w:div>
    <w:div w:id="326791239">
      <w:bodyDiv w:val="1"/>
      <w:marLeft w:val="0"/>
      <w:marRight w:val="0"/>
      <w:marTop w:val="0"/>
      <w:marBottom w:val="0"/>
      <w:divBdr>
        <w:top w:val="none" w:sz="0" w:space="0" w:color="auto"/>
        <w:left w:val="none" w:sz="0" w:space="0" w:color="auto"/>
        <w:bottom w:val="none" w:sz="0" w:space="0" w:color="auto"/>
        <w:right w:val="none" w:sz="0" w:space="0" w:color="auto"/>
      </w:divBdr>
    </w:div>
    <w:div w:id="400055333">
      <w:bodyDiv w:val="1"/>
      <w:marLeft w:val="0"/>
      <w:marRight w:val="0"/>
      <w:marTop w:val="0"/>
      <w:marBottom w:val="0"/>
      <w:divBdr>
        <w:top w:val="none" w:sz="0" w:space="0" w:color="auto"/>
        <w:left w:val="none" w:sz="0" w:space="0" w:color="auto"/>
        <w:bottom w:val="none" w:sz="0" w:space="0" w:color="auto"/>
        <w:right w:val="none" w:sz="0" w:space="0" w:color="auto"/>
      </w:divBdr>
    </w:div>
    <w:div w:id="477183884">
      <w:bodyDiv w:val="1"/>
      <w:marLeft w:val="0"/>
      <w:marRight w:val="0"/>
      <w:marTop w:val="0"/>
      <w:marBottom w:val="0"/>
      <w:divBdr>
        <w:top w:val="none" w:sz="0" w:space="0" w:color="auto"/>
        <w:left w:val="none" w:sz="0" w:space="0" w:color="auto"/>
        <w:bottom w:val="none" w:sz="0" w:space="0" w:color="auto"/>
        <w:right w:val="none" w:sz="0" w:space="0" w:color="auto"/>
      </w:divBdr>
    </w:div>
    <w:div w:id="498425111">
      <w:bodyDiv w:val="1"/>
      <w:marLeft w:val="0"/>
      <w:marRight w:val="0"/>
      <w:marTop w:val="0"/>
      <w:marBottom w:val="0"/>
      <w:divBdr>
        <w:top w:val="none" w:sz="0" w:space="0" w:color="auto"/>
        <w:left w:val="none" w:sz="0" w:space="0" w:color="auto"/>
        <w:bottom w:val="none" w:sz="0" w:space="0" w:color="auto"/>
        <w:right w:val="none" w:sz="0" w:space="0" w:color="auto"/>
      </w:divBdr>
    </w:div>
    <w:div w:id="520557904">
      <w:bodyDiv w:val="1"/>
      <w:marLeft w:val="0"/>
      <w:marRight w:val="0"/>
      <w:marTop w:val="0"/>
      <w:marBottom w:val="0"/>
      <w:divBdr>
        <w:top w:val="none" w:sz="0" w:space="0" w:color="auto"/>
        <w:left w:val="none" w:sz="0" w:space="0" w:color="auto"/>
        <w:bottom w:val="none" w:sz="0" w:space="0" w:color="auto"/>
        <w:right w:val="none" w:sz="0" w:space="0" w:color="auto"/>
      </w:divBdr>
      <w:divsChild>
        <w:div w:id="722483285">
          <w:marLeft w:val="0"/>
          <w:marRight w:val="0"/>
          <w:marTop w:val="0"/>
          <w:marBottom w:val="0"/>
          <w:divBdr>
            <w:top w:val="none" w:sz="0" w:space="0" w:color="auto"/>
            <w:left w:val="none" w:sz="0" w:space="0" w:color="auto"/>
            <w:bottom w:val="none" w:sz="0" w:space="0" w:color="auto"/>
            <w:right w:val="none" w:sz="0" w:space="0" w:color="auto"/>
          </w:divBdr>
          <w:divsChild>
            <w:div w:id="1069310480">
              <w:marLeft w:val="0"/>
              <w:marRight w:val="0"/>
              <w:marTop w:val="0"/>
              <w:marBottom w:val="0"/>
              <w:divBdr>
                <w:top w:val="none" w:sz="0" w:space="0" w:color="auto"/>
                <w:left w:val="none" w:sz="0" w:space="0" w:color="auto"/>
                <w:bottom w:val="none" w:sz="0" w:space="0" w:color="auto"/>
                <w:right w:val="none" w:sz="0" w:space="0" w:color="auto"/>
              </w:divBdr>
              <w:divsChild>
                <w:div w:id="2109806622">
                  <w:marLeft w:val="0"/>
                  <w:marRight w:val="0"/>
                  <w:marTop w:val="150"/>
                  <w:marBottom w:val="150"/>
                  <w:divBdr>
                    <w:top w:val="none" w:sz="0" w:space="0" w:color="auto"/>
                    <w:left w:val="none" w:sz="0" w:space="0" w:color="auto"/>
                    <w:bottom w:val="none" w:sz="0" w:space="0" w:color="auto"/>
                    <w:right w:val="none" w:sz="0" w:space="0" w:color="auto"/>
                  </w:divBdr>
                  <w:divsChild>
                    <w:div w:id="110176452">
                      <w:marLeft w:val="0"/>
                      <w:marRight w:val="0"/>
                      <w:marTop w:val="0"/>
                      <w:marBottom w:val="0"/>
                      <w:divBdr>
                        <w:top w:val="none" w:sz="0" w:space="0" w:color="auto"/>
                        <w:left w:val="none" w:sz="0" w:space="0" w:color="auto"/>
                        <w:bottom w:val="none" w:sz="0" w:space="0" w:color="auto"/>
                        <w:right w:val="none" w:sz="0" w:space="0" w:color="auto"/>
                      </w:divBdr>
                      <w:divsChild>
                        <w:div w:id="580871419">
                          <w:marLeft w:val="240"/>
                          <w:marRight w:val="0"/>
                          <w:marTop w:val="0"/>
                          <w:marBottom w:val="0"/>
                          <w:divBdr>
                            <w:top w:val="none" w:sz="0" w:space="0" w:color="auto"/>
                            <w:left w:val="none" w:sz="0" w:space="0" w:color="auto"/>
                            <w:bottom w:val="none" w:sz="0" w:space="0" w:color="auto"/>
                            <w:right w:val="none" w:sz="0" w:space="0" w:color="auto"/>
                          </w:divBdr>
                        </w:div>
                      </w:divsChild>
                    </w:div>
                    <w:div w:id="368383199">
                      <w:marLeft w:val="0"/>
                      <w:marRight w:val="0"/>
                      <w:marTop w:val="0"/>
                      <w:marBottom w:val="0"/>
                      <w:divBdr>
                        <w:top w:val="none" w:sz="0" w:space="0" w:color="auto"/>
                        <w:left w:val="none" w:sz="0" w:space="0" w:color="auto"/>
                        <w:bottom w:val="none" w:sz="0" w:space="0" w:color="auto"/>
                        <w:right w:val="none" w:sz="0" w:space="0" w:color="auto"/>
                      </w:divBdr>
                      <w:divsChild>
                        <w:div w:id="1304771031">
                          <w:marLeft w:val="240"/>
                          <w:marRight w:val="0"/>
                          <w:marTop w:val="0"/>
                          <w:marBottom w:val="0"/>
                          <w:divBdr>
                            <w:top w:val="none" w:sz="0" w:space="0" w:color="auto"/>
                            <w:left w:val="none" w:sz="0" w:space="0" w:color="auto"/>
                            <w:bottom w:val="none" w:sz="0" w:space="0" w:color="auto"/>
                            <w:right w:val="none" w:sz="0" w:space="0" w:color="auto"/>
                          </w:divBdr>
                        </w:div>
                      </w:divsChild>
                    </w:div>
                    <w:div w:id="498429730">
                      <w:marLeft w:val="0"/>
                      <w:marRight w:val="0"/>
                      <w:marTop w:val="0"/>
                      <w:marBottom w:val="0"/>
                      <w:divBdr>
                        <w:top w:val="none" w:sz="0" w:space="0" w:color="auto"/>
                        <w:left w:val="none" w:sz="0" w:space="0" w:color="auto"/>
                        <w:bottom w:val="none" w:sz="0" w:space="0" w:color="auto"/>
                        <w:right w:val="none" w:sz="0" w:space="0" w:color="auto"/>
                      </w:divBdr>
                      <w:divsChild>
                        <w:div w:id="192690941">
                          <w:marLeft w:val="240"/>
                          <w:marRight w:val="0"/>
                          <w:marTop w:val="0"/>
                          <w:marBottom w:val="0"/>
                          <w:divBdr>
                            <w:top w:val="none" w:sz="0" w:space="0" w:color="auto"/>
                            <w:left w:val="none" w:sz="0" w:space="0" w:color="auto"/>
                            <w:bottom w:val="none" w:sz="0" w:space="0" w:color="auto"/>
                            <w:right w:val="none" w:sz="0" w:space="0" w:color="auto"/>
                          </w:divBdr>
                        </w:div>
                      </w:divsChild>
                    </w:div>
                    <w:div w:id="504981358">
                      <w:marLeft w:val="0"/>
                      <w:marRight w:val="0"/>
                      <w:marTop w:val="0"/>
                      <w:marBottom w:val="0"/>
                      <w:divBdr>
                        <w:top w:val="none" w:sz="0" w:space="0" w:color="auto"/>
                        <w:left w:val="none" w:sz="0" w:space="0" w:color="auto"/>
                        <w:bottom w:val="none" w:sz="0" w:space="0" w:color="auto"/>
                        <w:right w:val="none" w:sz="0" w:space="0" w:color="auto"/>
                      </w:divBdr>
                      <w:divsChild>
                        <w:div w:id="264776494">
                          <w:marLeft w:val="240"/>
                          <w:marRight w:val="0"/>
                          <w:marTop w:val="0"/>
                          <w:marBottom w:val="0"/>
                          <w:divBdr>
                            <w:top w:val="none" w:sz="0" w:space="0" w:color="auto"/>
                            <w:left w:val="none" w:sz="0" w:space="0" w:color="auto"/>
                            <w:bottom w:val="none" w:sz="0" w:space="0" w:color="auto"/>
                            <w:right w:val="none" w:sz="0" w:space="0" w:color="auto"/>
                          </w:divBdr>
                        </w:div>
                      </w:divsChild>
                    </w:div>
                    <w:div w:id="785657038">
                      <w:marLeft w:val="0"/>
                      <w:marRight w:val="0"/>
                      <w:marTop w:val="0"/>
                      <w:marBottom w:val="0"/>
                      <w:divBdr>
                        <w:top w:val="none" w:sz="0" w:space="0" w:color="auto"/>
                        <w:left w:val="none" w:sz="0" w:space="0" w:color="auto"/>
                        <w:bottom w:val="none" w:sz="0" w:space="0" w:color="auto"/>
                        <w:right w:val="none" w:sz="0" w:space="0" w:color="auto"/>
                      </w:divBdr>
                      <w:divsChild>
                        <w:div w:id="543325240">
                          <w:marLeft w:val="240"/>
                          <w:marRight w:val="0"/>
                          <w:marTop w:val="0"/>
                          <w:marBottom w:val="0"/>
                          <w:divBdr>
                            <w:top w:val="none" w:sz="0" w:space="0" w:color="auto"/>
                            <w:left w:val="none" w:sz="0" w:space="0" w:color="auto"/>
                            <w:bottom w:val="none" w:sz="0" w:space="0" w:color="auto"/>
                            <w:right w:val="none" w:sz="0" w:space="0" w:color="auto"/>
                          </w:divBdr>
                        </w:div>
                      </w:divsChild>
                    </w:div>
                    <w:div w:id="1178157702">
                      <w:marLeft w:val="0"/>
                      <w:marRight w:val="0"/>
                      <w:marTop w:val="0"/>
                      <w:marBottom w:val="0"/>
                      <w:divBdr>
                        <w:top w:val="none" w:sz="0" w:space="0" w:color="auto"/>
                        <w:left w:val="none" w:sz="0" w:space="0" w:color="auto"/>
                        <w:bottom w:val="none" w:sz="0" w:space="0" w:color="auto"/>
                        <w:right w:val="none" w:sz="0" w:space="0" w:color="auto"/>
                      </w:divBdr>
                    </w:div>
                    <w:div w:id="1607738261">
                      <w:marLeft w:val="0"/>
                      <w:marRight w:val="0"/>
                      <w:marTop w:val="0"/>
                      <w:marBottom w:val="0"/>
                      <w:divBdr>
                        <w:top w:val="none" w:sz="0" w:space="0" w:color="auto"/>
                        <w:left w:val="none" w:sz="0" w:space="0" w:color="auto"/>
                        <w:bottom w:val="none" w:sz="0" w:space="0" w:color="auto"/>
                        <w:right w:val="none" w:sz="0" w:space="0" w:color="auto"/>
                      </w:divBdr>
                      <w:divsChild>
                        <w:div w:id="1711761344">
                          <w:marLeft w:val="240"/>
                          <w:marRight w:val="0"/>
                          <w:marTop w:val="0"/>
                          <w:marBottom w:val="0"/>
                          <w:divBdr>
                            <w:top w:val="none" w:sz="0" w:space="0" w:color="auto"/>
                            <w:left w:val="none" w:sz="0" w:space="0" w:color="auto"/>
                            <w:bottom w:val="none" w:sz="0" w:space="0" w:color="auto"/>
                            <w:right w:val="none" w:sz="0" w:space="0" w:color="auto"/>
                          </w:divBdr>
                        </w:div>
                      </w:divsChild>
                    </w:div>
                    <w:div w:id="1747341298">
                      <w:marLeft w:val="0"/>
                      <w:marRight w:val="0"/>
                      <w:marTop w:val="0"/>
                      <w:marBottom w:val="0"/>
                      <w:divBdr>
                        <w:top w:val="none" w:sz="0" w:space="0" w:color="auto"/>
                        <w:left w:val="none" w:sz="0" w:space="0" w:color="auto"/>
                        <w:bottom w:val="none" w:sz="0" w:space="0" w:color="auto"/>
                        <w:right w:val="none" w:sz="0" w:space="0" w:color="auto"/>
                      </w:divBdr>
                      <w:divsChild>
                        <w:div w:id="482741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261859">
      <w:bodyDiv w:val="1"/>
      <w:marLeft w:val="0"/>
      <w:marRight w:val="0"/>
      <w:marTop w:val="0"/>
      <w:marBottom w:val="0"/>
      <w:divBdr>
        <w:top w:val="none" w:sz="0" w:space="0" w:color="auto"/>
        <w:left w:val="none" w:sz="0" w:space="0" w:color="auto"/>
        <w:bottom w:val="none" w:sz="0" w:space="0" w:color="auto"/>
        <w:right w:val="none" w:sz="0" w:space="0" w:color="auto"/>
      </w:divBdr>
    </w:div>
    <w:div w:id="545143851">
      <w:bodyDiv w:val="1"/>
      <w:marLeft w:val="0"/>
      <w:marRight w:val="0"/>
      <w:marTop w:val="0"/>
      <w:marBottom w:val="0"/>
      <w:divBdr>
        <w:top w:val="none" w:sz="0" w:space="0" w:color="auto"/>
        <w:left w:val="none" w:sz="0" w:space="0" w:color="auto"/>
        <w:bottom w:val="none" w:sz="0" w:space="0" w:color="auto"/>
        <w:right w:val="none" w:sz="0" w:space="0" w:color="auto"/>
      </w:divBdr>
    </w:div>
    <w:div w:id="585919318">
      <w:bodyDiv w:val="1"/>
      <w:marLeft w:val="0"/>
      <w:marRight w:val="0"/>
      <w:marTop w:val="0"/>
      <w:marBottom w:val="0"/>
      <w:divBdr>
        <w:top w:val="none" w:sz="0" w:space="0" w:color="auto"/>
        <w:left w:val="none" w:sz="0" w:space="0" w:color="auto"/>
        <w:bottom w:val="none" w:sz="0" w:space="0" w:color="auto"/>
        <w:right w:val="none" w:sz="0" w:space="0" w:color="auto"/>
      </w:divBdr>
    </w:div>
    <w:div w:id="592276180">
      <w:bodyDiv w:val="1"/>
      <w:marLeft w:val="0"/>
      <w:marRight w:val="0"/>
      <w:marTop w:val="0"/>
      <w:marBottom w:val="0"/>
      <w:divBdr>
        <w:top w:val="none" w:sz="0" w:space="0" w:color="auto"/>
        <w:left w:val="none" w:sz="0" w:space="0" w:color="auto"/>
        <w:bottom w:val="none" w:sz="0" w:space="0" w:color="auto"/>
        <w:right w:val="none" w:sz="0" w:space="0" w:color="auto"/>
      </w:divBdr>
      <w:divsChild>
        <w:div w:id="1441609786">
          <w:marLeft w:val="0"/>
          <w:marRight w:val="0"/>
          <w:marTop w:val="0"/>
          <w:marBottom w:val="0"/>
          <w:divBdr>
            <w:top w:val="none" w:sz="0" w:space="0" w:color="auto"/>
            <w:left w:val="none" w:sz="0" w:space="0" w:color="auto"/>
            <w:bottom w:val="none" w:sz="0" w:space="0" w:color="auto"/>
            <w:right w:val="none" w:sz="0" w:space="0" w:color="auto"/>
          </w:divBdr>
          <w:divsChild>
            <w:div w:id="133647991">
              <w:marLeft w:val="0"/>
              <w:marRight w:val="0"/>
              <w:marTop w:val="0"/>
              <w:marBottom w:val="0"/>
              <w:divBdr>
                <w:top w:val="none" w:sz="0" w:space="0" w:color="auto"/>
                <w:left w:val="none" w:sz="0" w:space="0" w:color="auto"/>
                <w:bottom w:val="none" w:sz="0" w:space="0" w:color="auto"/>
                <w:right w:val="none" w:sz="0" w:space="0" w:color="auto"/>
              </w:divBdr>
              <w:divsChild>
                <w:div w:id="2095121652">
                  <w:marLeft w:val="0"/>
                  <w:marRight w:val="0"/>
                  <w:marTop w:val="150"/>
                  <w:marBottom w:val="150"/>
                  <w:divBdr>
                    <w:top w:val="none" w:sz="0" w:space="0" w:color="auto"/>
                    <w:left w:val="none" w:sz="0" w:space="0" w:color="auto"/>
                    <w:bottom w:val="none" w:sz="0" w:space="0" w:color="auto"/>
                    <w:right w:val="none" w:sz="0" w:space="0" w:color="auto"/>
                  </w:divBdr>
                  <w:divsChild>
                    <w:div w:id="462044971">
                      <w:marLeft w:val="0"/>
                      <w:marRight w:val="0"/>
                      <w:marTop w:val="0"/>
                      <w:marBottom w:val="0"/>
                      <w:divBdr>
                        <w:top w:val="none" w:sz="0" w:space="0" w:color="auto"/>
                        <w:left w:val="none" w:sz="0" w:space="0" w:color="auto"/>
                        <w:bottom w:val="none" w:sz="0" w:space="0" w:color="auto"/>
                        <w:right w:val="none" w:sz="0" w:space="0" w:color="auto"/>
                      </w:divBdr>
                    </w:div>
                    <w:div w:id="552691933">
                      <w:marLeft w:val="0"/>
                      <w:marRight w:val="0"/>
                      <w:marTop w:val="0"/>
                      <w:marBottom w:val="0"/>
                      <w:divBdr>
                        <w:top w:val="none" w:sz="0" w:space="0" w:color="auto"/>
                        <w:left w:val="none" w:sz="0" w:space="0" w:color="auto"/>
                        <w:bottom w:val="none" w:sz="0" w:space="0" w:color="auto"/>
                        <w:right w:val="none" w:sz="0" w:space="0" w:color="auto"/>
                      </w:divBdr>
                      <w:divsChild>
                        <w:div w:id="1293168157">
                          <w:marLeft w:val="240"/>
                          <w:marRight w:val="0"/>
                          <w:marTop w:val="0"/>
                          <w:marBottom w:val="0"/>
                          <w:divBdr>
                            <w:top w:val="none" w:sz="0" w:space="0" w:color="auto"/>
                            <w:left w:val="none" w:sz="0" w:space="0" w:color="auto"/>
                            <w:bottom w:val="none" w:sz="0" w:space="0" w:color="auto"/>
                            <w:right w:val="none" w:sz="0" w:space="0" w:color="auto"/>
                          </w:divBdr>
                        </w:div>
                      </w:divsChild>
                    </w:div>
                    <w:div w:id="581257801">
                      <w:marLeft w:val="0"/>
                      <w:marRight w:val="0"/>
                      <w:marTop w:val="0"/>
                      <w:marBottom w:val="0"/>
                      <w:divBdr>
                        <w:top w:val="none" w:sz="0" w:space="0" w:color="auto"/>
                        <w:left w:val="none" w:sz="0" w:space="0" w:color="auto"/>
                        <w:bottom w:val="none" w:sz="0" w:space="0" w:color="auto"/>
                        <w:right w:val="none" w:sz="0" w:space="0" w:color="auto"/>
                      </w:divBdr>
                      <w:divsChild>
                        <w:div w:id="1885405392">
                          <w:marLeft w:val="240"/>
                          <w:marRight w:val="0"/>
                          <w:marTop w:val="0"/>
                          <w:marBottom w:val="0"/>
                          <w:divBdr>
                            <w:top w:val="none" w:sz="0" w:space="0" w:color="auto"/>
                            <w:left w:val="none" w:sz="0" w:space="0" w:color="auto"/>
                            <w:bottom w:val="none" w:sz="0" w:space="0" w:color="auto"/>
                            <w:right w:val="none" w:sz="0" w:space="0" w:color="auto"/>
                          </w:divBdr>
                        </w:div>
                      </w:divsChild>
                    </w:div>
                    <w:div w:id="754060808">
                      <w:marLeft w:val="0"/>
                      <w:marRight w:val="0"/>
                      <w:marTop w:val="0"/>
                      <w:marBottom w:val="0"/>
                      <w:divBdr>
                        <w:top w:val="none" w:sz="0" w:space="0" w:color="auto"/>
                        <w:left w:val="none" w:sz="0" w:space="0" w:color="auto"/>
                        <w:bottom w:val="none" w:sz="0" w:space="0" w:color="auto"/>
                        <w:right w:val="none" w:sz="0" w:space="0" w:color="auto"/>
                      </w:divBdr>
                      <w:divsChild>
                        <w:div w:id="1850943725">
                          <w:marLeft w:val="240"/>
                          <w:marRight w:val="0"/>
                          <w:marTop w:val="0"/>
                          <w:marBottom w:val="0"/>
                          <w:divBdr>
                            <w:top w:val="none" w:sz="0" w:space="0" w:color="auto"/>
                            <w:left w:val="none" w:sz="0" w:space="0" w:color="auto"/>
                            <w:bottom w:val="none" w:sz="0" w:space="0" w:color="auto"/>
                            <w:right w:val="none" w:sz="0" w:space="0" w:color="auto"/>
                          </w:divBdr>
                        </w:div>
                      </w:divsChild>
                    </w:div>
                    <w:div w:id="1032614782">
                      <w:marLeft w:val="0"/>
                      <w:marRight w:val="0"/>
                      <w:marTop w:val="0"/>
                      <w:marBottom w:val="0"/>
                      <w:divBdr>
                        <w:top w:val="none" w:sz="0" w:space="0" w:color="auto"/>
                        <w:left w:val="none" w:sz="0" w:space="0" w:color="auto"/>
                        <w:bottom w:val="none" w:sz="0" w:space="0" w:color="auto"/>
                        <w:right w:val="none" w:sz="0" w:space="0" w:color="auto"/>
                      </w:divBdr>
                      <w:divsChild>
                        <w:div w:id="1741561579">
                          <w:marLeft w:val="240"/>
                          <w:marRight w:val="0"/>
                          <w:marTop w:val="0"/>
                          <w:marBottom w:val="0"/>
                          <w:divBdr>
                            <w:top w:val="none" w:sz="0" w:space="0" w:color="auto"/>
                            <w:left w:val="none" w:sz="0" w:space="0" w:color="auto"/>
                            <w:bottom w:val="none" w:sz="0" w:space="0" w:color="auto"/>
                            <w:right w:val="none" w:sz="0" w:space="0" w:color="auto"/>
                          </w:divBdr>
                        </w:div>
                      </w:divsChild>
                    </w:div>
                    <w:div w:id="1200051863">
                      <w:marLeft w:val="0"/>
                      <w:marRight w:val="0"/>
                      <w:marTop w:val="0"/>
                      <w:marBottom w:val="0"/>
                      <w:divBdr>
                        <w:top w:val="none" w:sz="0" w:space="0" w:color="auto"/>
                        <w:left w:val="none" w:sz="0" w:space="0" w:color="auto"/>
                        <w:bottom w:val="none" w:sz="0" w:space="0" w:color="auto"/>
                        <w:right w:val="none" w:sz="0" w:space="0" w:color="auto"/>
                      </w:divBdr>
                      <w:divsChild>
                        <w:div w:id="1315523264">
                          <w:marLeft w:val="240"/>
                          <w:marRight w:val="0"/>
                          <w:marTop w:val="0"/>
                          <w:marBottom w:val="0"/>
                          <w:divBdr>
                            <w:top w:val="none" w:sz="0" w:space="0" w:color="auto"/>
                            <w:left w:val="none" w:sz="0" w:space="0" w:color="auto"/>
                            <w:bottom w:val="none" w:sz="0" w:space="0" w:color="auto"/>
                            <w:right w:val="none" w:sz="0" w:space="0" w:color="auto"/>
                          </w:divBdr>
                        </w:div>
                      </w:divsChild>
                    </w:div>
                    <w:div w:id="1560819512">
                      <w:marLeft w:val="0"/>
                      <w:marRight w:val="0"/>
                      <w:marTop w:val="0"/>
                      <w:marBottom w:val="0"/>
                      <w:divBdr>
                        <w:top w:val="none" w:sz="0" w:space="0" w:color="auto"/>
                        <w:left w:val="none" w:sz="0" w:space="0" w:color="auto"/>
                        <w:bottom w:val="none" w:sz="0" w:space="0" w:color="auto"/>
                        <w:right w:val="none" w:sz="0" w:space="0" w:color="auto"/>
                      </w:divBdr>
                      <w:divsChild>
                        <w:div w:id="1803230519">
                          <w:marLeft w:val="240"/>
                          <w:marRight w:val="0"/>
                          <w:marTop w:val="0"/>
                          <w:marBottom w:val="0"/>
                          <w:divBdr>
                            <w:top w:val="none" w:sz="0" w:space="0" w:color="auto"/>
                            <w:left w:val="none" w:sz="0" w:space="0" w:color="auto"/>
                            <w:bottom w:val="none" w:sz="0" w:space="0" w:color="auto"/>
                            <w:right w:val="none" w:sz="0" w:space="0" w:color="auto"/>
                          </w:divBdr>
                        </w:div>
                      </w:divsChild>
                    </w:div>
                    <w:div w:id="1702435909">
                      <w:marLeft w:val="0"/>
                      <w:marRight w:val="0"/>
                      <w:marTop w:val="0"/>
                      <w:marBottom w:val="0"/>
                      <w:divBdr>
                        <w:top w:val="none" w:sz="0" w:space="0" w:color="auto"/>
                        <w:left w:val="none" w:sz="0" w:space="0" w:color="auto"/>
                        <w:bottom w:val="none" w:sz="0" w:space="0" w:color="auto"/>
                        <w:right w:val="none" w:sz="0" w:space="0" w:color="auto"/>
                      </w:divBdr>
                      <w:divsChild>
                        <w:div w:id="2696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892448">
      <w:bodyDiv w:val="1"/>
      <w:marLeft w:val="0"/>
      <w:marRight w:val="0"/>
      <w:marTop w:val="0"/>
      <w:marBottom w:val="0"/>
      <w:divBdr>
        <w:top w:val="none" w:sz="0" w:space="0" w:color="auto"/>
        <w:left w:val="none" w:sz="0" w:space="0" w:color="auto"/>
        <w:bottom w:val="none" w:sz="0" w:space="0" w:color="auto"/>
        <w:right w:val="none" w:sz="0" w:space="0" w:color="auto"/>
      </w:divBdr>
    </w:div>
    <w:div w:id="627200117">
      <w:bodyDiv w:val="1"/>
      <w:marLeft w:val="0"/>
      <w:marRight w:val="0"/>
      <w:marTop w:val="0"/>
      <w:marBottom w:val="0"/>
      <w:divBdr>
        <w:top w:val="none" w:sz="0" w:space="0" w:color="auto"/>
        <w:left w:val="none" w:sz="0" w:space="0" w:color="auto"/>
        <w:bottom w:val="none" w:sz="0" w:space="0" w:color="auto"/>
        <w:right w:val="none" w:sz="0" w:space="0" w:color="auto"/>
      </w:divBdr>
    </w:div>
    <w:div w:id="664549332">
      <w:bodyDiv w:val="1"/>
      <w:marLeft w:val="0"/>
      <w:marRight w:val="0"/>
      <w:marTop w:val="0"/>
      <w:marBottom w:val="0"/>
      <w:divBdr>
        <w:top w:val="none" w:sz="0" w:space="0" w:color="auto"/>
        <w:left w:val="none" w:sz="0" w:space="0" w:color="auto"/>
        <w:bottom w:val="none" w:sz="0" w:space="0" w:color="auto"/>
        <w:right w:val="none" w:sz="0" w:space="0" w:color="auto"/>
      </w:divBdr>
    </w:div>
    <w:div w:id="668482517">
      <w:bodyDiv w:val="1"/>
      <w:marLeft w:val="0"/>
      <w:marRight w:val="0"/>
      <w:marTop w:val="0"/>
      <w:marBottom w:val="0"/>
      <w:divBdr>
        <w:top w:val="none" w:sz="0" w:space="0" w:color="auto"/>
        <w:left w:val="none" w:sz="0" w:space="0" w:color="auto"/>
        <w:bottom w:val="none" w:sz="0" w:space="0" w:color="auto"/>
        <w:right w:val="none" w:sz="0" w:space="0" w:color="auto"/>
      </w:divBdr>
    </w:div>
    <w:div w:id="697269073">
      <w:bodyDiv w:val="1"/>
      <w:marLeft w:val="0"/>
      <w:marRight w:val="0"/>
      <w:marTop w:val="0"/>
      <w:marBottom w:val="0"/>
      <w:divBdr>
        <w:top w:val="none" w:sz="0" w:space="0" w:color="auto"/>
        <w:left w:val="none" w:sz="0" w:space="0" w:color="auto"/>
        <w:bottom w:val="none" w:sz="0" w:space="0" w:color="auto"/>
        <w:right w:val="none" w:sz="0" w:space="0" w:color="auto"/>
      </w:divBdr>
    </w:div>
    <w:div w:id="723025326">
      <w:bodyDiv w:val="1"/>
      <w:marLeft w:val="0"/>
      <w:marRight w:val="0"/>
      <w:marTop w:val="0"/>
      <w:marBottom w:val="0"/>
      <w:divBdr>
        <w:top w:val="none" w:sz="0" w:space="0" w:color="auto"/>
        <w:left w:val="none" w:sz="0" w:space="0" w:color="auto"/>
        <w:bottom w:val="none" w:sz="0" w:space="0" w:color="auto"/>
        <w:right w:val="none" w:sz="0" w:space="0" w:color="auto"/>
      </w:divBdr>
    </w:div>
    <w:div w:id="779446784">
      <w:bodyDiv w:val="1"/>
      <w:marLeft w:val="0"/>
      <w:marRight w:val="0"/>
      <w:marTop w:val="0"/>
      <w:marBottom w:val="0"/>
      <w:divBdr>
        <w:top w:val="none" w:sz="0" w:space="0" w:color="auto"/>
        <w:left w:val="none" w:sz="0" w:space="0" w:color="auto"/>
        <w:bottom w:val="none" w:sz="0" w:space="0" w:color="auto"/>
        <w:right w:val="none" w:sz="0" w:space="0" w:color="auto"/>
      </w:divBdr>
    </w:div>
    <w:div w:id="877350143">
      <w:bodyDiv w:val="1"/>
      <w:marLeft w:val="0"/>
      <w:marRight w:val="0"/>
      <w:marTop w:val="0"/>
      <w:marBottom w:val="0"/>
      <w:divBdr>
        <w:top w:val="none" w:sz="0" w:space="0" w:color="auto"/>
        <w:left w:val="none" w:sz="0" w:space="0" w:color="auto"/>
        <w:bottom w:val="none" w:sz="0" w:space="0" w:color="auto"/>
        <w:right w:val="none" w:sz="0" w:space="0" w:color="auto"/>
      </w:divBdr>
    </w:div>
    <w:div w:id="939871568">
      <w:bodyDiv w:val="1"/>
      <w:marLeft w:val="0"/>
      <w:marRight w:val="0"/>
      <w:marTop w:val="0"/>
      <w:marBottom w:val="0"/>
      <w:divBdr>
        <w:top w:val="none" w:sz="0" w:space="0" w:color="auto"/>
        <w:left w:val="none" w:sz="0" w:space="0" w:color="auto"/>
        <w:bottom w:val="none" w:sz="0" w:space="0" w:color="auto"/>
        <w:right w:val="none" w:sz="0" w:space="0" w:color="auto"/>
      </w:divBdr>
    </w:div>
    <w:div w:id="955139139">
      <w:bodyDiv w:val="1"/>
      <w:marLeft w:val="0"/>
      <w:marRight w:val="0"/>
      <w:marTop w:val="0"/>
      <w:marBottom w:val="0"/>
      <w:divBdr>
        <w:top w:val="none" w:sz="0" w:space="0" w:color="auto"/>
        <w:left w:val="none" w:sz="0" w:space="0" w:color="auto"/>
        <w:bottom w:val="none" w:sz="0" w:space="0" w:color="auto"/>
        <w:right w:val="none" w:sz="0" w:space="0" w:color="auto"/>
      </w:divBdr>
    </w:div>
    <w:div w:id="1002783922">
      <w:bodyDiv w:val="1"/>
      <w:marLeft w:val="0"/>
      <w:marRight w:val="0"/>
      <w:marTop w:val="0"/>
      <w:marBottom w:val="0"/>
      <w:divBdr>
        <w:top w:val="none" w:sz="0" w:space="0" w:color="auto"/>
        <w:left w:val="none" w:sz="0" w:space="0" w:color="auto"/>
        <w:bottom w:val="none" w:sz="0" w:space="0" w:color="auto"/>
        <w:right w:val="none" w:sz="0" w:space="0" w:color="auto"/>
      </w:divBdr>
    </w:div>
    <w:div w:id="1010335180">
      <w:bodyDiv w:val="1"/>
      <w:marLeft w:val="0"/>
      <w:marRight w:val="0"/>
      <w:marTop w:val="0"/>
      <w:marBottom w:val="0"/>
      <w:divBdr>
        <w:top w:val="none" w:sz="0" w:space="0" w:color="auto"/>
        <w:left w:val="none" w:sz="0" w:space="0" w:color="auto"/>
        <w:bottom w:val="none" w:sz="0" w:space="0" w:color="auto"/>
        <w:right w:val="none" w:sz="0" w:space="0" w:color="auto"/>
      </w:divBdr>
    </w:div>
    <w:div w:id="1081177717">
      <w:bodyDiv w:val="1"/>
      <w:marLeft w:val="0"/>
      <w:marRight w:val="0"/>
      <w:marTop w:val="0"/>
      <w:marBottom w:val="0"/>
      <w:divBdr>
        <w:top w:val="none" w:sz="0" w:space="0" w:color="auto"/>
        <w:left w:val="none" w:sz="0" w:space="0" w:color="auto"/>
        <w:bottom w:val="none" w:sz="0" w:space="0" w:color="auto"/>
        <w:right w:val="none" w:sz="0" w:space="0" w:color="auto"/>
      </w:divBdr>
    </w:div>
    <w:div w:id="1140656706">
      <w:bodyDiv w:val="1"/>
      <w:marLeft w:val="0"/>
      <w:marRight w:val="0"/>
      <w:marTop w:val="0"/>
      <w:marBottom w:val="0"/>
      <w:divBdr>
        <w:top w:val="none" w:sz="0" w:space="0" w:color="auto"/>
        <w:left w:val="none" w:sz="0" w:space="0" w:color="auto"/>
        <w:bottom w:val="none" w:sz="0" w:space="0" w:color="auto"/>
        <w:right w:val="none" w:sz="0" w:space="0" w:color="auto"/>
      </w:divBdr>
    </w:div>
    <w:div w:id="1158498659">
      <w:bodyDiv w:val="1"/>
      <w:marLeft w:val="0"/>
      <w:marRight w:val="0"/>
      <w:marTop w:val="0"/>
      <w:marBottom w:val="0"/>
      <w:divBdr>
        <w:top w:val="none" w:sz="0" w:space="0" w:color="auto"/>
        <w:left w:val="none" w:sz="0" w:space="0" w:color="auto"/>
        <w:bottom w:val="none" w:sz="0" w:space="0" w:color="auto"/>
        <w:right w:val="none" w:sz="0" w:space="0" w:color="auto"/>
      </w:divBdr>
    </w:div>
    <w:div w:id="1238252320">
      <w:bodyDiv w:val="1"/>
      <w:marLeft w:val="0"/>
      <w:marRight w:val="0"/>
      <w:marTop w:val="0"/>
      <w:marBottom w:val="0"/>
      <w:divBdr>
        <w:top w:val="none" w:sz="0" w:space="0" w:color="auto"/>
        <w:left w:val="none" w:sz="0" w:space="0" w:color="auto"/>
        <w:bottom w:val="none" w:sz="0" w:space="0" w:color="auto"/>
        <w:right w:val="none" w:sz="0" w:space="0" w:color="auto"/>
      </w:divBdr>
    </w:div>
    <w:div w:id="1239706542">
      <w:bodyDiv w:val="1"/>
      <w:marLeft w:val="0"/>
      <w:marRight w:val="0"/>
      <w:marTop w:val="0"/>
      <w:marBottom w:val="0"/>
      <w:divBdr>
        <w:top w:val="none" w:sz="0" w:space="0" w:color="auto"/>
        <w:left w:val="none" w:sz="0" w:space="0" w:color="auto"/>
        <w:bottom w:val="none" w:sz="0" w:space="0" w:color="auto"/>
        <w:right w:val="none" w:sz="0" w:space="0" w:color="auto"/>
      </w:divBdr>
    </w:div>
    <w:div w:id="1314601278">
      <w:bodyDiv w:val="1"/>
      <w:marLeft w:val="0"/>
      <w:marRight w:val="0"/>
      <w:marTop w:val="0"/>
      <w:marBottom w:val="0"/>
      <w:divBdr>
        <w:top w:val="none" w:sz="0" w:space="0" w:color="auto"/>
        <w:left w:val="none" w:sz="0" w:space="0" w:color="auto"/>
        <w:bottom w:val="none" w:sz="0" w:space="0" w:color="auto"/>
        <w:right w:val="none" w:sz="0" w:space="0" w:color="auto"/>
      </w:divBdr>
    </w:div>
    <w:div w:id="1316569060">
      <w:bodyDiv w:val="1"/>
      <w:marLeft w:val="0"/>
      <w:marRight w:val="0"/>
      <w:marTop w:val="0"/>
      <w:marBottom w:val="0"/>
      <w:divBdr>
        <w:top w:val="none" w:sz="0" w:space="0" w:color="auto"/>
        <w:left w:val="none" w:sz="0" w:space="0" w:color="auto"/>
        <w:bottom w:val="none" w:sz="0" w:space="0" w:color="auto"/>
        <w:right w:val="none" w:sz="0" w:space="0" w:color="auto"/>
      </w:divBdr>
    </w:div>
    <w:div w:id="1328247652">
      <w:bodyDiv w:val="1"/>
      <w:marLeft w:val="0"/>
      <w:marRight w:val="0"/>
      <w:marTop w:val="0"/>
      <w:marBottom w:val="0"/>
      <w:divBdr>
        <w:top w:val="none" w:sz="0" w:space="0" w:color="auto"/>
        <w:left w:val="none" w:sz="0" w:space="0" w:color="auto"/>
        <w:bottom w:val="none" w:sz="0" w:space="0" w:color="auto"/>
        <w:right w:val="none" w:sz="0" w:space="0" w:color="auto"/>
      </w:divBdr>
    </w:div>
    <w:div w:id="1537043410">
      <w:bodyDiv w:val="1"/>
      <w:marLeft w:val="0"/>
      <w:marRight w:val="0"/>
      <w:marTop w:val="0"/>
      <w:marBottom w:val="0"/>
      <w:divBdr>
        <w:top w:val="none" w:sz="0" w:space="0" w:color="auto"/>
        <w:left w:val="none" w:sz="0" w:space="0" w:color="auto"/>
        <w:bottom w:val="none" w:sz="0" w:space="0" w:color="auto"/>
        <w:right w:val="none" w:sz="0" w:space="0" w:color="auto"/>
      </w:divBdr>
    </w:div>
    <w:div w:id="1571693879">
      <w:bodyDiv w:val="1"/>
      <w:marLeft w:val="0"/>
      <w:marRight w:val="0"/>
      <w:marTop w:val="0"/>
      <w:marBottom w:val="0"/>
      <w:divBdr>
        <w:top w:val="none" w:sz="0" w:space="0" w:color="auto"/>
        <w:left w:val="none" w:sz="0" w:space="0" w:color="auto"/>
        <w:bottom w:val="none" w:sz="0" w:space="0" w:color="auto"/>
        <w:right w:val="none" w:sz="0" w:space="0" w:color="auto"/>
      </w:divBdr>
    </w:div>
    <w:div w:id="1599168186">
      <w:bodyDiv w:val="1"/>
      <w:marLeft w:val="0"/>
      <w:marRight w:val="0"/>
      <w:marTop w:val="0"/>
      <w:marBottom w:val="0"/>
      <w:divBdr>
        <w:top w:val="none" w:sz="0" w:space="0" w:color="auto"/>
        <w:left w:val="none" w:sz="0" w:space="0" w:color="auto"/>
        <w:bottom w:val="none" w:sz="0" w:space="0" w:color="auto"/>
        <w:right w:val="none" w:sz="0" w:space="0" w:color="auto"/>
      </w:divBdr>
    </w:div>
    <w:div w:id="1647010388">
      <w:bodyDiv w:val="1"/>
      <w:marLeft w:val="0"/>
      <w:marRight w:val="0"/>
      <w:marTop w:val="0"/>
      <w:marBottom w:val="0"/>
      <w:divBdr>
        <w:top w:val="none" w:sz="0" w:space="0" w:color="auto"/>
        <w:left w:val="none" w:sz="0" w:space="0" w:color="auto"/>
        <w:bottom w:val="none" w:sz="0" w:space="0" w:color="auto"/>
        <w:right w:val="none" w:sz="0" w:space="0" w:color="auto"/>
      </w:divBdr>
    </w:div>
    <w:div w:id="1673534377">
      <w:bodyDiv w:val="1"/>
      <w:marLeft w:val="0"/>
      <w:marRight w:val="0"/>
      <w:marTop w:val="0"/>
      <w:marBottom w:val="0"/>
      <w:divBdr>
        <w:top w:val="none" w:sz="0" w:space="0" w:color="auto"/>
        <w:left w:val="none" w:sz="0" w:space="0" w:color="auto"/>
        <w:bottom w:val="none" w:sz="0" w:space="0" w:color="auto"/>
        <w:right w:val="none" w:sz="0" w:space="0" w:color="auto"/>
      </w:divBdr>
    </w:div>
    <w:div w:id="1800486904">
      <w:bodyDiv w:val="1"/>
      <w:marLeft w:val="0"/>
      <w:marRight w:val="0"/>
      <w:marTop w:val="0"/>
      <w:marBottom w:val="0"/>
      <w:divBdr>
        <w:top w:val="none" w:sz="0" w:space="0" w:color="auto"/>
        <w:left w:val="none" w:sz="0" w:space="0" w:color="auto"/>
        <w:bottom w:val="none" w:sz="0" w:space="0" w:color="auto"/>
        <w:right w:val="none" w:sz="0" w:space="0" w:color="auto"/>
      </w:divBdr>
    </w:div>
    <w:div w:id="1801027498">
      <w:bodyDiv w:val="1"/>
      <w:marLeft w:val="0"/>
      <w:marRight w:val="0"/>
      <w:marTop w:val="0"/>
      <w:marBottom w:val="0"/>
      <w:divBdr>
        <w:top w:val="none" w:sz="0" w:space="0" w:color="auto"/>
        <w:left w:val="none" w:sz="0" w:space="0" w:color="auto"/>
        <w:bottom w:val="none" w:sz="0" w:space="0" w:color="auto"/>
        <w:right w:val="none" w:sz="0" w:space="0" w:color="auto"/>
      </w:divBdr>
    </w:div>
    <w:div w:id="1831562375">
      <w:bodyDiv w:val="1"/>
      <w:marLeft w:val="0"/>
      <w:marRight w:val="0"/>
      <w:marTop w:val="0"/>
      <w:marBottom w:val="0"/>
      <w:divBdr>
        <w:top w:val="none" w:sz="0" w:space="0" w:color="auto"/>
        <w:left w:val="none" w:sz="0" w:space="0" w:color="auto"/>
        <w:bottom w:val="none" w:sz="0" w:space="0" w:color="auto"/>
        <w:right w:val="none" w:sz="0" w:space="0" w:color="auto"/>
      </w:divBdr>
    </w:div>
    <w:div w:id="1901405874">
      <w:bodyDiv w:val="1"/>
      <w:marLeft w:val="0"/>
      <w:marRight w:val="0"/>
      <w:marTop w:val="0"/>
      <w:marBottom w:val="0"/>
      <w:divBdr>
        <w:top w:val="none" w:sz="0" w:space="0" w:color="auto"/>
        <w:left w:val="none" w:sz="0" w:space="0" w:color="auto"/>
        <w:bottom w:val="none" w:sz="0" w:space="0" w:color="auto"/>
        <w:right w:val="none" w:sz="0" w:space="0" w:color="auto"/>
      </w:divBdr>
    </w:div>
    <w:div w:id="1923954177">
      <w:bodyDiv w:val="1"/>
      <w:marLeft w:val="0"/>
      <w:marRight w:val="0"/>
      <w:marTop w:val="0"/>
      <w:marBottom w:val="0"/>
      <w:divBdr>
        <w:top w:val="none" w:sz="0" w:space="0" w:color="auto"/>
        <w:left w:val="none" w:sz="0" w:space="0" w:color="auto"/>
        <w:bottom w:val="none" w:sz="0" w:space="0" w:color="auto"/>
        <w:right w:val="none" w:sz="0" w:space="0" w:color="auto"/>
      </w:divBdr>
    </w:div>
    <w:div w:id="1989701961">
      <w:bodyDiv w:val="1"/>
      <w:marLeft w:val="0"/>
      <w:marRight w:val="0"/>
      <w:marTop w:val="0"/>
      <w:marBottom w:val="0"/>
      <w:divBdr>
        <w:top w:val="none" w:sz="0" w:space="0" w:color="auto"/>
        <w:left w:val="none" w:sz="0" w:space="0" w:color="auto"/>
        <w:bottom w:val="none" w:sz="0" w:space="0" w:color="auto"/>
        <w:right w:val="none" w:sz="0" w:space="0" w:color="auto"/>
      </w:divBdr>
    </w:div>
    <w:div w:id="2011904093">
      <w:bodyDiv w:val="1"/>
      <w:marLeft w:val="0"/>
      <w:marRight w:val="0"/>
      <w:marTop w:val="0"/>
      <w:marBottom w:val="0"/>
      <w:divBdr>
        <w:top w:val="none" w:sz="0" w:space="0" w:color="auto"/>
        <w:left w:val="none" w:sz="0" w:space="0" w:color="auto"/>
        <w:bottom w:val="none" w:sz="0" w:space="0" w:color="auto"/>
        <w:right w:val="none" w:sz="0" w:space="0" w:color="auto"/>
      </w:divBdr>
    </w:div>
    <w:div w:id="2103841002">
      <w:bodyDiv w:val="1"/>
      <w:marLeft w:val="0"/>
      <w:marRight w:val="0"/>
      <w:marTop w:val="0"/>
      <w:marBottom w:val="0"/>
      <w:divBdr>
        <w:top w:val="none" w:sz="0" w:space="0" w:color="auto"/>
        <w:left w:val="none" w:sz="0" w:space="0" w:color="auto"/>
        <w:bottom w:val="none" w:sz="0" w:space="0" w:color="auto"/>
        <w:right w:val="none" w:sz="0" w:space="0" w:color="auto"/>
      </w:divBdr>
    </w:div>
    <w:div w:id="21094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chart" Target="charts/chart3.xml"/><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chart" Target="charts/chart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20Greschner\Documents\Benutzerdefinierte%20Office-Vorlagen\Versuchsbericht%20Vorlag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hsrheinmain-my.sharepoint.com/personal/9heacfp3pt_hsrheinmain_onmicrosoft_com/Documents/7.%20Semester/Fliegerlager/Messdaten/Auswertung/DATA_8_22_09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srheinmain-my.sharepoint.com/personal/9heacfp3pt_hsrheinmain_onmicrosoft_com/Documents/7.%20Semester/Fliegerlager/Messdaten/Auswertung/DATA_12_22_09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901248455054224E-2"/>
          <c:y val="4.1440014033459607E-2"/>
          <c:w val="0.89581875182268889"/>
          <c:h val="0.84929705382227871"/>
        </c:manualLayout>
      </c:layout>
      <c:scatterChart>
        <c:scatterStyle val="smoothMarker"/>
        <c:varyColors val="0"/>
        <c:ser>
          <c:idx val="0"/>
          <c:order val="0"/>
          <c:tx>
            <c:v>voll ausgefahren</c:v>
          </c:tx>
          <c:spPr>
            <a:ln w="19050" cap="rnd">
              <a:solidFill>
                <a:schemeClr val="accent1"/>
              </a:solidFill>
              <a:round/>
            </a:ln>
            <a:effectLst/>
          </c:spPr>
          <c:marker>
            <c:symbol val="circle"/>
            <c:size val="2"/>
            <c:spPr>
              <a:solidFill>
                <a:schemeClr val="accent1"/>
              </a:solidFill>
              <a:ln w="9525">
                <a:solidFill>
                  <a:schemeClr val="accent1"/>
                </a:solidFill>
              </a:ln>
              <a:effectLst/>
            </c:spPr>
          </c:marker>
          <c:xVal>
            <c:numRef>
              <c:f>'Vergleich Winkel'!$A$3:$A$128</c:f>
              <c:numCache>
                <c:formatCode>General</c:formatCode>
                <c:ptCount val="126"/>
                <c:pt idx="0">
                  <c:v>0</c:v>
                </c:pt>
                <c:pt idx="1">
                  <c:v>0.21199999999998909</c:v>
                </c:pt>
                <c:pt idx="2">
                  <c:v>0.32799999999997453</c:v>
                </c:pt>
                <c:pt idx="3">
                  <c:v>0.44500000000016371</c:v>
                </c:pt>
                <c:pt idx="4">
                  <c:v>0.56200000000012551</c:v>
                </c:pt>
                <c:pt idx="5">
                  <c:v>0.67800000000011096</c:v>
                </c:pt>
                <c:pt idx="6">
                  <c:v>0.79400000000009641</c:v>
                </c:pt>
                <c:pt idx="7">
                  <c:v>0.91100000000005821</c:v>
                </c:pt>
                <c:pt idx="8">
                  <c:v>1.0370000000000346</c:v>
                </c:pt>
                <c:pt idx="9">
                  <c:v>1.15300000000002</c:v>
                </c:pt>
                <c:pt idx="10">
                  <c:v>1.2770000000000437</c:v>
                </c:pt>
                <c:pt idx="11">
                  <c:v>1.4770000000000891</c:v>
                </c:pt>
                <c:pt idx="12">
                  <c:v>1.5930000000000746</c:v>
                </c:pt>
                <c:pt idx="13">
                  <c:v>1.7100000000000364</c:v>
                </c:pt>
                <c:pt idx="14">
                  <c:v>1.8269999999999982</c:v>
                </c:pt>
                <c:pt idx="15">
                  <c:v>1.956000000000131</c:v>
                </c:pt>
                <c:pt idx="16">
                  <c:v>2.0720000000001164</c:v>
                </c:pt>
                <c:pt idx="17">
                  <c:v>2.1880000000001019</c:v>
                </c:pt>
                <c:pt idx="18">
                  <c:v>2.3050000000000637</c:v>
                </c:pt>
                <c:pt idx="19">
                  <c:v>2.4260000000001583</c:v>
                </c:pt>
                <c:pt idx="20">
                  <c:v>2.5420000000001437</c:v>
                </c:pt>
                <c:pt idx="21">
                  <c:v>2.7419999999999618</c:v>
                </c:pt>
                <c:pt idx="22">
                  <c:v>2.859000000000151</c:v>
                </c:pt>
                <c:pt idx="23">
                  <c:v>2.9760000000001128</c:v>
                </c:pt>
                <c:pt idx="24">
                  <c:v>3.0910000000001219</c:v>
                </c:pt>
                <c:pt idx="25">
                  <c:v>3.2080000000000837</c:v>
                </c:pt>
                <c:pt idx="26">
                  <c:v>3.3250000000000455</c:v>
                </c:pt>
                <c:pt idx="27">
                  <c:v>3.4400000000000546</c:v>
                </c:pt>
                <c:pt idx="28">
                  <c:v>3.5640000000000782</c:v>
                </c:pt>
                <c:pt idx="29">
                  <c:v>3.68100000000004</c:v>
                </c:pt>
                <c:pt idx="30">
                  <c:v>3.7970000000000255</c:v>
                </c:pt>
                <c:pt idx="31">
                  <c:v>3.9970000000000709</c:v>
                </c:pt>
                <c:pt idx="32">
                  <c:v>4.1140000000000327</c:v>
                </c:pt>
                <c:pt idx="33">
                  <c:v>4.2309999999999945</c:v>
                </c:pt>
                <c:pt idx="34">
                  <c:v>4.34699999999998</c:v>
                </c:pt>
                <c:pt idx="35">
                  <c:v>4.4629999999999654</c:v>
                </c:pt>
                <c:pt idx="36">
                  <c:v>4.5800000000001546</c:v>
                </c:pt>
                <c:pt idx="37">
                  <c:v>4.6960000000001401</c:v>
                </c:pt>
                <c:pt idx="38">
                  <c:v>4.8130000000001019</c:v>
                </c:pt>
                <c:pt idx="39">
                  <c:v>4.9290000000000873</c:v>
                </c:pt>
                <c:pt idx="40">
                  <c:v>5.0450000000000728</c:v>
                </c:pt>
                <c:pt idx="41">
                  <c:v>5.2550000000001091</c:v>
                </c:pt>
                <c:pt idx="42">
                  <c:v>5.3720000000000709</c:v>
                </c:pt>
                <c:pt idx="43">
                  <c:v>5.5020000000001801</c:v>
                </c:pt>
                <c:pt idx="44">
                  <c:v>5.6180000000001655</c:v>
                </c:pt>
                <c:pt idx="45">
                  <c:v>5.7409999999999854</c:v>
                </c:pt>
                <c:pt idx="46">
                  <c:v>5.8580000000001746</c:v>
                </c:pt>
                <c:pt idx="47">
                  <c:v>5.9750000000001364</c:v>
                </c:pt>
                <c:pt idx="48">
                  <c:v>6.0920000000000982</c:v>
                </c:pt>
                <c:pt idx="49">
                  <c:v>6.2080000000000837</c:v>
                </c:pt>
                <c:pt idx="50">
                  <c:v>6.3240000000000691</c:v>
                </c:pt>
                <c:pt idx="51">
                  <c:v>6.5250000000000909</c:v>
                </c:pt>
                <c:pt idx="52">
                  <c:v>6.6410000000000764</c:v>
                </c:pt>
                <c:pt idx="53">
                  <c:v>6.7580000000000382</c:v>
                </c:pt>
                <c:pt idx="54">
                  <c:v>6.8740000000000236</c:v>
                </c:pt>
                <c:pt idx="55">
                  <c:v>6.9950000000001182</c:v>
                </c:pt>
                <c:pt idx="56">
                  <c:v>7.1110000000001037</c:v>
                </c:pt>
                <c:pt idx="57">
                  <c:v>7.2280000000000655</c:v>
                </c:pt>
                <c:pt idx="58">
                  <c:v>7.3450000000000273</c:v>
                </c:pt>
                <c:pt idx="59">
                  <c:v>7.4610000000000127</c:v>
                </c:pt>
                <c:pt idx="60">
                  <c:v>7.5769999999999982</c:v>
                </c:pt>
                <c:pt idx="61">
                  <c:v>7.77800000000002</c:v>
                </c:pt>
                <c:pt idx="62">
                  <c:v>7.8949999999999818</c:v>
                </c:pt>
                <c:pt idx="63">
                  <c:v>8.0190000000000055</c:v>
                </c:pt>
                <c:pt idx="64">
                  <c:v>8.1349999999999909</c:v>
                </c:pt>
                <c:pt idx="65">
                  <c:v>8.2520000000001801</c:v>
                </c:pt>
                <c:pt idx="66">
                  <c:v>8.3680000000001655</c:v>
                </c:pt>
                <c:pt idx="67">
                  <c:v>8.4850000000001273</c:v>
                </c:pt>
                <c:pt idx="68">
                  <c:v>8.6010000000001128</c:v>
                </c:pt>
                <c:pt idx="69">
                  <c:v>8.7170000000000982</c:v>
                </c:pt>
                <c:pt idx="70">
                  <c:v>8.83400000000006</c:v>
                </c:pt>
                <c:pt idx="71">
                  <c:v>9.0480000000000018</c:v>
                </c:pt>
                <c:pt idx="72">
                  <c:v>9.1639999999999873</c:v>
                </c:pt>
                <c:pt idx="73">
                  <c:v>9.2799999999999727</c:v>
                </c:pt>
                <c:pt idx="74">
                  <c:v>9.4060000000001764</c:v>
                </c:pt>
                <c:pt idx="75">
                  <c:v>9.5230000000001382</c:v>
                </c:pt>
                <c:pt idx="76">
                  <c:v>9.6390000000001237</c:v>
                </c:pt>
                <c:pt idx="77">
                  <c:v>9.7550000000001091</c:v>
                </c:pt>
                <c:pt idx="78">
                  <c:v>9.8720000000000709</c:v>
                </c:pt>
                <c:pt idx="79">
                  <c:v>9.9880000000000564</c:v>
                </c:pt>
                <c:pt idx="80">
                  <c:v>10.105000000000018</c:v>
                </c:pt>
                <c:pt idx="81">
                  <c:v>10.314000000000078</c:v>
                </c:pt>
                <c:pt idx="82">
                  <c:v>10.429000000000087</c:v>
                </c:pt>
                <c:pt idx="83">
                  <c:v>10.546000000000049</c:v>
                </c:pt>
                <c:pt idx="84">
                  <c:v>10.662000000000035</c:v>
                </c:pt>
                <c:pt idx="85">
                  <c:v>10.77800000000002</c:v>
                </c:pt>
                <c:pt idx="86">
                  <c:v>10.894999999999982</c:v>
                </c:pt>
                <c:pt idx="87">
                  <c:v>11.010999999999967</c:v>
                </c:pt>
                <c:pt idx="88">
                  <c:v>11.128000000000156</c:v>
                </c:pt>
                <c:pt idx="89">
                  <c:v>11.244000000000142</c:v>
                </c:pt>
                <c:pt idx="90">
                  <c:v>11.360000000000127</c:v>
                </c:pt>
                <c:pt idx="91">
                  <c:v>11.561000000000149</c:v>
                </c:pt>
                <c:pt idx="92">
                  <c:v>11.682000000000016</c:v>
                </c:pt>
                <c:pt idx="93">
                  <c:v>11.797000000000025</c:v>
                </c:pt>
                <c:pt idx="94">
                  <c:v>11.913999999999987</c:v>
                </c:pt>
                <c:pt idx="95">
                  <c:v>12.031000000000176</c:v>
                </c:pt>
                <c:pt idx="96">
                  <c:v>12.145999999999958</c:v>
                </c:pt>
                <c:pt idx="97">
                  <c:v>12.263000000000147</c:v>
                </c:pt>
                <c:pt idx="98">
                  <c:v>12.380000000000109</c:v>
                </c:pt>
                <c:pt idx="99">
                  <c:v>12.516000000000076</c:v>
                </c:pt>
                <c:pt idx="100">
                  <c:v>12.632000000000062</c:v>
                </c:pt>
                <c:pt idx="101">
                  <c:v>12.833000000000084</c:v>
                </c:pt>
                <c:pt idx="102">
                  <c:v>12.949000000000069</c:v>
                </c:pt>
                <c:pt idx="103">
                  <c:v>13.065000000000055</c:v>
                </c:pt>
                <c:pt idx="104">
                  <c:v>13.182000000000016</c:v>
                </c:pt>
                <c:pt idx="105">
                  <c:v>13.298000000000002</c:v>
                </c:pt>
                <c:pt idx="106">
                  <c:v>13.413999999999987</c:v>
                </c:pt>
                <c:pt idx="107">
                  <c:v>13.541000000000167</c:v>
                </c:pt>
                <c:pt idx="108">
                  <c:v>13.657000000000153</c:v>
                </c:pt>
                <c:pt idx="109">
                  <c:v>13.774000000000115</c:v>
                </c:pt>
                <c:pt idx="110">
                  <c:v>13.8900000000001</c:v>
                </c:pt>
                <c:pt idx="111">
                  <c:v>14.090000000000146</c:v>
                </c:pt>
                <c:pt idx="112">
                  <c:v>14.207000000000107</c:v>
                </c:pt>
                <c:pt idx="113">
                  <c:v>14.324000000000069</c:v>
                </c:pt>
                <c:pt idx="114">
                  <c:v>14.440000000000055</c:v>
                </c:pt>
                <c:pt idx="115">
                  <c:v>14.55600000000004</c:v>
                </c:pt>
                <c:pt idx="116">
                  <c:v>14.68100000000004</c:v>
                </c:pt>
                <c:pt idx="117">
                  <c:v>14.798000000000002</c:v>
                </c:pt>
                <c:pt idx="118">
                  <c:v>14.913000000000011</c:v>
                </c:pt>
                <c:pt idx="119">
                  <c:v>15.029999999999973</c:v>
                </c:pt>
                <c:pt idx="120">
                  <c:v>15.147000000000162</c:v>
                </c:pt>
                <c:pt idx="121">
                  <c:v>15.346000000000004</c:v>
                </c:pt>
                <c:pt idx="122">
                  <c:v>15.462999999999965</c:v>
                </c:pt>
                <c:pt idx="123">
                  <c:v>15.580000000000155</c:v>
                </c:pt>
                <c:pt idx="124">
                  <c:v>15.792000000000144</c:v>
                </c:pt>
                <c:pt idx="125">
                  <c:v>16.904999999999973</c:v>
                </c:pt>
              </c:numCache>
            </c:numRef>
          </c:xVal>
          <c:yVal>
            <c:numRef>
              <c:f>'Vergleich Winkel'!$B$3:$B$128</c:f>
              <c:numCache>
                <c:formatCode>General</c:formatCode>
                <c:ptCount val="126"/>
                <c:pt idx="0">
                  <c:v>9.9849999999999994</c:v>
                </c:pt>
                <c:pt idx="1">
                  <c:v>9.6</c:v>
                </c:pt>
                <c:pt idx="2">
                  <c:v>9.51</c:v>
                </c:pt>
                <c:pt idx="3">
                  <c:v>9.2899999999999991</c:v>
                </c:pt>
                <c:pt idx="4">
                  <c:v>8.8949999999999996</c:v>
                </c:pt>
                <c:pt idx="5">
                  <c:v>8.6649999999999991</c:v>
                </c:pt>
                <c:pt idx="6">
                  <c:v>8.6649999999999991</c:v>
                </c:pt>
                <c:pt idx="7">
                  <c:v>8.4600000000000009</c:v>
                </c:pt>
                <c:pt idx="8">
                  <c:v>8.0050000000000008</c:v>
                </c:pt>
                <c:pt idx="9">
                  <c:v>7.7850000000000001</c:v>
                </c:pt>
                <c:pt idx="10">
                  <c:v>7.6849999999999996</c:v>
                </c:pt>
                <c:pt idx="11">
                  <c:v>7.125</c:v>
                </c:pt>
                <c:pt idx="12">
                  <c:v>7.125</c:v>
                </c:pt>
                <c:pt idx="13">
                  <c:v>7.125</c:v>
                </c:pt>
                <c:pt idx="14">
                  <c:v>6.8949999999999996</c:v>
                </c:pt>
                <c:pt idx="15">
                  <c:v>6.6050000000000004</c:v>
                </c:pt>
                <c:pt idx="16">
                  <c:v>6.6050000000000004</c:v>
                </c:pt>
                <c:pt idx="17">
                  <c:v>6.2549999999999999</c:v>
                </c:pt>
                <c:pt idx="18">
                  <c:v>6.2549999999999999</c:v>
                </c:pt>
                <c:pt idx="19">
                  <c:v>5.8550000000000004</c:v>
                </c:pt>
                <c:pt idx="20">
                  <c:v>5.8550000000000004</c:v>
                </c:pt>
                <c:pt idx="21">
                  <c:v>5.1749999999999998</c:v>
                </c:pt>
                <c:pt idx="22">
                  <c:v>5.0999999999999996</c:v>
                </c:pt>
                <c:pt idx="23">
                  <c:v>5.0149999999999997</c:v>
                </c:pt>
                <c:pt idx="24">
                  <c:v>4.8250000000000002</c:v>
                </c:pt>
                <c:pt idx="25">
                  <c:v>4.7</c:v>
                </c:pt>
                <c:pt idx="26">
                  <c:v>4.5549999999999997</c:v>
                </c:pt>
                <c:pt idx="27">
                  <c:v>4.38</c:v>
                </c:pt>
                <c:pt idx="28">
                  <c:v>4.2649999999999997</c:v>
                </c:pt>
                <c:pt idx="29">
                  <c:v>4.09</c:v>
                </c:pt>
                <c:pt idx="30">
                  <c:v>4</c:v>
                </c:pt>
                <c:pt idx="31">
                  <c:v>3.7949999999999999</c:v>
                </c:pt>
                <c:pt idx="32">
                  <c:v>3.67</c:v>
                </c:pt>
                <c:pt idx="33">
                  <c:v>3.5249999999999999</c:v>
                </c:pt>
                <c:pt idx="34">
                  <c:v>3.4449999999999998</c:v>
                </c:pt>
                <c:pt idx="35">
                  <c:v>3.37</c:v>
                </c:pt>
                <c:pt idx="36">
                  <c:v>3.31</c:v>
                </c:pt>
                <c:pt idx="37">
                  <c:v>3.3</c:v>
                </c:pt>
                <c:pt idx="38">
                  <c:v>3.3149999999999999</c:v>
                </c:pt>
                <c:pt idx="39">
                  <c:v>3.3849999999999998</c:v>
                </c:pt>
                <c:pt idx="40">
                  <c:v>3.45</c:v>
                </c:pt>
                <c:pt idx="41">
                  <c:v>3.5150000000000001</c:v>
                </c:pt>
                <c:pt idx="42">
                  <c:v>3.6</c:v>
                </c:pt>
                <c:pt idx="43">
                  <c:v>3.6</c:v>
                </c:pt>
                <c:pt idx="44">
                  <c:v>3.5950000000000002</c:v>
                </c:pt>
                <c:pt idx="45">
                  <c:v>3.59</c:v>
                </c:pt>
                <c:pt idx="46">
                  <c:v>3.57</c:v>
                </c:pt>
                <c:pt idx="47">
                  <c:v>3.52</c:v>
                </c:pt>
                <c:pt idx="48">
                  <c:v>3.4849999999999999</c:v>
                </c:pt>
                <c:pt idx="49">
                  <c:v>3.4950000000000001</c:v>
                </c:pt>
                <c:pt idx="50">
                  <c:v>3.4849999999999999</c:v>
                </c:pt>
                <c:pt idx="51">
                  <c:v>3.43</c:v>
                </c:pt>
                <c:pt idx="52">
                  <c:v>3.4049999999999998</c:v>
                </c:pt>
                <c:pt idx="53">
                  <c:v>3.335</c:v>
                </c:pt>
                <c:pt idx="54">
                  <c:v>3.28</c:v>
                </c:pt>
                <c:pt idx="55">
                  <c:v>3.2149999999999999</c:v>
                </c:pt>
                <c:pt idx="56">
                  <c:v>3.19</c:v>
                </c:pt>
                <c:pt idx="57">
                  <c:v>3.125</c:v>
                </c:pt>
                <c:pt idx="58">
                  <c:v>3.13</c:v>
                </c:pt>
                <c:pt idx="59">
                  <c:v>3.0950000000000002</c:v>
                </c:pt>
                <c:pt idx="60">
                  <c:v>3.0750000000000002</c:v>
                </c:pt>
                <c:pt idx="61">
                  <c:v>3.085</c:v>
                </c:pt>
                <c:pt idx="62">
                  <c:v>3.085</c:v>
                </c:pt>
                <c:pt idx="63">
                  <c:v>3.12</c:v>
                </c:pt>
                <c:pt idx="64">
                  <c:v>3.145</c:v>
                </c:pt>
                <c:pt idx="65">
                  <c:v>3.1150000000000002</c:v>
                </c:pt>
                <c:pt idx="66">
                  <c:v>3.1</c:v>
                </c:pt>
                <c:pt idx="67">
                  <c:v>3.1</c:v>
                </c:pt>
                <c:pt idx="68">
                  <c:v>3.08</c:v>
                </c:pt>
                <c:pt idx="69">
                  <c:v>3.13</c:v>
                </c:pt>
                <c:pt idx="70">
                  <c:v>3.0950000000000002</c:v>
                </c:pt>
                <c:pt idx="71">
                  <c:v>3.0550000000000002</c:v>
                </c:pt>
                <c:pt idx="72">
                  <c:v>3.03</c:v>
                </c:pt>
                <c:pt idx="73">
                  <c:v>2.99</c:v>
                </c:pt>
                <c:pt idx="74">
                  <c:v>2.94</c:v>
                </c:pt>
                <c:pt idx="75">
                  <c:v>2.9049999999999998</c:v>
                </c:pt>
                <c:pt idx="76">
                  <c:v>2.9</c:v>
                </c:pt>
                <c:pt idx="77">
                  <c:v>2.91</c:v>
                </c:pt>
                <c:pt idx="78">
                  <c:v>2.9550000000000001</c:v>
                </c:pt>
                <c:pt idx="79">
                  <c:v>2.9950000000000001</c:v>
                </c:pt>
                <c:pt idx="80">
                  <c:v>3.0449999999999999</c:v>
                </c:pt>
                <c:pt idx="81">
                  <c:v>3.11</c:v>
                </c:pt>
                <c:pt idx="82">
                  <c:v>3.15</c:v>
                </c:pt>
                <c:pt idx="83">
                  <c:v>3.1549999999999998</c:v>
                </c:pt>
                <c:pt idx="84">
                  <c:v>3.17</c:v>
                </c:pt>
                <c:pt idx="85">
                  <c:v>3.2</c:v>
                </c:pt>
                <c:pt idx="86">
                  <c:v>3.2050000000000001</c:v>
                </c:pt>
                <c:pt idx="87">
                  <c:v>3.2349999999999999</c:v>
                </c:pt>
                <c:pt idx="88">
                  <c:v>3.2349999999999999</c:v>
                </c:pt>
                <c:pt idx="89">
                  <c:v>3.2749999999999999</c:v>
                </c:pt>
                <c:pt idx="90">
                  <c:v>3.3</c:v>
                </c:pt>
                <c:pt idx="91">
                  <c:v>3.375</c:v>
                </c:pt>
                <c:pt idx="92">
                  <c:v>3.415</c:v>
                </c:pt>
                <c:pt idx="93">
                  <c:v>3.47</c:v>
                </c:pt>
                <c:pt idx="94">
                  <c:v>3.53</c:v>
                </c:pt>
                <c:pt idx="95">
                  <c:v>3.58</c:v>
                </c:pt>
                <c:pt idx="96">
                  <c:v>3.7050000000000001</c:v>
                </c:pt>
                <c:pt idx="97">
                  <c:v>3.79</c:v>
                </c:pt>
                <c:pt idx="98">
                  <c:v>3.91</c:v>
                </c:pt>
                <c:pt idx="99">
                  <c:v>4.0650000000000004</c:v>
                </c:pt>
                <c:pt idx="100">
                  <c:v>4.1500000000000004</c:v>
                </c:pt>
                <c:pt idx="101">
                  <c:v>4.43</c:v>
                </c:pt>
                <c:pt idx="102">
                  <c:v>4.625</c:v>
                </c:pt>
                <c:pt idx="103">
                  <c:v>4.6849999999999996</c:v>
                </c:pt>
                <c:pt idx="104">
                  <c:v>4.8449999999999998</c:v>
                </c:pt>
                <c:pt idx="105">
                  <c:v>4.9850000000000003</c:v>
                </c:pt>
                <c:pt idx="106">
                  <c:v>5.1749999999999998</c:v>
                </c:pt>
                <c:pt idx="107">
                  <c:v>5.5250000000000004</c:v>
                </c:pt>
                <c:pt idx="108">
                  <c:v>5.6749999999999998</c:v>
                </c:pt>
                <c:pt idx="109">
                  <c:v>5.9450000000000003</c:v>
                </c:pt>
                <c:pt idx="110">
                  <c:v>6.1050000000000004</c:v>
                </c:pt>
                <c:pt idx="111">
                  <c:v>6.4050000000000002</c:v>
                </c:pt>
                <c:pt idx="112">
                  <c:v>6.4050000000000002</c:v>
                </c:pt>
                <c:pt idx="113">
                  <c:v>6.8449999999999998</c:v>
                </c:pt>
                <c:pt idx="114">
                  <c:v>6.8449999999999998</c:v>
                </c:pt>
                <c:pt idx="115">
                  <c:v>7.3150000000000004</c:v>
                </c:pt>
                <c:pt idx="116">
                  <c:v>7.7850000000000001</c:v>
                </c:pt>
                <c:pt idx="117">
                  <c:v>7.7850000000000001</c:v>
                </c:pt>
                <c:pt idx="118">
                  <c:v>8.31</c:v>
                </c:pt>
                <c:pt idx="119">
                  <c:v>8.31</c:v>
                </c:pt>
                <c:pt idx="120">
                  <c:v>9.0299999999999994</c:v>
                </c:pt>
                <c:pt idx="121">
                  <c:v>9.0299999999999994</c:v>
                </c:pt>
                <c:pt idx="122">
                  <c:v>9.0299999999999994</c:v>
                </c:pt>
                <c:pt idx="123">
                  <c:v>9.0299999999999994</c:v>
                </c:pt>
                <c:pt idx="124">
                  <c:v>10.34</c:v>
                </c:pt>
                <c:pt idx="125">
                  <c:v>14.49</c:v>
                </c:pt>
              </c:numCache>
            </c:numRef>
          </c:yVal>
          <c:smooth val="1"/>
          <c:extLst>
            <c:ext xmlns:c16="http://schemas.microsoft.com/office/drawing/2014/chart" uri="{C3380CC4-5D6E-409C-BE32-E72D297353CC}">
              <c16:uniqueId val="{00000000-3C43-423C-A1A8-E665A48D9916}"/>
            </c:ext>
          </c:extLst>
        </c:ser>
        <c:ser>
          <c:idx val="1"/>
          <c:order val="1"/>
          <c:tx>
            <c:v>Stufe 1</c:v>
          </c:tx>
          <c:spPr>
            <a:ln w="19050" cap="rnd">
              <a:solidFill>
                <a:schemeClr val="accent2"/>
              </a:solidFill>
              <a:round/>
            </a:ln>
            <a:effectLst/>
          </c:spPr>
          <c:marker>
            <c:symbol val="circle"/>
            <c:size val="2"/>
            <c:spPr>
              <a:solidFill>
                <a:schemeClr val="accent2"/>
              </a:solidFill>
              <a:ln w="9525">
                <a:solidFill>
                  <a:schemeClr val="accent2"/>
                </a:solidFill>
              </a:ln>
              <a:effectLst/>
            </c:spPr>
          </c:marker>
          <c:xVal>
            <c:numRef>
              <c:f>'Vergleich Winkel'!$D$3:$D$120</c:f>
              <c:numCache>
                <c:formatCode>General</c:formatCode>
                <c:ptCount val="118"/>
                <c:pt idx="0">
                  <c:v>0</c:v>
                </c:pt>
                <c:pt idx="1">
                  <c:v>1.0270000000000437</c:v>
                </c:pt>
                <c:pt idx="2">
                  <c:v>1.1430000000000291</c:v>
                </c:pt>
                <c:pt idx="3">
                  <c:v>1.2599999999997635</c:v>
                </c:pt>
                <c:pt idx="4">
                  <c:v>1.3769999999999527</c:v>
                </c:pt>
                <c:pt idx="5">
                  <c:v>1.4929999999999382</c:v>
                </c:pt>
                <c:pt idx="6">
                  <c:v>1.6089999999999236</c:v>
                </c:pt>
                <c:pt idx="7">
                  <c:v>1.7260000000001128</c:v>
                </c:pt>
                <c:pt idx="8">
                  <c:v>1.8420000000000982</c:v>
                </c:pt>
                <c:pt idx="9">
                  <c:v>2.0430000000001201</c:v>
                </c:pt>
                <c:pt idx="10">
                  <c:v>2.1590000000001055</c:v>
                </c:pt>
                <c:pt idx="11">
                  <c:v>2.2759999999998399</c:v>
                </c:pt>
                <c:pt idx="12">
                  <c:v>2.3919999999998254</c:v>
                </c:pt>
                <c:pt idx="13">
                  <c:v>2.5079999999998108</c:v>
                </c:pt>
                <c:pt idx="14">
                  <c:v>2.6289999999999054</c:v>
                </c:pt>
                <c:pt idx="15">
                  <c:v>2.7449999999998909</c:v>
                </c:pt>
                <c:pt idx="16">
                  <c:v>2.8690000000001419</c:v>
                </c:pt>
                <c:pt idx="17">
                  <c:v>2.9839999999999236</c:v>
                </c:pt>
                <c:pt idx="18">
                  <c:v>3.0999999999999091</c:v>
                </c:pt>
                <c:pt idx="19">
                  <c:v>3.3009999999999309</c:v>
                </c:pt>
                <c:pt idx="20">
                  <c:v>3.4160000000001673</c:v>
                </c:pt>
                <c:pt idx="21">
                  <c:v>3.5329999999999018</c:v>
                </c:pt>
                <c:pt idx="22">
                  <c:v>3.6489999999998872</c:v>
                </c:pt>
                <c:pt idx="23">
                  <c:v>3.7649999999998727</c:v>
                </c:pt>
                <c:pt idx="24">
                  <c:v>3.8809999999998581</c:v>
                </c:pt>
                <c:pt idx="25">
                  <c:v>3.9969999999998436</c:v>
                </c:pt>
                <c:pt idx="26">
                  <c:v>4.1140000000000327</c:v>
                </c:pt>
                <c:pt idx="27">
                  <c:v>4.2429999999999382</c:v>
                </c:pt>
                <c:pt idx="28">
                  <c:v>4.3589999999999236</c:v>
                </c:pt>
                <c:pt idx="29">
                  <c:v>4.5590000000001965</c:v>
                </c:pt>
                <c:pt idx="30">
                  <c:v>4.6759999999999309</c:v>
                </c:pt>
                <c:pt idx="31">
                  <c:v>4.7919999999999163</c:v>
                </c:pt>
                <c:pt idx="32">
                  <c:v>4.9079999999999018</c:v>
                </c:pt>
                <c:pt idx="33">
                  <c:v>5.0239999999998872</c:v>
                </c:pt>
                <c:pt idx="34">
                  <c:v>5.1579999999999018</c:v>
                </c:pt>
                <c:pt idx="35">
                  <c:v>5.2739999999998872</c:v>
                </c:pt>
                <c:pt idx="36">
                  <c:v>5.3899999999998727</c:v>
                </c:pt>
                <c:pt idx="37">
                  <c:v>5.5059999999998581</c:v>
                </c:pt>
                <c:pt idx="38">
                  <c:v>5.6219999999998436</c:v>
                </c:pt>
                <c:pt idx="39">
                  <c:v>5.8220000000001164</c:v>
                </c:pt>
                <c:pt idx="40">
                  <c:v>5.9380000000001019</c:v>
                </c:pt>
                <c:pt idx="41">
                  <c:v>6.0540000000000873</c:v>
                </c:pt>
                <c:pt idx="42">
                  <c:v>6.1700000000000728</c:v>
                </c:pt>
                <c:pt idx="43">
                  <c:v>6.2869999999998072</c:v>
                </c:pt>
                <c:pt idx="44">
                  <c:v>6.4020000000000437</c:v>
                </c:pt>
                <c:pt idx="45">
                  <c:v>6.5189999999997781</c:v>
                </c:pt>
                <c:pt idx="46">
                  <c:v>6.6349999999997635</c:v>
                </c:pt>
                <c:pt idx="47">
                  <c:v>6.7510000000002037</c:v>
                </c:pt>
                <c:pt idx="48">
                  <c:v>6.8659999999999854</c:v>
                </c:pt>
                <c:pt idx="49">
                  <c:v>7.0670000000000073</c:v>
                </c:pt>
                <c:pt idx="50">
                  <c:v>7.1829999999999927</c:v>
                </c:pt>
                <c:pt idx="51">
                  <c:v>7.3110000000001492</c:v>
                </c:pt>
                <c:pt idx="52">
                  <c:v>7.4259999999999309</c:v>
                </c:pt>
                <c:pt idx="53">
                  <c:v>7.5430000000001201</c:v>
                </c:pt>
                <c:pt idx="54">
                  <c:v>7.6729999999997744</c:v>
                </c:pt>
                <c:pt idx="55">
                  <c:v>7.7890000000002146</c:v>
                </c:pt>
                <c:pt idx="56">
                  <c:v>7.9059999999999491</c:v>
                </c:pt>
                <c:pt idx="57">
                  <c:v>8.0210000000001855</c:v>
                </c:pt>
                <c:pt idx="58">
                  <c:v>8.137000000000171</c:v>
                </c:pt>
                <c:pt idx="59">
                  <c:v>8.3380000000001928</c:v>
                </c:pt>
                <c:pt idx="60">
                  <c:v>8.4529999999999745</c:v>
                </c:pt>
                <c:pt idx="61">
                  <c:v>8.56899999999996</c:v>
                </c:pt>
                <c:pt idx="62">
                  <c:v>8.6860000000001492</c:v>
                </c:pt>
                <c:pt idx="63">
                  <c:v>8.8020000000001346</c:v>
                </c:pt>
                <c:pt idx="64">
                  <c:v>8.9180000000001201</c:v>
                </c:pt>
                <c:pt idx="65">
                  <c:v>9.0340000000001055</c:v>
                </c:pt>
                <c:pt idx="66">
                  <c:v>9.1500000000000909</c:v>
                </c:pt>
                <c:pt idx="67">
                  <c:v>9.2759999999998399</c:v>
                </c:pt>
                <c:pt idx="68">
                  <c:v>9.3910000000000764</c:v>
                </c:pt>
                <c:pt idx="69">
                  <c:v>9.5990000000001601</c:v>
                </c:pt>
                <c:pt idx="70">
                  <c:v>9.7150000000001455</c:v>
                </c:pt>
                <c:pt idx="71">
                  <c:v>9.831000000000131</c:v>
                </c:pt>
                <c:pt idx="72">
                  <c:v>9.9470000000001164</c:v>
                </c:pt>
                <c:pt idx="73">
                  <c:v>10.063000000000102</c:v>
                </c:pt>
                <c:pt idx="74">
                  <c:v>10.179000000000087</c:v>
                </c:pt>
                <c:pt idx="75">
                  <c:v>10.295999999999822</c:v>
                </c:pt>
                <c:pt idx="76">
                  <c:v>10.411000000000058</c:v>
                </c:pt>
                <c:pt idx="77">
                  <c:v>10.527000000000044</c:v>
                </c:pt>
                <c:pt idx="78">
                  <c:v>10.643999999999778</c:v>
                </c:pt>
                <c:pt idx="79">
                  <c:v>10.842999999999847</c:v>
                </c:pt>
                <c:pt idx="80">
                  <c:v>10.958999999999833</c:v>
                </c:pt>
                <c:pt idx="81">
                  <c:v>11.090000000000146</c:v>
                </c:pt>
                <c:pt idx="82">
                  <c:v>11.206000000000131</c:v>
                </c:pt>
                <c:pt idx="83">
                  <c:v>11.322999999999865</c:v>
                </c:pt>
                <c:pt idx="84">
                  <c:v>11.438000000000102</c:v>
                </c:pt>
                <c:pt idx="85">
                  <c:v>11.554000000000087</c:v>
                </c:pt>
                <c:pt idx="86">
                  <c:v>11.670999999999822</c:v>
                </c:pt>
                <c:pt idx="87">
                  <c:v>11.793999999999869</c:v>
                </c:pt>
                <c:pt idx="88">
                  <c:v>11.907000000000153</c:v>
                </c:pt>
                <c:pt idx="89">
                  <c:v>12.106999999999971</c:v>
                </c:pt>
                <c:pt idx="90">
                  <c:v>12.22400000000016</c:v>
                </c:pt>
                <c:pt idx="91">
                  <c:v>12.340999999999894</c:v>
                </c:pt>
                <c:pt idx="92">
                  <c:v>12.456000000000131</c:v>
                </c:pt>
                <c:pt idx="93">
                  <c:v>12.572999999999865</c:v>
                </c:pt>
                <c:pt idx="94">
                  <c:v>12.690000000000055</c:v>
                </c:pt>
                <c:pt idx="95">
                  <c:v>12.804999999999836</c:v>
                </c:pt>
                <c:pt idx="96">
                  <c:v>12.922000000000025</c:v>
                </c:pt>
                <c:pt idx="97">
                  <c:v>13.039000000000215</c:v>
                </c:pt>
                <c:pt idx="98">
                  <c:v>13.1550000000002</c:v>
                </c:pt>
                <c:pt idx="99">
                  <c:v>13.355000000000018</c:v>
                </c:pt>
                <c:pt idx="100">
                  <c:v>13.481999999999971</c:v>
                </c:pt>
                <c:pt idx="101">
                  <c:v>13.597999999999956</c:v>
                </c:pt>
                <c:pt idx="102">
                  <c:v>13.715000000000146</c:v>
                </c:pt>
                <c:pt idx="103">
                  <c:v>13.831000000000131</c:v>
                </c:pt>
                <c:pt idx="104">
                  <c:v>13.947999999999865</c:v>
                </c:pt>
                <c:pt idx="105">
                  <c:v>14.070999999999913</c:v>
                </c:pt>
                <c:pt idx="106">
                  <c:v>14.188000000000102</c:v>
                </c:pt>
                <c:pt idx="107">
                  <c:v>14.304000000000087</c:v>
                </c:pt>
                <c:pt idx="108">
                  <c:v>14.436000000000149</c:v>
                </c:pt>
                <c:pt idx="109">
                  <c:v>14.634999999999764</c:v>
                </c:pt>
                <c:pt idx="110">
                  <c:v>14.751999999999953</c:v>
                </c:pt>
                <c:pt idx="111">
                  <c:v>14.869000000000142</c:v>
                </c:pt>
                <c:pt idx="112">
                  <c:v>14.985000000000127</c:v>
                </c:pt>
                <c:pt idx="113">
                  <c:v>15.101000000000113</c:v>
                </c:pt>
                <c:pt idx="114">
                  <c:v>15.217999999999847</c:v>
                </c:pt>
                <c:pt idx="115">
                  <c:v>15.333999999999833</c:v>
                </c:pt>
                <c:pt idx="116">
                  <c:v>15.547000000000025</c:v>
                </c:pt>
                <c:pt idx="117">
                  <c:v>16.659000000000106</c:v>
                </c:pt>
              </c:numCache>
            </c:numRef>
          </c:xVal>
          <c:yVal>
            <c:numRef>
              <c:f>'Vergleich Winkel'!$E$3:$E$120</c:f>
              <c:numCache>
                <c:formatCode>General</c:formatCode>
                <c:ptCount val="118"/>
                <c:pt idx="0">
                  <c:v>10.744999999999999</c:v>
                </c:pt>
                <c:pt idx="1">
                  <c:v>8.6999999999999993</c:v>
                </c:pt>
                <c:pt idx="2">
                  <c:v>8.1750000000000007</c:v>
                </c:pt>
                <c:pt idx="3">
                  <c:v>8.4450000000000003</c:v>
                </c:pt>
                <c:pt idx="4">
                  <c:v>8.4450000000000003</c:v>
                </c:pt>
                <c:pt idx="5">
                  <c:v>8.07</c:v>
                </c:pt>
                <c:pt idx="6">
                  <c:v>8.07</c:v>
                </c:pt>
                <c:pt idx="7">
                  <c:v>7.875</c:v>
                </c:pt>
                <c:pt idx="8">
                  <c:v>7.875</c:v>
                </c:pt>
                <c:pt idx="9">
                  <c:v>7.875</c:v>
                </c:pt>
                <c:pt idx="10">
                  <c:v>7.18</c:v>
                </c:pt>
                <c:pt idx="11">
                  <c:v>7.18</c:v>
                </c:pt>
                <c:pt idx="12">
                  <c:v>6.96</c:v>
                </c:pt>
                <c:pt idx="13">
                  <c:v>6.96</c:v>
                </c:pt>
                <c:pt idx="14">
                  <c:v>6.56</c:v>
                </c:pt>
                <c:pt idx="15">
                  <c:v>6.56</c:v>
                </c:pt>
                <c:pt idx="16">
                  <c:v>6.2949999999999999</c:v>
                </c:pt>
                <c:pt idx="17">
                  <c:v>6.2949999999999999</c:v>
                </c:pt>
                <c:pt idx="18">
                  <c:v>6.1050000000000004</c:v>
                </c:pt>
                <c:pt idx="19">
                  <c:v>5.8849999999999998</c:v>
                </c:pt>
                <c:pt idx="20">
                  <c:v>5.665</c:v>
                </c:pt>
                <c:pt idx="21">
                  <c:v>5.57</c:v>
                </c:pt>
                <c:pt idx="22">
                  <c:v>5.3949999999999996</c:v>
                </c:pt>
                <c:pt idx="23">
                  <c:v>5.28</c:v>
                </c:pt>
                <c:pt idx="24">
                  <c:v>5.0599999999999996</c:v>
                </c:pt>
                <c:pt idx="25">
                  <c:v>4.9550000000000001</c:v>
                </c:pt>
                <c:pt idx="26">
                  <c:v>4.6749999999999998</c:v>
                </c:pt>
                <c:pt idx="27">
                  <c:v>4.4850000000000003</c:v>
                </c:pt>
                <c:pt idx="28">
                  <c:v>4.43</c:v>
                </c:pt>
                <c:pt idx="29">
                  <c:v>4.1349999999999998</c:v>
                </c:pt>
                <c:pt idx="30">
                  <c:v>4.0149999999999997</c:v>
                </c:pt>
                <c:pt idx="31">
                  <c:v>3.92</c:v>
                </c:pt>
                <c:pt idx="32">
                  <c:v>3.86</c:v>
                </c:pt>
                <c:pt idx="33">
                  <c:v>3.83</c:v>
                </c:pt>
                <c:pt idx="34">
                  <c:v>3.8050000000000002</c:v>
                </c:pt>
                <c:pt idx="35">
                  <c:v>3.84</c:v>
                </c:pt>
                <c:pt idx="36">
                  <c:v>3.9049999999999998</c:v>
                </c:pt>
                <c:pt idx="37">
                  <c:v>3.94</c:v>
                </c:pt>
                <c:pt idx="38">
                  <c:v>4.0250000000000004</c:v>
                </c:pt>
                <c:pt idx="39">
                  <c:v>4.0650000000000004</c:v>
                </c:pt>
                <c:pt idx="40">
                  <c:v>4.085</c:v>
                </c:pt>
                <c:pt idx="41">
                  <c:v>4.0549999999999997</c:v>
                </c:pt>
                <c:pt idx="42">
                  <c:v>4.0149999999999997</c:v>
                </c:pt>
                <c:pt idx="43">
                  <c:v>3.9750000000000001</c:v>
                </c:pt>
                <c:pt idx="44">
                  <c:v>3.915</c:v>
                </c:pt>
                <c:pt idx="45">
                  <c:v>3.85</c:v>
                </c:pt>
                <c:pt idx="46">
                  <c:v>3.7850000000000001</c:v>
                </c:pt>
                <c:pt idx="47">
                  <c:v>3.7149999999999999</c:v>
                </c:pt>
                <c:pt idx="48">
                  <c:v>3.67</c:v>
                </c:pt>
                <c:pt idx="49">
                  <c:v>3.5649999999999999</c:v>
                </c:pt>
                <c:pt idx="50">
                  <c:v>3.53</c:v>
                </c:pt>
                <c:pt idx="51">
                  <c:v>3.48</c:v>
                </c:pt>
                <c:pt idx="52">
                  <c:v>3.42</c:v>
                </c:pt>
                <c:pt idx="53">
                  <c:v>3.4750000000000001</c:v>
                </c:pt>
                <c:pt idx="54">
                  <c:v>3.4449999999999998</c:v>
                </c:pt>
                <c:pt idx="55">
                  <c:v>3.48</c:v>
                </c:pt>
                <c:pt idx="56">
                  <c:v>3.5049999999999999</c:v>
                </c:pt>
                <c:pt idx="57">
                  <c:v>3.5550000000000002</c:v>
                </c:pt>
                <c:pt idx="58">
                  <c:v>3.5950000000000002</c:v>
                </c:pt>
                <c:pt idx="59">
                  <c:v>3.6</c:v>
                </c:pt>
                <c:pt idx="60">
                  <c:v>3.62</c:v>
                </c:pt>
                <c:pt idx="61">
                  <c:v>3.645</c:v>
                </c:pt>
                <c:pt idx="62">
                  <c:v>3.7</c:v>
                </c:pt>
                <c:pt idx="63">
                  <c:v>3.75</c:v>
                </c:pt>
                <c:pt idx="64">
                  <c:v>3.79</c:v>
                </c:pt>
                <c:pt idx="65">
                  <c:v>3.87</c:v>
                </c:pt>
                <c:pt idx="66">
                  <c:v>3.9350000000000001</c:v>
                </c:pt>
                <c:pt idx="67">
                  <c:v>4</c:v>
                </c:pt>
                <c:pt idx="68">
                  <c:v>4.05</c:v>
                </c:pt>
                <c:pt idx="69">
                  <c:v>4.0949999999999998</c:v>
                </c:pt>
                <c:pt idx="70">
                  <c:v>4.1050000000000004</c:v>
                </c:pt>
                <c:pt idx="71">
                  <c:v>4.1500000000000004</c:v>
                </c:pt>
                <c:pt idx="72">
                  <c:v>4.1950000000000003</c:v>
                </c:pt>
                <c:pt idx="73">
                  <c:v>4.1950000000000003</c:v>
                </c:pt>
                <c:pt idx="74">
                  <c:v>4.2350000000000003</c:v>
                </c:pt>
                <c:pt idx="75">
                  <c:v>4.2549999999999999</c:v>
                </c:pt>
                <c:pt idx="76">
                  <c:v>4.3049999999999997</c:v>
                </c:pt>
                <c:pt idx="77">
                  <c:v>4.3049999999999997</c:v>
                </c:pt>
                <c:pt idx="78">
                  <c:v>4.32</c:v>
                </c:pt>
                <c:pt idx="79">
                  <c:v>4.3049999999999997</c:v>
                </c:pt>
                <c:pt idx="80">
                  <c:v>4.32</c:v>
                </c:pt>
                <c:pt idx="81">
                  <c:v>4.2750000000000004</c:v>
                </c:pt>
                <c:pt idx="82">
                  <c:v>4.2450000000000001</c:v>
                </c:pt>
                <c:pt idx="83">
                  <c:v>4.2649999999999997</c:v>
                </c:pt>
                <c:pt idx="84">
                  <c:v>4.2949999999999999</c:v>
                </c:pt>
                <c:pt idx="85">
                  <c:v>4.3099999999999996</c:v>
                </c:pt>
                <c:pt idx="86">
                  <c:v>4.3250000000000002</c:v>
                </c:pt>
                <c:pt idx="87">
                  <c:v>4.3650000000000002</c:v>
                </c:pt>
                <c:pt idx="88">
                  <c:v>4.45</c:v>
                </c:pt>
                <c:pt idx="89">
                  <c:v>4.47</c:v>
                </c:pt>
                <c:pt idx="90">
                  <c:v>4.4850000000000003</c:v>
                </c:pt>
                <c:pt idx="91">
                  <c:v>4.5350000000000001</c:v>
                </c:pt>
                <c:pt idx="92">
                  <c:v>4.5250000000000004</c:v>
                </c:pt>
                <c:pt idx="93">
                  <c:v>4.5650000000000004</c:v>
                </c:pt>
                <c:pt idx="94">
                  <c:v>4.6100000000000003</c:v>
                </c:pt>
                <c:pt idx="95">
                  <c:v>4.6449999999999996</c:v>
                </c:pt>
                <c:pt idx="96">
                  <c:v>4.72</c:v>
                </c:pt>
                <c:pt idx="97">
                  <c:v>4.8049999999999997</c:v>
                </c:pt>
                <c:pt idx="98">
                  <c:v>4.82</c:v>
                </c:pt>
                <c:pt idx="99">
                  <c:v>5.1150000000000002</c:v>
                </c:pt>
                <c:pt idx="100">
                  <c:v>5.3049999999999997</c:v>
                </c:pt>
                <c:pt idx="101">
                  <c:v>5.43</c:v>
                </c:pt>
                <c:pt idx="102">
                  <c:v>5.67</c:v>
                </c:pt>
                <c:pt idx="103">
                  <c:v>5.8449999999999998</c:v>
                </c:pt>
                <c:pt idx="104">
                  <c:v>5.8449999999999998</c:v>
                </c:pt>
                <c:pt idx="105">
                  <c:v>6.2750000000000004</c:v>
                </c:pt>
                <c:pt idx="106">
                  <c:v>6.2750000000000004</c:v>
                </c:pt>
                <c:pt idx="107">
                  <c:v>6.8049999999999997</c:v>
                </c:pt>
                <c:pt idx="108">
                  <c:v>7.36</c:v>
                </c:pt>
                <c:pt idx="109">
                  <c:v>7.9550000000000001</c:v>
                </c:pt>
                <c:pt idx="110">
                  <c:v>7.9550000000000001</c:v>
                </c:pt>
                <c:pt idx="111">
                  <c:v>7.9550000000000001</c:v>
                </c:pt>
                <c:pt idx="112">
                  <c:v>8.7550000000000008</c:v>
                </c:pt>
                <c:pt idx="113">
                  <c:v>8.7550000000000008</c:v>
                </c:pt>
                <c:pt idx="114">
                  <c:v>8.7550000000000008</c:v>
                </c:pt>
                <c:pt idx="115">
                  <c:v>8.7550000000000008</c:v>
                </c:pt>
                <c:pt idx="116">
                  <c:v>10.324999999999999</c:v>
                </c:pt>
                <c:pt idx="117">
                  <c:v>13.895</c:v>
                </c:pt>
              </c:numCache>
            </c:numRef>
          </c:yVal>
          <c:smooth val="1"/>
          <c:extLst>
            <c:ext xmlns:c16="http://schemas.microsoft.com/office/drawing/2014/chart" uri="{C3380CC4-5D6E-409C-BE32-E72D297353CC}">
              <c16:uniqueId val="{00000001-3C43-423C-A1A8-E665A48D9916}"/>
            </c:ext>
          </c:extLst>
        </c:ser>
        <c:ser>
          <c:idx val="2"/>
          <c:order val="2"/>
          <c:tx>
            <c:v>Ohne Klappen</c:v>
          </c:tx>
          <c:spPr>
            <a:ln w="19050" cap="rnd">
              <a:solidFill>
                <a:schemeClr val="accent3"/>
              </a:solidFill>
              <a:round/>
            </a:ln>
            <a:effectLst/>
          </c:spPr>
          <c:marker>
            <c:symbol val="circle"/>
            <c:size val="2"/>
            <c:spPr>
              <a:solidFill>
                <a:schemeClr val="accent3"/>
              </a:solidFill>
              <a:ln w="9525">
                <a:solidFill>
                  <a:schemeClr val="accent3"/>
                </a:solidFill>
              </a:ln>
              <a:effectLst/>
            </c:spPr>
          </c:marker>
          <c:xVal>
            <c:numRef>
              <c:f>'Vergleich Winkel'!$G$3:$G$67</c:f>
              <c:numCache>
                <c:formatCode>General</c:formatCode>
                <c:ptCount val="65"/>
                <c:pt idx="0">
                  <c:v>0</c:v>
                </c:pt>
                <c:pt idx="1">
                  <c:v>1.0160000000000764</c:v>
                </c:pt>
                <c:pt idx="2">
                  <c:v>1.1330000000000382</c:v>
                </c:pt>
                <c:pt idx="3">
                  <c:v>1.25</c:v>
                </c:pt>
                <c:pt idx="4">
                  <c:v>1.3659999999999854</c:v>
                </c:pt>
                <c:pt idx="5">
                  <c:v>1.4819999999999709</c:v>
                </c:pt>
                <c:pt idx="6">
                  <c:v>1.5989999999999327</c:v>
                </c:pt>
                <c:pt idx="7">
                  <c:v>1.7229999999999563</c:v>
                </c:pt>
                <c:pt idx="8">
                  <c:v>1.9369999999998981</c:v>
                </c:pt>
                <c:pt idx="9">
                  <c:v>2.0540000000000873</c:v>
                </c:pt>
                <c:pt idx="10">
                  <c:v>2.168999999999869</c:v>
                </c:pt>
                <c:pt idx="11">
                  <c:v>2.2860000000000582</c:v>
                </c:pt>
                <c:pt idx="12">
                  <c:v>2.40300000000002</c:v>
                </c:pt>
                <c:pt idx="13">
                  <c:v>2.5180000000000291</c:v>
                </c:pt>
                <c:pt idx="14">
                  <c:v>2.6349999999999909</c:v>
                </c:pt>
                <c:pt idx="15">
                  <c:v>2.7519999999999527</c:v>
                </c:pt>
                <c:pt idx="16">
                  <c:v>2.8679999999999382</c:v>
                </c:pt>
                <c:pt idx="17">
                  <c:v>2.9839999999999236</c:v>
                </c:pt>
                <c:pt idx="18">
                  <c:v>3.1849999999999454</c:v>
                </c:pt>
                <c:pt idx="19">
                  <c:v>3.3019999999999072</c:v>
                </c:pt>
                <c:pt idx="20">
                  <c:v>3.4179999999998927</c:v>
                </c:pt>
                <c:pt idx="21">
                  <c:v>3.5339999999998781</c:v>
                </c:pt>
                <c:pt idx="22">
                  <c:v>3.6510000000000673</c:v>
                </c:pt>
                <c:pt idx="23">
                  <c:v>3.7670000000000528</c:v>
                </c:pt>
                <c:pt idx="24">
                  <c:v>3.8830000000000382</c:v>
                </c:pt>
                <c:pt idx="25">
                  <c:v>4.0109999999999673</c:v>
                </c:pt>
                <c:pt idx="26">
                  <c:v>4.1269999999999527</c:v>
                </c:pt>
                <c:pt idx="27">
                  <c:v>4.2439999999999145</c:v>
                </c:pt>
                <c:pt idx="28">
                  <c:v>4.4549999999999272</c:v>
                </c:pt>
                <c:pt idx="29">
                  <c:v>4.571999999999889</c:v>
                </c:pt>
                <c:pt idx="30">
                  <c:v>4.6869999999998981</c:v>
                </c:pt>
                <c:pt idx="31">
                  <c:v>4.8040000000000873</c:v>
                </c:pt>
                <c:pt idx="32">
                  <c:v>4.9200000000000728</c:v>
                </c:pt>
                <c:pt idx="33">
                  <c:v>5.0360000000000582</c:v>
                </c:pt>
                <c:pt idx="34">
                  <c:v>5.15300000000002</c:v>
                </c:pt>
                <c:pt idx="35">
                  <c:v>5.2690000000000055</c:v>
                </c:pt>
                <c:pt idx="36">
                  <c:v>5.3989999999998872</c:v>
                </c:pt>
                <c:pt idx="37">
                  <c:v>5.5149999999998727</c:v>
                </c:pt>
                <c:pt idx="38">
                  <c:v>5.7149999999999181</c:v>
                </c:pt>
                <c:pt idx="39">
                  <c:v>5.8319999999998799</c:v>
                </c:pt>
                <c:pt idx="40">
                  <c:v>5.9479999999998654</c:v>
                </c:pt>
                <c:pt idx="41">
                  <c:v>6.0650000000000546</c:v>
                </c:pt>
                <c:pt idx="42">
                  <c:v>6.1879999999998745</c:v>
                </c:pt>
                <c:pt idx="43">
                  <c:v>6.3050000000000637</c:v>
                </c:pt>
                <c:pt idx="44">
                  <c:v>6.4220000000000255</c:v>
                </c:pt>
                <c:pt idx="45">
                  <c:v>6.5389999999999873</c:v>
                </c:pt>
                <c:pt idx="46">
                  <c:v>6.6539999999999964</c:v>
                </c:pt>
                <c:pt idx="47">
                  <c:v>6.7709999999999582</c:v>
                </c:pt>
                <c:pt idx="48">
                  <c:v>6.97199999999998</c:v>
                </c:pt>
                <c:pt idx="49">
                  <c:v>7.0879999999999654</c:v>
                </c:pt>
                <c:pt idx="50">
                  <c:v>7.2039999999999509</c:v>
                </c:pt>
                <c:pt idx="51">
                  <c:v>7.3209999999999127</c:v>
                </c:pt>
                <c:pt idx="52">
                  <c:v>7.4379999999998745</c:v>
                </c:pt>
                <c:pt idx="53">
                  <c:v>7.5529999999998836</c:v>
                </c:pt>
                <c:pt idx="54">
                  <c:v>7.6700000000000728</c:v>
                </c:pt>
                <c:pt idx="55">
                  <c:v>7.7870000000000346</c:v>
                </c:pt>
                <c:pt idx="56">
                  <c:v>7.90300000000002</c:v>
                </c:pt>
                <c:pt idx="57">
                  <c:v>8.0190000000000055</c:v>
                </c:pt>
                <c:pt idx="58">
                  <c:v>8.2200000000000273</c:v>
                </c:pt>
                <c:pt idx="59">
                  <c:v>8.3360000000000127</c:v>
                </c:pt>
                <c:pt idx="60">
                  <c:v>8.4610000000000127</c:v>
                </c:pt>
                <c:pt idx="61">
                  <c:v>8.5960000000000036</c:v>
                </c:pt>
                <c:pt idx="62">
                  <c:v>8.7169999999998709</c:v>
                </c:pt>
                <c:pt idx="63">
                  <c:v>8.9290000000000873</c:v>
                </c:pt>
                <c:pt idx="64">
                  <c:v>10.054000000000087</c:v>
                </c:pt>
              </c:numCache>
            </c:numRef>
          </c:xVal>
          <c:yVal>
            <c:numRef>
              <c:f>'Vergleich Winkel'!$H$3:$H$67</c:f>
              <c:numCache>
                <c:formatCode>General</c:formatCode>
                <c:ptCount val="65"/>
                <c:pt idx="0">
                  <c:v>13.93</c:v>
                </c:pt>
                <c:pt idx="1">
                  <c:v>9.8550000000000004</c:v>
                </c:pt>
                <c:pt idx="2">
                  <c:v>9.8550000000000004</c:v>
                </c:pt>
                <c:pt idx="3">
                  <c:v>9.4350000000000005</c:v>
                </c:pt>
                <c:pt idx="4">
                  <c:v>9.4350000000000005</c:v>
                </c:pt>
                <c:pt idx="5">
                  <c:v>9.4350000000000005</c:v>
                </c:pt>
                <c:pt idx="6">
                  <c:v>9.4350000000000005</c:v>
                </c:pt>
                <c:pt idx="7">
                  <c:v>8.4550000000000001</c:v>
                </c:pt>
                <c:pt idx="8">
                  <c:v>8.4550000000000001</c:v>
                </c:pt>
                <c:pt idx="9">
                  <c:v>7.5750000000000002</c:v>
                </c:pt>
                <c:pt idx="10">
                  <c:v>7.5750000000000002</c:v>
                </c:pt>
                <c:pt idx="11">
                  <c:v>7.165</c:v>
                </c:pt>
                <c:pt idx="12">
                  <c:v>7.165</c:v>
                </c:pt>
                <c:pt idx="13">
                  <c:v>6.85</c:v>
                </c:pt>
                <c:pt idx="14">
                  <c:v>6.85</c:v>
                </c:pt>
                <c:pt idx="15">
                  <c:v>6.5449999999999999</c:v>
                </c:pt>
                <c:pt idx="16">
                  <c:v>6.5449999999999999</c:v>
                </c:pt>
                <c:pt idx="17">
                  <c:v>6.3</c:v>
                </c:pt>
                <c:pt idx="18">
                  <c:v>6.0250000000000004</c:v>
                </c:pt>
                <c:pt idx="19">
                  <c:v>5.7450000000000001</c:v>
                </c:pt>
                <c:pt idx="20">
                  <c:v>5.64</c:v>
                </c:pt>
                <c:pt idx="21">
                  <c:v>5.51</c:v>
                </c:pt>
                <c:pt idx="22">
                  <c:v>5.52</c:v>
                </c:pt>
                <c:pt idx="23">
                  <c:v>5.57</c:v>
                </c:pt>
                <c:pt idx="24">
                  <c:v>5.65</c:v>
                </c:pt>
                <c:pt idx="25">
                  <c:v>5.88</c:v>
                </c:pt>
                <c:pt idx="26">
                  <c:v>6.0149999999999997</c:v>
                </c:pt>
                <c:pt idx="27">
                  <c:v>6.1550000000000002</c:v>
                </c:pt>
                <c:pt idx="28">
                  <c:v>6.46</c:v>
                </c:pt>
                <c:pt idx="29">
                  <c:v>6.6</c:v>
                </c:pt>
                <c:pt idx="30">
                  <c:v>6.6</c:v>
                </c:pt>
                <c:pt idx="31">
                  <c:v>6.68</c:v>
                </c:pt>
                <c:pt idx="32">
                  <c:v>6.68</c:v>
                </c:pt>
                <c:pt idx="33">
                  <c:v>6.6550000000000002</c:v>
                </c:pt>
                <c:pt idx="34">
                  <c:v>6.6550000000000002</c:v>
                </c:pt>
                <c:pt idx="35">
                  <c:v>6.5750000000000002</c:v>
                </c:pt>
                <c:pt idx="36">
                  <c:v>6.5750000000000002</c:v>
                </c:pt>
                <c:pt idx="37">
                  <c:v>6.5</c:v>
                </c:pt>
                <c:pt idx="38">
                  <c:v>6.28</c:v>
                </c:pt>
                <c:pt idx="39">
                  <c:v>6.0149999999999997</c:v>
                </c:pt>
                <c:pt idx="40">
                  <c:v>5.93</c:v>
                </c:pt>
                <c:pt idx="41">
                  <c:v>5.87</c:v>
                </c:pt>
                <c:pt idx="42">
                  <c:v>5.86</c:v>
                </c:pt>
                <c:pt idx="43">
                  <c:v>5.8949999999999996</c:v>
                </c:pt>
                <c:pt idx="44">
                  <c:v>5.96</c:v>
                </c:pt>
                <c:pt idx="45">
                  <c:v>6.12</c:v>
                </c:pt>
                <c:pt idx="46">
                  <c:v>6.2549999999999999</c:v>
                </c:pt>
                <c:pt idx="47">
                  <c:v>6.37</c:v>
                </c:pt>
                <c:pt idx="48">
                  <c:v>6.72</c:v>
                </c:pt>
                <c:pt idx="49">
                  <c:v>6.72</c:v>
                </c:pt>
                <c:pt idx="50">
                  <c:v>7.085</c:v>
                </c:pt>
                <c:pt idx="51">
                  <c:v>7.47</c:v>
                </c:pt>
                <c:pt idx="52">
                  <c:v>7.47</c:v>
                </c:pt>
                <c:pt idx="53">
                  <c:v>7.94</c:v>
                </c:pt>
                <c:pt idx="54">
                  <c:v>7.94</c:v>
                </c:pt>
                <c:pt idx="55">
                  <c:v>7.94</c:v>
                </c:pt>
                <c:pt idx="56">
                  <c:v>8.4600000000000009</c:v>
                </c:pt>
                <c:pt idx="57">
                  <c:v>8.4600000000000009</c:v>
                </c:pt>
                <c:pt idx="58">
                  <c:v>8.4600000000000009</c:v>
                </c:pt>
                <c:pt idx="59">
                  <c:v>9.73</c:v>
                </c:pt>
                <c:pt idx="60">
                  <c:v>9.73</c:v>
                </c:pt>
                <c:pt idx="61">
                  <c:v>9.73</c:v>
                </c:pt>
                <c:pt idx="62">
                  <c:v>9.73</c:v>
                </c:pt>
                <c:pt idx="63">
                  <c:v>10.615</c:v>
                </c:pt>
                <c:pt idx="64">
                  <c:v>12.895</c:v>
                </c:pt>
              </c:numCache>
            </c:numRef>
          </c:yVal>
          <c:smooth val="1"/>
          <c:extLst>
            <c:ext xmlns:c16="http://schemas.microsoft.com/office/drawing/2014/chart" uri="{C3380CC4-5D6E-409C-BE32-E72D297353CC}">
              <c16:uniqueId val="{00000002-3C43-423C-A1A8-E665A48D9916}"/>
            </c:ext>
          </c:extLst>
        </c:ser>
        <c:dLbls>
          <c:showLegendKey val="0"/>
          <c:showVal val="0"/>
          <c:showCatName val="0"/>
          <c:showSerName val="0"/>
          <c:showPercent val="0"/>
          <c:showBubbleSize val="0"/>
        </c:dLbls>
        <c:axId val="1984036431"/>
        <c:axId val="1984021455"/>
      </c:scatterChart>
      <c:valAx>
        <c:axId val="1984036431"/>
        <c:scaling>
          <c:orientation val="minMax"/>
          <c:max val="17"/>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Sekunden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84021455"/>
        <c:crosses val="autoZero"/>
        <c:crossBetween val="midCat"/>
        <c:majorUnit val="1"/>
      </c:valAx>
      <c:valAx>
        <c:axId val="1984021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84036431"/>
        <c:crosses val="autoZero"/>
        <c:crossBetween val="midCat"/>
        <c:majorUnit val="5"/>
      </c:valAx>
      <c:spPr>
        <a:noFill/>
        <a:ln>
          <a:noFill/>
        </a:ln>
        <a:effectLst/>
      </c:spPr>
    </c:plotArea>
    <c:legend>
      <c:legendPos val="r"/>
      <c:layout>
        <c:manualLayout>
          <c:xMode val="edge"/>
          <c:yMode val="edge"/>
          <c:x val="0.77428290213723283"/>
          <c:y val="0.70770397322325362"/>
          <c:w val="0.19926207140774069"/>
          <c:h val="0.181909286132621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1501617853323896E-2"/>
          <c:y val="4.2850550426497096E-2"/>
          <c:w val="0.89372665222402758"/>
          <c:h val="0.83824484619112993"/>
        </c:manualLayout>
      </c:layout>
      <c:scatterChart>
        <c:scatterStyle val="smoothMarker"/>
        <c:varyColors val="0"/>
        <c:ser>
          <c:idx val="0"/>
          <c:order val="0"/>
          <c:tx>
            <c:v>Asphalt</c:v>
          </c:tx>
          <c:spPr>
            <a:ln w="19050" cap="rnd">
              <a:solidFill>
                <a:schemeClr val="accent1"/>
              </a:solidFill>
              <a:round/>
            </a:ln>
            <a:effectLst/>
          </c:spPr>
          <c:marker>
            <c:symbol val="circle"/>
            <c:size val="2"/>
            <c:spPr>
              <a:solidFill>
                <a:schemeClr val="accent1"/>
              </a:solidFill>
              <a:ln w="9525">
                <a:solidFill>
                  <a:schemeClr val="accent1"/>
                </a:solidFill>
              </a:ln>
              <a:effectLst/>
            </c:spPr>
          </c:marker>
          <c:xVal>
            <c:numRef>
              <c:f>'Vergleich Untergrund'!$A$3:$A$379</c:f>
              <c:numCache>
                <c:formatCode>General</c:formatCode>
                <c:ptCount val="377"/>
                <c:pt idx="0">
                  <c:v>0</c:v>
                </c:pt>
                <c:pt idx="1">
                  <c:v>1.1189999999999998</c:v>
                </c:pt>
                <c:pt idx="2">
                  <c:v>2.23599999999999</c:v>
                </c:pt>
                <c:pt idx="3">
                  <c:v>3.353999999999985</c:v>
                </c:pt>
                <c:pt idx="4">
                  <c:v>4.47199999999998</c:v>
                </c:pt>
                <c:pt idx="5">
                  <c:v>5.5889999999999986</c:v>
                </c:pt>
                <c:pt idx="6">
                  <c:v>6.7079999999999984</c:v>
                </c:pt>
                <c:pt idx="7">
                  <c:v>7.8249999999999886</c:v>
                </c:pt>
                <c:pt idx="8">
                  <c:v>8.84699999999998</c:v>
                </c:pt>
                <c:pt idx="9">
                  <c:v>8.9689999999999941</c:v>
                </c:pt>
                <c:pt idx="10">
                  <c:v>9.1089999999999804</c:v>
                </c:pt>
                <c:pt idx="11">
                  <c:v>9.2299999999999898</c:v>
                </c:pt>
                <c:pt idx="12">
                  <c:v>9.3519999999999754</c:v>
                </c:pt>
                <c:pt idx="13">
                  <c:v>9.4839999999999804</c:v>
                </c:pt>
                <c:pt idx="14">
                  <c:v>9.6059999999999945</c:v>
                </c:pt>
                <c:pt idx="15">
                  <c:v>9.7269999999999754</c:v>
                </c:pt>
                <c:pt idx="16">
                  <c:v>9.8479999999999848</c:v>
                </c:pt>
                <c:pt idx="17">
                  <c:v>10.073999999999984</c:v>
                </c:pt>
                <c:pt idx="18">
                  <c:v>10.194999999999993</c:v>
                </c:pt>
                <c:pt idx="19">
                  <c:v>10.316999999999979</c:v>
                </c:pt>
                <c:pt idx="20">
                  <c:v>10.437999999999988</c:v>
                </c:pt>
                <c:pt idx="21">
                  <c:v>10.556999999999988</c:v>
                </c:pt>
                <c:pt idx="22">
                  <c:v>10.679000000000002</c:v>
                </c:pt>
                <c:pt idx="23">
                  <c:v>10.800999999999988</c:v>
                </c:pt>
                <c:pt idx="24">
                  <c:v>10.920999999999992</c:v>
                </c:pt>
                <c:pt idx="25">
                  <c:v>11.042999999999978</c:v>
                </c:pt>
                <c:pt idx="26">
                  <c:v>11.163999999999987</c:v>
                </c:pt>
                <c:pt idx="27">
                  <c:v>11.381</c:v>
                </c:pt>
                <c:pt idx="28">
                  <c:v>11.502999999999986</c:v>
                </c:pt>
                <c:pt idx="29">
                  <c:v>11.623999999999995</c:v>
                </c:pt>
                <c:pt idx="30">
                  <c:v>11.745999999999981</c:v>
                </c:pt>
                <c:pt idx="31">
                  <c:v>11.86699999999999</c:v>
                </c:pt>
                <c:pt idx="32">
                  <c:v>11.988</c:v>
                </c:pt>
                <c:pt idx="33">
                  <c:v>12.10899999999998</c:v>
                </c:pt>
                <c:pt idx="34">
                  <c:v>12.230999999999995</c:v>
                </c:pt>
                <c:pt idx="35">
                  <c:v>12.35899999999998</c:v>
                </c:pt>
                <c:pt idx="36">
                  <c:v>12.480999999999995</c:v>
                </c:pt>
                <c:pt idx="37">
                  <c:v>12.697999999999979</c:v>
                </c:pt>
                <c:pt idx="38">
                  <c:v>12.818999999999988</c:v>
                </c:pt>
                <c:pt idx="39">
                  <c:v>12.941000000000003</c:v>
                </c:pt>
                <c:pt idx="40">
                  <c:v>13.061999999999983</c:v>
                </c:pt>
                <c:pt idx="41">
                  <c:v>13.182999999999993</c:v>
                </c:pt>
                <c:pt idx="42">
                  <c:v>13.304000000000002</c:v>
                </c:pt>
                <c:pt idx="43">
                  <c:v>13.435999999999979</c:v>
                </c:pt>
                <c:pt idx="44">
                  <c:v>13.556999999999988</c:v>
                </c:pt>
                <c:pt idx="45">
                  <c:v>13.677999999999997</c:v>
                </c:pt>
                <c:pt idx="46">
                  <c:v>13.808999999999997</c:v>
                </c:pt>
                <c:pt idx="47">
                  <c:v>14.025999999999982</c:v>
                </c:pt>
                <c:pt idx="48">
                  <c:v>14.147999999999996</c:v>
                </c:pt>
                <c:pt idx="49">
                  <c:v>14.268999999999977</c:v>
                </c:pt>
                <c:pt idx="50">
                  <c:v>14.390999999999991</c:v>
                </c:pt>
                <c:pt idx="51">
                  <c:v>14.512</c:v>
                </c:pt>
                <c:pt idx="52">
                  <c:v>14.632999999999981</c:v>
                </c:pt>
                <c:pt idx="53">
                  <c:v>14.760999999999996</c:v>
                </c:pt>
                <c:pt idx="54">
                  <c:v>14.881999999999977</c:v>
                </c:pt>
                <c:pt idx="55">
                  <c:v>15.003999999999991</c:v>
                </c:pt>
                <c:pt idx="56">
                  <c:v>15.125</c:v>
                </c:pt>
                <c:pt idx="57">
                  <c:v>15.345999999999975</c:v>
                </c:pt>
                <c:pt idx="58">
                  <c:v>15.467999999999989</c:v>
                </c:pt>
                <c:pt idx="59">
                  <c:v>15.588999999999999</c:v>
                </c:pt>
                <c:pt idx="60">
                  <c:v>15.710999999999984</c:v>
                </c:pt>
                <c:pt idx="61">
                  <c:v>15.830999999999989</c:v>
                </c:pt>
                <c:pt idx="62">
                  <c:v>15.951999999999998</c:v>
                </c:pt>
                <c:pt idx="63">
                  <c:v>16.073999999999984</c:v>
                </c:pt>
                <c:pt idx="64">
                  <c:v>16.194999999999993</c:v>
                </c:pt>
                <c:pt idx="65">
                  <c:v>16.316999999999979</c:v>
                </c:pt>
                <c:pt idx="66">
                  <c:v>16.437999999999988</c:v>
                </c:pt>
                <c:pt idx="67">
                  <c:v>16.655000000000001</c:v>
                </c:pt>
                <c:pt idx="68">
                  <c:v>16.776999999999987</c:v>
                </c:pt>
                <c:pt idx="69">
                  <c:v>16.896999999999991</c:v>
                </c:pt>
                <c:pt idx="70">
                  <c:v>17.018999999999977</c:v>
                </c:pt>
                <c:pt idx="71">
                  <c:v>17.146999999999991</c:v>
                </c:pt>
                <c:pt idx="72">
                  <c:v>17.268999999999977</c:v>
                </c:pt>
                <c:pt idx="73">
                  <c:v>17.389999999999986</c:v>
                </c:pt>
                <c:pt idx="74">
                  <c:v>17.512</c:v>
                </c:pt>
                <c:pt idx="75">
                  <c:v>17.643999999999977</c:v>
                </c:pt>
                <c:pt idx="76">
                  <c:v>17.764999999999986</c:v>
                </c:pt>
                <c:pt idx="77">
                  <c:v>17.982999999999976</c:v>
                </c:pt>
                <c:pt idx="78">
                  <c:v>18.103999999999985</c:v>
                </c:pt>
                <c:pt idx="79">
                  <c:v>18.234999999999985</c:v>
                </c:pt>
                <c:pt idx="80">
                  <c:v>18.355999999999995</c:v>
                </c:pt>
                <c:pt idx="81">
                  <c:v>18.476999999999975</c:v>
                </c:pt>
                <c:pt idx="82">
                  <c:v>18.597999999999985</c:v>
                </c:pt>
                <c:pt idx="83">
                  <c:v>18.72</c:v>
                </c:pt>
                <c:pt idx="84">
                  <c:v>18.84099999999998</c:v>
                </c:pt>
                <c:pt idx="85">
                  <c:v>18.962999999999994</c:v>
                </c:pt>
                <c:pt idx="86">
                  <c:v>19.084000000000003</c:v>
                </c:pt>
                <c:pt idx="87">
                  <c:v>19.301999999999992</c:v>
                </c:pt>
                <c:pt idx="88">
                  <c:v>19.429999999999978</c:v>
                </c:pt>
                <c:pt idx="89">
                  <c:v>19.550999999999988</c:v>
                </c:pt>
                <c:pt idx="90">
                  <c:v>19.673000000000002</c:v>
                </c:pt>
                <c:pt idx="91">
                  <c:v>19.792999999999978</c:v>
                </c:pt>
                <c:pt idx="92">
                  <c:v>19.914999999999992</c:v>
                </c:pt>
                <c:pt idx="93">
                  <c:v>20.036000000000001</c:v>
                </c:pt>
                <c:pt idx="94">
                  <c:v>20.161999999999978</c:v>
                </c:pt>
                <c:pt idx="95">
                  <c:v>20.283999999999992</c:v>
                </c:pt>
                <c:pt idx="96">
                  <c:v>20.405000000000001</c:v>
                </c:pt>
                <c:pt idx="97">
                  <c:v>20.62299999999999</c:v>
                </c:pt>
                <c:pt idx="98">
                  <c:v>20.744999999999976</c:v>
                </c:pt>
                <c:pt idx="99">
                  <c:v>20.864999999999981</c:v>
                </c:pt>
                <c:pt idx="100">
                  <c:v>20.986999999999995</c:v>
                </c:pt>
                <c:pt idx="101">
                  <c:v>21.10899999999998</c:v>
                </c:pt>
                <c:pt idx="102">
                  <c:v>21.230999999999995</c:v>
                </c:pt>
                <c:pt idx="103">
                  <c:v>21.35299999999998</c:v>
                </c:pt>
                <c:pt idx="104">
                  <c:v>21.474999999999994</c:v>
                </c:pt>
                <c:pt idx="105">
                  <c:v>21.595999999999975</c:v>
                </c:pt>
                <c:pt idx="106">
                  <c:v>21.73599999999999</c:v>
                </c:pt>
                <c:pt idx="107">
                  <c:v>21.953999999999979</c:v>
                </c:pt>
                <c:pt idx="108">
                  <c:v>22.074999999999989</c:v>
                </c:pt>
                <c:pt idx="109">
                  <c:v>22.197000000000003</c:v>
                </c:pt>
                <c:pt idx="110">
                  <c:v>22.318999999999988</c:v>
                </c:pt>
                <c:pt idx="111">
                  <c:v>22.439999999999998</c:v>
                </c:pt>
                <c:pt idx="112">
                  <c:v>22.570999999999998</c:v>
                </c:pt>
                <c:pt idx="113">
                  <c:v>22.692999999999984</c:v>
                </c:pt>
                <c:pt idx="114">
                  <c:v>22.814999999999998</c:v>
                </c:pt>
                <c:pt idx="115">
                  <c:v>22.936999999999983</c:v>
                </c:pt>
                <c:pt idx="116">
                  <c:v>23.058999999999997</c:v>
                </c:pt>
                <c:pt idx="117">
                  <c:v>23.263999999999982</c:v>
                </c:pt>
                <c:pt idx="118">
                  <c:v>23.385999999999996</c:v>
                </c:pt>
                <c:pt idx="119">
                  <c:v>23.506999999999977</c:v>
                </c:pt>
                <c:pt idx="120">
                  <c:v>23.628999999999991</c:v>
                </c:pt>
                <c:pt idx="121">
                  <c:v>23.750999999999976</c:v>
                </c:pt>
                <c:pt idx="122">
                  <c:v>23.87299999999999</c:v>
                </c:pt>
                <c:pt idx="123">
                  <c:v>23.994</c:v>
                </c:pt>
                <c:pt idx="124">
                  <c:v>24.12299999999999</c:v>
                </c:pt>
                <c:pt idx="125">
                  <c:v>24.244999999999976</c:v>
                </c:pt>
                <c:pt idx="126">
                  <c:v>24.36699999999999</c:v>
                </c:pt>
                <c:pt idx="127">
                  <c:v>24.570999999999998</c:v>
                </c:pt>
                <c:pt idx="128">
                  <c:v>24.692999999999984</c:v>
                </c:pt>
                <c:pt idx="129">
                  <c:v>24.814999999999998</c:v>
                </c:pt>
                <c:pt idx="130">
                  <c:v>24.936999999999983</c:v>
                </c:pt>
                <c:pt idx="131">
                  <c:v>25.061999999999983</c:v>
                </c:pt>
                <c:pt idx="132">
                  <c:v>25.183999999999997</c:v>
                </c:pt>
                <c:pt idx="133">
                  <c:v>25.305999999999983</c:v>
                </c:pt>
                <c:pt idx="134">
                  <c:v>25.426999999999992</c:v>
                </c:pt>
                <c:pt idx="135">
                  <c:v>25.548000000000002</c:v>
                </c:pt>
                <c:pt idx="136">
                  <c:v>25.669999999999987</c:v>
                </c:pt>
                <c:pt idx="137">
                  <c:v>25.887</c:v>
                </c:pt>
                <c:pt idx="138">
                  <c:v>26.007999999999981</c:v>
                </c:pt>
                <c:pt idx="139">
                  <c:v>26.129999999999995</c:v>
                </c:pt>
                <c:pt idx="140">
                  <c:v>26.251999999999981</c:v>
                </c:pt>
                <c:pt idx="141">
                  <c:v>26.381</c:v>
                </c:pt>
                <c:pt idx="142">
                  <c:v>26.501999999999981</c:v>
                </c:pt>
                <c:pt idx="143">
                  <c:v>26.62299999999999</c:v>
                </c:pt>
                <c:pt idx="144">
                  <c:v>26.744999999999976</c:v>
                </c:pt>
                <c:pt idx="145">
                  <c:v>26.876999999999981</c:v>
                </c:pt>
                <c:pt idx="146">
                  <c:v>26.99799999999999</c:v>
                </c:pt>
                <c:pt idx="147">
                  <c:v>27.203999999999979</c:v>
                </c:pt>
                <c:pt idx="148">
                  <c:v>27.325999999999993</c:v>
                </c:pt>
                <c:pt idx="149">
                  <c:v>27.447000000000003</c:v>
                </c:pt>
                <c:pt idx="150">
                  <c:v>27.568999999999988</c:v>
                </c:pt>
                <c:pt idx="151">
                  <c:v>27.689999999999998</c:v>
                </c:pt>
                <c:pt idx="152">
                  <c:v>27.810999999999979</c:v>
                </c:pt>
                <c:pt idx="153">
                  <c:v>27.932999999999993</c:v>
                </c:pt>
                <c:pt idx="154">
                  <c:v>28.054999999999978</c:v>
                </c:pt>
                <c:pt idx="155">
                  <c:v>28.176999999999992</c:v>
                </c:pt>
                <c:pt idx="156">
                  <c:v>28.298000000000002</c:v>
                </c:pt>
                <c:pt idx="157">
                  <c:v>28.502999999999986</c:v>
                </c:pt>
                <c:pt idx="158">
                  <c:v>28.625</c:v>
                </c:pt>
                <c:pt idx="159">
                  <c:v>28.752999999999986</c:v>
                </c:pt>
                <c:pt idx="160">
                  <c:v>28.875</c:v>
                </c:pt>
                <c:pt idx="161">
                  <c:v>28.996999999999986</c:v>
                </c:pt>
                <c:pt idx="162">
                  <c:v>29.119</c:v>
                </c:pt>
                <c:pt idx="163">
                  <c:v>29.239999999999981</c:v>
                </c:pt>
                <c:pt idx="164">
                  <c:v>29.361999999999995</c:v>
                </c:pt>
                <c:pt idx="165">
                  <c:v>29.482999999999976</c:v>
                </c:pt>
                <c:pt idx="166">
                  <c:v>29.60499999999999</c:v>
                </c:pt>
                <c:pt idx="167">
                  <c:v>29.810000000000002</c:v>
                </c:pt>
                <c:pt idx="168">
                  <c:v>29.931999999999988</c:v>
                </c:pt>
                <c:pt idx="169">
                  <c:v>30.063999999999993</c:v>
                </c:pt>
                <c:pt idx="170">
                  <c:v>30.185999999999979</c:v>
                </c:pt>
                <c:pt idx="171">
                  <c:v>30.311999999999983</c:v>
                </c:pt>
                <c:pt idx="172">
                  <c:v>30.432999999999993</c:v>
                </c:pt>
                <c:pt idx="173">
                  <c:v>30.554999999999978</c:v>
                </c:pt>
                <c:pt idx="174">
                  <c:v>30.675999999999988</c:v>
                </c:pt>
                <c:pt idx="175">
                  <c:v>30.798000000000002</c:v>
                </c:pt>
                <c:pt idx="176">
                  <c:v>30.918999999999983</c:v>
                </c:pt>
                <c:pt idx="177">
                  <c:v>31.132999999999981</c:v>
                </c:pt>
                <c:pt idx="178">
                  <c:v>31.263999999999982</c:v>
                </c:pt>
                <c:pt idx="179">
                  <c:v>31.385999999999996</c:v>
                </c:pt>
                <c:pt idx="180">
                  <c:v>31.506999999999977</c:v>
                </c:pt>
                <c:pt idx="181">
                  <c:v>31.628999999999991</c:v>
                </c:pt>
                <c:pt idx="182">
                  <c:v>31.750999999999976</c:v>
                </c:pt>
                <c:pt idx="183">
                  <c:v>31.870999999999981</c:v>
                </c:pt>
                <c:pt idx="184">
                  <c:v>31.992999999999995</c:v>
                </c:pt>
                <c:pt idx="185">
                  <c:v>32.114999999999981</c:v>
                </c:pt>
                <c:pt idx="186">
                  <c:v>32.236999999999995</c:v>
                </c:pt>
                <c:pt idx="187">
                  <c:v>32.441999999999979</c:v>
                </c:pt>
                <c:pt idx="188">
                  <c:v>32.563999999999993</c:v>
                </c:pt>
                <c:pt idx="189">
                  <c:v>32.685000000000002</c:v>
                </c:pt>
                <c:pt idx="190">
                  <c:v>32.805999999999983</c:v>
                </c:pt>
                <c:pt idx="191">
                  <c:v>32.927999999999997</c:v>
                </c:pt>
                <c:pt idx="192">
                  <c:v>33.049999999999983</c:v>
                </c:pt>
                <c:pt idx="193">
                  <c:v>33.171999999999997</c:v>
                </c:pt>
                <c:pt idx="194">
                  <c:v>33.292999999999978</c:v>
                </c:pt>
                <c:pt idx="195">
                  <c:v>33.421999999999997</c:v>
                </c:pt>
                <c:pt idx="196">
                  <c:v>33.543999999999983</c:v>
                </c:pt>
                <c:pt idx="197">
                  <c:v>33.74799999999999</c:v>
                </c:pt>
                <c:pt idx="198">
                  <c:v>33.869999999999976</c:v>
                </c:pt>
                <c:pt idx="199">
                  <c:v>33.99199999999999</c:v>
                </c:pt>
                <c:pt idx="200">
                  <c:v>34.125</c:v>
                </c:pt>
                <c:pt idx="201">
                  <c:v>34.246999999999986</c:v>
                </c:pt>
                <c:pt idx="202">
                  <c:v>34.367999999999995</c:v>
                </c:pt>
                <c:pt idx="203">
                  <c:v>34.489999999999981</c:v>
                </c:pt>
                <c:pt idx="204">
                  <c:v>34.611999999999995</c:v>
                </c:pt>
                <c:pt idx="205">
                  <c:v>34.732999999999976</c:v>
                </c:pt>
                <c:pt idx="206">
                  <c:v>34.853999999999985</c:v>
                </c:pt>
                <c:pt idx="207">
                  <c:v>35.06</c:v>
                </c:pt>
                <c:pt idx="208">
                  <c:v>35.181999999999988</c:v>
                </c:pt>
                <c:pt idx="209">
                  <c:v>35.304000000000002</c:v>
                </c:pt>
                <c:pt idx="210">
                  <c:v>35.429999999999978</c:v>
                </c:pt>
                <c:pt idx="211">
                  <c:v>35.560999999999979</c:v>
                </c:pt>
                <c:pt idx="212">
                  <c:v>35.69</c:v>
                </c:pt>
                <c:pt idx="213">
                  <c:v>35.811999999999983</c:v>
                </c:pt>
                <c:pt idx="214">
                  <c:v>35.933999999999997</c:v>
                </c:pt>
                <c:pt idx="215">
                  <c:v>36.054999999999978</c:v>
                </c:pt>
                <c:pt idx="216">
                  <c:v>36.176999999999992</c:v>
                </c:pt>
                <c:pt idx="217">
                  <c:v>36.381999999999977</c:v>
                </c:pt>
                <c:pt idx="218">
                  <c:v>36.503999999999991</c:v>
                </c:pt>
                <c:pt idx="219">
                  <c:v>36.625999999999976</c:v>
                </c:pt>
                <c:pt idx="220">
                  <c:v>36.74799999999999</c:v>
                </c:pt>
                <c:pt idx="221">
                  <c:v>36.869999999999976</c:v>
                </c:pt>
                <c:pt idx="222">
                  <c:v>36.989999999999981</c:v>
                </c:pt>
                <c:pt idx="223">
                  <c:v>37.111999999999995</c:v>
                </c:pt>
                <c:pt idx="224">
                  <c:v>37.23399999999998</c:v>
                </c:pt>
                <c:pt idx="225">
                  <c:v>37.355999999999995</c:v>
                </c:pt>
                <c:pt idx="226">
                  <c:v>37.47799999999998</c:v>
                </c:pt>
                <c:pt idx="227">
                  <c:v>37.682999999999993</c:v>
                </c:pt>
                <c:pt idx="228">
                  <c:v>37.804000000000002</c:v>
                </c:pt>
                <c:pt idx="229">
                  <c:v>37.925999999999988</c:v>
                </c:pt>
                <c:pt idx="230">
                  <c:v>38.054999999999978</c:v>
                </c:pt>
                <c:pt idx="231">
                  <c:v>38.186999999999983</c:v>
                </c:pt>
                <c:pt idx="232">
                  <c:v>38.308999999999997</c:v>
                </c:pt>
                <c:pt idx="233">
                  <c:v>38.430999999999983</c:v>
                </c:pt>
                <c:pt idx="234">
                  <c:v>38.551999999999992</c:v>
                </c:pt>
                <c:pt idx="235">
                  <c:v>38.673999999999978</c:v>
                </c:pt>
                <c:pt idx="236">
                  <c:v>38.795999999999992</c:v>
                </c:pt>
                <c:pt idx="237">
                  <c:v>39.001999999999981</c:v>
                </c:pt>
                <c:pt idx="238">
                  <c:v>39.121999999999986</c:v>
                </c:pt>
                <c:pt idx="239">
                  <c:v>39.244</c:v>
                </c:pt>
                <c:pt idx="240">
                  <c:v>39.365999999999985</c:v>
                </c:pt>
                <c:pt idx="241">
                  <c:v>39.488</c:v>
                </c:pt>
                <c:pt idx="242">
                  <c:v>39.60899999999998</c:v>
                </c:pt>
                <c:pt idx="243">
                  <c:v>39.730999999999995</c:v>
                </c:pt>
                <c:pt idx="244">
                  <c:v>39.861999999999995</c:v>
                </c:pt>
                <c:pt idx="245">
                  <c:v>39.98399999999998</c:v>
                </c:pt>
                <c:pt idx="246">
                  <c:v>40.103999999999985</c:v>
                </c:pt>
                <c:pt idx="247">
                  <c:v>40.31</c:v>
                </c:pt>
                <c:pt idx="248">
                  <c:v>40.44</c:v>
                </c:pt>
                <c:pt idx="249">
                  <c:v>40.561999999999983</c:v>
                </c:pt>
                <c:pt idx="250">
                  <c:v>40.680999999999983</c:v>
                </c:pt>
                <c:pt idx="251">
                  <c:v>40.802999999999997</c:v>
                </c:pt>
                <c:pt idx="252">
                  <c:v>40.923999999999978</c:v>
                </c:pt>
                <c:pt idx="253">
                  <c:v>41.044999999999987</c:v>
                </c:pt>
                <c:pt idx="254">
                  <c:v>41.167000000000002</c:v>
                </c:pt>
                <c:pt idx="255">
                  <c:v>41.288999999999987</c:v>
                </c:pt>
                <c:pt idx="256">
                  <c:v>41.411000000000001</c:v>
                </c:pt>
                <c:pt idx="257">
                  <c:v>41.615999999999985</c:v>
                </c:pt>
                <c:pt idx="258">
                  <c:v>41.738</c:v>
                </c:pt>
                <c:pt idx="259">
                  <c:v>41.859999999999985</c:v>
                </c:pt>
                <c:pt idx="260">
                  <c:v>41.980999999999995</c:v>
                </c:pt>
                <c:pt idx="261">
                  <c:v>42.10299999999998</c:v>
                </c:pt>
                <c:pt idx="262">
                  <c:v>42.224999999999994</c:v>
                </c:pt>
                <c:pt idx="263">
                  <c:v>42.355999999999995</c:v>
                </c:pt>
                <c:pt idx="264">
                  <c:v>42.47799999999998</c:v>
                </c:pt>
                <c:pt idx="265">
                  <c:v>42.599999999999994</c:v>
                </c:pt>
                <c:pt idx="266">
                  <c:v>42.728999999999985</c:v>
                </c:pt>
                <c:pt idx="267">
                  <c:v>42.935000000000002</c:v>
                </c:pt>
                <c:pt idx="268">
                  <c:v>43.055999999999983</c:v>
                </c:pt>
                <c:pt idx="269">
                  <c:v>43.176999999999992</c:v>
                </c:pt>
                <c:pt idx="270">
                  <c:v>43.298999999999978</c:v>
                </c:pt>
                <c:pt idx="271">
                  <c:v>43.420999999999992</c:v>
                </c:pt>
                <c:pt idx="272">
                  <c:v>43.542000000000002</c:v>
                </c:pt>
                <c:pt idx="273">
                  <c:v>43.663999999999987</c:v>
                </c:pt>
                <c:pt idx="274">
                  <c:v>43.786000000000001</c:v>
                </c:pt>
                <c:pt idx="275">
                  <c:v>43.907999999999987</c:v>
                </c:pt>
                <c:pt idx="276">
                  <c:v>44.028999999999996</c:v>
                </c:pt>
                <c:pt idx="277">
                  <c:v>44.244</c:v>
                </c:pt>
                <c:pt idx="278">
                  <c:v>44.364999999999981</c:v>
                </c:pt>
                <c:pt idx="279">
                  <c:v>44.486999999999995</c:v>
                </c:pt>
                <c:pt idx="280">
                  <c:v>44.60899999999998</c:v>
                </c:pt>
                <c:pt idx="281">
                  <c:v>44.730999999999995</c:v>
                </c:pt>
                <c:pt idx="282">
                  <c:v>44.851999999999975</c:v>
                </c:pt>
                <c:pt idx="283">
                  <c:v>44.972999999999985</c:v>
                </c:pt>
                <c:pt idx="284">
                  <c:v>45.10299999999998</c:v>
                </c:pt>
                <c:pt idx="285">
                  <c:v>45.22399999999999</c:v>
                </c:pt>
                <c:pt idx="286">
                  <c:v>45.344999999999999</c:v>
                </c:pt>
                <c:pt idx="287">
                  <c:v>45.550999999999988</c:v>
                </c:pt>
                <c:pt idx="288">
                  <c:v>45.673000000000002</c:v>
                </c:pt>
                <c:pt idx="289">
                  <c:v>45.798999999999978</c:v>
                </c:pt>
                <c:pt idx="290">
                  <c:v>45.919999999999987</c:v>
                </c:pt>
                <c:pt idx="291">
                  <c:v>46.042000000000002</c:v>
                </c:pt>
                <c:pt idx="292">
                  <c:v>46.162999999999982</c:v>
                </c:pt>
                <c:pt idx="293">
                  <c:v>46.284999999999997</c:v>
                </c:pt>
                <c:pt idx="294">
                  <c:v>46.415999999999997</c:v>
                </c:pt>
                <c:pt idx="295">
                  <c:v>46.537999999999982</c:v>
                </c:pt>
                <c:pt idx="296">
                  <c:v>46.66</c:v>
                </c:pt>
                <c:pt idx="297">
                  <c:v>46.865999999999985</c:v>
                </c:pt>
                <c:pt idx="298">
                  <c:v>46.986999999999995</c:v>
                </c:pt>
                <c:pt idx="299">
                  <c:v>47.10899999999998</c:v>
                </c:pt>
                <c:pt idx="300">
                  <c:v>47.22999999999999</c:v>
                </c:pt>
                <c:pt idx="301">
                  <c:v>47.35899999999998</c:v>
                </c:pt>
                <c:pt idx="302">
                  <c:v>47.480999999999995</c:v>
                </c:pt>
                <c:pt idx="303">
                  <c:v>47.60299999999998</c:v>
                </c:pt>
                <c:pt idx="304">
                  <c:v>47.724999999999994</c:v>
                </c:pt>
                <c:pt idx="305">
                  <c:v>47.845999999999975</c:v>
                </c:pt>
                <c:pt idx="306">
                  <c:v>47.967999999999989</c:v>
                </c:pt>
                <c:pt idx="307">
                  <c:v>48.173000000000002</c:v>
                </c:pt>
                <c:pt idx="308">
                  <c:v>48.294999999999987</c:v>
                </c:pt>
                <c:pt idx="309">
                  <c:v>48.417000000000002</c:v>
                </c:pt>
                <c:pt idx="310">
                  <c:v>48.548000000000002</c:v>
                </c:pt>
                <c:pt idx="311">
                  <c:v>48.668999999999983</c:v>
                </c:pt>
                <c:pt idx="312">
                  <c:v>48.790999999999997</c:v>
                </c:pt>
                <c:pt idx="313">
                  <c:v>48.912999999999982</c:v>
                </c:pt>
                <c:pt idx="314">
                  <c:v>49.034999999999997</c:v>
                </c:pt>
                <c:pt idx="315">
                  <c:v>49.155999999999977</c:v>
                </c:pt>
                <c:pt idx="316">
                  <c:v>49.276999999999987</c:v>
                </c:pt>
                <c:pt idx="317">
                  <c:v>49.494999999999976</c:v>
                </c:pt>
                <c:pt idx="318">
                  <c:v>49.61699999999999</c:v>
                </c:pt>
                <c:pt idx="319">
                  <c:v>49.744999999999976</c:v>
                </c:pt>
                <c:pt idx="320">
                  <c:v>49.86699999999999</c:v>
                </c:pt>
                <c:pt idx="321">
                  <c:v>49.988999999999976</c:v>
                </c:pt>
                <c:pt idx="322">
                  <c:v>50.109999999999985</c:v>
                </c:pt>
                <c:pt idx="323">
                  <c:v>50.231999999999999</c:v>
                </c:pt>
                <c:pt idx="324">
                  <c:v>50.353999999999985</c:v>
                </c:pt>
                <c:pt idx="325">
                  <c:v>50.474999999999994</c:v>
                </c:pt>
                <c:pt idx="326">
                  <c:v>50.617999999999995</c:v>
                </c:pt>
                <c:pt idx="327">
                  <c:v>50.84</c:v>
                </c:pt>
                <c:pt idx="328">
                  <c:v>50.960999999999984</c:v>
                </c:pt>
                <c:pt idx="329">
                  <c:v>51.082999999999998</c:v>
                </c:pt>
                <c:pt idx="330">
                  <c:v>51.204999999999984</c:v>
                </c:pt>
                <c:pt idx="331">
                  <c:v>51.325999999999993</c:v>
                </c:pt>
                <c:pt idx="332">
                  <c:v>51.447000000000003</c:v>
                </c:pt>
                <c:pt idx="333">
                  <c:v>51.568999999999988</c:v>
                </c:pt>
                <c:pt idx="334">
                  <c:v>51.691000000000003</c:v>
                </c:pt>
                <c:pt idx="335">
                  <c:v>51.812999999999988</c:v>
                </c:pt>
                <c:pt idx="336">
                  <c:v>51.935000000000002</c:v>
                </c:pt>
                <c:pt idx="337">
                  <c:v>52.16</c:v>
                </c:pt>
                <c:pt idx="338">
                  <c:v>52.281999999999982</c:v>
                </c:pt>
                <c:pt idx="339">
                  <c:v>52.402999999999992</c:v>
                </c:pt>
                <c:pt idx="340">
                  <c:v>52.524000000000001</c:v>
                </c:pt>
                <c:pt idx="341">
                  <c:v>52.645999999999987</c:v>
                </c:pt>
                <c:pt idx="342">
                  <c:v>52.768000000000001</c:v>
                </c:pt>
                <c:pt idx="343">
                  <c:v>52.899999999999977</c:v>
                </c:pt>
                <c:pt idx="344">
                  <c:v>53.021999999999991</c:v>
                </c:pt>
                <c:pt idx="345">
                  <c:v>53.143000000000001</c:v>
                </c:pt>
                <c:pt idx="346">
                  <c:v>53.264999999999986</c:v>
                </c:pt>
                <c:pt idx="347">
                  <c:v>53.482999999999976</c:v>
                </c:pt>
                <c:pt idx="348">
                  <c:v>53.60499999999999</c:v>
                </c:pt>
                <c:pt idx="349">
                  <c:v>53.726999999999975</c:v>
                </c:pt>
                <c:pt idx="350">
                  <c:v>53.84899999999999</c:v>
                </c:pt>
                <c:pt idx="351">
                  <c:v>53.968999999999994</c:v>
                </c:pt>
                <c:pt idx="352">
                  <c:v>54.09099999999998</c:v>
                </c:pt>
                <c:pt idx="353">
                  <c:v>54.212999999999994</c:v>
                </c:pt>
                <c:pt idx="354">
                  <c:v>54.33499999999998</c:v>
                </c:pt>
                <c:pt idx="355">
                  <c:v>54.463999999999999</c:v>
                </c:pt>
                <c:pt idx="356">
                  <c:v>54.585999999999984</c:v>
                </c:pt>
                <c:pt idx="357">
                  <c:v>54.813999999999993</c:v>
                </c:pt>
                <c:pt idx="358">
                  <c:v>54.935999999999979</c:v>
                </c:pt>
                <c:pt idx="359">
                  <c:v>55.152999999999992</c:v>
                </c:pt>
                <c:pt idx="360">
                  <c:v>56.270999999999987</c:v>
                </c:pt>
                <c:pt idx="361">
                  <c:v>57.387999999999977</c:v>
                </c:pt>
                <c:pt idx="362">
                  <c:v>58.506999999999977</c:v>
                </c:pt>
                <c:pt idx="363">
                  <c:v>59.623999999999995</c:v>
                </c:pt>
                <c:pt idx="364">
                  <c:v>60.745999999999981</c:v>
                </c:pt>
                <c:pt idx="365">
                  <c:v>61.863999999999976</c:v>
                </c:pt>
                <c:pt idx="366">
                  <c:v>62.981999999999999</c:v>
                </c:pt>
                <c:pt idx="367">
                  <c:v>64.099999999999994</c:v>
                </c:pt>
                <c:pt idx="368">
                  <c:v>65.216999999999985</c:v>
                </c:pt>
                <c:pt idx="369">
                  <c:v>66.33499999999998</c:v>
                </c:pt>
                <c:pt idx="370">
                  <c:v>67.451999999999998</c:v>
                </c:pt>
                <c:pt idx="371">
                  <c:v>68.570999999999998</c:v>
                </c:pt>
                <c:pt idx="372">
                  <c:v>69.695999999999998</c:v>
                </c:pt>
                <c:pt idx="373">
                  <c:v>70.813999999999993</c:v>
                </c:pt>
                <c:pt idx="374">
                  <c:v>71.930999999999983</c:v>
                </c:pt>
                <c:pt idx="375">
                  <c:v>73.049999999999983</c:v>
                </c:pt>
                <c:pt idx="376">
                  <c:v>74.176999999999992</c:v>
                </c:pt>
              </c:numCache>
            </c:numRef>
          </c:xVal>
          <c:yVal>
            <c:numRef>
              <c:f>'Vergleich Untergrund'!$B$3:$B$379</c:f>
              <c:numCache>
                <c:formatCode>General</c:formatCode>
                <c:ptCount val="377"/>
                <c:pt idx="0">
                  <c:v>54.121000000000002</c:v>
                </c:pt>
                <c:pt idx="1">
                  <c:v>51.121000000000002</c:v>
                </c:pt>
                <c:pt idx="2">
                  <c:v>47.951000000000001</c:v>
                </c:pt>
                <c:pt idx="3">
                  <c:v>45.831000000000003</c:v>
                </c:pt>
                <c:pt idx="4">
                  <c:v>42.241</c:v>
                </c:pt>
                <c:pt idx="5">
                  <c:v>38.280999999999999</c:v>
                </c:pt>
                <c:pt idx="6">
                  <c:v>34.951000000000001</c:v>
                </c:pt>
                <c:pt idx="7">
                  <c:v>32.430999999999997</c:v>
                </c:pt>
                <c:pt idx="8">
                  <c:v>28.92</c:v>
                </c:pt>
                <c:pt idx="9">
                  <c:v>28.004999999999999</c:v>
                </c:pt>
                <c:pt idx="10">
                  <c:v>27.53</c:v>
                </c:pt>
                <c:pt idx="11">
                  <c:v>26.984999999999999</c:v>
                </c:pt>
                <c:pt idx="12">
                  <c:v>26.715</c:v>
                </c:pt>
                <c:pt idx="13">
                  <c:v>26.425000000000001</c:v>
                </c:pt>
                <c:pt idx="14">
                  <c:v>26.18</c:v>
                </c:pt>
                <c:pt idx="15">
                  <c:v>25.98</c:v>
                </c:pt>
                <c:pt idx="16">
                  <c:v>25.68</c:v>
                </c:pt>
                <c:pt idx="17">
                  <c:v>25.06</c:v>
                </c:pt>
                <c:pt idx="18">
                  <c:v>24.905000000000001</c:v>
                </c:pt>
                <c:pt idx="19">
                  <c:v>24.454999999999998</c:v>
                </c:pt>
                <c:pt idx="20">
                  <c:v>24.375</c:v>
                </c:pt>
                <c:pt idx="21">
                  <c:v>24.004999999999999</c:v>
                </c:pt>
                <c:pt idx="22">
                  <c:v>24.145</c:v>
                </c:pt>
                <c:pt idx="23">
                  <c:v>25.175000000000001</c:v>
                </c:pt>
                <c:pt idx="24">
                  <c:v>25.004999999999999</c:v>
                </c:pt>
                <c:pt idx="25">
                  <c:v>24.774999999999999</c:v>
                </c:pt>
                <c:pt idx="26">
                  <c:v>24.66</c:v>
                </c:pt>
                <c:pt idx="27">
                  <c:v>24.09</c:v>
                </c:pt>
                <c:pt idx="28">
                  <c:v>23.89</c:v>
                </c:pt>
                <c:pt idx="29">
                  <c:v>23.655000000000001</c:v>
                </c:pt>
                <c:pt idx="30">
                  <c:v>23.434999999999999</c:v>
                </c:pt>
                <c:pt idx="31">
                  <c:v>23.13</c:v>
                </c:pt>
                <c:pt idx="32">
                  <c:v>22.945</c:v>
                </c:pt>
                <c:pt idx="33">
                  <c:v>22.754999999999999</c:v>
                </c:pt>
                <c:pt idx="34">
                  <c:v>22.49</c:v>
                </c:pt>
                <c:pt idx="35">
                  <c:v>22.28</c:v>
                </c:pt>
                <c:pt idx="36">
                  <c:v>22.004999999999999</c:v>
                </c:pt>
                <c:pt idx="37">
                  <c:v>21.58</c:v>
                </c:pt>
                <c:pt idx="38">
                  <c:v>21.405000000000001</c:v>
                </c:pt>
                <c:pt idx="39">
                  <c:v>21.25</c:v>
                </c:pt>
                <c:pt idx="40">
                  <c:v>20.98</c:v>
                </c:pt>
                <c:pt idx="41">
                  <c:v>20.895</c:v>
                </c:pt>
                <c:pt idx="42">
                  <c:v>20.704999999999998</c:v>
                </c:pt>
                <c:pt idx="43">
                  <c:v>20.605</c:v>
                </c:pt>
                <c:pt idx="44">
                  <c:v>20.364999999999998</c:v>
                </c:pt>
                <c:pt idx="45">
                  <c:v>20.245000000000001</c:v>
                </c:pt>
                <c:pt idx="46">
                  <c:v>20.085000000000001</c:v>
                </c:pt>
                <c:pt idx="47">
                  <c:v>19.93</c:v>
                </c:pt>
                <c:pt idx="48">
                  <c:v>19.805</c:v>
                </c:pt>
                <c:pt idx="49">
                  <c:v>19.66</c:v>
                </c:pt>
                <c:pt idx="50">
                  <c:v>19.55</c:v>
                </c:pt>
                <c:pt idx="51">
                  <c:v>19.440000000000001</c:v>
                </c:pt>
                <c:pt idx="52">
                  <c:v>19.34</c:v>
                </c:pt>
                <c:pt idx="53">
                  <c:v>19.305</c:v>
                </c:pt>
                <c:pt idx="54">
                  <c:v>19.170000000000002</c:v>
                </c:pt>
                <c:pt idx="55">
                  <c:v>19.004999999999999</c:v>
                </c:pt>
                <c:pt idx="56">
                  <c:v>18.940000000000001</c:v>
                </c:pt>
                <c:pt idx="57">
                  <c:v>18.77</c:v>
                </c:pt>
                <c:pt idx="58">
                  <c:v>18.574999999999999</c:v>
                </c:pt>
                <c:pt idx="59">
                  <c:v>18.495000000000001</c:v>
                </c:pt>
                <c:pt idx="60">
                  <c:v>18.39</c:v>
                </c:pt>
                <c:pt idx="61">
                  <c:v>18.29</c:v>
                </c:pt>
                <c:pt idx="62">
                  <c:v>18.204999999999998</c:v>
                </c:pt>
                <c:pt idx="63">
                  <c:v>18.094999999999999</c:v>
                </c:pt>
                <c:pt idx="64">
                  <c:v>18.004999999999999</c:v>
                </c:pt>
                <c:pt idx="65">
                  <c:v>17.864999999999998</c:v>
                </c:pt>
                <c:pt idx="66">
                  <c:v>17.760000000000002</c:v>
                </c:pt>
                <c:pt idx="67">
                  <c:v>17.635000000000002</c:v>
                </c:pt>
                <c:pt idx="68">
                  <c:v>17.510000000000002</c:v>
                </c:pt>
                <c:pt idx="69">
                  <c:v>17.309999999999999</c:v>
                </c:pt>
                <c:pt idx="70">
                  <c:v>17.295000000000002</c:v>
                </c:pt>
                <c:pt idx="71">
                  <c:v>17.190000000000001</c:v>
                </c:pt>
                <c:pt idx="72">
                  <c:v>17.05</c:v>
                </c:pt>
                <c:pt idx="73">
                  <c:v>16.989999999999998</c:v>
                </c:pt>
                <c:pt idx="74">
                  <c:v>16.88</c:v>
                </c:pt>
                <c:pt idx="75">
                  <c:v>16.760000000000002</c:v>
                </c:pt>
                <c:pt idx="76">
                  <c:v>16.695</c:v>
                </c:pt>
                <c:pt idx="77">
                  <c:v>16.335000000000001</c:v>
                </c:pt>
                <c:pt idx="78">
                  <c:v>16.245000000000001</c:v>
                </c:pt>
                <c:pt idx="79">
                  <c:v>16.094999999999999</c:v>
                </c:pt>
                <c:pt idx="80">
                  <c:v>15.96</c:v>
                </c:pt>
                <c:pt idx="81">
                  <c:v>15.835000000000001</c:v>
                </c:pt>
                <c:pt idx="82">
                  <c:v>15.65</c:v>
                </c:pt>
                <c:pt idx="83">
                  <c:v>15.455</c:v>
                </c:pt>
                <c:pt idx="84">
                  <c:v>15.36</c:v>
                </c:pt>
                <c:pt idx="85">
                  <c:v>15.17</c:v>
                </c:pt>
                <c:pt idx="86">
                  <c:v>15.055</c:v>
                </c:pt>
                <c:pt idx="87">
                  <c:v>14.85</c:v>
                </c:pt>
                <c:pt idx="88">
                  <c:v>14.77</c:v>
                </c:pt>
                <c:pt idx="89">
                  <c:v>14.67</c:v>
                </c:pt>
                <c:pt idx="90">
                  <c:v>14.52</c:v>
                </c:pt>
                <c:pt idx="91">
                  <c:v>14.385</c:v>
                </c:pt>
                <c:pt idx="92">
                  <c:v>14.24</c:v>
                </c:pt>
                <c:pt idx="93">
                  <c:v>13.984999999999999</c:v>
                </c:pt>
                <c:pt idx="94">
                  <c:v>13.785</c:v>
                </c:pt>
                <c:pt idx="95">
                  <c:v>13.53</c:v>
                </c:pt>
                <c:pt idx="96">
                  <c:v>13.275</c:v>
                </c:pt>
                <c:pt idx="97">
                  <c:v>12.66</c:v>
                </c:pt>
                <c:pt idx="98">
                  <c:v>12.26</c:v>
                </c:pt>
                <c:pt idx="99">
                  <c:v>12.03</c:v>
                </c:pt>
                <c:pt idx="100">
                  <c:v>11.82</c:v>
                </c:pt>
                <c:pt idx="101">
                  <c:v>11.65</c:v>
                </c:pt>
                <c:pt idx="102">
                  <c:v>11.49</c:v>
                </c:pt>
                <c:pt idx="103">
                  <c:v>11.36</c:v>
                </c:pt>
                <c:pt idx="104">
                  <c:v>11.23</c:v>
                </c:pt>
                <c:pt idx="105">
                  <c:v>11.01</c:v>
                </c:pt>
                <c:pt idx="106">
                  <c:v>10.914999999999999</c:v>
                </c:pt>
                <c:pt idx="107">
                  <c:v>10.81</c:v>
                </c:pt>
                <c:pt idx="108">
                  <c:v>10.795</c:v>
                </c:pt>
                <c:pt idx="109">
                  <c:v>10.68</c:v>
                </c:pt>
                <c:pt idx="110">
                  <c:v>10.574999999999999</c:v>
                </c:pt>
                <c:pt idx="111">
                  <c:v>10.414999999999999</c:v>
                </c:pt>
                <c:pt idx="112">
                  <c:v>10.285</c:v>
                </c:pt>
                <c:pt idx="113">
                  <c:v>10.11</c:v>
                </c:pt>
                <c:pt idx="114">
                  <c:v>10.005000000000001</c:v>
                </c:pt>
                <c:pt idx="115">
                  <c:v>9.86</c:v>
                </c:pt>
                <c:pt idx="116">
                  <c:v>9.625</c:v>
                </c:pt>
                <c:pt idx="117">
                  <c:v>9.4</c:v>
                </c:pt>
                <c:pt idx="118">
                  <c:v>9.2100000000000009</c:v>
                </c:pt>
                <c:pt idx="119">
                  <c:v>9.0649999999999995</c:v>
                </c:pt>
                <c:pt idx="120">
                  <c:v>8.9</c:v>
                </c:pt>
                <c:pt idx="121">
                  <c:v>8.7349999999999994</c:v>
                </c:pt>
                <c:pt idx="122">
                  <c:v>8.5549999999999997</c:v>
                </c:pt>
                <c:pt idx="123">
                  <c:v>8.39</c:v>
                </c:pt>
                <c:pt idx="124">
                  <c:v>8.2899999999999991</c:v>
                </c:pt>
                <c:pt idx="125">
                  <c:v>8.14</c:v>
                </c:pt>
                <c:pt idx="126">
                  <c:v>8.0549999999999997</c:v>
                </c:pt>
                <c:pt idx="127">
                  <c:v>7.83</c:v>
                </c:pt>
                <c:pt idx="128">
                  <c:v>7.72</c:v>
                </c:pt>
                <c:pt idx="129">
                  <c:v>7.6150000000000002</c:v>
                </c:pt>
                <c:pt idx="130">
                  <c:v>7.5449999999999999</c:v>
                </c:pt>
                <c:pt idx="131">
                  <c:v>7.41</c:v>
                </c:pt>
                <c:pt idx="132">
                  <c:v>7.2750000000000004</c:v>
                </c:pt>
                <c:pt idx="133">
                  <c:v>7.16</c:v>
                </c:pt>
                <c:pt idx="134">
                  <c:v>7.05</c:v>
                </c:pt>
                <c:pt idx="135">
                  <c:v>6.8949999999999996</c:v>
                </c:pt>
                <c:pt idx="136">
                  <c:v>6.73</c:v>
                </c:pt>
                <c:pt idx="137">
                  <c:v>6.4349999999999996</c:v>
                </c:pt>
                <c:pt idx="138">
                  <c:v>6.2549999999999999</c:v>
                </c:pt>
                <c:pt idx="139">
                  <c:v>6.02</c:v>
                </c:pt>
                <c:pt idx="140">
                  <c:v>5.86</c:v>
                </c:pt>
                <c:pt idx="141">
                  <c:v>5.8550000000000004</c:v>
                </c:pt>
                <c:pt idx="142">
                  <c:v>5.69</c:v>
                </c:pt>
                <c:pt idx="143">
                  <c:v>5.55</c:v>
                </c:pt>
                <c:pt idx="144">
                  <c:v>5.5949999999999998</c:v>
                </c:pt>
                <c:pt idx="145">
                  <c:v>5.58</c:v>
                </c:pt>
                <c:pt idx="146">
                  <c:v>5.53</c:v>
                </c:pt>
                <c:pt idx="147">
                  <c:v>5.3</c:v>
                </c:pt>
                <c:pt idx="148">
                  <c:v>5.165</c:v>
                </c:pt>
                <c:pt idx="149">
                  <c:v>4.93</c:v>
                </c:pt>
                <c:pt idx="150">
                  <c:v>4.75</c:v>
                </c:pt>
                <c:pt idx="151">
                  <c:v>4.5949999999999998</c:v>
                </c:pt>
                <c:pt idx="152">
                  <c:v>4.4800000000000004</c:v>
                </c:pt>
                <c:pt idx="153">
                  <c:v>4.38</c:v>
                </c:pt>
                <c:pt idx="154">
                  <c:v>4.3150000000000004</c:v>
                </c:pt>
                <c:pt idx="155">
                  <c:v>4.24</c:v>
                </c:pt>
                <c:pt idx="156">
                  <c:v>4.1849999999999996</c:v>
                </c:pt>
                <c:pt idx="157">
                  <c:v>4.0750000000000002</c:v>
                </c:pt>
                <c:pt idx="158">
                  <c:v>3.9750000000000001</c:v>
                </c:pt>
                <c:pt idx="159">
                  <c:v>3.895</c:v>
                </c:pt>
                <c:pt idx="160">
                  <c:v>3.8250000000000002</c:v>
                </c:pt>
                <c:pt idx="161">
                  <c:v>3.74</c:v>
                </c:pt>
                <c:pt idx="162">
                  <c:v>3.69</c:v>
                </c:pt>
                <c:pt idx="163">
                  <c:v>3.62</c:v>
                </c:pt>
                <c:pt idx="164">
                  <c:v>3.54</c:v>
                </c:pt>
                <c:pt idx="165">
                  <c:v>3.4649999999999999</c:v>
                </c:pt>
                <c:pt idx="166">
                  <c:v>3.4</c:v>
                </c:pt>
                <c:pt idx="167">
                  <c:v>3.2850000000000001</c:v>
                </c:pt>
                <c:pt idx="168">
                  <c:v>3.25</c:v>
                </c:pt>
                <c:pt idx="169">
                  <c:v>3.23</c:v>
                </c:pt>
                <c:pt idx="170">
                  <c:v>3.18</c:v>
                </c:pt>
                <c:pt idx="171">
                  <c:v>3.165</c:v>
                </c:pt>
                <c:pt idx="172">
                  <c:v>3.125</c:v>
                </c:pt>
                <c:pt idx="173">
                  <c:v>3.125</c:v>
                </c:pt>
                <c:pt idx="174">
                  <c:v>3.1</c:v>
                </c:pt>
                <c:pt idx="175">
                  <c:v>3.0950000000000002</c:v>
                </c:pt>
                <c:pt idx="176">
                  <c:v>3.1</c:v>
                </c:pt>
                <c:pt idx="177">
                  <c:v>3.1150000000000002</c:v>
                </c:pt>
                <c:pt idx="178">
                  <c:v>3.11</c:v>
                </c:pt>
                <c:pt idx="179">
                  <c:v>3.11</c:v>
                </c:pt>
                <c:pt idx="180">
                  <c:v>3.105</c:v>
                </c:pt>
                <c:pt idx="181">
                  <c:v>3.1</c:v>
                </c:pt>
                <c:pt idx="182">
                  <c:v>3.11</c:v>
                </c:pt>
                <c:pt idx="183">
                  <c:v>3.085</c:v>
                </c:pt>
                <c:pt idx="184">
                  <c:v>3.0950000000000002</c:v>
                </c:pt>
                <c:pt idx="185">
                  <c:v>3.0550000000000002</c:v>
                </c:pt>
                <c:pt idx="186">
                  <c:v>3.05</c:v>
                </c:pt>
                <c:pt idx="187">
                  <c:v>3.0049999999999999</c:v>
                </c:pt>
                <c:pt idx="188">
                  <c:v>3.01</c:v>
                </c:pt>
                <c:pt idx="189">
                  <c:v>2.99</c:v>
                </c:pt>
                <c:pt idx="190">
                  <c:v>2.95</c:v>
                </c:pt>
                <c:pt idx="191">
                  <c:v>2.9</c:v>
                </c:pt>
                <c:pt idx="192">
                  <c:v>2.86</c:v>
                </c:pt>
                <c:pt idx="193">
                  <c:v>2.8149999999999999</c:v>
                </c:pt>
                <c:pt idx="194">
                  <c:v>2.79</c:v>
                </c:pt>
                <c:pt idx="195">
                  <c:v>2.75</c:v>
                </c:pt>
                <c:pt idx="196">
                  <c:v>2.68</c:v>
                </c:pt>
                <c:pt idx="197">
                  <c:v>2.585</c:v>
                </c:pt>
                <c:pt idx="198">
                  <c:v>2.5</c:v>
                </c:pt>
                <c:pt idx="199">
                  <c:v>2.48</c:v>
                </c:pt>
                <c:pt idx="200">
                  <c:v>2.4500000000000002</c:v>
                </c:pt>
                <c:pt idx="201">
                  <c:v>2.4249999999999998</c:v>
                </c:pt>
                <c:pt idx="202">
                  <c:v>2.4300000000000002</c:v>
                </c:pt>
                <c:pt idx="203">
                  <c:v>2.46</c:v>
                </c:pt>
                <c:pt idx="204">
                  <c:v>2.4900000000000002</c:v>
                </c:pt>
                <c:pt idx="205">
                  <c:v>2.48</c:v>
                </c:pt>
                <c:pt idx="206">
                  <c:v>2.5150000000000001</c:v>
                </c:pt>
                <c:pt idx="207">
                  <c:v>2.5750000000000002</c:v>
                </c:pt>
                <c:pt idx="208">
                  <c:v>2.58</c:v>
                </c:pt>
                <c:pt idx="209">
                  <c:v>2.56</c:v>
                </c:pt>
                <c:pt idx="210">
                  <c:v>2.52</c:v>
                </c:pt>
                <c:pt idx="211">
                  <c:v>2.4649999999999999</c:v>
                </c:pt>
                <c:pt idx="212">
                  <c:v>2.4649999999999999</c:v>
                </c:pt>
                <c:pt idx="213">
                  <c:v>2.4049999999999998</c:v>
                </c:pt>
                <c:pt idx="214">
                  <c:v>2.38</c:v>
                </c:pt>
                <c:pt idx="215">
                  <c:v>2.3450000000000002</c:v>
                </c:pt>
                <c:pt idx="216">
                  <c:v>2.3250000000000002</c:v>
                </c:pt>
                <c:pt idx="217">
                  <c:v>2.2799999999999998</c:v>
                </c:pt>
                <c:pt idx="218">
                  <c:v>2.25</c:v>
                </c:pt>
                <c:pt idx="219">
                  <c:v>2.1949999999999998</c:v>
                </c:pt>
                <c:pt idx="220">
                  <c:v>2.13</c:v>
                </c:pt>
                <c:pt idx="221">
                  <c:v>2.06</c:v>
                </c:pt>
                <c:pt idx="222">
                  <c:v>1.98</c:v>
                </c:pt>
                <c:pt idx="223">
                  <c:v>1.98</c:v>
                </c:pt>
                <c:pt idx="224">
                  <c:v>1.9450000000000001</c:v>
                </c:pt>
                <c:pt idx="225">
                  <c:v>1.905</c:v>
                </c:pt>
                <c:pt idx="226">
                  <c:v>1.89</c:v>
                </c:pt>
                <c:pt idx="227">
                  <c:v>1.925</c:v>
                </c:pt>
                <c:pt idx="228">
                  <c:v>1.9350000000000001</c:v>
                </c:pt>
                <c:pt idx="229">
                  <c:v>1.9550000000000001</c:v>
                </c:pt>
                <c:pt idx="230">
                  <c:v>1.99</c:v>
                </c:pt>
                <c:pt idx="231">
                  <c:v>1.99</c:v>
                </c:pt>
                <c:pt idx="232">
                  <c:v>2.0099999999999998</c:v>
                </c:pt>
                <c:pt idx="233">
                  <c:v>2.0350000000000001</c:v>
                </c:pt>
                <c:pt idx="234">
                  <c:v>2.04</c:v>
                </c:pt>
                <c:pt idx="235">
                  <c:v>2.0299999999999998</c:v>
                </c:pt>
                <c:pt idx="236">
                  <c:v>2.02</c:v>
                </c:pt>
                <c:pt idx="237">
                  <c:v>1.9850000000000001</c:v>
                </c:pt>
                <c:pt idx="238">
                  <c:v>1.9850000000000001</c:v>
                </c:pt>
                <c:pt idx="239">
                  <c:v>1.99</c:v>
                </c:pt>
                <c:pt idx="240">
                  <c:v>2.0099999999999998</c:v>
                </c:pt>
                <c:pt idx="241">
                  <c:v>2.0299999999999998</c:v>
                </c:pt>
                <c:pt idx="242">
                  <c:v>2.06</c:v>
                </c:pt>
                <c:pt idx="243">
                  <c:v>2.0950000000000002</c:v>
                </c:pt>
                <c:pt idx="244">
                  <c:v>2.16</c:v>
                </c:pt>
                <c:pt idx="245">
                  <c:v>2.2250000000000001</c:v>
                </c:pt>
                <c:pt idx="246">
                  <c:v>2.2850000000000001</c:v>
                </c:pt>
                <c:pt idx="247">
                  <c:v>2.375</c:v>
                </c:pt>
                <c:pt idx="248">
                  <c:v>2.4300000000000002</c:v>
                </c:pt>
                <c:pt idx="249">
                  <c:v>2.4649999999999999</c:v>
                </c:pt>
                <c:pt idx="250">
                  <c:v>2.4950000000000001</c:v>
                </c:pt>
                <c:pt idx="251">
                  <c:v>2.5299999999999998</c:v>
                </c:pt>
                <c:pt idx="252">
                  <c:v>2.59</c:v>
                </c:pt>
                <c:pt idx="253">
                  <c:v>2.61</c:v>
                </c:pt>
                <c:pt idx="254">
                  <c:v>2.6549999999999998</c:v>
                </c:pt>
                <c:pt idx="255">
                  <c:v>2.68</c:v>
                </c:pt>
                <c:pt idx="256">
                  <c:v>2.7</c:v>
                </c:pt>
                <c:pt idx="257">
                  <c:v>2.7549999999999999</c:v>
                </c:pt>
                <c:pt idx="258">
                  <c:v>2.77</c:v>
                </c:pt>
                <c:pt idx="259">
                  <c:v>2.76</c:v>
                </c:pt>
                <c:pt idx="260">
                  <c:v>2.7650000000000001</c:v>
                </c:pt>
                <c:pt idx="261">
                  <c:v>2.7749999999999999</c:v>
                </c:pt>
                <c:pt idx="262">
                  <c:v>2.78</c:v>
                </c:pt>
                <c:pt idx="263">
                  <c:v>2.79</c:v>
                </c:pt>
                <c:pt idx="264">
                  <c:v>2.7650000000000001</c:v>
                </c:pt>
                <c:pt idx="265">
                  <c:v>2.7650000000000001</c:v>
                </c:pt>
                <c:pt idx="266">
                  <c:v>2.73</c:v>
                </c:pt>
                <c:pt idx="267">
                  <c:v>2.71</c:v>
                </c:pt>
                <c:pt idx="268">
                  <c:v>2.6949999999999998</c:v>
                </c:pt>
                <c:pt idx="269">
                  <c:v>2.68</c:v>
                </c:pt>
                <c:pt idx="270">
                  <c:v>2.67</c:v>
                </c:pt>
                <c:pt idx="271">
                  <c:v>2.67</c:v>
                </c:pt>
                <c:pt idx="272">
                  <c:v>2.6749999999999998</c:v>
                </c:pt>
                <c:pt idx="273">
                  <c:v>2.69</c:v>
                </c:pt>
                <c:pt idx="274">
                  <c:v>2.74</c:v>
                </c:pt>
                <c:pt idx="275">
                  <c:v>2.78</c:v>
                </c:pt>
                <c:pt idx="276">
                  <c:v>2.82</c:v>
                </c:pt>
                <c:pt idx="277">
                  <c:v>2.89</c:v>
                </c:pt>
                <c:pt idx="278">
                  <c:v>2.92</c:v>
                </c:pt>
                <c:pt idx="279">
                  <c:v>2.9649999999999999</c:v>
                </c:pt>
                <c:pt idx="280">
                  <c:v>3.04</c:v>
                </c:pt>
                <c:pt idx="281">
                  <c:v>3.11</c:v>
                </c:pt>
                <c:pt idx="282">
                  <c:v>3.17</c:v>
                </c:pt>
                <c:pt idx="283">
                  <c:v>3.2149999999999999</c:v>
                </c:pt>
                <c:pt idx="284">
                  <c:v>3.35</c:v>
                </c:pt>
                <c:pt idx="285">
                  <c:v>3.45</c:v>
                </c:pt>
                <c:pt idx="286">
                  <c:v>3.53</c:v>
                </c:pt>
                <c:pt idx="287">
                  <c:v>3.81</c:v>
                </c:pt>
                <c:pt idx="288">
                  <c:v>3.9649999999999999</c:v>
                </c:pt>
                <c:pt idx="289">
                  <c:v>4.09</c:v>
                </c:pt>
                <c:pt idx="290">
                  <c:v>4.2300000000000004</c:v>
                </c:pt>
                <c:pt idx="291">
                  <c:v>4.38</c:v>
                </c:pt>
                <c:pt idx="292">
                  <c:v>4.5549999999999997</c:v>
                </c:pt>
                <c:pt idx="293">
                  <c:v>4.7549999999999999</c:v>
                </c:pt>
                <c:pt idx="294">
                  <c:v>4.9550000000000001</c:v>
                </c:pt>
                <c:pt idx="295">
                  <c:v>5.1849999999999996</c:v>
                </c:pt>
                <c:pt idx="296">
                  <c:v>5.43</c:v>
                </c:pt>
                <c:pt idx="297">
                  <c:v>6.06</c:v>
                </c:pt>
                <c:pt idx="298">
                  <c:v>6.36</c:v>
                </c:pt>
                <c:pt idx="299">
                  <c:v>6.66</c:v>
                </c:pt>
                <c:pt idx="300">
                  <c:v>6.96</c:v>
                </c:pt>
                <c:pt idx="301">
                  <c:v>7.28</c:v>
                </c:pt>
                <c:pt idx="302">
                  <c:v>7.6050000000000004</c:v>
                </c:pt>
                <c:pt idx="303">
                  <c:v>7.8949999999999996</c:v>
                </c:pt>
                <c:pt idx="304">
                  <c:v>8.14</c:v>
                </c:pt>
                <c:pt idx="305">
                  <c:v>8.44</c:v>
                </c:pt>
                <c:pt idx="306">
                  <c:v>8.7050000000000001</c:v>
                </c:pt>
                <c:pt idx="307">
                  <c:v>9.06</c:v>
                </c:pt>
                <c:pt idx="308">
                  <c:v>9.33</c:v>
                </c:pt>
                <c:pt idx="309">
                  <c:v>9.7249999999999996</c:v>
                </c:pt>
                <c:pt idx="310">
                  <c:v>10.029999999999999</c:v>
                </c:pt>
                <c:pt idx="311">
                  <c:v>10.305</c:v>
                </c:pt>
                <c:pt idx="312">
                  <c:v>10.62</c:v>
                </c:pt>
                <c:pt idx="313">
                  <c:v>10.93</c:v>
                </c:pt>
                <c:pt idx="314">
                  <c:v>11.275</c:v>
                </c:pt>
                <c:pt idx="315">
                  <c:v>11.6</c:v>
                </c:pt>
                <c:pt idx="316">
                  <c:v>11.914999999999999</c:v>
                </c:pt>
                <c:pt idx="317">
                  <c:v>12.49</c:v>
                </c:pt>
                <c:pt idx="318">
                  <c:v>12.725</c:v>
                </c:pt>
                <c:pt idx="319">
                  <c:v>13.04</c:v>
                </c:pt>
                <c:pt idx="320">
                  <c:v>13.46</c:v>
                </c:pt>
                <c:pt idx="321">
                  <c:v>13.675000000000001</c:v>
                </c:pt>
                <c:pt idx="322">
                  <c:v>13.895</c:v>
                </c:pt>
                <c:pt idx="323">
                  <c:v>14.205</c:v>
                </c:pt>
                <c:pt idx="324">
                  <c:v>14.404999999999999</c:v>
                </c:pt>
                <c:pt idx="325">
                  <c:v>14.74</c:v>
                </c:pt>
                <c:pt idx="326">
                  <c:v>15.154999999999999</c:v>
                </c:pt>
                <c:pt idx="327">
                  <c:v>15.895</c:v>
                </c:pt>
                <c:pt idx="328">
                  <c:v>16.145</c:v>
                </c:pt>
                <c:pt idx="329">
                  <c:v>16.59</c:v>
                </c:pt>
                <c:pt idx="330">
                  <c:v>17.02</c:v>
                </c:pt>
                <c:pt idx="331">
                  <c:v>17.375</c:v>
                </c:pt>
                <c:pt idx="332">
                  <c:v>17.82</c:v>
                </c:pt>
                <c:pt idx="333">
                  <c:v>18.190000000000001</c:v>
                </c:pt>
                <c:pt idx="334">
                  <c:v>18.62</c:v>
                </c:pt>
                <c:pt idx="335">
                  <c:v>19.004999999999999</c:v>
                </c:pt>
                <c:pt idx="336">
                  <c:v>19.29</c:v>
                </c:pt>
                <c:pt idx="337">
                  <c:v>20.164999999999999</c:v>
                </c:pt>
                <c:pt idx="338">
                  <c:v>20.565000000000001</c:v>
                </c:pt>
                <c:pt idx="339">
                  <c:v>20.94</c:v>
                </c:pt>
                <c:pt idx="340">
                  <c:v>21.405000000000001</c:v>
                </c:pt>
                <c:pt idx="341">
                  <c:v>21.78</c:v>
                </c:pt>
                <c:pt idx="342">
                  <c:v>22.254999999999999</c:v>
                </c:pt>
                <c:pt idx="343">
                  <c:v>22.754999999999999</c:v>
                </c:pt>
                <c:pt idx="344">
                  <c:v>23.26</c:v>
                </c:pt>
                <c:pt idx="345">
                  <c:v>23.63</c:v>
                </c:pt>
                <c:pt idx="346">
                  <c:v>24.234999999999999</c:v>
                </c:pt>
                <c:pt idx="347">
                  <c:v>24.855</c:v>
                </c:pt>
                <c:pt idx="348">
                  <c:v>24.375</c:v>
                </c:pt>
                <c:pt idx="349">
                  <c:v>25.28</c:v>
                </c:pt>
                <c:pt idx="350">
                  <c:v>25.28</c:v>
                </c:pt>
                <c:pt idx="351">
                  <c:v>25.28</c:v>
                </c:pt>
                <c:pt idx="352">
                  <c:v>25.28</c:v>
                </c:pt>
                <c:pt idx="353">
                  <c:v>27.14</c:v>
                </c:pt>
                <c:pt idx="354">
                  <c:v>26.844999999999999</c:v>
                </c:pt>
                <c:pt idx="355">
                  <c:v>28.74</c:v>
                </c:pt>
                <c:pt idx="356">
                  <c:v>27.914999999999999</c:v>
                </c:pt>
                <c:pt idx="357">
                  <c:v>28.905000000000001</c:v>
                </c:pt>
                <c:pt idx="358">
                  <c:v>29.68</c:v>
                </c:pt>
                <c:pt idx="359">
                  <c:v>30.02</c:v>
                </c:pt>
                <c:pt idx="360">
                  <c:v>33.621000000000002</c:v>
                </c:pt>
                <c:pt idx="361">
                  <c:v>38.191000000000003</c:v>
                </c:pt>
                <c:pt idx="362">
                  <c:v>41.381</c:v>
                </c:pt>
                <c:pt idx="363">
                  <c:v>45.201000000000001</c:v>
                </c:pt>
                <c:pt idx="364">
                  <c:v>48.180999999999997</c:v>
                </c:pt>
                <c:pt idx="365">
                  <c:v>51.320999999999998</c:v>
                </c:pt>
                <c:pt idx="366">
                  <c:v>53.320999999999998</c:v>
                </c:pt>
                <c:pt idx="367">
                  <c:v>54.661000000000001</c:v>
                </c:pt>
                <c:pt idx="368">
                  <c:v>55.761000000000003</c:v>
                </c:pt>
                <c:pt idx="369">
                  <c:v>56.220999999999997</c:v>
                </c:pt>
                <c:pt idx="370">
                  <c:v>56.441000000000003</c:v>
                </c:pt>
                <c:pt idx="371">
                  <c:v>56.311</c:v>
                </c:pt>
                <c:pt idx="372">
                  <c:v>55.741</c:v>
                </c:pt>
                <c:pt idx="373">
                  <c:v>55.621000000000002</c:v>
                </c:pt>
                <c:pt idx="374">
                  <c:v>55.920999999999999</c:v>
                </c:pt>
                <c:pt idx="375">
                  <c:v>56.441000000000003</c:v>
                </c:pt>
                <c:pt idx="376">
                  <c:v>57.040999999999997</c:v>
                </c:pt>
              </c:numCache>
            </c:numRef>
          </c:yVal>
          <c:smooth val="1"/>
          <c:extLst>
            <c:ext xmlns:c16="http://schemas.microsoft.com/office/drawing/2014/chart" uri="{C3380CC4-5D6E-409C-BE32-E72D297353CC}">
              <c16:uniqueId val="{00000000-60E1-403B-A848-2878B18D20FD}"/>
            </c:ext>
          </c:extLst>
        </c:ser>
        <c:ser>
          <c:idx val="1"/>
          <c:order val="1"/>
          <c:tx>
            <c:v>Gras</c:v>
          </c:tx>
          <c:spPr>
            <a:ln w="19050" cap="rnd">
              <a:solidFill>
                <a:schemeClr val="accent2"/>
              </a:solidFill>
              <a:round/>
            </a:ln>
            <a:effectLst/>
          </c:spPr>
          <c:marker>
            <c:symbol val="circle"/>
            <c:size val="2"/>
            <c:spPr>
              <a:solidFill>
                <a:schemeClr val="accent2"/>
              </a:solidFill>
              <a:ln w="9525">
                <a:solidFill>
                  <a:schemeClr val="accent2"/>
                </a:solidFill>
              </a:ln>
              <a:effectLst/>
            </c:spPr>
          </c:marker>
          <c:xVal>
            <c:numRef>
              <c:f>'Vergleich Untergrund'!$D$3:$D$343</c:f>
              <c:numCache>
                <c:formatCode>General</c:formatCode>
                <c:ptCount val="341"/>
                <c:pt idx="0">
                  <c:v>0</c:v>
                </c:pt>
                <c:pt idx="1">
                  <c:v>1.1169999999999618</c:v>
                </c:pt>
                <c:pt idx="2">
                  <c:v>2.23599999999999</c:v>
                </c:pt>
                <c:pt idx="3">
                  <c:v>3.353999999999985</c:v>
                </c:pt>
                <c:pt idx="4">
                  <c:v>4.4710000000000036</c:v>
                </c:pt>
                <c:pt idx="5">
                  <c:v>5.5889999999999986</c:v>
                </c:pt>
                <c:pt idx="6">
                  <c:v>6.7060000000000173</c:v>
                </c:pt>
                <c:pt idx="7">
                  <c:v>7.8249999999999886</c:v>
                </c:pt>
                <c:pt idx="8">
                  <c:v>8.9429999999999836</c:v>
                </c:pt>
                <c:pt idx="9">
                  <c:v>10.060000000000002</c:v>
                </c:pt>
                <c:pt idx="10">
                  <c:v>11.177999999999997</c:v>
                </c:pt>
                <c:pt idx="11">
                  <c:v>12.295000000000016</c:v>
                </c:pt>
                <c:pt idx="12">
                  <c:v>13.413999999999987</c:v>
                </c:pt>
                <c:pt idx="13">
                  <c:v>14.540999999999997</c:v>
                </c:pt>
                <c:pt idx="14">
                  <c:v>15.665999999999997</c:v>
                </c:pt>
                <c:pt idx="15">
                  <c:v>16.784999999999968</c:v>
                </c:pt>
                <c:pt idx="16">
                  <c:v>17.901999999999987</c:v>
                </c:pt>
                <c:pt idx="17">
                  <c:v>19.019999999999982</c:v>
                </c:pt>
                <c:pt idx="18">
                  <c:v>20.137</c:v>
                </c:pt>
                <c:pt idx="19">
                  <c:v>21.254999999999995</c:v>
                </c:pt>
                <c:pt idx="20">
                  <c:v>22.377999999999986</c:v>
                </c:pt>
                <c:pt idx="21">
                  <c:v>23.505999999999972</c:v>
                </c:pt>
                <c:pt idx="22">
                  <c:v>24.623999999999967</c:v>
                </c:pt>
                <c:pt idx="23">
                  <c:v>25.741999999999962</c:v>
                </c:pt>
                <c:pt idx="24">
                  <c:v>26.860000000000014</c:v>
                </c:pt>
                <c:pt idx="25">
                  <c:v>27.976999999999975</c:v>
                </c:pt>
                <c:pt idx="26">
                  <c:v>28.998999999999967</c:v>
                </c:pt>
                <c:pt idx="27">
                  <c:v>29.120999999999981</c:v>
                </c:pt>
                <c:pt idx="28">
                  <c:v>29.242999999999995</c:v>
                </c:pt>
                <c:pt idx="29">
                  <c:v>29.363</c:v>
                </c:pt>
                <c:pt idx="30">
                  <c:v>29.581999999999994</c:v>
                </c:pt>
                <c:pt idx="31">
                  <c:v>29.702999999999975</c:v>
                </c:pt>
                <c:pt idx="32">
                  <c:v>29.831999999999994</c:v>
                </c:pt>
                <c:pt idx="33">
                  <c:v>29.954000000000008</c:v>
                </c:pt>
                <c:pt idx="34">
                  <c:v>30.075999999999965</c:v>
                </c:pt>
                <c:pt idx="35">
                  <c:v>30.197999999999979</c:v>
                </c:pt>
                <c:pt idx="36">
                  <c:v>30.319000000000017</c:v>
                </c:pt>
                <c:pt idx="37">
                  <c:v>30.440999999999974</c:v>
                </c:pt>
                <c:pt idx="38">
                  <c:v>30.562999999999988</c:v>
                </c:pt>
                <c:pt idx="39">
                  <c:v>30.683999999999969</c:v>
                </c:pt>
                <c:pt idx="40">
                  <c:v>30.901999999999987</c:v>
                </c:pt>
                <c:pt idx="41">
                  <c:v>31.022999999999968</c:v>
                </c:pt>
                <c:pt idx="42">
                  <c:v>31.144999999999982</c:v>
                </c:pt>
                <c:pt idx="43">
                  <c:v>31.266999999999996</c:v>
                </c:pt>
                <c:pt idx="44">
                  <c:v>31.387999999999977</c:v>
                </c:pt>
                <c:pt idx="45">
                  <c:v>31.509999999999991</c:v>
                </c:pt>
                <c:pt idx="46">
                  <c:v>31.641999999999996</c:v>
                </c:pt>
                <c:pt idx="47">
                  <c:v>31.76400000000001</c:v>
                </c:pt>
                <c:pt idx="48">
                  <c:v>31.885999999999967</c:v>
                </c:pt>
                <c:pt idx="49">
                  <c:v>32.007000000000005</c:v>
                </c:pt>
                <c:pt idx="50">
                  <c:v>32.231999999999971</c:v>
                </c:pt>
                <c:pt idx="51">
                  <c:v>32.353999999999985</c:v>
                </c:pt>
                <c:pt idx="52">
                  <c:v>32.474999999999966</c:v>
                </c:pt>
                <c:pt idx="53">
                  <c:v>32.608000000000004</c:v>
                </c:pt>
                <c:pt idx="54">
                  <c:v>32.728999999999985</c:v>
                </c:pt>
                <c:pt idx="55">
                  <c:v>32.850999999999999</c:v>
                </c:pt>
                <c:pt idx="56">
                  <c:v>32.976999999999975</c:v>
                </c:pt>
                <c:pt idx="57">
                  <c:v>33.09899999999999</c:v>
                </c:pt>
                <c:pt idx="58">
                  <c:v>33.221000000000004</c:v>
                </c:pt>
                <c:pt idx="59">
                  <c:v>33.343000000000018</c:v>
                </c:pt>
                <c:pt idx="60">
                  <c:v>33.56</c:v>
                </c:pt>
                <c:pt idx="61">
                  <c:v>33.682000000000016</c:v>
                </c:pt>
                <c:pt idx="62">
                  <c:v>33.803999999999974</c:v>
                </c:pt>
                <c:pt idx="63">
                  <c:v>33.925000000000011</c:v>
                </c:pt>
                <c:pt idx="64">
                  <c:v>34.045999999999992</c:v>
                </c:pt>
                <c:pt idx="65">
                  <c:v>34.168000000000006</c:v>
                </c:pt>
                <c:pt idx="66">
                  <c:v>34.289999999999964</c:v>
                </c:pt>
                <c:pt idx="67">
                  <c:v>34.418999999999983</c:v>
                </c:pt>
                <c:pt idx="68">
                  <c:v>34.539999999999964</c:v>
                </c:pt>
                <c:pt idx="69">
                  <c:v>34.661999999999978</c:v>
                </c:pt>
                <c:pt idx="70">
                  <c:v>34.879999999999995</c:v>
                </c:pt>
                <c:pt idx="71">
                  <c:v>35.00200000000001</c:v>
                </c:pt>
                <c:pt idx="72">
                  <c:v>35.122000000000014</c:v>
                </c:pt>
                <c:pt idx="73">
                  <c:v>35.243999999999971</c:v>
                </c:pt>
                <c:pt idx="74">
                  <c:v>35.365999999999985</c:v>
                </c:pt>
                <c:pt idx="75">
                  <c:v>35.488</c:v>
                </c:pt>
                <c:pt idx="76">
                  <c:v>35.610000000000014</c:v>
                </c:pt>
                <c:pt idx="77">
                  <c:v>35.730999999999995</c:v>
                </c:pt>
                <c:pt idx="78">
                  <c:v>35.853000000000009</c:v>
                </c:pt>
                <c:pt idx="79">
                  <c:v>35.98399999999998</c:v>
                </c:pt>
                <c:pt idx="80">
                  <c:v>36.201999999999998</c:v>
                </c:pt>
                <c:pt idx="81">
                  <c:v>36.324000000000012</c:v>
                </c:pt>
                <c:pt idx="82">
                  <c:v>36.444000000000017</c:v>
                </c:pt>
                <c:pt idx="83">
                  <c:v>36.565999999999974</c:v>
                </c:pt>
                <c:pt idx="84">
                  <c:v>36.699000000000012</c:v>
                </c:pt>
                <c:pt idx="85">
                  <c:v>36.827999999999975</c:v>
                </c:pt>
                <c:pt idx="86">
                  <c:v>36.949999999999989</c:v>
                </c:pt>
                <c:pt idx="87">
                  <c:v>37.072000000000003</c:v>
                </c:pt>
                <c:pt idx="88">
                  <c:v>37.192999999999984</c:v>
                </c:pt>
                <c:pt idx="89">
                  <c:v>37.314999999999998</c:v>
                </c:pt>
                <c:pt idx="90">
                  <c:v>37.533000000000015</c:v>
                </c:pt>
                <c:pt idx="91">
                  <c:v>37.653999999999996</c:v>
                </c:pt>
                <c:pt idx="92">
                  <c:v>37.77600000000001</c:v>
                </c:pt>
                <c:pt idx="93">
                  <c:v>37.901999999999987</c:v>
                </c:pt>
                <c:pt idx="94">
                  <c:v>38.022999999999968</c:v>
                </c:pt>
                <c:pt idx="95">
                  <c:v>38.144999999999982</c:v>
                </c:pt>
                <c:pt idx="96">
                  <c:v>38.265999999999963</c:v>
                </c:pt>
                <c:pt idx="97">
                  <c:v>38.387999999999977</c:v>
                </c:pt>
                <c:pt idx="98">
                  <c:v>38.509999999999991</c:v>
                </c:pt>
                <c:pt idx="99">
                  <c:v>38.632000000000005</c:v>
                </c:pt>
                <c:pt idx="100">
                  <c:v>38.84899999999999</c:v>
                </c:pt>
                <c:pt idx="101">
                  <c:v>38.971000000000004</c:v>
                </c:pt>
                <c:pt idx="102">
                  <c:v>39.093000000000018</c:v>
                </c:pt>
                <c:pt idx="103">
                  <c:v>39.22199999999998</c:v>
                </c:pt>
                <c:pt idx="104">
                  <c:v>39.343000000000018</c:v>
                </c:pt>
                <c:pt idx="105">
                  <c:v>39.464999999999975</c:v>
                </c:pt>
                <c:pt idx="106">
                  <c:v>39.586999999999989</c:v>
                </c:pt>
                <c:pt idx="107">
                  <c:v>39.70799999999997</c:v>
                </c:pt>
                <c:pt idx="108">
                  <c:v>39.829999999999984</c:v>
                </c:pt>
                <c:pt idx="109">
                  <c:v>39.951999999999998</c:v>
                </c:pt>
                <c:pt idx="110">
                  <c:v>40.170000000000016</c:v>
                </c:pt>
                <c:pt idx="111">
                  <c:v>40.290999999999997</c:v>
                </c:pt>
                <c:pt idx="112">
                  <c:v>40.423000000000002</c:v>
                </c:pt>
                <c:pt idx="113">
                  <c:v>40.545000000000016</c:v>
                </c:pt>
                <c:pt idx="114">
                  <c:v>40.664999999999964</c:v>
                </c:pt>
                <c:pt idx="115">
                  <c:v>40.796999999999969</c:v>
                </c:pt>
                <c:pt idx="116">
                  <c:v>40.918999999999983</c:v>
                </c:pt>
                <c:pt idx="117">
                  <c:v>41.040999999999997</c:v>
                </c:pt>
                <c:pt idx="118">
                  <c:v>41.163000000000011</c:v>
                </c:pt>
                <c:pt idx="119">
                  <c:v>41.284999999999968</c:v>
                </c:pt>
                <c:pt idx="120">
                  <c:v>41.509000000000015</c:v>
                </c:pt>
                <c:pt idx="121">
                  <c:v>41.630999999999972</c:v>
                </c:pt>
                <c:pt idx="122">
                  <c:v>41.752999999999986</c:v>
                </c:pt>
                <c:pt idx="123">
                  <c:v>41.875</c:v>
                </c:pt>
                <c:pt idx="124">
                  <c:v>41.997000000000014</c:v>
                </c:pt>
                <c:pt idx="125">
                  <c:v>42.117999999999995</c:v>
                </c:pt>
                <c:pt idx="126">
                  <c:v>42.240000000000009</c:v>
                </c:pt>
                <c:pt idx="127">
                  <c:v>42.361999999999966</c:v>
                </c:pt>
                <c:pt idx="128">
                  <c:v>42.483000000000004</c:v>
                </c:pt>
                <c:pt idx="129">
                  <c:v>42.60899999999998</c:v>
                </c:pt>
                <c:pt idx="130">
                  <c:v>42.826999999999998</c:v>
                </c:pt>
                <c:pt idx="131">
                  <c:v>42.949000000000012</c:v>
                </c:pt>
                <c:pt idx="132">
                  <c:v>43.07099999999997</c:v>
                </c:pt>
                <c:pt idx="133">
                  <c:v>43.192000000000007</c:v>
                </c:pt>
                <c:pt idx="134">
                  <c:v>43.312999999999988</c:v>
                </c:pt>
                <c:pt idx="135">
                  <c:v>43.435000000000002</c:v>
                </c:pt>
                <c:pt idx="136">
                  <c:v>43.557000000000016</c:v>
                </c:pt>
                <c:pt idx="137">
                  <c:v>43.678999999999974</c:v>
                </c:pt>
                <c:pt idx="138">
                  <c:v>43.807999999999993</c:v>
                </c:pt>
                <c:pt idx="139">
                  <c:v>43.928999999999974</c:v>
                </c:pt>
                <c:pt idx="140">
                  <c:v>44.146999999999991</c:v>
                </c:pt>
                <c:pt idx="141">
                  <c:v>44.269000000000005</c:v>
                </c:pt>
                <c:pt idx="142">
                  <c:v>44.389999999999986</c:v>
                </c:pt>
                <c:pt idx="143">
                  <c:v>44.512</c:v>
                </c:pt>
                <c:pt idx="144">
                  <c:v>44.632999999999981</c:v>
                </c:pt>
                <c:pt idx="145">
                  <c:v>44.764999999999986</c:v>
                </c:pt>
                <c:pt idx="146">
                  <c:v>44.897999999999968</c:v>
                </c:pt>
                <c:pt idx="147">
                  <c:v>45.017999999999972</c:v>
                </c:pt>
                <c:pt idx="148">
                  <c:v>45.139999999999986</c:v>
                </c:pt>
                <c:pt idx="149">
                  <c:v>45.262</c:v>
                </c:pt>
                <c:pt idx="150">
                  <c:v>45.468000000000018</c:v>
                </c:pt>
                <c:pt idx="151">
                  <c:v>45.588999999999999</c:v>
                </c:pt>
                <c:pt idx="152">
                  <c:v>45.711000000000013</c:v>
                </c:pt>
                <c:pt idx="153">
                  <c:v>45.831999999999994</c:v>
                </c:pt>
                <c:pt idx="154">
                  <c:v>45.954000000000008</c:v>
                </c:pt>
                <c:pt idx="155">
                  <c:v>46.074999999999989</c:v>
                </c:pt>
                <c:pt idx="156">
                  <c:v>46.204000000000008</c:v>
                </c:pt>
                <c:pt idx="157">
                  <c:v>46.325999999999965</c:v>
                </c:pt>
                <c:pt idx="158">
                  <c:v>46.447999999999979</c:v>
                </c:pt>
                <c:pt idx="159">
                  <c:v>46.569000000000017</c:v>
                </c:pt>
                <c:pt idx="160">
                  <c:v>46.774999999999977</c:v>
                </c:pt>
                <c:pt idx="161">
                  <c:v>46.896000000000015</c:v>
                </c:pt>
                <c:pt idx="162">
                  <c:v>47.017999999999972</c:v>
                </c:pt>
                <c:pt idx="163">
                  <c:v>47.139999999999986</c:v>
                </c:pt>
                <c:pt idx="164">
                  <c:v>47.262</c:v>
                </c:pt>
                <c:pt idx="165">
                  <c:v>47.384000000000015</c:v>
                </c:pt>
                <c:pt idx="166">
                  <c:v>47.504999999999995</c:v>
                </c:pt>
                <c:pt idx="167">
                  <c:v>47.62700000000001</c:v>
                </c:pt>
                <c:pt idx="168">
                  <c:v>47.75200000000001</c:v>
                </c:pt>
                <c:pt idx="169">
                  <c:v>47.873999999999967</c:v>
                </c:pt>
                <c:pt idx="170">
                  <c:v>48.079999999999984</c:v>
                </c:pt>
                <c:pt idx="171">
                  <c:v>48.201999999999998</c:v>
                </c:pt>
                <c:pt idx="172">
                  <c:v>48.324000000000012</c:v>
                </c:pt>
                <c:pt idx="173">
                  <c:v>48.444999999999993</c:v>
                </c:pt>
                <c:pt idx="174">
                  <c:v>48.574999999999989</c:v>
                </c:pt>
                <c:pt idx="175">
                  <c:v>48.697000000000003</c:v>
                </c:pt>
                <c:pt idx="176">
                  <c:v>48.817000000000007</c:v>
                </c:pt>
                <c:pt idx="177">
                  <c:v>48.950999999999965</c:v>
                </c:pt>
                <c:pt idx="178">
                  <c:v>49.08299999999997</c:v>
                </c:pt>
                <c:pt idx="179">
                  <c:v>49.204999999999984</c:v>
                </c:pt>
                <c:pt idx="180">
                  <c:v>49.408999999999992</c:v>
                </c:pt>
                <c:pt idx="181">
                  <c:v>49.531000000000006</c:v>
                </c:pt>
                <c:pt idx="182">
                  <c:v>49.652999999999963</c:v>
                </c:pt>
                <c:pt idx="183">
                  <c:v>49.774999999999977</c:v>
                </c:pt>
                <c:pt idx="184">
                  <c:v>49.896000000000015</c:v>
                </c:pt>
                <c:pt idx="185">
                  <c:v>50.017999999999972</c:v>
                </c:pt>
                <c:pt idx="186">
                  <c:v>50.13900000000001</c:v>
                </c:pt>
                <c:pt idx="187">
                  <c:v>50.259999999999991</c:v>
                </c:pt>
                <c:pt idx="188">
                  <c:v>50.382000000000005</c:v>
                </c:pt>
                <c:pt idx="189">
                  <c:v>50.503999999999962</c:v>
                </c:pt>
                <c:pt idx="190">
                  <c:v>50.70999999999998</c:v>
                </c:pt>
                <c:pt idx="191">
                  <c:v>50.837999999999965</c:v>
                </c:pt>
                <c:pt idx="192">
                  <c:v>50.95999999999998</c:v>
                </c:pt>
                <c:pt idx="193">
                  <c:v>51.081999999999994</c:v>
                </c:pt>
                <c:pt idx="194">
                  <c:v>51.201999999999998</c:v>
                </c:pt>
                <c:pt idx="195">
                  <c:v>51.324000000000012</c:v>
                </c:pt>
                <c:pt idx="196">
                  <c:v>51.44599999999997</c:v>
                </c:pt>
                <c:pt idx="197">
                  <c:v>51.567999999999984</c:v>
                </c:pt>
                <c:pt idx="198">
                  <c:v>51.69</c:v>
                </c:pt>
                <c:pt idx="199">
                  <c:v>51.810999999999979</c:v>
                </c:pt>
                <c:pt idx="200">
                  <c:v>52.015999999999963</c:v>
                </c:pt>
                <c:pt idx="201">
                  <c:v>52.137999999999977</c:v>
                </c:pt>
                <c:pt idx="202">
                  <c:v>52.259999999999991</c:v>
                </c:pt>
                <c:pt idx="203">
                  <c:v>52.380999999999972</c:v>
                </c:pt>
                <c:pt idx="204">
                  <c:v>52.502999999999986</c:v>
                </c:pt>
                <c:pt idx="205">
                  <c:v>52.625</c:v>
                </c:pt>
                <c:pt idx="206">
                  <c:v>52.747000000000014</c:v>
                </c:pt>
                <c:pt idx="207">
                  <c:v>52.870999999999981</c:v>
                </c:pt>
                <c:pt idx="208">
                  <c:v>53.003999999999962</c:v>
                </c:pt>
                <c:pt idx="209">
                  <c:v>53.132999999999981</c:v>
                </c:pt>
                <c:pt idx="210">
                  <c:v>53.336999999999989</c:v>
                </c:pt>
                <c:pt idx="211">
                  <c:v>53.478999999999985</c:v>
                </c:pt>
                <c:pt idx="212">
                  <c:v>53.600999999999999</c:v>
                </c:pt>
                <c:pt idx="213">
                  <c:v>53.721000000000004</c:v>
                </c:pt>
                <c:pt idx="214">
                  <c:v>53.843000000000018</c:v>
                </c:pt>
                <c:pt idx="215">
                  <c:v>53.963999999999999</c:v>
                </c:pt>
                <c:pt idx="216">
                  <c:v>54.08499999999998</c:v>
                </c:pt>
                <c:pt idx="217">
                  <c:v>54.206999999999994</c:v>
                </c:pt>
                <c:pt idx="218">
                  <c:v>54.327999999999975</c:v>
                </c:pt>
                <c:pt idx="219">
                  <c:v>54.449000000000012</c:v>
                </c:pt>
                <c:pt idx="220">
                  <c:v>54.653999999999996</c:v>
                </c:pt>
                <c:pt idx="221">
                  <c:v>54.77600000000001</c:v>
                </c:pt>
                <c:pt idx="222">
                  <c:v>54.896999999999991</c:v>
                </c:pt>
                <c:pt idx="223">
                  <c:v>55.017999999999972</c:v>
                </c:pt>
                <c:pt idx="224">
                  <c:v>55.139999999999986</c:v>
                </c:pt>
                <c:pt idx="225">
                  <c:v>55.259999999999991</c:v>
                </c:pt>
                <c:pt idx="226">
                  <c:v>55.380999999999972</c:v>
                </c:pt>
                <c:pt idx="227">
                  <c:v>55.510999999999967</c:v>
                </c:pt>
                <c:pt idx="228">
                  <c:v>55.632000000000005</c:v>
                </c:pt>
                <c:pt idx="229">
                  <c:v>55.752999999999986</c:v>
                </c:pt>
                <c:pt idx="230">
                  <c:v>55.959000000000003</c:v>
                </c:pt>
                <c:pt idx="231">
                  <c:v>56.079999999999984</c:v>
                </c:pt>
                <c:pt idx="232">
                  <c:v>56.201999999999998</c:v>
                </c:pt>
                <c:pt idx="233">
                  <c:v>56.322000000000003</c:v>
                </c:pt>
                <c:pt idx="234">
                  <c:v>56.444000000000017</c:v>
                </c:pt>
                <c:pt idx="235">
                  <c:v>56.564999999999998</c:v>
                </c:pt>
                <c:pt idx="236">
                  <c:v>56.685999999999979</c:v>
                </c:pt>
                <c:pt idx="237">
                  <c:v>56.807999999999993</c:v>
                </c:pt>
                <c:pt idx="238">
                  <c:v>56.928999999999974</c:v>
                </c:pt>
                <c:pt idx="239">
                  <c:v>57.050000000000011</c:v>
                </c:pt>
                <c:pt idx="240">
                  <c:v>57.264999999999986</c:v>
                </c:pt>
                <c:pt idx="241">
                  <c:v>57.385999999999967</c:v>
                </c:pt>
                <c:pt idx="242">
                  <c:v>57.507999999999981</c:v>
                </c:pt>
                <c:pt idx="243">
                  <c:v>57.628999999999962</c:v>
                </c:pt>
                <c:pt idx="244">
                  <c:v>57.766999999999996</c:v>
                </c:pt>
                <c:pt idx="245">
                  <c:v>57.887999999999977</c:v>
                </c:pt>
                <c:pt idx="246">
                  <c:v>58.009999999999991</c:v>
                </c:pt>
                <c:pt idx="247">
                  <c:v>58.134999999999991</c:v>
                </c:pt>
                <c:pt idx="248">
                  <c:v>58.255999999999972</c:v>
                </c:pt>
                <c:pt idx="249">
                  <c:v>58.377999999999986</c:v>
                </c:pt>
                <c:pt idx="250">
                  <c:v>58.581999999999994</c:v>
                </c:pt>
                <c:pt idx="251">
                  <c:v>58.704000000000008</c:v>
                </c:pt>
                <c:pt idx="252">
                  <c:v>58.824999999999989</c:v>
                </c:pt>
                <c:pt idx="253">
                  <c:v>58.947000000000003</c:v>
                </c:pt>
                <c:pt idx="254">
                  <c:v>59.067999999999984</c:v>
                </c:pt>
                <c:pt idx="255">
                  <c:v>59.188999999999965</c:v>
                </c:pt>
                <c:pt idx="256">
                  <c:v>59.31</c:v>
                </c:pt>
                <c:pt idx="257">
                  <c:v>59.430999999999983</c:v>
                </c:pt>
                <c:pt idx="258">
                  <c:v>59.552999999999997</c:v>
                </c:pt>
                <c:pt idx="259">
                  <c:v>59.673999999999978</c:v>
                </c:pt>
                <c:pt idx="260">
                  <c:v>59.878999999999962</c:v>
                </c:pt>
                <c:pt idx="261">
                  <c:v>60.000999999999976</c:v>
                </c:pt>
                <c:pt idx="262">
                  <c:v>60.128999999999962</c:v>
                </c:pt>
                <c:pt idx="263">
                  <c:v>60.25</c:v>
                </c:pt>
                <c:pt idx="264">
                  <c:v>60.370999999999981</c:v>
                </c:pt>
                <c:pt idx="265">
                  <c:v>60.492999999999995</c:v>
                </c:pt>
                <c:pt idx="266">
                  <c:v>60.613999999999976</c:v>
                </c:pt>
                <c:pt idx="267">
                  <c:v>60.73599999999999</c:v>
                </c:pt>
                <c:pt idx="268">
                  <c:v>60.856999999999971</c:v>
                </c:pt>
                <c:pt idx="269">
                  <c:v>60.976999999999975</c:v>
                </c:pt>
                <c:pt idx="270">
                  <c:v>61.182999999999993</c:v>
                </c:pt>
                <c:pt idx="271">
                  <c:v>61.315999999999974</c:v>
                </c:pt>
                <c:pt idx="272">
                  <c:v>61.437999999999988</c:v>
                </c:pt>
                <c:pt idx="273">
                  <c:v>61.558999999999969</c:v>
                </c:pt>
                <c:pt idx="274">
                  <c:v>61.680999999999983</c:v>
                </c:pt>
                <c:pt idx="275">
                  <c:v>61.801999999999964</c:v>
                </c:pt>
                <c:pt idx="276">
                  <c:v>61.923999999999978</c:v>
                </c:pt>
                <c:pt idx="277">
                  <c:v>62.053999999999974</c:v>
                </c:pt>
                <c:pt idx="278">
                  <c:v>62.175999999999988</c:v>
                </c:pt>
                <c:pt idx="279">
                  <c:v>62.295999999999992</c:v>
                </c:pt>
                <c:pt idx="280">
                  <c:v>62.509999999999991</c:v>
                </c:pt>
                <c:pt idx="281">
                  <c:v>62.630999999999972</c:v>
                </c:pt>
                <c:pt idx="282">
                  <c:v>62.75200000000001</c:v>
                </c:pt>
                <c:pt idx="283">
                  <c:v>62.873999999999967</c:v>
                </c:pt>
                <c:pt idx="284">
                  <c:v>62.995000000000005</c:v>
                </c:pt>
                <c:pt idx="285">
                  <c:v>63.115999999999985</c:v>
                </c:pt>
                <c:pt idx="286">
                  <c:v>63.241999999999962</c:v>
                </c:pt>
                <c:pt idx="287">
                  <c:v>63.363</c:v>
                </c:pt>
                <c:pt idx="288">
                  <c:v>63.48399999999998</c:v>
                </c:pt>
                <c:pt idx="289">
                  <c:v>63.605999999999995</c:v>
                </c:pt>
                <c:pt idx="290">
                  <c:v>63.824000000000012</c:v>
                </c:pt>
                <c:pt idx="291">
                  <c:v>63.94599999999997</c:v>
                </c:pt>
                <c:pt idx="292">
                  <c:v>64.067000000000007</c:v>
                </c:pt>
                <c:pt idx="293">
                  <c:v>64.188999999999965</c:v>
                </c:pt>
                <c:pt idx="294">
                  <c:v>64.310999999999979</c:v>
                </c:pt>
                <c:pt idx="295">
                  <c:v>64.430999999999983</c:v>
                </c:pt>
                <c:pt idx="296">
                  <c:v>64.552999999999997</c:v>
                </c:pt>
                <c:pt idx="297">
                  <c:v>64.675000000000011</c:v>
                </c:pt>
                <c:pt idx="298">
                  <c:v>64.803999999999974</c:v>
                </c:pt>
                <c:pt idx="299">
                  <c:v>64.925000000000011</c:v>
                </c:pt>
                <c:pt idx="300">
                  <c:v>65.142999999999972</c:v>
                </c:pt>
                <c:pt idx="301">
                  <c:v>65.27600000000001</c:v>
                </c:pt>
                <c:pt idx="302">
                  <c:v>65.397999999999968</c:v>
                </c:pt>
                <c:pt idx="303">
                  <c:v>65.519999999999982</c:v>
                </c:pt>
                <c:pt idx="304">
                  <c:v>65.641999999999996</c:v>
                </c:pt>
                <c:pt idx="305">
                  <c:v>65.762999999999977</c:v>
                </c:pt>
                <c:pt idx="306">
                  <c:v>65.884000000000015</c:v>
                </c:pt>
                <c:pt idx="307">
                  <c:v>66.005999999999972</c:v>
                </c:pt>
                <c:pt idx="308">
                  <c:v>66.127999999999986</c:v>
                </c:pt>
                <c:pt idx="309">
                  <c:v>66.25</c:v>
                </c:pt>
                <c:pt idx="310">
                  <c:v>66.476999999999975</c:v>
                </c:pt>
                <c:pt idx="311">
                  <c:v>66.598000000000013</c:v>
                </c:pt>
                <c:pt idx="312">
                  <c:v>66.71999999999997</c:v>
                </c:pt>
                <c:pt idx="313">
                  <c:v>66.841999999999985</c:v>
                </c:pt>
                <c:pt idx="314">
                  <c:v>66.963999999999999</c:v>
                </c:pt>
                <c:pt idx="315">
                  <c:v>67.093000000000018</c:v>
                </c:pt>
                <c:pt idx="316">
                  <c:v>67.214999999999975</c:v>
                </c:pt>
                <c:pt idx="317">
                  <c:v>67.336000000000013</c:v>
                </c:pt>
                <c:pt idx="318">
                  <c:v>67.456999999999994</c:v>
                </c:pt>
                <c:pt idx="319">
                  <c:v>67.579000000000008</c:v>
                </c:pt>
                <c:pt idx="320">
                  <c:v>67.796999999999969</c:v>
                </c:pt>
                <c:pt idx="321">
                  <c:v>67.918999999999983</c:v>
                </c:pt>
                <c:pt idx="322">
                  <c:v>68.039999999999964</c:v>
                </c:pt>
                <c:pt idx="323">
                  <c:v>68.165999999999997</c:v>
                </c:pt>
                <c:pt idx="324">
                  <c:v>68.288000000000011</c:v>
                </c:pt>
                <c:pt idx="325">
                  <c:v>68.409999999999968</c:v>
                </c:pt>
                <c:pt idx="326">
                  <c:v>68.531000000000006</c:v>
                </c:pt>
                <c:pt idx="327">
                  <c:v>68.651999999999987</c:v>
                </c:pt>
                <c:pt idx="328">
                  <c:v>68.774000000000001</c:v>
                </c:pt>
                <c:pt idx="329">
                  <c:v>68.896000000000015</c:v>
                </c:pt>
                <c:pt idx="330">
                  <c:v>69.113999999999976</c:v>
                </c:pt>
                <c:pt idx="331">
                  <c:v>69.245999999999981</c:v>
                </c:pt>
                <c:pt idx="332">
                  <c:v>69.367999999999995</c:v>
                </c:pt>
                <c:pt idx="333">
                  <c:v>69.593000000000018</c:v>
                </c:pt>
                <c:pt idx="334">
                  <c:v>70.711000000000013</c:v>
                </c:pt>
                <c:pt idx="335">
                  <c:v>71.829000000000008</c:v>
                </c:pt>
                <c:pt idx="336">
                  <c:v>72.94599999999997</c:v>
                </c:pt>
                <c:pt idx="337">
                  <c:v>74.063999999999965</c:v>
                </c:pt>
                <c:pt idx="338">
                  <c:v>75.180999999999983</c:v>
                </c:pt>
                <c:pt idx="339">
                  <c:v>76.300000000000011</c:v>
                </c:pt>
                <c:pt idx="340">
                  <c:v>77.416999999999973</c:v>
                </c:pt>
              </c:numCache>
            </c:numRef>
          </c:xVal>
          <c:yVal>
            <c:numRef>
              <c:f>'Vergleich Untergrund'!$E$3:$E$343</c:f>
              <c:numCache>
                <c:formatCode>General</c:formatCode>
                <c:ptCount val="341"/>
                <c:pt idx="0">
                  <c:v>54.640999999999998</c:v>
                </c:pt>
                <c:pt idx="1">
                  <c:v>53.691000000000003</c:v>
                </c:pt>
                <c:pt idx="2">
                  <c:v>51.371000000000002</c:v>
                </c:pt>
                <c:pt idx="3">
                  <c:v>49.661000000000001</c:v>
                </c:pt>
                <c:pt idx="4">
                  <c:v>48.640999999999998</c:v>
                </c:pt>
                <c:pt idx="5">
                  <c:v>47.220999999999997</c:v>
                </c:pt>
                <c:pt idx="6">
                  <c:v>45.911000000000001</c:v>
                </c:pt>
                <c:pt idx="7">
                  <c:v>44.280999999999999</c:v>
                </c:pt>
                <c:pt idx="8">
                  <c:v>41.600999999999999</c:v>
                </c:pt>
                <c:pt idx="9">
                  <c:v>39.920999999999999</c:v>
                </c:pt>
                <c:pt idx="10">
                  <c:v>38.331000000000003</c:v>
                </c:pt>
                <c:pt idx="11">
                  <c:v>37.451000000000001</c:v>
                </c:pt>
                <c:pt idx="12">
                  <c:v>36.420999999999999</c:v>
                </c:pt>
                <c:pt idx="13">
                  <c:v>35.530999999999999</c:v>
                </c:pt>
                <c:pt idx="14">
                  <c:v>34.360999999999997</c:v>
                </c:pt>
                <c:pt idx="15">
                  <c:v>33.570999999999998</c:v>
                </c:pt>
                <c:pt idx="16">
                  <c:v>33.250999999999998</c:v>
                </c:pt>
                <c:pt idx="17">
                  <c:v>33.201000000000001</c:v>
                </c:pt>
                <c:pt idx="18">
                  <c:v>33.371000000000002</c:v>
                </c:pt>
                <c:pt idx="19">
                  <c:v>33.691000000000003</c:v>
                </c:pt>
                <c:pt idx="20">
                  <c:v>32.000999999999998</c:v>
                </c:pt>
                <c:pt idx="21">
                  <c:v>31.850999999999999</c:v>
                </c:pt>
                <c:pt idx="22">
                  <c:v>32.220999999999997</c:v>
                </c:pt>
                <c:pt idx="23">
                  <c:v>31.36</c:v>
                </c:pt>
                <c:pt idx="24">
                  <c:v>31.495000000000001</c:v>
                </c:pt>
                <c:pt idx="25">
                  <c:v>30.574999999999999</c:v>
                </c:pt>
                <c:pt idx="26">
                  <c:v>29.71</c:v>
                </c:pt>
                <c:pt idx="27">
                  <c:v>29.71</c:v>
                </c:pt>
                <c:pt idx="28">
                  <c:v>29.62</c:v>
                </c:pt>
                <c:pt idx="29">
                  <c:v>29.62</c:v>
                </c:pt>
                <c:pt idx="30">
                  <c:v>29.52</c:v>
                </c:pt>
                <c:pt idx="31">
                  <c:v>29.36</c:v>
                </c:pt>
                <c:pt idx="32">
                  <c:v>29.204999999999998</c:v>
                </c:pt>
                <c:pt idx="33">
                  <c:v>29.204999999999998</c:v>
                </c:pt>
                <c:pt idx="34">
                  <c:v>28.99</c:v>
                </c:pt>
                <c:pt idx="35">
                  <c:v>28.99</c:v>
                </c:pt>
                <c:pt idx="36">
                  <c:v>28.754999999999999</c:v>
                </c:pt>
                <c:pt idx="37">
                  <c:v>28.754999999999999</c:v>
                </c:pt>
                <c:pt idx="38">
                  <c:v>28.495000000000001</c:v>
                </c:pt>
                <c:pt idx="39">
                  <c:v>28.184999999999999</c:v>
                </c:pt>
                <c:pt idx="40">
                  <c:v>27.95</c:v>
                </c:pt>
                <c:pt idx="41">
                  <c:v>27.745000000000001</c:v>
                </c:pt>
                <c:pt idx="42">
                  <c:v>27.57</c:v>
                </c:pt>
                <c:pt idx="43">
                  <c:v>27.495000000000001</c:v>
                </c:pt>
                <c:pt idx="44">
                  <c:v>27.364999999999998</c:v>
                </c:pt>
                <c:pt idx="45">
                  <c:v>27.16</c:v>
                </c:pt>
                <c:pt idx="46">
                  <c:v>26.905000000000001</c:v>
                </c:pt>
                <c:pt idx="47">
                  <c:v>26.805</c:v>
                </c:pt>
                <c:pt idx="48">
                  <c:v>26.715</c:v>
                </c:pt>
                <c:pt idx="49">
                  <c:v>26.515000000000001</c:v>
                </c:pt>
                <c:pt idx="50">
                  <c:v>26.225000000000001</c:v>
                </c:pt>
                <c:pt idx="51">
                  <c:v>26.204999999999998</c:v>
                </c:pt>
                <c:pt idx="52">
                  <c:v>26.114999999999998</c:v>
                </c:pt>
                <c:pt idx="53">
                  <c:v>25.73</c:v>
                </c:pt>
                <c:pt idx="54">
                  <c:v>25.655000000000001</c:v>
                </c:pt>
                <c:pt idx="55">
                  <c:v>25.63</c:v>
                </c:pt>
                <c:pt idx="56">
                  <c:v>25.48</c:v>
                </c:pt>
                <c:pt idx="57">
                  <c:v>25.33</c:v>
                </c:pt>
                <c:pt idx="58">
                  <c:v>25.175000000000001</c:v>
                </c:pt>
                <c:pt idx="59">
                  <c:v>25.035</c:v>
                </c:pt>
                <c:pt idx="60">
                  <c:v>24.69</c:v>
                </c:pt>
                <c:pt idx="61">
                  <c:v>24.454999999999998</c:v>
                </c:pt>
                <c:pt idx="62">
                  <c:v>24.344999999999999</c:v>
                </c:pt>
                <c:pt idx="63">
                  <c:v>24.26</c:v>
                </c:pt>
                <c:pt idx="64">
                  <c:v>24.175000000000001</c:v>
                </c:pt>
                <c:pt idx="65">
                  <c:v>24.035</c:v>
                </c:pt>
                <c:pt idx="66">
                  <c:v>24.035</c:v>
                </c:pt>
                <c:pt idx="67">
                  <c:v>24.035</c:v>
                </c:pt>
                <c:pt idx="68">
                  <c:v>23.86</c:v>
                </c:pt>
                <c:pt idx="69">
                  <c:v>23.754999999999999</c:v>
                </c:pt>
                <c:pt idx="70">
                  <c:v>23.545000000000002</c:v>
                </c:pt>
                <c:pt idx="71">
                  <c:v>23.46</c:v>
                </c:pt>
                <c:pt idx="72">
                  <c:v>23.434999999999999</c:v>
                </c:pt>
                <c:pt idx="73">
                  <c:v>23.434999999999999</c:v>
                </c:pt>
                <c:pt idx="74">
                  <c:v>23.26</c:v>
                </c:pt>
                <c:pt idx="75">
                  <c:v>23.155000000000001</c:v>
                </c:pt>
                <c:pt idx="76">
                  <c:v>23.08</c:v>
                </c:pt>
                <c:pt idx="77">
                  <c:v>22.975000000000001</c:v>
                </c:pt>
                <c:pt idx="78">
                  <c:v>22.945</c:v>
                </c:pt>
                <c:pt idx="79">
                  <c:v>22.78</c:v>
                </c:pt>
                <c:pt idx="80">
                  <c:v>22.605</c:v>
                </c:pt>
                <c:pt idx="81">
                  <c:v>22.46</c:v>
                </c:pt>
                <c:pt idx="82">
                  <c:v>22.46</c:v>
                </c:pt>
                <c:pt idx="83">
                  <c:v>22.204999999999998</c:v>
                </c:pt>
                <c:pt idx="84">
                  <c:v>22.13</c:v>
                </c:pt>
                <c:pt idx="85">
                  <c:v>22.03</c:v>
                </c:pt>
                <c:pt idx="86">
                  <c:v>21.78</c:v>
                </c:pt>
                <c:pt idx="87">
                  <c:v>21.695</c:v>
                </c:pt>
                <c:pt idx="88">
                  <c:v>21.54</c:v>
                </c:pt>
                <c:pt idx="89">
                  <c:v>21.45</c:v>
                </c:pt>
                <c:pt idx="90">
                  <c:v>21.315000000000001</c:v>
                </c:pt>
                <c:pt idx="91">
                  <c:v>21.25</c:v>
                </c:pt>
                <c:pt idx="92">
                  <c:v>21.114999999999998</c:v>
                </c:pt>
                <c:pt idx="93">
                  <c:v>21.114999999999998</c:v>
                </c:pt>
                <c:pt idx="94">
                  <c:v>21.024999999999999</c:v>
                </c:pt>
                <c:pt idx="95">
                  <c:v>20.94</c:v>
                </c:pt>
                <c:pt idx="96">
                  <c:v>20.85</c:v>
                </c:pt>
                <c:pt idx="97">
                  <c:v>20.785</c:v>
                </c:pt>
                <c:pt idx="98">
                  <c:v>20.785</c:v>
                </c:pt>
                <c:pt idx="99">
                  <c:v>20.645</c:v>
                </c:pt>
                <c:pt idx="100">
                  <c:v>20.545000000000002</c:v>
                </c:pt>
                <c:pt idx="101">
                  <c:v>20.445</c:v>
                </c:pt>
                <c:pt idx="102">
                  <c:v>20.344999999999999</c:v>
                </c:pt>
                <c:pt idx="103">
                  <c:v>20.305</c:v>
                </c:pt>
                <c:pt idx="104">
                  <c:v>20.245000000000001</c:v>
                </c:pt>
                <c:pt idx="105">
                  <c:v>20.105</c:v>
                </c:pt>
                <c:pt idx="106">
                  <c:v>19.914999999999999</c:v>
                </c:pt>
                <c:pt idx="107">
                  <c:v>19.785</c:v>
                </c:pt>
                <c:pt idx="108">
                  <c:v>19.66</c:v>
                </c:pt>
                <c:pt idx="109">
                  <c:v>19.305</c:v>
                </c:pt>
                <c:pt idx="110">
                  <c:v>19.004999999999999</c:v>
                </c:pt>
                <c:pt idx="111">
                  <c:v>12.154999999999999</c:v>
                </c:pt>
                <c:pt idx="112">
                  <c:v>12.04</c:v>
                </c:pt>
                <c:pt idx="113">
                  <c:v>13.42</c:v>
                </c:pt>
                <c:pt idx="114">
                  <c:v>16.835000000000001</c:v>
                </c:pt>
                <c:pt idx="115">
                  <c:v>18.204999999999998</c:v>
                </c:pt>
                <c:pt idx="116">
                  <c:v>18.035</c:v>
                </c:pt>
                <c:pt idx="117">
                  <c:v>17.895</c:v>
                </c:pt>
                <c:pt idx="118">
                  <c:v>17.664999999999999</c:v>
                </c:pt>
                <c:pt idx="119">
                  <c:v>17.405000000000001</c:v>
                </c:pt>
                <c:pt idx="120">
                  <c:v>16.774999999999999</c:v>
                </c:pt>
                <c:pt idx="121">
                  <c:v>16.32</c:v>
                </c:pt>
                <c:pt idx="122">
                  <c:v>16.004999999999999</c:v>
                </c:pt>
                <c:pt idx="123">
                  <c:v>15.59</c:v>
                </c:pt>
                <c:pt idx="124">
                  <c:v>15.234999999999999</c:v>
                </c:pt>
                <c:pt idx="125">
                  <c:v>14.99</c:v>
                </c:pt>
                <c:pt idx="126">
                  <c:v>14.755000000000001</c:v>
                </c:pt>
                <c:pt idx="127">
                  <c:v>14.385</c:v>
                </c:pt>
                <c:pt idx="128">
                  <c:v>13.97</c:v>
                </c:pt>
                <c:pt idx="129">
                  <c:v>13.64</c:v>
                </c:pt>
                <c:pt idx="130">
                  <c:v>13.115</c:v>
                </c:pt>
                <c:pt idx="131">
                  <c:v>12.63</c:v>
                </c:pt>
                <c:pt idx="132">
                  <c:v>12.355</c:v>
                </c:pt>
                <c:pt idx="133">
                  <c:v>12.045</c:v>
                </c:pt>
                <c:pt idx="134">
                  <c:v>11.765000000000001</c:v>
                </c:pt>
                <c:pt idx="135">
                  <c:v>11.35</c:v>
                </c:pt>
                <c:pt idx="136">
                  <c:v>11.08</c:v>
                </c:pt>
                <c:pt idx="137">
                  <c:v>10.81</c:v>
                </c:pt>
                <c:pt idx="138">
                  <c:v>10.574999999999999</c:v>
                </c:pt>
                <c:pt idx="139">
                  <c:v>10.36</c:v>
                </c:pt>
                <c:pt idx="140">
                  <c:v>9.9849999999999994</c:v>
                </c:pt>
                <c:pt idx="141">
                  <c:v>9.76</c:v>
                </c:pt>
                <c:pt idx="142">
                  <c:v>9.5399999999999991</c:v>
                </c:pt>
                <c:pt idx="143">
                  <c:v>9.3650000000000002</c:v>
                </c:pt>
                <c:pt idx="144">
                  <c:v>9.16</c:v>
                </c:pt>
                <c:pt idx="145">
                  <c:v>9.0050000000000008</c:v>
                </c:pt>
                <c:pt idx="146">
                  <c:v>8.8249999999999993</c:v>
                </c:pt>
                <c:pt idx="147">
                  <c:v>8.66</c:v>
                </c:pt>
                <c:pt idx="148">
                  <c:v>8.5399999999999991</c:v>
                </c:pt>
                <c:pt idx="149">
                  <c:v>8.4499999999999993</c:v>
                </c:pt>
                <c:pt idx="150">
                  <c:v>8.1950000000000003</c:v>
                </c:pt>
                <c:pt idx="151">
                  <c:v>8.0749999999999993</c:v>
                </c:pt>
                <c:pt idx="152">
                  <c:v>7.915</c:v>
                </c:pt>
                <c:pt idx="153">
                  <c:v>7.8</c:v>
                </c:pt>
                <c:pt idx="154">
                  <c:v>7.6849999999999996</c:v>
                </c:pt>
                <c:pt idx="155">
                  <c:v>7.5549999999999997</c:v>
                </c:pt>
                <c:pt idx="156">
                  <c:v>7.43</c:v>
                </c:pt>
                <c:pt idx="157">
                  <c:v>7.36</c:v>
                </c:pt>
                <c:pt idx="158">
                  <c:v>7.2549999999999999</c:v>
                </c:pt>
                <c:pt idx="159">
                  <c:v>7.14</c:v>
                </c:pt>
                <c:pt idx="160">
                  <c:v>6.99</c:v>
                </c:pt>
                <c:pt idx="161">
                  <c:v>6.89</c:v>
                </c:pt>
                <c:pt idx="162">
                  <c:v>6.77</c:v>
                </c:pt>
                <c:pt idx="163">
                  <c:v>6.7050000000000001</c:v>
                </c:pt>
                <c:pt idx="164">
                  <c:v>6.6</c:v>
                </c:pt>
                <c:pt idx="165">
                  <c:v>6.49</c:v>
                </c:pt>
                <c:pt idx="166">
                  <c:v>6.3650000000000002</c:v>
                </c:pt>
                <c:pt idx="167">
                  <c:v>6.29</c:v>
                </c:pt>
                <c:pt idx="168">
                  <c:v>6.1749999999999998</c:v>
                </c:pt>
                <c:pt idx="169">
                  <c:v>6.07</c:v>
                </c:pt>
                <c:pt idx="170">
                  <c:v>5.88</c:v>
                </c:pt>
                <c:pt idx="171">
                  <c:v>5.7549999999999999</c:v>
                </c:pt>
                <c:pt idx="172">
                  <c:v>5.62</c:v>
                </c:pt>
                <c:pt idx="173">
                  <c:v>5.48</c:v>
                </c:pt>
                <c:pt idx="174">
                  <c:v>5.3550000000000004</c:v>
                </c:pt>
                <c:pt idx="175">
                  <c:v>5.23</c:v>
                </c:pt>
                <c:pt idx="176">
                  <c:v>5.1100000000000003</c:v>
                </c:pt>
                <c:pt idx="177">
                  <c:v>5</c:v>
                </c:pt>
                <c:pt idx="178">
                  <c:v>4.8899999999999997</c:v>
                </c:pt>
                <c:pt idx="179">
                  <c:v>4.7750000000000004</c:v>
                </c:pt>
                <c:pt idx="180">
                  <c:v>4.5650000000000004</c:v>
                </c:pt>
                <c:pt idx="181">
                  <c:v>4.4450000000000003</c:v>
                </c:pt>
                <c:pt idx="182">
                  <c:v>4.3550000000000004</c:v>
                </c:pt>
                <c:pt idx="183">
                  <c:v>4.2300000000000004</c:v>
                </c:pt>
                <c:pt idx="184">
                  <c:v>4.1550000000000002</c:v>
                </c:pt>
                <c:pt idx="185">
                  <c:v>4.0250000000000004</c:v>
                </c:pt>
                <c:pt idx="186">
                  <c:v>3.92</c:v>
                </c:pt>
                <c:pt idx="187">
                  <c:v>3.85</c:v>
                </c:pt>
                <c:pt idx="188">
                  <c:v>3.7450000000000001</c:v>
                </c:pt>
                <c:pt idx="189">
                  <c:v>3.6749999999999998</c:v>
                </c:pt>
                <c:pt idx="190">
                  <c:v>3.5550000000000002</c:v>
                </c:pt>
                <c:pt idx="191">
                  <c:v>3.5049999999999999</c:v>
                </c:pt>
                <c:pt idx="192">
                  <c:v>3.44</c:v>
                </c:pt>
                <c:pt idx="193">
                  <c:v>3.415</c:v>
                </c:pt>
                <c:pt idx="194">
                  <c:v>3.3650000000000002</c:v>
                </c:pt>
                <c:pt idx="195">
                  <c:v>3.37</c:v>
                </c:pt>
                <c:pt idx="196">
                  <c:v>3.355</c:v>
                </c:pt>
                <c:pt idx="197">
                  <c:v>3.395</c:v>
                </c:pt>
                <c:pt idx="198">
                  <c:v>3.375</c:v>
                </c:pt>
                <c:pt idx="199">
                  <c:v>3.38</c:v>
                </c:pt>
                <c:pt idx="200">
                  <c:v>3.4049999999999998</c:v>
                </c:pt>
                <c:pt idx="201">
                  <c:v>3.3849999999999998</c:v>
                </c:pt>
                <c:pt idx="202">
                  <c:v>3.38</c:v>
                </c:pt>
                <c:pt idx="203">
                  <c:v>3.375</c:v>
                </c:pt>
                <c:pt idx="204">
                  <c:v>3.375</c:v>
                </c:pt>
                <c:pt idx="205">
                  <c:v>3.335</c:v>
                </c:pt>
                <c:pt idx="206">
                  <c:v>3.33</c:v>
                </c:pt>
                <c:pt idx="207">
                  <c:v>3.33</c:v>
                </c:pt>
                <c:pt idx="208">
                  <c:v>3.28</c:v>
                </c:pt>
                <c:pt idx="209">
                  <c:v>3.2450000000000001</c:v>
                </c:pt>
                <c:pt idx="210">
                  <c:v>3.18</c:v>
                </c:pt>
                <c:pt idx="211">
                  <c:v>3.145</c:v>
                </c:pt>
                <c:pt idx="212">
                  <c:v>3.125</c:v>
                </c:pt>
                <c:pt idx="213">
                  <c:v>3.12</c:v>
                </c:pt>
                <c:pt idx="214">
                  <c:v>3.105</c:v>
                </c:pt>
                <c:pt idx="215">
                  <c:v>3.08</c:v>
                </c:pt>
                <c:pt idx="216">
                  <c:v>3.0950000000000002</c:v>
                </c:pt>
                <c:pt idx="217">
                  <c:v>3.1</c:v>
                </c:pt>
                <c:pt idx="218">
                  <c:v>3.08</c:v>
                </c:pt>
                <c:pt idx="219">
                  <c:v>3.12</c:v>
                </c:pt>
                <c:pt idx="220">
                  <c:v>3.15</c:v>
                </c:pt>
                <c:pt idx="221">
                  <c:v>3.19</c:v>
                </c:pt>
                <c:pt idx="222">
                  <c:v>3.2050000000000001</c:v>
                </c:pt>
                <c:pt idx="223">
                  <c:v>3.23</c:v>
                </c:pt>
                <c:pt idx="224">
                  <c:v>3.28</c:v>
                </c:pt>
                <c:pt idx="225">
                  <c:v>3.3149999999999999</c:v>
                </c:pt>
                <c:pt idx="226">
                  <c:v>3.3650000000000002</c:v>
                </c:pt>
                <c:pt idx="227">
                  <c:v>3.38</c:v>
                </c:pt>
                <c:pt idx="228">
                  <c:v>3.375</c:v>
                </c:pt>
                <c:pt idx="229">
                  <c:v>3.37</c:v>
                </c:pt>
                <c:pt idx="230">
                  <c:v>3.33</c:v>
                </c:pt>
                <c:pt idx="231">
                  <c:v>3.3149999999999999</c:v>
                </c:pt>
                <c:pt idx="232">
                  <c:v>3.3450000000000002</c:v>
                </c:pt>
                <c:pt idx="233">
                  <c:v>3.3450000000000002</c:v>
                </c:pt>
                <c:pt idx="234">
                  <c:v>3.3450000000000002</c:v>
                </c:pt>
                <c:pt idx="235">
                  <c:v>3.3650000000000002</c:v>
                </c:pt>
                <c:pt idx="236">
                  <c:v>3.35</c:v>
                </c:pt>
                <c:pt idx="237">
                  <c:v>3.375</c:v>
                </c:pt>
                <c:pt idx="238">
                  <c:v>3.395</c:v>
                </c:pt>
                <c:pt idx="239">
                  <c:v>3.3849999999999998</c:v>
                </c:pt>
                <c:pt idx="240">
                  <c:v>3.355</c:v>
                </c:pt>
                <c:pt idx="241">
                  <c:v>3.3650000000000002</c:v>
                </c:pt>
                <c:pt idx="242">
                  <c:v>3.3650000000000002</c:v>
                </c:pt>
                <c:pt idx="243">
                  <c:v>3.3450000000000002</c:v>
                </c:pt>
                <c:pt idx="244">
                  <c:v>3.355</c:v>
                </c:pt>
                <c:pt idx="245">
                  <c:v>3.375</c:v>
                </c:pt>
                <c:pt idx="246">
                  <c:v>3.43</c:v>
                </c:pt>
                <c:pt idx="247">
                  <c:v>3.5449999999999999</c:v>
                </c:pt>
                <c:pt idx="248">
                  <c:v>3.66</c:v>
                </c:pt>
                <c:pt idx="249">
                  <c:v>3.8</c:v>
                </c:pt>
                <c:pt idx="250">
                  <c:v>4.0650000000000004</c:v>
                </c:pt>
                <c:pt idx="251">
                  <c:v>4.1849999999999996</c:v>
                </c:pt>
                <c:pt idx="252">
                  <c:v>4.32</c:v>
                </c:pt>
                <c:pt idx="253">
                  <c:v>4.4050000000000002</c:v>
                </c:pt>
                <c:pt idx="254">
                  <c:v>4.4649999999999999</c:v>
                </c:pt>
                <c:pt idx="255">
                  <c:v>4.5250000000000004</c:v>
                </c:pt>
                <c:pt idx="256">
                  <c:v>4.585</c:v>
                </c:pt>
                <c:pt idx="257">
                  <c:v>4.6349999999999998</c:v>
                </c:pt>
                <c:pt idx="258">
                  <c:v>4.79</c:v>
                </c:pt>
                <c:pt idx="259">
                  <c:v>4.9850000000000003</c:v>
                </c:pt>
                <c:pt idx="260">
                  <c:v>5.43</c:v>
                </c:pt>
                <c:pt idx="261">
                  <c:v>5.75</c:v>
                </c:pt>
                <c:pt idx="262">
                  <c:v>6.09</c:v>
                </c:pt>
                <c:pt idx="263">
                  <c:v>6.3650000000000002</c:v>
                </c:pt>
                <c:pt idx="264">
                  <c:v>6.665</c:v>
                </c:pt>
                <c:pt idx="265">
                  <c:v>6.915</c:v>
                </c:pt>
                <c:pt idx="266">
                  <c:v>7.1150000000000002</c:v>
                </c:pt>
                <c:pt idx="267">
                  <c:v>7.0549999999999997</c:v>
                </c:pt>
                <c:pt idx="268">
                  <c:v>7.22</c:v>
                </c:pt>
                <c:pt idx="269">
                  <c:v>7.3449999999999998</c:v>
                </c:pt>
                <c:pt idx="270">
                  <c:v>7.6150000000000002</c:v>
                </c:pt>
                <c:pt idx="271">
                  <c:v>7.73</c:v>
                </c:pt>
                <c:pt idx="272">
                  <c:v>7.79</c:v>
                </c:pt>
                <c:pt idx="273">
                  <c:v>7.84</c:v>
                </c:pt>
                <c:pt idx="274">
                  <c:v>7.9050000000000002</c:v>
                </c:pt>
                <c:pt idx="275">
                  <c:v>7.95</c:v>
                </c:pt>
                <c:pt idx="276">
                  <c:v>8.0250000000000004</c:v>
                </c:pt>
                <c:pt idx="277">
                  <c:v>8.125</c:v>
                </c:pt>
                <c:pt idx="278">
                  <c:v>8.1999999999999993</c:v>
                </c:pt>
                <c:pt idx="279">
                  <c:v>8.2850000000000001</c:v>
                </c:pt>
                <c:pt idx="280">
                  <c:v>8.4149999999999991</c:v>
                </c:pt>
                <c:pt idx="281">
                  <c:v>8.42</c:v>
                </c:pt>
                <c:pt idx="282">
                  <c:v>8.4949999999999992</c:v>
                </c:pt>
                <c:pt idx="283">
                  <c:v>8.5749999999999993</c:v>
                </c:pt>
                <c:pt idx="284">
                  <c:v>8.76</c:v>
                </c:pt>
                <c:pt idx="285">
                  <c:v>8.92</c:v>
                </c:pt>
                <c:pt idx="286">
                  <c:v>9.1950000000000003</c:v>
                </c:pt>
                <c:pt idx="287">
                  <c:v>9.4749999999999996</c:v>
                </c:pt>
                <c:pt idx="288">
                  <c:v>9.81</c:v>
                </c:pt>
                <c:pt idx="289">
                  <c:v>10.15</c:v>
                </c:pt>
                <c:pt idx="290">
                  <c:v>10.815</c:v>
                </c:pt>
                <c:pt idx="291">
                  <c:v>11.115</c:v>
                </c:pt>
                <c:pt idx="292">
                  <c:v>11.45</c:v>
                </c:pt>
                <c:pt idx="293">
                  <c:v>11.785</c:v>
                </c:pt>
                <c:pt idx="294">
                  <c:v>12.14</c:v>
                </c:pt>
                <c:pt idx="295">
                  <c:v>12.535</c:v>
                </c:pt>
                <c:pt idx="296">
                  <c:v>13.35</c:v>
                </c:pt>
                <c:pt idx="297">
                  <c:v>13.785</c:v>
                </c:pt>
                <c:pt idx="298">
                  <c:v>14.225</c:v>
                </c:pt>
                <c:pt idx="299">
                  <c:v>14.62</c:v>
                </c:pt>
                <c:pt idx="300">
                  <c:v>15.295</c:v>
                </c:pt>
                <c:pt idx="301">
                  <c:v>15.695</c:v>
                </c:pt>
                <c:pt idx="302">
                  <c:v>16.035</c:v>
                </c:pt>
                <c:pt idx="303">
                  <c:v>16.375</c:v>
                </c:pt>
                <c:pt idx="304">
                  <c:v>16.71</c:v>
                </c:pt>
                <c:pt idx="305">
                  <c:v>17.13</c:v>
                </c:pt>
                <c:pt idx="306">
                  <c:v>17.45</c:v>
                </c:pt>
                <c:pt idx="307">
                  <c:v>17.805</c:v>
                </c:pt>
                <c:pt idx="308">
                  <c:v>18.204999999999998</c:v>
                </c:pt>
                <c:pt idx="309">
                  <c:v>18.605</c:v>
                </c:pt>
                <c:pt idx="310">
                  <c:v>19.254999999999999</c:v>
                </c:pt>
                <c:pt idx="311">
                  <c:v>19.53</c:v>
                </c:pt>
                <c:pt idx="312">
                  <c:v>20.065000000000001</c:v>
                </c:pt>
                <c:pt idx="313">
                  <c:v>20.425000000000001</c:v>
                </c:pt>
                <c:pt idx="314">
                  <c:v>20.85</c:v>
                </c:pt>
                <c:pt idx="315">
                  <c:v>21.36</c:v>
                </c:pt>
                <c:pt idx="316">
                  <c:v>21.83</c:v>
                </c:pt>
                <c:pt idx="317">
                  <c:v>22.18</c:v>
                </c:pt>
                <c:pt idx="318">
                  <c:v>22.754999999999999</c:v>
                </c:pt>
                <c:pt idx="319">
                  <c:v>23.204999999999998</c:v>
                </c:pt>
                <c:pt idx="320">
                  <c:v>23.92</c:v>
                </c:pt>
                <c:pt idx="321">
                  <c:v>24.504999999999999</c:v>
                </c:pt>
                <c:pt idx="322">
                  <c:v>24.98</c:v>
                </c:pt>
                <c:pt idx="323">
                  <c:v>25.454999999999998</c:v>
                </c:pt>
                <c:pt idx="324">
                  <c:v>25.73</c:v>
                </c:pt>
                <c:pt idx="325">
                  <c:v>26.094999999999999</c:v>
                </c:pt>
                <c:pt idx="326">
                  <c:v>21.74</c:v>
                </c:pt>
                <c:pt idx="327">
                  <c:v>22.835000000000001</c:v>
                </c:pt>
                <c:pt idx="328">
                  <c:v>23.655000000000001</c:v>
                </c:pt>
                <c:pt idx="329">
                  <c:v>27.875</c:v>
                </c:pt>
                <c:pt idx="330">
                  <c:v>28.79</c:v>
                </c:pt>
                <c:pt idx="331">
                  <c:v>29.25</c:v>
                </c:pt>
                <c:pt idx="332">
                  <c:v>29.76</c:v>
                </c:pt>
                <c:pt idx="333">
                  <c:v>30.13</c:v>
                </c:pt>
                <c:pt idx="334">
                  <c:v>33.801000000000002</c:v>
                </c:pt>
                <c:pt idx="335">
                  <c:v>38.131</c:v>
                </c:pt>
                <c:pt idx="336">
                  <c:v>41.561</c:v>
                </c:pt>
                <c:pt idx="337">
                  <c:v>45.561</c:v>
                </c:pt>
                <c:pt idx="338">
                  <c:v>50.070999999999998</c:v>
                </c:pt>
                <c:pt idx="339">
                  <c:v>55.061</c:v>
                </c:pt>
                <c:pt idx="340">
                  <c:v>56.871000000000002</c:v>
                </c:pt>
              </c:numCache>
            </c:numRef>
          </c:yVal>
          <c:smooth val="1"/>
          <c:extLst>
            <c:ext xmlns:c16="http://schemas.microsoft.com/office/drawing/2014/chart" uri="{C3380CC4-5D6E-409C-BE32-E72D297353CC}">
              <c16:uniqueId val="{00000001-60E1-403B-A848-2878B18D20FD}"/>
            </c:ext>
          </c:extLst>
        </c:ser>
        <c:dLbls>
          <c:showLegendKey val="0"/>
          <c:showVal val="0"/>
          <c:showCatName val="0"/>
          <c:showSerName val="0"/>
          <c:showPercent val="0"/>
          <c:showBubbleSize val="0"/>
        </c:dLbls>
        <c:axId val="1801594719"/>
        <c:axId val="1801595967"/>
      </c:scatterChart>
      <c:valAx>
        <c:axId val="1801594719"/>
        <c:scaling>
          <c:orientation val="minMax"/>
          <c:max val="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Sekunden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801595967"/>
        <c:crosses val="autoZero"/>
        <c:crossBetween val="midCat"/>
        <c:majorUnit val="5"/>
      </c:valAx>
      <c:valAx>
        <c:axId val="1801595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801594719"/>
        <c:crosses val="autoZero"/>
        <c:crossBetween val="midCat"/>
        <c:majorUnit val="5"/>
      </c:valAx>
      <c:spPr>
        <a:noFill/>
        <a:ln>
          <a:noFill/>
        </a:ln>
        <a:effectLst/>
      </c:spPr>
    </c:plotArea>
    <c:legend>
      <c:legendPos val="r"/>
      <c:layout>
        <c:manualLayout>
          <c:xMode val="edge"/>
          <c:yMode val="edge"/>
          <c:x val="0.84660476468219248"/>
          <c:y val="0.76232894404601936"/>
          <c:w val="0.12694020886278104"/>
          <c:h val="0.122951680220300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75312113763557E-2"/>
          <c:y val="3.7920225399655637E-2"/>
          <c:w val="0.88085447652376792"/>
          <c:h val="0.89440597799086707"/>
        </c:manualLayout>
      </c:layout>
      <c:scatterChart>
        <c:scatterStyle val="smoothMarker"/>
        <c:varyColors val="0"/>
        <c:ser>
          <c:idx val="0"/>
          <c:order val="0"/>
          <c:tx>
            <c:v>Sonnig</c:v>
          </c:tx>
          <c:spPr>
            <a:ln w="19050" cap="rnd">
              <a:solidFill>
                <a:schemeClr val="accent1"/>
              </a:solidFill>
              <a:round/>
            </a:ln>
            <a:effectLst/>
          </c:spPr>
          <c:marker>
            <c:symbol val="circle"/>
            <c:size val="2"/>
            <c:spPr>
              <a:solidFill>
                <a:schemeClr val="accent1"/>
              </a:solidFill>
              <a:ln w="9525">
                <a:solidFill>
                  <a:schemeClr val="accent1"/>
                </a:solidFill>
              </a:ln>
              <a:effectLst/>
            </c:spPr>
          </c:marker>
          <c:xVal>
            <c:numRef>
              <c:f>'Vergleich Lichtbedingungen'!$B$3:$B$131</c:f>
              <c:numCache>
                <c:formatCode>General</c:formatCode>
                <c:ptCount val="129"/>
                <c:pt idx="0">
                  <c:v>0</c:v>
                </c:pt>
                <c:pt idx="1">
                  <c:v>0.12200000000007094</c:v>
                </c:pt>
                <c:pt idx="2">
                  <c:v>0.24400000000014188</c:v>
                </c:pt>
                <c:pt idx="3">
                  <c:v>0.45900000000006003</c:v>
                </c:pt>
                <c:pt idx="4">
                  <c:v>0.58100000000013097</c:v>
                </c:pt>
                <c:pt idx="5">
                  <c:v>0.70299999999997453</c:v>
                </c:pt>
                <c:pt idx="6">
                  <c:v>0.82500000000004547</c:v>
                </c:pt>
                <c:pt idx="7">
                  <c:v>0.94600000000014006</c:v>
                </c:pt>
                <c:pt idx="8">
                  <c:v>1.0670000000000073</c:v>
                </c:pt>
                <c:pt idx="9">
                  <c:v>1.1890000000000782</c:v>
                </c:pt>
                <c:pt idx="10">
                  <c:v>1.3210000000001401</c:v>
                </c:pt>
                <c:pt idx="11">
                  <c:v>1.4429999999999836</c:v>
                </c:pt>
                <c:pt idx="12">
                  <c:v>1.5650000000000546</c:v>
                </c:pt>
                <c:pt idx="13">
                  <c:v>1.7789999999999964</c:v>
                </c:pt>
                <c:pt idx="14">
                  <c:v>1.9010000000000673</c:v>
                </c:pt>
                <c:pt idx="15">
                  <c:v>2.0230000000001382</c:v>
                </c:pt>
                <c:pt idx="16">
                  <c:v>2.1440000000000055</c:v>
                </c:pt>
                <c:pt idx="17">
                  <c:v>2.2650000000001</c:v>
                </c:pt>
                <c:pt idx="18">
                  <c:v>2.387000000000171</c:v>
                </c:pt>
                <c:pt idx="19">
                  <c:v>2.5090000000000146</c:v>
                </c:pt>
                <c:pt idx="20">
                  <c:v>2.6310000000000855</c:v>
                </c:pt>
                <c:pt idx="21">
                  <c:v>2.7530000000001564</c:v>
                </c:pt>
                <c:pt idx="22">
                  <c:v>2.875</c:v>
                </c:pt>
                <c:pt idx="23">
                  <c:v>3.0800000000001546</c:v>
                </c:pt>
                <c:pt idx="24">
                  <c:v>3.2019999999999982</c:v>
                </c:pt>
                <c:pt idx="25">
                  <c:v>3.3240000000000691</c:v>
                </c:pt>
                <c:pt idx="26">
                  <c:v>3.4450000000001637</c:v>
                </c:pt>
                <c:pt idx="27">
                  <c:v>3.5670000000000073</c:v>
                </c:pt>
                <c:pt idx="28">
                  <c:v>3.6890000000000782</c:v>
                </c:pt>
                <c:pt idx="29">
                  <c:v>3.8110000000001492</c:v>
                </c:pt>
                <c:pt idx="30">
                  <c:v>3.9320000000000164</c:v>
                </c:pt>
                <c:pt idx="31">
                  <c:v>4.0600000000001728</c:v>
                </c:pt>
                <c:pt idx="32">
                  <c:v>4.1820000000000164</c:v>
                </c:pt>
                <c:pt idx="33">
                  <c:v>4.3880000000001473</c:v>
                </c:pt>
                <c:pt idx="34">
                  <c:v>4.5099999999999909</c:v>
                </c:pt>
                <c:pt idx="35">
                  <c:v>4.6359999999999673</c:v>
                </c:pt>
                <c:pt idx="36">
                  <c:v>4.7580000000000382</c:v>
                </c:pt>
                <c:pt idx="37">
                  <c:v>4.8880000000001473</c:v>
                </c:pt>
                <c:pt idx="38">
                  <c:v>5.0099999999999909</c:v>
                </c:pt>
                <c:pt idx="39">
                  <c:v>5.1310000000000855</c:v>
                </c:pt>
                <c:pt idx="40">
                  <c:v>5.2530000000001564</c:v>
                </c:pt>
                <c:pt idx="41">
                  <c:v>5.375</c:v>
                </c:pt>
                <c:pt idx="42">
                  <c:v>5.4970000000000709</c:v>
                </c:pt>
                <c:pt idx="43">
                  <c:v>5.7119999999999891</c:v>
                </c:pt>
                <c:pt idx="44">
                  <c:v>5.83400000000006</c:v>
                </c:pt>
                <c:pt idx="45">
                  <c:v>5.956000000000131</c:v>
                </c:pt>
                <c:pt idx="46">
                  <c:v>6.0779999999999745</c:v>
                </c:pt>
                <c:pt idx="47">
                  <c:v>6.1980000000000928</c:v>
                </c:pt>
                <c:pt idx="48">
                  <c:v>6.3290000000001783</c:v>
                </c:pt>
                <c:pt idx="49">
                  <c:v>6.4500000000000455</c:v>
                </c:pt>
                <c:pt idx="50">
                  <c:v>6.5720000000001164</c:v>
                </c:pt>
                <c:pt idx="51">
                  <c:v>6.6929999999999836</c:v>
                </c:pt>
                <c:pt idx="52">
                  <c:v>6.8150000000000546</c:v>
                </c:pt>
                <c:pt idx="53">
                  <c:v>7.0210000000001855</c:v>
                </c:pt>
                <c:pt idx="54">
                  <c:v>7.1430000000000291</c:v>
                </c:pt>
                <c:pt idx="55">
                  <c:v>7.2640000000001237</c:v>
                </c:pt>
                <c:pt idx="56">
                  <c:v>7.3849999999999909</c:v>
                </c:pt>
                <c:pt idx="57">
                  <c:v>7.5070000000000618</c:v>
                </c:pt>
                <c:pt idx="58">
                  <c:v>7.7129999999999654</c:v>
                </c:pt>
                <c:pt idx="59">
                  <c:v>8.81899999999996</c:v>
                </c:pt>
                <c:pt idx="60">
                  <c:v>9.9239999999999782</c:v>
                </c:pt>
                <c:pt idx="61">
                  <c:v>11.028999999999996</c:v>
                </c:pt>
                <c:pt idx="62">
                  <c:v>12.134000000000015</c:v>
                </c:pt>
                <c:pt idx="63">
                  <c:v>13.238000000000056</c:v>
                </c:pt>
                <c:pt idx="64">
                  <c:v>14.343000000000075</c:v>
                </c:pt>
                <c:pt idx="65">
                  <c:v>15.448000000000093</c:v>
                </c:pt>
                <c:pt idx="66">
                  <c:v>16.552000000000135</c:v>
                </c:pt>
                <c:pt idx="67">
                  <c:v>17.663999999999987</c:v>
                </c:pt>
                <c:pt idx="68">
                  <c:v>18.769000000000005</c:v>
                </c:pt>
                <c:pt idx="69">
                  <c:v>19.874000000000024</c:v>
                </c:pt>
                <c:pt idx="70">
                  <c:v>20.979000000000042</c:v>
                </c:pt>
                <c:pt idx="71">
                  <c:v>22.085000000000036</c:v>
                </c:pt>
                <c:pt idx="72">
                  <c:v>23.115000000000009</c:v>
                </c:pt>
                <c:pt idx="73">
                  <c:v>23.23700000000008</c:v>
                </c:pt>
                <c:pt idx="74">
                  <c:v>23.359000000000151</c:v>
                </c:pt>
                <c:pt idx="75">
                  <c:v>23.480000000000018</c:v>
                </c:pt>
                <c:pt idx="76">
                  <c:v>23.615999999999985</c:v>
                </c:pt>
                <c:pt idx="77">
                  <c:v>23.822000000000116</c:v>
                </c:pt>
                <c:pt idx="78">
                  <c:v>23.942999999999984</c:v>
                </c:pt>
                <c:pt idx="79">
                  <c:v>24.064000000000078</c:v>
                </c:pt>
                <c:pt idx="80">
                  <c:v>24.186000000000149</c:v>
                </c:pt>
                <c:pt idx="81">
                  <c:v>24.307999999999993</c:v>
                </c:pt>
                <c:pt idx="82">
                  <c:v>24.430000000000064</c:v>
                </c:pt>
                <c:pt idx="83">
                  <c:v>24.552000000000135</c:v>
                </c:pt>
                <c:pt idx="84">
                  <c:v>24.68100000000004</c:v>
                </c:pt>
                <c:pt idx="85">
                  <c:v>24.803000000000111</c:v>
                </c:pt>
                <c:pt idx="86">
                  <c:v>24.923999999999978</c:v>
                </c:pt>
                <c:pt idx="87">
                  <c:v>25.130000000000109</c:v>
                </c:pt>
                <c:pt idx="88">
                  <c:v>25.250999999999976</c:v>
                </c:pt>
                <c:pt idx="89">
                  <c:v>25.373000000000047</c:v>
                </c:pt>
                <c:pt idx="90">
                  <c:v>25.495000000000118</c:v>
                </c:pt>
                <c:pt idx="91">
                  <c:v>25.616999999999962</c:v>
                </c:pt>
                <c:pt idx="92">
                  <c:v>25.738000000000056</c:v>
                </c:pt>
                <c:pt idx="93">
                  <c:v>25.860000000000127</c:v>
                </c:pt>
                <c:pt idx="94">
                  <c:v>25.981999999999971</c:v>
                </c:pt>
                <c:pt idx="95">
                  <c:v>26.103000000000065</c:v>
                </c:pt>
                <c:pt idx="96">
                  <c:v>26.225000000000136</c:v>
                </c:pt>
                <c:pt idx="97">
                  <c:v>26.43100000000004</c:v>
                </c:pt>
                <c:pt idx="98">
                  <c:v>26.553000000000111</c:v>
                </c:pt>
                <c:pt idx="99">
                  <c:v>26.673999999999978</c:v>
                </c:pt>
                <c:pt idx="100">
                  <c:v>26.796000000000049</c:v>
                </c:pt>
                <c:pt idx="101">
                  <c:v>26.91800000000012</c:v>
                </c:pt>
                <c:pt idx="102">
                  <c:v>27.047000000000025</c:v>
                </c:pt>
                <c:pt idx="103">
                  <c:v>27.169000000000096</c:v>
                </c:pt>
                <c:pt idx="104">
                  <c:v>27.291000000000167</c:v>
                </c:pt>
                <c:pt idx="105">
                  <c:v>27.413000000000011</c:v>
                </c:pt>
                <c:pt idx="106">
                  <c:v>27.54300000000012</c:v>
                </c:pt>
                <c:pt idx="107">
                  <c:v>27.748000000000047</c:v>
                </c:pt>
                <c:pt idx="108">
                  <c:v>27.869000000000142</c:v>
                </c:pt>
                <c:pt idx="109">
                  <c:v>28</c:v>
                </c:pt>
                <c:pt idx="110">
                  <c:v>28.122000000000071</c:v>
                </c:pt>
                <c:pt idx="111">
                  <c:v>28.244000000000142</c:v>
                </c:pt>
                <c:pt idx="112">
                  <c:v>28.365999999999985</c:v>
                </c:pt>
                <c:pt idx="113">
                  <c:v>28.491999999999962</c:v>
                </c:pt>
                <c:pt idx="114">
                  <c:v>28.614000000000033</c:v>
                </c:pt>
                <c:pt idx="115">
                  <c:v>28.736000000000104</c:v>
                </c:pt>
                <c:pt idx="116">
                  <c:v>28.858000000000175</c:v>
                </c:pt>
                <c:pt idx="117">
                  <c:v>29.063000000000102</c:v>
                </c:pt>
                <c:pt idx="118">
                  <c:v>29.185000000000173</c:v>
                </c:pt>
                <c:pt idx="119">
                  <c:v>29.314000000000078</c:v>
                </c:pt>
                <c:pt idx="120">
                  <c:v>29.436000000000149</c:v>
                </c:pt>
                <c:pt idx="121">
                  <c:v>29.557999999999993</c:v>
                </c:pt>
                <c:pt idx="122">
                  <c:v>29.680000000000064</c:v>
                </c:pt>
                <c:pt idx="123">
                  <c:v>29.802000000000135</c:v>
                </c:pt>
                <c:pt idx="124">
                  <c:v>29.923999999999978</c:v>
                </c:pt>
                <c:pt idx="125">
                  <c:v>30.045000000000073</c:v>
                </c:pt>
                <c:pt idx="126">
                  <c:v>30.166000000000167</c:v>
                </c:pt>
                <c:pt idx="127">
                  <c:v>30.372000000000071</c:v>
                </c:pt>
                <c:pt idx="128">
                  <c:v>30.494000000000142</c:v>
                </c:pt>
              </c:numCache>
            </c:numRef>
          </c:xVal>
          <c:yVal>
            <c:numRef>
              <c:f>'Vergleich Lichtbedingungen'!$C$3:$C$131</c:f>
              <c:numCache>
                <c:formatCode>General</c:formatCode>
                <c:ptCount val="129"/>
                <c:pt idx="0">
                  <c:v>7.9450000000000003</c:v>
                </c:pt>
                <c:pt idx="1">
                  <c:v>7.86</c:v>
                </c:pt>
                <c:pt idx="2">
                  <c:v>7.86</c:v>
                </c:pt>
                <c:pt idx="3">
                  <c:v>7.4550000000000001</c:v>
                </c:pt>
                <c:pt idx="4">
                  <c:v>7.4550000000000001</c:v>
                </c:pt>
                <c:pt idx="5">
                  <c:v>7.4550000000000001</c:v>
                </c:pt>
                <c:pt idx="6">
                  <c:v>6.2750000000000004</c:v>
                </c:pt>
                <c:pt idx="7">
                  <c:v>6.2750000000000004</c:v>
                </c:pt>
                <c:pt idx="8">
                  <c:v>6.2750000000000004</c:v>
                </c:pt>
                <c:pt idx="9">
                  <c:v>6.2750000000000004</c:v>
                </c:pt>
                <c:pt idx="10">
                  <c:v>4.71</c:v>
                </c:pt>
                <c:pt idx="11">
                  <c:v>4.41</c:v>
                </c:pt>
                <c:pt idx="12">
                  <c:v>4.3049999999999997</c:v>
                </c:pt>
                <c:pt idx="13">
                  <c:v>3.92</c:v>
                </c:pt>
                <c:pt idx="14">
                  <c:v>3.92</c:v>
                </c:pt>
                <c:pt idx="15">
                  <c:v>3.6349999999999998</c:v>
                </c:pt>
                <c:pt idx="16">
                  <c:v>3.42</c:v>
                </c:pt>
                <c:pt idx="17">
                  <c:v>3.2650000000000001</c:v>
                </c:pt>
                <c:pt idx="18">
                  <c:v>3.05</c:v>
                </c:pt>
                <c:pt idx="19">
                  <c:v>2.9449999999999998</c:v>
                </c:pt>
                <c:pt idx="20">
                  <c:v>2.8250000000000002</c:v>
                </c:pt>
                <c:pt idx="21">
                  <c:v>2.78</c:v>
                </c:pt>
                <c:pt idx="22">
                  <c:v>2.7050000000000001</c:v>
                </c:pt>
                <c:pt idx="23">
                  <c:v>2.5299999999999998</c:v>
                </c:pt>
                <c:pt idx="24">
                  <c:v>2.37</c:v>
                </c:pt>
                <c:pt idx="25">
                  <c:v>2.2599999999999998</c:v>
                </c:pt>
                <c:pt idx="26">
                  <c:v>2.11</c:v>
                </c:pt>
                <c:pt idx="27">
                  <c:v>1.9950000000000001</c:v>
                </c:pt>
                <c:pt idx="28">
                  <c:v>1.865</c:v>
                </c:pt>
                <c:pt idx="29">
                  <c:v>1.72</c:v>
                </c:pt>
                <c:pt idx="30">
                  <c:v>1.61</c:v>
                </c:pt>
                <c:pt idx="31">
                  <c:v>1.4850000000000001</c:v>
                </c:pt>
                <c:pt idx="32">
                  <c:v>1.395</c:v>
                </c:pt>
                <c:pt idx="33">
                  <c:v>1.2849999999999999</c:v>
                </c:pt>
                <c:pt idx="34">
                  <c:v>1.22</c:v>
                </c:pt>
                <c:pt idx="35">
                  <c:v>1.165</c:v>
                </c:pt>
                <c:pt idx="36">
                  <c:v>1.1100000000000001</c:v>
                </c:pt>
                <c:pt idx="37">
                  <c:v>1.06</c:v>
                </c:pt>
                <c:pt idx="38">
                  <c:v>1.0149999999999999</c:v>
                </c:pt>
                <c:pt idx="39">
                  <c:v>0.95</c:v>
                </c:pt>
                <c:pt idx="40">
                  <c:v>0.90500000000000003</c:v>
                </c:pt>
                <c:pt idx="41">
                  <c:v>0.87</c:v>
                </c:pt>
                <c:pt idx="42">
                  <c:v>0.82499999999999996</c:v>
                </c:pt>
                <c:pt idx="43">
                  <c:v>0.8</c:v>
                </c:pt>
                <c:pt idx="44">
                  <c:v>0.76500000000000001</c:v>
                </c:pt>
                <c:pt idx="45">
                  <c:v>0.72</c:v>
                </c:pt>
                <c:pt idx="46">
                  <c:v>0.67</c:v>
                </c:pt>
                <c:pt idx="47">
                  <c:v>0.63500000000000001</c:v>
                </c:pt>
                <c:pt idx="48">
                  <c:v>0.59</c:v>
                </c:pt>
                <c:pt idx="49">
                  <c:v>0.58499999999999996</c:v>
                </c:pt>
                <c:pt idx="50">
                  <c:v>0.59</c:v>
                </c:pt>
                <c:pt idx="51">
                  <c:v>0.59499999999999997</c:v>
                </c:pt>
                <c:pt idx="52">
                  <c:v>0.59</c:v>
                </c:pt>
                <c:pt idx="53">
                  <c:v>0.59499999999999997</c:v>
                </c:pt>
                <c:pt idx="54">
                  <c:v>0.56999999999999995</c:v>
                </c:pt>
                <c:pt idx="55">
                  <c:v>0.54500000000000004</c:v>
                </c:pt>
                <c:pt idx="56">
                  <c:v>0.505</c:v>
                </c:pt>
                <c:pt idx="57">
                  <c:v>0.46500000000000002</c:v>
                </c:pt>
                <c:pt idx="58">
                  <c:v>0.38</c:v>
                </c:pt>
                <c:pt idx="59">
                  <c:v>4.4999999999999998E-2</c:v>
                </c:pt>
                <c:pt idx="60">
                  <c:v>0</c:v>
                </c:pt>
                <c:pt idx="61">
                  <c:v>0</c:v>
                </c:pt>
                <c:pt idx="62">
                  <c:v>0</c:v>
                </c:pt>
                <c:pt idx="63">
                  <c:v>0</c:v>
                </c:pt>
                <c:pt idx="64">
                  <c:v>0</c:v>
                </c:pt>
                <c:pt idx="65">
                  <c:v>0</c:v>
                </c:pt>
                <c:pt idx="66">
                  <c:v>0</c:v>
                </c:pt>
                <c:pt idx="67">
                  <c:v>0</c:v>
                </c:pt>
                <c:pt idx="68">
                  <c:v>0</c:v>
                </c:pt>
                <c:pt idx="69">
                  <c:v>0</c:v>
                </c:pt>
                <c:pt idx="70">
                  <c:v>0</c:v>
                </c:pt>
                <c:pt idx="71">
                  <c:v>7.0000000000000007E-2</c:v>
                </c:pt>
                <c:pt idx="72">
                  <c:v>0.58499999999999996</c:v>
                </c:pt>
                <c:pt idx="73">
                  <c:v>0.65500000000000003</c:v>
                </c:pt>
                <c:pt idx="74">
                  <c:v>0.72499999999999998</c:v>
                </c:pt>
                <c:pt idx="75">
                  <c:v>0.8</c:v>
                </c:pt>
                <c:pt idx="76">
                  <c:v>0.85</c:v>
                </c:pt>
                <c:pt idx="77">
                  <c:v>0.95</c:v>
                </c:pt>
                <c:pt idx="78">
                  <c:v>1</c:v>
                </c:pt>
                <c:pt idx="79">
                  <c:v>1.0149999999999999</c:v>
                </c:pt>
                <c:pt idx="80">
                  <c:v>1.0449999999999999</c:v>
                </c:pt>
                <c:pt idx="81">
                  <c:v>1.0649999999999999</c:v>
                </c:pt>
                <c:pt idx="82">
                  <c:v>1.095</c:v>
                </c:pt>
                <c:pt idx="83">
                  <c:v>1.1299999999999999</c:v>
                </c:pt>
                <c:pt idx="84">
                  <c:v>1.2050000000000001</c:v>
                </c:pt>
                <c:pt idx="85">
                  <c:v>1.2749999999999999</c:v>
                </c:pt>
                <c:pt idx="86">
                  <c:v>1.36</c:v>
                </c:pt>
                <c:pt idx="87">
                  <c:v>1.54</c:v>
                </c:pt>
                <c:pt idx="88">
                  <c:v>1.665</c:v>
                </c:pt>
                <c:pt idx="89">
                  <c:v>1.84</c:v>
                </c:pt>
                <c:pt idx="90">
                  <c:v>1.9850000000000001</c:v>
                </c:pt>
                <c:pt idx="91">
                  <c:v>2.1</c:v>
                </c:pt>
                <c:pt idx="92">
                  <c:v>2.21</c:v>
                </c:pt>
                <c:pt idx="93">
                  <c:v>2.3149999999999999</c:v>
                </c:pt>
                <c:pt idx="94">
                  <c:v>2.39</c:v>
                </c:pt>
                <c:pt idx="95">
                  <c:v>2.4750000000000001</c:v>
                </c:pt>
                <c:pt idx="96">
                  <c:v>2.56</c:v>
                </c:pt>
                <c:pt idx="97">
                  <c:v>2.77</c:v>
                </c:pt>
                <c:pt idx="98">
                  <c:v>2.875</c:v>
                </c:pt>
                <c:pt idx="99">
                  <c:v>2.99</c:v>
                </c:pt>
                <c:pt idx="100">
                  <c:v>3.125</c:v>
                </c:pt>
                <c:pt idx="101">
                  <c:v>3.2949999999999999</c:v>
                </c:pt>
                <c:pt idx="102">
                  <c:v>3.47</c:v>
                </c:pt>
                <c:pt idx="103">
                  <c:v>3.71</c:v>
                </c:pt>
                <c:pt idx="104">
                  <c:v>3.855</c:v>
                </c:pt>
                <c:pt idx="105">
                  <c:v>4.18</c:v>
                </c:pt>
                <c:pt idx="106">
                  <c:v>4.18</c:v>
                </c:pt>
                <c:pt idx="107">
                  <c:v>4.585</c:v>
                </c:pt>
                <c:pt idx="108">
                  <c:v>5.03</c:v>
                </c:pt>
                <c:pt idx="109">
                  <c:v>5.03</c:v>
                </c:pt>
                <c:pt idx="110">
                  <c:v>5.4950000000000001</c:v>
                </c:pt>
                <c:pt idx="111">
                  <c:v>5.93</c:v>
                </c:pt>
                <c:pt idx="112">
                  <c:v>5.93</c:v>
                </c:pt>
                <c:pt idx="113">
                  <c:v>6.57</c:v>
                </c:pt>
                <c:pt idx="114">
                  <c:v>6.57</c:v>
                </c:pt>
                <c:pt idx="115">
                  <c:v>6.57</c:v>
                </c:pt>
                <c:pt idx="116">
                  <c:v>6.57</c:v>
                </c:pt>
                <c:pt idx="117">
                  <c:v>7.8</c:v>
                </c:pt>
                <c:pt idx="118">
                  <c:v>7.8</c:v>
                </c:pt>
                <c:pt idx="119">
                  <c:v>7.8</c:v>
                </c:pt>
                <c:pt idx="120">
                  <c:v>8.85</c:v>
                </c:pt>
                <c:pt idx="121">
                  <c:v>8.85</c:v>
                </c:pt>
                <c:pt idx="122">
                  <c:v>8.85</c:v>
                </c:pt>
                <c:pt idx="123">
                  <c:v>8.85</c:v>
                </c:pt>
                <c:pt idx="124">
                  <c:v>9.81</c:v>
                </c:pt>
                <c:pt idx="125">
                  <c:v>9.81</c:v>
                </c:pt>
                <c:pt idx="126">
                  <c:v>9.81</c:v>
                </c:pt>
                <c:pt idx="127">
                  <c:v>9.81</c:v>
                </c:pt>
                <c:pt idx="128">
                  <c:v>9.81</c:v>
                </c:pt>
              </c:numCache>
            </c:numRef>
          </c:yVal>
          <c:smooth val="1"/>
          <c:extLst>
            <c:ext xmlns:c16="http://schemas.microsoft.com/office/drawing/2014/chart" uri="{C3380CC4-5D6E-409C-BE32-E72D297353CC}">
              <c16:uniqueId val="{00000000-28B7-4109-B72F-EFE340E95766}"/>
            </c:ext>
          </c:extLst>
        </c:ser>
        <c:ser>
          <c:idx val="1"/>
          <c:order val="1"/>
          <c:tx>
            <c:v>Dämmerung</c:v>
          </c:tx>
          <c:spPr>
            <a:ln w="19050" cap="rnd">
              <a:solidFill>
                <a:schemeClr val="accent2"/>
              </a:solidFill>
              <a:round/>
            </a:ln>
            <a:effectLst/>
          </c:spPr>
          <c:marker>
            <c:symbol val="circle"/>
            <c:size val="2"/>
            <c:spPr>
              <a:solidFill>
                <a:schemeClr val="accent2"/>
              </a:solidFill>
              <a:ln w="9525">
                <a:solidFill>
                  <a:schemeClr val="accent2"/>
                </a:solidFill>
              </a:ln>
              <a:effectLst/>
            </c:spPr>
          </c:marker>
          <c:xVal>
            <c:numRef>
              <c:f>'Vergleich Lichtbedingungen'!$E$3:$E$379</c:f>
              <c:numCache>
                <c:formatCode>General</c:formatCode>
                <c:ptCount val="377"/>
                <c:pt idx="0">
                  <c:v>0</c:v>
                </c:pt>
                <c:pt idx="1">
                  <c:v>1.1189999999999998</c:v>
                </c:pt>
                <c:pt idx="2">
                  <c:v>2.23599999999999</c:v>
                </c:pt>
                <c:pt idx="3">
                  <c:v>3.353999999999985</c:v>
                </c:pt>
                <c:pt idx="4">
                  <c:v>4.47199999999998</c:v>
                </c:pt>
                <c:pt idx="5">
                  <c:v>5.5889999999999986</c:v>
                </c:pt>
                <c:pt idx="6">
                  <c:v>6.7079999999999984</c:v>
                </c:pt>
                <c:pt idx="7">
                  <c:v>7.8249999999999886</c:v>
                </c:pt>
                <c:pt idx="8">
                  <c:v>8.84699999999998</c:v>
                </c:pt>
                <c:pt idx="9">
                  <c:v>8.9689999999999941</c:v>
                </c:pt>
                <c:pt idx="10">
                  <c:v>9.1089999999999804</c:v>
                </c:pt>
                <c:pt idx="11">
                  <c:v>9.2299999999999898</c:v>
                </c:pt>
                <c:pt idx="12">
                  <c:v>9.3519999999999754</c:v>
                </c:pt>
                <c:pt idx="13">
                  <c:v>9.4839999999999804</c:v>
                </c:pt>
                <c:pt idx="14">
                  <c:v>9.6059999999999945</c:v>
                </c:pt>
                <c:pt idx="15">
                  <c:v>9.7269999999999754</c:v>
                </c:pt>
                <c:pt idx="16">
                  <c:v>9.8479999999999848</c:v>
                </c:pt>
                <c:pt idx="17">
                  <c:v>10.073999999999984</c:v>
                </c:pt>
                <c:pt idx="18">
                  <c:v>10.194999999999993</c:v>
                </c:pt>
                <c:pt idx="19">
                  <c:v>10.316999999999979</c:v>
                </c:pt>
                <c:pt idx="20">
                  <c:v>10.437999999999988</c:v>
                </c:pt>
                <c:pt idx="21">
                  <c:v>10.556999999999988</c:v>
                </c:pt>
                <c:pt idx="22">
                  <c:v>10.679000000000002</c:v>
                </c:pt>
                <c:pt idx="23">
                  <c:v>10.800999999999988</c:v>
                </c:pt>
                <c:pt idx="24">
                  <c:v>10.920999999999992</c:v>
                </c:pt>
                <c:pt idx="25">
                  <c:v>11.042999999999978</c:v>
                </c:pt>
                <c:pt idx="26">
                  <c:v>11.163999999999987</c:v>
                </c:pt>
                <c:pt idx="27">
                  <c:v>11.381</c:v>
                </c:pt>
                <c:pt idx="28">
                  <c:v>11.502999999999986</c:v>
                </c:pt>
                <c:pt idx="29">
                  <c:v>11.623999999999995</c:v>
                </c:pt>
                <c:pt idx="30">
                  <c:v>11.745999999999981</c:v>
                </c:pt>
                <c:pt idx="31">
                  <c:v>11.86699999999999</c:v>
                </c:pt>
                <c:pt idx="32">
                  <c:v>11.988</c:v>
                </c:pt>
                <c:pt idx="33">
                  <c:v>12.10899999999998</c:v>
                </c:pt>
                <c:pt idx="34">
                  <c:v>12.230999999999995</c:v>
                </c:pt>
                <c:pt idx="35">
                  <c:v>12.35899999999998</c:v>
                </c:pt>
                <c:pt idx="36">
                  <c:v>12.480999999999995</c:v>
                </c:pt>
                <c:pt idx="37">
                  <c:v>12.697999999999979</c:v>
                </c:pt>
                <c:pt idx="38">
                  <c:v>12.818999999999988</c:v>
                </c:pt>
                <c:pt idx="39">
                  <c:v>12.941000000000003</c:v>
                </c:pt>
                <c:pt idx="40">
                  <c:v>13.061999999999983</c:v>
                </c:pt>
                <c:pt idx="41">
                  <c:v>13.182999999999993</c:v>
                </c:pt>
                <c:pt idx="42">
                  <c:v>13.304000000000002</c:v>
                </c:pt>
                <c:pt idx="43">
                  <c:v>13.435999999999979</c:v>
                </c:pt>
                <c:pt idx="44">
                  <c:v>13.556999999999988</c:v>
                </c:pt>
                <c:pt idx="45">
                  <c:v>13.677999999999997</c:v>
                </c:pt>
                <c:pt idx="46">
                  <c:v>13.808999999999997</c:v>
                </c:pt>
                <c:pt idx="47">
                  <c:v>14.025999999999982</c:v>
                </c:pt>
                <c:pt idx="48">
                  <c:v>14.147999999999996</c:v>
                </c:pt>
                <c:pt idx="49">
                  <c:v>14.268999999999977</c:v>
                </c:pt>
                <c:pt idx="50">
                  <c:v>14.390999999999991</c:v>
                </c:pt>
                <c:pt idx="51">
                  <c:v>14.512</c:v>
                </c:pt>
                <c:pt idx="52">
                  <c:v>14.632999999999981</c:v>
                </c:pt>
                <c:pt idx="53">
                  <c:v>14.760999999999996</c:v>
                </c:pt>
                <c:pt idx="54">
                  <c:v>14.881999999999977</c:v>
                </c:pt>
                <c:pt idx="55">
                  <c:v>15.003999999999991</c:v>
                </c:pt>
                <c:pt idx="56">
                  <c:v>15.125</c:v>
                </c:pt>
                <c:pt idx="57">
                  <c:v>15.345999999999975</c:v>
                </c:pt>
                <c:pt idx="58">
                  <c:v>15.467999999999989</c:v>
                </c:pt>
                <c:pt idx="59">
                  <c:v>15.588999999999999</c:v>
                </c:pt>
                <c:pt idx="60">
                  <c:v>15.710999999999984</c:v>
                </c:pt>
                <c:pt idx="61">
                  <c:v>15.830999999999989</c:v>
                </c:pt>
                <c:pt idx="62">
                  <c:v>15.951999999999998</c:v>
                </c:pt>
                <c:pt idx="63">
                  <c:v>16.073999999999984</c:v>
                </c:pt>
                <c:pt idx="64">
                  <c:v>16.194999999999993</c:v>
                </c:pt>
                <c:pt idx="65">
                  <c:v>16.316999999999979</c:v>
                </c:pt>
                <c:pt idx="66">
                  <c:v>16.437999999999988</c:v>
                </c:pt>
                <c:pt idx="67">
                  <c:v>16.655000000000001</c:v>
                </c:pt>
                <c:pt idx="68">
                  <c:v>16.776999999999987</c:v>
                </c:pt>
                <c:pt idx="69">
                  <c:v>16.896999999999991</c:v>
                </c:pt>
                <c:pt idx="70">
                  <c:v>17.018999999999977</c:v>
                </c:pt>
                <c:pt idx="71">
                  <c:v>17.146999999999991</c:v>
                </c:pt>
                <c:pt idx="72">
                  <c:v>17.268999999999977</c:v>
                </c:pt>
                <c:pt idx="73">
                  <c:v>17.389999999999986</c:v>
                </c:pt>
                <c:pt idx="74">
                  <c:v>17.512</c:v>
                </c:pt>
                <c:pt idx="75">
                  <c:v>17.643999999999977</c:v>
                </c:pt>
                <c:pt idx="76">
                  <c:v>17.764999999999986</c:v>
                </c:pt>
                <c:pt idx="77">
                  <c:v>17.982999999999976</c:v>
                </c:pt>
                <c:pt idx="78">
                  <c:v>18.103999999999985</c:v>
                </c:pt>
                <c:pt idx="79">
                  <c:v>18.234999999999985</c:v>
                </c:pt>
                <c:pt idx="80">
                  <c:v>18.355999999999995</c:v>
                </c:pt>
                <c:pt idx="81">
                  <c:v>18.476999999999975</c:v>
                </c:pt>
                <c:pt idx="82">
                  <c:v>18.597999999999985</c:v>
                </c:pt>
                <c:pt idx="83">
                  <c:v>18.72</c:v>
                </c:pt>
                <c:pt idx="84">
                  <c:v>18.84099999999998</c:v>
                </c:pt>
                <c:pt idx="85">
                  <c:v>18.962999999999994</c:v>
                </c:pt>
                <c:pt idx="86">
                  <c:v>19.084000000000003</c:v>
                </c:pt>
                <c:pt idx="87">
                  <c:v>19.301999999999992</c:v>
                </c:pt>
                <c:pt idx="88">
                  <c:v>19.429999999999978</c:v>
                </c:pt>
                <c:pt idx="89">
                  <c:v>19.550999999999988</c:v>
                </c:pt>
                <c:pt idx="90">
                  <c:v>19.673000000000002</c:v>
                </c:pt>
                <c:pt idx="91">
                  <c:v>19.792999999999978</c:v>
                </c:pt>
                <c:pt idx="92">
                  <c:v>19.914999999999992</c:v>
                </c:pt>
                <c:pt idx="93">
                  <c:v>20.036000000000001</c:v>
                </c:pt>
                <c:pt idx="94">
                  <c:v>20.161999999999978</c:v>
                </c:pt>
                <c:pt idx="95">
                  <c:v>20.283999999999992</c:v>
                </c:pt>
                <c:pt idx="96">
                  <c:v>20.405000000000001</c:v>
                </c:pt>
                <c:pt idx="97">
                  <c:v>20.62299999999999</c:v>
                </c:pt>
                <c:pt idx="98">
                  <c:v>20.744999999999976</c:v>
                </c:pt>
                <c:pt idx="99">
                  <c:v>20.864999999999981</c:v>
                </c:pt>
                <c:pt idx="100">
                  <c:v>20.986999999999995</c:v>
                </c:pt>
                <c:pt idx="101">
                  <c:v>21.10899999999998</c:v>
                </c:pt>
                <c:pt idx="102">
                  <c:v>21.230999999999995</c:v>
                </c:pt>
                <c:pt idx="103">
                  <c:v>21.35299999999998</c:v>
                </c:pt>
                <c:pt idx="104">
                  <c:v>21.474999999999994</c:v>
                </c:pt>
                <c:pt idx="105">
                  <c:v>21.595999999999975</c:v>
                </c:pt>
                <c:pt idx="106">
                  <c:v>21.73599999999999</c:v>
                </c:pt>
                <c:pt idx="107">
                  <c:v>21.953999999999979</c:v>
                </c:pt>
                <c:pt idx="108">
                  <c:v>22.074999999999989</c:v>
                </c:pt>
                <c:pt idx="109">
                  <c:v>22.197000000000003</c:v>
                </c:pt>
                <c:pt idx="110">
                  <c:v>22.318999999999988</c:v>
                </c:pt>
                <c:pt idx="111">
                  <c:v>22.439999999999998</c:v>
                </c:pt>
                <c:pt idx="112">
                  <c:v>22.570999999999998</c:v>
                </c:pt>
                <c:pt idx="113">
                  <c:v>22.692999999999984</c:v>
                </c:pt>
                <c:pt idx="114">
                  <c:v>22.814999999999998</c:v>
                </c:pt>
                <c:pt idx="115">
                  <c:v>22.936999999999983</c:v>
                </c:pt>
                <c:pt idx="116">
                  <c:v>23.058999999999997</c:v>
                </c:pt>
                <c:pt idx="117">
                  <c:v>23.263999999999982</c:v>
                </c:pt>
                <c:pt idx="118">
                  <c:v>23.385999999999996</c:v>
                </c:pt>
                <c:pt idx="119">
                  <c:v>23.506999999999977</c:v>
                </c:pt>
                <c:pt idx="120">
                  <c:v>23.628999999999991</c:v>
                </c:pt>
                <c:pt idx="121">
                  <c:v>23.750999999999976</c:v>
                </c:pt>
                <c:pt idx="122">
                  <c:v>23.87299999999999</c:v>
                </c:pt>
                <c:pt idx="123">
                  <c:v>23.994</c:v>
                </c:pt>
                <c:pt idx="124">
                  <c:v>24.12299999999999</c:v>
                </c:pt>
                <c:pt idx="125">
                  <c:v>24.244999999999976</c:v>
                </c:pt>
                <c:pt idx="126">
                  <c:v>24.36699999999999</c:v>
                </c:pt>
                <c:pt idx="127">
                  <c:v>24.570999999999998</c:v>
                </c:pt>
                <c:pt idx="128">
                  <c:v>24.692999999999984</c:v>
                </c:pt>
                <c:pt idx="129">
                  <c:v>24.814999999999998</c:v>
                </c:pt>
                <c:pt idx="130">
                  <c:v>24.936999999999983</c:v>
                </c:pt>
                <c:pt idx="131">
                  <c:v>25.061999999999983</c:v>
                </c:pt>
                <c:pt idx="132">
                  <c:v>25.183999999999997</c:v>
                </c:pt>
                <c:pt idx="133">
                  <c:v>25.305999999999983</c:v>
                </c:pt>
                <c:pt idx="134">
                  <c:v>25.426999999999992</c:v>
                </c:pt>
                <c:pt idx="135">
                  <c:v>25.548000000000002</c:v>
                </c:pt>
                <c:pt idx="136">
                  <c:v>25.669999999999987</c:v>
                </c:pt>
                <c:pt idx="137">
                  <c:v>25.887</c:v>
                </c:pt>
                <c:pt idx="138">
                  <c:v>26.007999999999981</c:v>
                </c:pt>
                <c:pt idx="139">
                  <c:v>26.129999999999995</c:v>
                </c:pt>
                <c:pt idx="140">
                  <c:v>26.251999999999981</c:v>
                </c:pt>
                <c:pt idx="141">
                  <c:v>26.381</c:v>
                </c:pt>
                <c:pt idx="142">
                  <c:v>26.501999999999981</c:v>
                </c:pt>
                <c:pt idx="143">
                  <c:v>26.62299999999999</c:v>
                </c:pt>
                <c:pt idx="144">
                  <c:v>26.744999999999976</c:v>
                </c:pt>
                <c:pt idx="145">
                  <c:v>26.876999999999981</c:v>
                </c:pt>
                <c:pt idx="146">
                  <c:v>26.99799999999999</c:v>
                </c:pt>
                <c:pt idx="147">
                  <c:v>27.203999999999979</c:v>
                </c:pt>
                <c:pt idx="148">
                  <c:v>27.325999999999993</c:v>
                </c:pt>
                <c:pt idx="149">
                  <c:v>27.447000000000003</c:v>
                </c:pt>
                <c:pt idx="150">
                  <c:v>27.568999999999988</c:v>
                </c:pt>
                <c:pt idx="151">
                  <c:v>27.689999999999998</c:v>
                </c:pt>
                <c:pt idx="152">
                  <c:v>27.810999999999979</c:v>
                </c:pt>
                <c:pt idx="153">
                  <c:v>27.932999999999993</c:v>
                </c:pt>
                <c:pt idx="154">
                  <c:v>28.054999999999978</c:v>
                </c:pt>
                <c:pt idx="155">
                  <c:v>28.176999999999992</c:v>
                </c:pt>
                <c:pt idx="156">
                  <c:v>28.298000000000002</c:v>
                </c:pt>
                <c:pt idx="157">
                  <c:v>28.502999999999986</c:v>
                </c:pt>
                <c:pt idx="158">
                  <c:v>28.625</c:v>
                </c:pt>
                <c:pt idx="159">
                  <c:v>28.752999999999986</c:v>
                </c:pt>
                <c:pt idx="160">
                  <c:v>28.875</c:v>
                </c:pt>
                <c:pt idx="161">
                  <c:v>28.996999999999986</c:v>
                </c:pt>
                <c:pt idx="162">
                  <c:v>29.119</c:v>
                </c:pt>
                <c:pt idx="163">
                  <c:v>29.239999999999981</c:v>
                </c:pt>
                <c:pt idx="164">
                  <c:v>29.361999999999995</c:v>
                </c:pt>
                <c:pt idx="165">
                  <c:v>29.482999999999976</c:v>
                </c:pt>
                <c:pt idx="166">
                  <c:v>29.60499999999999</c:v>
                </c:pt>
                <c:pt idx="167">
                  <c:v>29.810000000000002</c:v>
                </c:pt>
                <c:pt idx="168">
                  <c:v>29.931999999999988</c:v>
                </c:pt>
                <c:pt idx="169">
                  <c:v>30.063999999999993</c:v>
                </c:pt>
                <c:pt idx="170">
                  <c:v>30.185999999999979</c:v>
                </c:pt>
                <c:pt idx="171">
                  <c:v>30.311999999999983</c:v>
                </c:pt>
                <c:pt idx="172">
                  <c:v>30.432999999999993</c:v>
                </c:pt>
                <c:pt idx="173">
                  <c:v>30.554999999999978</c:v>
                </c:pt>
                <c:pt idx="174">
                  <c:v>30.675999999999988</c:v>
                </c:pt>
                <c:pt idx="175">
                  <c:v>30.798000000000002</c:v>
                </c:pt>
                <c:pt idx="176">
                  <c:v>30.918999999999983</c:v>
                </c:pt>
                <c:pt idx="177">
                  <c:v>31.132999999999981</c:v>
                </c:pt>
                <c:pt idx="178">
                  <c:v>31.263999999999982</c:v>
                </c:pt>
                <c:pt idx="179">
                  <c:v>31.385999999999996</c:v>
                </c:pt>
                <c:pt idx="180">
                  <c:v>31.506999999999977</c:v>
                </c:pt>
                <c:pt idx="181">
                  <c:v>31.628999999999991</c:v>
                </c:pt>
                <c:pt idx="182">
                  <c:v>31.750999999999976</c:v>
                </c:pt>
                <c:pt idx="183">
                  <c:v>31.870999999999981</c:v>
                </c:pt>
                <c:pt idx="184">
                  <c:v>31.992999999999995</c:v>
                </c:pt>
                <c:pt idx="185">
                  <c:v>32.114999999999981</c:v>
                </c:pt>
                <c:pt idx="186">
                  <c:v>32.236999999999995</c:v>
                </c:pt>
                <c:pt idx="187">
                  <c:v>32.441999999999979</c:v>
                </c:pt>
                <c:pt idx="188">
                  <c:v>32.563999999999993</c:v>
                </c:pt>
                <c:pt idx="189">
                  <c:v>32.685000000000002</c:v>
                </c:pt>
                <c:pt idx="190">
                  <c:v>32.805999999999983</c:v>
                </c:pt>
                <c:pt idx="191">
                  <c:v>32.927999999999997</c:v>
                </c:pt>
                <c:pt idx="192">
                  <c:v>33.049999999999983</c:v>
                </c:pt>
                <c:pt idx="193">
                  <c:v>33.171999999999997</c:v>
                </c:pt>
                <c:pt idx="194">
                  <c:v>33.292999999999978</c:v>
                </c:pt>
                <c:pt idx="195">
                  <c:v>33.421999999999997</c:v>
                </c:pt>
                <c:pt idx="196">
                  <c:v>33.543999999999983</c:v>
                </c:pt>
                <c:pt idx="197">
                  <c:v>33.74799999999999</c:v>
                </c:pt>
                <c:pt idx="198">
                  <c:v>33.869999999999976</c:v>
                </c:pt>
                <c:pt idx="199">
                  <c:v>33.99199999999999</c:v>
                </c:pt>
                <c:pt idx="200">
                  <c:v>34.125</c:v>
                </c:pt>
                <c:pt idx="201">
                  <c:v>34.246999999999986</c:v>
                </c:pt>
                <c:pt idx="202">
                  <c:v>34.367999999999995</c:v>
                </c:pt>
                <c:pt idx="203">
                  <c:v>34.489999999999981</c:v>
                </c:pt>
                <c:pt idx="204">
                  <c:v>34.611999999999995</c:v>
                </c:pt>
                <c:pt idx="205">
                  <c:v>34.732999999999976</c:v>
                </c:pt>
                <c:pt idx="206">
                  <c:v>34.853999999999985</c:v>
                </c:pt>
                <c:pt idx="207">
                  <c:v>35.06</c:v>
                </c:pt>
                <c:pt idx="208">
                  <c:v>35.181999999999988</c:v>
                </c:pt>
                <c:pt idx="209">
                  <c:v>35.304000000000002</c:v>
                </c:pt>
                <c:pt idx="210">
                  <c:v>35.429999999999978</c:v>
                </c:pt>
                <c:pt idx="211">
                  <c:v>35.560999999999979</c:v>
                </c:pt>
                <c:pt idx="212">
                  <c:v>35.69</c:v>
                </c:pt>
                <c:pt idx="213">
                  <c:v>35.811999999999983</c:v>
                </c:pt>
                <c:pt idx="214">
                  <c:v>35.933999999999997</c:v>
                </c:pt>
                <c:pt idx="215">
                  <c:v>36.054999999999978</c:v>
                </c:pt>
                <c:pt idx="216">
                  <c:v>36.176999999999992</c:v>
                </c:pt>
                <c:pt idx="217">
                  <c:v>36.381999999999977</c:v>
                </c:pt>
                <c:pt idx="218">
                  <c:v>36.503999999999991</c:v>
                </c:pt>
                <c:pt idx="219">
                  <c:v>36.625999999999976</c:v>
                </c:pt>
                <c:pt idx="220">
                  <c:v>36.74799999999999</c:v>
                </c:pt>
                <c:pt idx="221">
                  <c:v>36.869999999999976</c:v>
                </c:pt>
                <c:pt idx="222">
                  <c:v>36.989999999999981</c:v>
                </c:pt>
                <c:pt idx="223">
                  <c:v>37.111999999999995</c:v>
                </c:pt>
                <c:pt idx="224">
                  <c:v>37.23399999999998</c:v>
                </c:pt>
                <c:pt idx="225">
                  <c:v>37.355999999999995</c:v>
                </c:pt>
                <c:pt idx="226">
                  <c:v>37.47799999999998</c:v>
                </c:pt>
                <c:pt idx="227">
                  <c:v>37.682999999999993</c:v>
                </c:pt>
                <c:pt idx="228">
                  <c:v>37.804000000000002</c:v>
                </c:pt>
                <c:pt idx="229">
                  <c:v>37.925999999999988</c:v>
                </c:pt>
                <c:pt idx="230">
                  <c:v>38.054999999999978</c:v>
                </c:pt>
                <c:pt idx="231">
                  <c:v>38.186999999999983</c:v>
                </c:pt>
                <c:pt idx="232">
                  <c:v>38.308999999999997</c:v>
                </c:pt>
                <c:pt idx="233">
                  <c:v>38.430999999999983</c:v>
                </c:pt>
                <c:pt idx="234">
                  <c:v>38.551999999999992</c:v>
                </c:pt>
                <c:pt idx="235">
                  <c:v>38.673999999999978</c:v>
                </c:pt>
                <c:pt idx="236">
                  <c:v>38.795999999999992</c:v>
                </c:pt>
                <c:pt idx="237">
                  <c:v>39.001999999999981</c:v>
                </c:pt>
                <c:pt idx="238">
                  <c:v>39.121999999999986</c:v>
                </c:pt>
                <c:pt idx="239">
                  <c:v>39.244</c:v>
                </c:pt>
                <c:pt idx="240">
                  <c:v>39.365999999999985</c:v>
                </c:pt>
                <c:pt idx="241">
                  <c:v>39.488</c:v>
                </c:pt>
                <c:pt idx="242">
                  <c:v>39.60899999999998</c:v>
                </c:pt>
                <c:pt idx="243">
                  <c:v>39.730999999999995</c:v>
                </c:pt>
                <c:pt idx="244">
                  <c:v>39.861999999999995</c:v>
                </c:pt>
                <c:pt idx="245">
                  <c:v>39.98399999999998</c:v>
                </c:pt>
                <c:pt idx="246">
                  <c:v>40.103999999999985</c:v>
                </c:pt>
                <c:pt idx="247">
                  <c:v>40.31</c:v>
                </c:pt>
                <c:pt idx="248">
                  <c:v>40.44</c:v>
                </c:pt>
                <c:pt idx="249">
                  <c:v>40.561999999999983</c:v>
                </c:pt>
                <c:pt idx="250">
                  <c:v>40.680999999999983</c:v>
                </c:pt>
                <c:pt idx="251">
                  <c:v>40.802999999999997</c:v>
                </c:pt>
                <c:pt idx="252">
                  <c:v>40.923999999999978</c:v>
                </c:pt>
                <c:pt idx="253">
                  <c:v>41.044999999999987</c:v>
                </c:pt>
                <c:pt idx="254">
                  <c:v>41.167000000000002</c:v>
                </c:pt>
                <c:pt idx="255">
                  <c:v>41.288999999999987</c:v>
                </c:pt>
                <c:pt idx="256">
                  <c:v>41.411000000000001</c:v>
                </c:pt>
                <c:pt idx="257">
                  <c:v>41.615999999999985</c:v>
                </c:pt>
                <c:pt idx="258">
                  <c:v>41.738</c:v>
                </c:pt>
                <c:pt idx="259">
                  <c:v>41.859999999999985</c:v>
                </c:pt>
                <c:pt idx="260">
                  <c:v>41.980999999999995</c:v>
                </c:pt>
                <c:pt idx="261">
                  <c:v>42.10299999999998</c:v>
                </c:pt>
                <c:pt idx="262">
                  <c:v>42.224999999999994</c:v>
                </c:pt>
                <c:pt idx="263">
                  <c:v>42.355999999999995</c:v>
                </c:pt>
                <c:pt idx="264">
                  <c:v>42.47799999999998</c:v>
                </c:pt>
                <c:pt idx="265">
                  <c:v>42.599999999999994</c:v>
                </c:pt>
                <c:pt idx="266">
                  <c:v>42.728999999999985</c:v>
                </c:pt>
                <c:pt idx="267">
                  <c:v>42.935000000000002</c:v>
                </c:pt>
                <c:pt idx="268">
                  <c:v>43.055999999999983</c:v>
                </c:pt>
                <c:pt idx="269">
                  <c:v>43.176999999999992</c:v>
                </c:pt>
                <c:pt idx="270">
                  <c:v>43.298999999999978</c:v>
                </c:pt>
                <c:pt idx="271">
                  <c:v>43.420999999999992</c:v>
                </c:pt>
                <c:pt idx="272">
                  <c:v>43.542000000000002</c:v>
                </c:pt>
                <c:pt idx="273">
                  <c:v>43.663999999999987</c:v>
                </c:pt>
                <c:pt idx="274">
                  <c:v>43.786000000000001</c:v>
                </c:pt>
                <c:pt idx="275">
                  <c:v>43.907999999999987</c:v>
                </c:pt>
                <c:pt idx="276">
                  <c:v>44.028999999999996</c:v>
                </c:pt>
                <c:pt idx="277">
                  <c:v>44.244</c:v>
                </c:pt>
                <c:pt idx="278">
                  <c:v>44.364999999999981</c:v>
                </c:pt>
                <c:pt idx="279">
                  <c:v>44.486999999999995</c:v>
                </c:pt>
                <c:pt idx="280">
                  <c:v>44.60899999999998</c:v>
                </c:pt>
                <c:pt idx="281">
                  <c:v>44.730999999999995</c:v>
                </c:pt>
                <c:pt idx="282">
                  <c:v>44.851999999999975</c:v>
                </c:pt>
                <c:pt idx="283">
                  <c:v>44.972999999999985</c:v>
                </c:pt>
                <c:pt idx="284">
                  <c:v>45.10299999999998</c:v>
                </c:pt>
                <c:pt idx="285">
                  <c:v>45.22399999999999</c:v>
                </c:pt>
                <c:pt idx="286">
                  <c:v>45.344999999999999</c:v>
                </c:pt>
                <c:pt idx="287">
                  <c:v>45.550999999999988</c:v>
                </c:pt>
                <c:pt idx="288">
                  <c:v>45.673000000000002</c:v>
                </c:pt>
                <c:pt idx="289">
                  <c:v>45.798999999999978</c:v>
                </c:pt>
                <c:pt idx="290">
                  <c:v>45.919999999999987</c:v>
                </c:pt>
                <c:pt idx="291">
                  <c:v>46.042000000000002</c:v>
                </c:pt>
                <c:pt idx="292">
                  <c:v>46.162999999999982</c:v>
                </c:pt>
                <c:pt idx="293">
                  <c:v>46.284999999999997</c:v>
                </c:pt>
                <c:pt idx="294">
                  <c:v>46.415999999999997</c:v>
                </c:pt>
                <c:pt idx="295">
                  <c:v>46.537999999999982</c:v>
                </c:pt>
                <c:pt idx="296">
                  <c:v>46.66</c:v>
                </c:pt>
                <c:pt idx="297">
                  <c:v>46.865999999999985</c:v>
                </c:pt>
                <c:pt idx="298">
                  <c:v>46.986999999999995</c:v>
                </c:pt>
                <c:pt idx="299">
                  <c:v>47.10899999999998</c:v>
                </c:pt>
                <c:pt idx="300">
                  <c:v>47.22999999999999</c:v>
                </c:pt>
                <c:pt idx="301">
                  <c:v>47.35899999999998</c:v>
                </c:pt>
                <c:pt idx="302">
                  <c:v>47.480999999999995</c:v>
                </c:pt>
                <c:pt idx="303">
                  <c:v>47.60299999999998</c:v>
                </c:pt>
                <c:pt idx="304">
                  <c:v>47.724999999999994</c:v>
                </c:pt>
                <c:pt idx="305">
                  <c:v>47.845999999999975</c:v>
                </c:pt>
                <c:pt idx="306">
                  <c:v>47.967999999999989</c:v>
                </c:pt>
                <c:pt idx="307">
                  <c:v>48.173000000000002</c:v>
                </c:pt>
                <c:pt idx="308">
                  <c:v>48.294999999999987</c:v>
                </c:pt>
                <c:pt idx="309">
                  <c:v>48.417000000000002</c:v>
                </c:pt>
                <c:pt idx="310">
                  <c:v>48.548000000000002</c:v>
                </c:pt>
                <c:pt idx="311">
                  <c:v>48.668999999999983</c:v>
                </c:pt>
                <c:pt idx="312">
                  <c:v>48.790999999999997</c:v>
                </c:pt>
                <c:pt idx="313">
                  <c:v>48.912999999999982</c:v>
                </c:pt>
                <c:pt idx="314">
                  <c:v>49.034999999999997</c:v>
                </c:pt>
                <c:pt idx="315">
                  <c:v>49.155999999999977</c:v>
                </c:pt>
                <c:pt idx="316">
                  <c:v>49.276999999999987</c:v>
                </c:pt>
                <c:pt idx="317">
                  <c:v>49.494999999999976</c:v>
                </c:pt>
                <c:pt idx="318">
                  <c:v>49.61699999999999</c:v>
                </c:pt>
                <c:pt idx="319">
                  <c:v>49.744999999999976</c:v>
                </c:pt>
                <c:pt idx="320">
                  <c:v>49.86699999999999</c:v>
                </c:pt>
                <c:pt idx="321">
                  <c:v>49.988999999999976</c:v>
                </c:pt>
                <c:pt idx="322">
                  <c:v>50.109999999999985</c:v>
                </c:pt>
                <c:pt idx="323">
                  <c:v>50.231999999999999</c:v>
                </c:pt>
                <c:pt idx="324">
                  <c:v>50.353999999999985</c:v>
                </c:pt>
                <c:pt idx="325">
                  <c:v>50.474999999999994</c:v>
                </c:pt>
                <c:pt idx="326">
                  <c:v>50.617999999999995</c:v>
                </c:pt>
                <c:pt idx="327">
                  <c:v>50.84</c:v>
                </c:pt>
                <c:pt idx="328">
                  <c:v>50.960999999999984</c:v>
                </c:pt>
                <c:pt idx="329">
                  <c:v>51.082999999999998</c:v>
                </c:pt>
                <c:pt idx="330">
                  <c:v>51.204999999999984</c:v>
                </c:pt>
                <c:pt idx="331">
                  <c:v>51.325999999999993</c:v>
                </c:pt>
                <c:pt idx="332">
                  <c:v>51.447000000000003</c:v>
                </c:pt>
                <c:pt idx="333">
                  <c:v>51.568999999999988</c:v>
                </c:pt>
                <c:pt idx="334">
                  <c:v>51.691000000000003</c:v>
                </c:pt>
                <c:pt idx="335">
                  <c:v>51.812999999999988</c:v>
                </c:pt>
                <c:pt idx="336">
                  <c:v>51.935000000000002</c:v>
                </c:pt>
                <c:pt idx="337">
                  <c:v>52.16</c:v>
                </c:pt>
                <c:pt idx="338">
                  <c:v>52.281999999999982</c:v>
                </c:pt>
                <c:pt idx="339">
                  <c:v>52.402999999999992</c:v>
                </c:pt>
                <c:pt idx="340">
                  <c:v>52.524000000000001</c:v>
                </c:pt>
                <c:pt idx="341">
                  <c:v>52.645999999999987</c:v>
                </c:pt>
                <c:pt idx="342">
                  <c:v>52.768000000000001</c:v>
                </c:pt>
                <c:pt idx="343">
                  <c:v>52.899999999999977</c:v>
                </c:pt>
                <c:pt idx="344">
                  <c:v>53.021999999999991</c:v>
                </c:pt>
                <c:pt idx="345">
                  <c:v>53.143000000000001</c:v>
                </c:pt>
                <c:pt idx="346">
                  <c:v>53.264999999999986</c:v>
                </c:pt>
                <c:pt idx="347">
                  <c:v>53.482999999999976</c:v>
                </c:pt>
                <c:pt idx="348">
                  <c:v>53.60499999999999</c:v>
                </c:pt>
                <c:pt idx="349">
                  <c:v>53.726999999999975</c:v>
                </c:pt>
                <c:pt idx="350">
                  <c:v>53.84899999999999</c:v>
                </c:pt>
                <c:pt idx="351">
                  <c:v>53.968999999999994</c:v>
                </c:pt>
                <c:pt idx="352">
                  <c:v>54.09099999999998</c:v>
                </c:pt>
                <c:pt idx="353">
                  <c:v>54.212999999999994</c:v>
                </c:pt>
                <c:pt idx="354">
                  <c:v>54.33499999999998</c:v>
                </c:pt>
                <c:pt idx="355">
                  <c:v>54.463999999999999</c:v>
                </c:pt>
                <c:pt idx="356">
                  <c:v>54.585999999999984</c:v>
                </c:pt>
                <c:pt idx="357">
                  <c:v>54.813999999999993</c:v>
                </c:pt>
                <c:pt idx="358">
                  <c:v>54.935999999999979</c:v>
                </c:pt>
                <c:pt idx="359">
                  <c:v>55.152999999999992</c:v>
                </c:pt>
                <c:pt idx="360">
                  <c:v>56.270999999999987</c:v>
                </c:pt>
                <c:pt idx="361">
                  <c:v>57.387999999999977</c:v>
                </c:pt>
                <c:pt idx="362">
                  <c:v>58.506999999999977</c:v>
                </c:pt>
                <c:pt idx="363">
                  <c:v>59.623999999999995</c:v>
                </c:pt>
                <c:pt idx="364">
                  <c:v>60.745999999999981</c:v>
                </c:pt>
                <c:pt idx="365">
                  <c:v>61.863999999999976</c:v>
                </c:pt>
                <c:pt idx="366">
                  <c:v>62.981999999999999</c:v>
                </c:pt>
                <c:pt idx="367">
                  <c:v>64.099999999999994</c:v>
                </c:pt>
                <c:pt idx="368">
                  <c:v>65.216999999999985</c:v>
                </c:pt>
                <c:pt idx="369">
                  <c:v>66.33499999999998</c:v>
                </c:pt>
                <c:pt idx="370">
                  <c:v>67.451999999999998</c:v>
                </c:pt>
                <c:pt idx="371">
                  <c:v>68.570999999999998</c:v>
                </c:pt>
                <c:pt idx="372">
                  <c:v>69.695999999999998</c:v>
                </c:pt>
                <c:pt idx="373">
                  <c:v>70.813999999999993</c:v>
                </c:pt>
                <c:pt idx="374">
                  <c:v>71.930999999999983</c:v>
                </c:pt>
                <c:pt idx="375">
                  <c:v>73.049999999999983</c:v>
                </c:pt>
                <c:pt idx="376">
                  <c:v>74.176999999999992</c:v>
                </c:pt>
              </c:numCache>
            </c:numRef>
          </c:xVal>
          <c:yVal>
            <c:numRef>
              <c:f>'Vergleich Lichtbedingungen'!$F$3:$F$379</c:f>
              <c:numCache>
                <c:formatCode>General</c:formatCode>
                <c:ptCount val="377"/>
                <c:pt idx="0">
                  <c:v>54.121000000000002</c:v>
                </c:pt>
                <c:pt idx="1">
                  <c:v>51.121000000000002</c:v>
                </c:pt>
                <c:pt idx="2">
                  <c:v>47.951000000000001</c:v>
                </c:pt>
                <c:pt idx="3">
                  <c:v>45.831000000000003</c:v>
                </c:pt>
                <c:pt idx="4">
                  <c:v>42.241</c:v>
                </c:pt>
                <c:pt idx="5">
                  <c:v>38.280999999999999</c:v>
                </c:pt>
                <c:pt idx="6">
                  <c:v>34.951000000000001</c:v>
                </c:pt>
                <c:pt idx="7">
                  <c:v>32.430999999999997</c:v>
                </c:pt>
                <c:pt idx="8">
                  <c:v>28.92</c:v>
                </c:pt>
                <c:pt idx="9">
                  <c:v>28.004999999999999</c:v>
                </c:pt>
                <c:pt idx="10">
                  <c:v>27.53</c:v>
                </c:pt>
                <c:pt idx="11">
                  <c:v>26.984999999999999</c:v>
                </c:pt>
                <c:pt idx="12">
                  <c:v>26.715</c:v>
                </c:pt>
                <c:pt idx="13">
                  <c:v>26.425000000000001</c:v>
                </c:pt>
                <c:pt idx="14">
                  <c:v>26.18</c:v>
                </c:pt>
                <c:pt idx="15">
                  <c:v>25.98</c:v>
                </c:pt>
                <c:pt idx="16">
                  <c:v>25.68</c:v>
                </c:pt>
                <c:pt idx="17">
                  <c:v>25.06</c:v>
                </c:pt>
                <c:pt idx="18">
                  <c:v>24.905000000000001</c:v>
                </c:pt>
                <c:pt idx="19">
                  <c:v>24.454999999999998</c:v>
                </c:pt>
                <c:pt idx="20">
                  <c:v>24.375</c:v>
                </c:pt>
                <c:pt idx="21">
                  <c:v>24.004999999999999</c:v>
                </c:pt>
                <c:pt idx="22">
                  <c:v>24.145</c:v>
                </c:pt>
                <c:pt idx="23">
                  <c:v>25.175000000000001</c:v>
                </c:pt>
                <c:pt idx="24">
                  <c:v>25.004999999999999</c:v>
                </c:pt>
                <c:pt idx="25">
                  <c:v>24.774999999999999</c:v>
                </c:pt>
                <c:pt idx="26">
                  <c:v>24.66</c:v>
                </c:pt>
                <c:pt idx="27">
                  <c:v>24.09</c:v>
                </c:pt>
                <c:pt idx="28">
                  <c:v>23.89</c:v>
                </c:pt>
                <c:pt idx="29">
                  <c:v>23.655000000000001</c:v>
                </c:pt>
                <c:pt idx="30">
                  <c:v>23.434999999999999</c:v>
                </c:pt>
                <c:pt idx="31">
                  <c:v>23.13</c:v>
                </c:pt>
                <c:pt idx="32">
                  <c:v>22.945</c:v>
                </c:pt>
                <c:pt idx="33">
                  <c:v>22.754999999999999</c:v>
                </c:pt>
                <c:pt idx="34">
                  <c:v>22.49</c:v>
                </c:pt>
                <c:pt idx="35">
                  <c:v>22.28</c:v>
                </c:pt>
                <c:pt idx="36">
                  <c:v>22.004999999999999</c:v>
                </c:pt>
                <c:pt idx="37">
                  <c:v>21.58</c:v>
                </c:pt>
                <c:pt idx="38">
                  <c:v>21.405000000000001</c:v>
                </c:pt>
                <c:pt idx="39">
                  <c:v>21.25</c:v>
                </c:pt>
                <c:pt idx="40">
                  <c:v>20.98</c:v>
                </c:pt>
                <c:pt idx="41">
                  <c:v>20.895</c:v>
                </c:pt>
                <c:pt idx="42">
                  <c:v>20.704999999999998</c:v>
                </c:pt>
                <c:pt idx="43">
                  <c:v>20.605</c:v>
                </c:pt>
                <c:pt idx="44">
                  <c:v>20.364999999999998</c:v>
                </c:pt>
                <c:pt idx="45">
                  <c:v>20.245000000000001</c:v>
                </c:pt>
                <c:pt idx="46">
                  <c:v>20.085000000000001</c:v>
                </c:pt>
                <c:pt idx="47">
                  <c:v>19.93</c:v>
                </c:pt>
                <c:pt idx="48">
                  <c:v>19.805</c:v>
                </c:pt>
                <c:pt idx="49">
                  <c:v>19.66</c:v>
                </c:pt>
                <c:pt idx="50">
                  <c:v>19.55</c:v>
                </c:pt>
                <c:pt idx="51">
                  <c:v>19.440000000000001</c:v>
                </c:pt>
                <c:pt idx="52">
                  <c:v>19.34</c:v>
                </c:pt>
                <c:pt idx="53">
                  <c:v>19.305</c:v>
                </c:pt>
                <c:pt idx="54">
                  <c:v>19.170000000000002</c:v>
                </c:pt>
                <c:pt idx="55">
                  <c:v>19.004999999999999</c:v>
                </c:pt>
                <c:pt idx="56">
                  <c:v>18.940000000000001</c:v>
                </c:pt>
                <c:pt idx="57">
                  <c:v>18.77</c:v>
                </c:pt>
                <c:pt idx="58">
                  <c:v>18.574999999999999</c:v>
                </c:pt>
                <c:pt idx="59">
                  <c:v>18.495000000000001</c:v>
                </c:pt>
                <c:pt idx="60">
                  <c:v>18.39</c:v>
                </c:pt>
                <c:pt idx="61">
                  <c:v>18.29</c:v>
                </c:pt>
                <c:pt idx="62">
                  <c:v>18.204999999999998</c:v>
                </c:pt>
                <c:pt idx="63">
                  <c:v>18.094999999999999</c:v>
                </c:pt>
                <c:pt idx="64">
                  <c:v>18.004999999999999</c:v>
                </c:pt>
                <c:pt idx="65">
                  <c:v>17.864999999999998</c:v>
                </c:pt>
                <c:pt idx="66">
                  <c:v>17.760000000000002</c:v>
                </c:pt>
                <c:pt idx="67">
                  <c:v>17.635000000000002</c:v>
                </c:pt>
                <c:pt idx="68">
                  <c:v>17.510000000000002</c:v>
                </c:pt>
                <c:pt idx="69">
                  <c:v>17.309999999999999</c:v>
                </c:pt>
                <c:pt idx="70">
                  <c:v>17.295000000000002</c:v>
                </c:pt>
                <c:pt idx="71">
                  <c:v>17.190000000000001</c:v>
                </c:pt>
                <c:pt idx="72">
                  <c:v>17.05</c:v>
                </c:pt>
                <c:pt idx="73">
                  <c:v>16.989999999999998</c:v>
                </c:pt>
                <c:pt idx="74">
                  <c:v>16.88</c:v>
                </c:pt>
                <c:pt idx="75">
                  <c:v>16.760000000000002</c:v>
                </c:pt>
                <c:pt idx="76">
                  <c:v>16.695</c:v>
                </c:pt>
                <c:pt idx="77">
                  <c:v>16.335000000000001</c:v>
                </c:pt>
                <c:pt idx="78">
                  <c:v>16.245000000000001</c:v>
                </c:pt>
                <c:pt idx="79">
                  <c:v>16.094999999999999</c:v>
                </c:pt>
                <c:pt idx="80">
                  <c:v>15.96</c:v>
                </c:pt>
                <c:pt idx="81">
                  <c:v>15.835000000000001</c:v>
                </c:pt>
                <c:pt idx="82">
                  <c:v>15.65</c:v>
                </c:pt>
                <c:pt idx="83">
                  <c:v>15.455</c:v>
                </c:pt>
                <c:pt idx="84">
                  <c:v>15.36</c:v>
                </c:pt>
                <c:pt idx="85">
                  <c:v>15.17</c:v>
                </c:pt>
                <c:pt idx="86">
                  <c:v>15.055</c:v>
                </c:pt>
                <c:pt idx="87">
                  <c:v>14.85</c:v>
                </c:pt>
                <c:pt idx="88">
                  <c:v>14.77</c:v>
                </c:pt>
                <c:pt idx="89">
                  <c:v>14.67</c:v>
                </c:pt>
                <c:pt idx="90">
                  <c:v>14.52</c:v>
                </c:pt>
                <c:pt idx="91">
                  <c:v>14.385</c:v>
                </c:pt>
                <c:pt idx="92">
                  <c:v>14.24</c:v>
                </c:pt>
                <c:pt idx="93">
                  <c:v>13.984999999999999</c:v>
                </c:pt>
                <c:pt idx="94">
                  <c:v>13.785</c:v>
                </c:pt>
                <c:pt idx="95">
                  <c:v>13.53</c:v>
                </c:pt>
                <c:pt idx="96">
                  <c:v>13.275</c:v>
                </c:pt>
                <c:pt idx="97">
                  <c:v>12.66</c:v>
                </c:pt>
                <c:pt idx="98">
                  <c:v>12.26</c:v>
                </c:pt>
                <c:pt idx="99">
                  <c:v>12.03</c:v>
                </c:pt>
                <c:pt idx="100">
                  <c:v>11.82</c:v>
                </c:pt>
                <c:pt idx="101">
                  <c:v>11.65</c:v>
                </c:pt>
                <c:pt idx="102">
                  <c:v>11.49</c:v>
                </c:pt>
                <c:pt idx="103">
                  <c:v>11.36</c:v>
                </c:pt>
                <c:pt idx="104">
                  <c:v>11.23</c:v>
                </c:pt>
                <c:pt idx="105">
                  <c:v>11.01</c:v>
                </c:pt>
                <c:pt idx="106">
                  <c:v>10.914999999999999</c:v>
                </c:pt>
                <c:pt idx="107">
                  <c:v>10.81</c:v>
                </c:pt>
                <c:pt idx="108">
                  <c:v>10.795</c:v>
                </c:pt>
                <c:pt idx="109">
                  <c:v>10.68</c:v>
                </c:pt>
                <c:pt idx="110">
                  <c:v>10.574999999999999</c:v>
                </c:pt>
                <c:pt idx="111">
                  <c:v>10.414999999999999</c:v>
                </c:pt>
                <c:pt idx="112">
                  <c:v>10.285</c:v>
                </c:pt>
                <c:pt idx="113">
                  <c:v>10.11</c:v>
                </c:pt>
                <c:pt idx="114">
                  <c:v>10.005000000000001</c:v>
                </c:pt>
                <c:pt idx="115">
                  <c:v>9.86</c:v>
                </c:pt>
                <c:pt idx="116">
                  <c:v>9.625</c:v>
                </c:pt>
                <c:pt idx="117">
                  <c:v>9.4</c:v>
                </c:pt>
                <c:pt idx="118">
                  <c:v>9.2100000000000009</c:v>
                </c:pt>
                <c:pt idx="119">
                  <c:v>9.0649999999999995</c:v>
                </c:pt>
                <c:pt idx="120">
                  <c:v>8.9</c:v>
                </c:pt>
                <c:pt idx="121">
                  <c:v>8.7349999999999994</c:v>
                </c:pt>
                <c:pt idx="122">
                  <c:v>8.5549999999999997</c:v>
                </c:pt>
                <c:pt idx="123">
                  <c:v>8.39</c:v>
                </c:pt>
                <c:pt idx="124">
                  <c:v>8.2899999999999991</c:v>
                </c:pt>
                <c:pt idx="125">
                  <c:v>8.14</c:v>
                </c:pt>
                <c:pt idx="126">
                  <c:v>8.0549999999999997</c:v>
                </c:pt>
                <c:pt idx="127">
                  <c:v>7.83</c:v>
                </c:pt>
                <c:pt idx="128">
                  <c:v>7.72</c:v>
                </c:pt>
                <c:pt idx="129">
                  <c:v>7.6150000000000002</c:v>
                </c:pt>
                <c:pt idx="130">
                  <c:v>7.5449999999999999</c:v>
                </c:pt>
                <c:pt idx="131">
                  <c:v>7.41</c:v>
                </c:pt>
                <c:pt idx="132">
                  <c:v>7.2750000000000004</c:v>
                </c:pt>
                <c:pt idx="133">
                  <c:v>7.16</c:v>
                </c:pt>
                <c:pt idx="134">
                  <c:v>7.05</c:v>
                </c:pt>
                <c:pt idx="135">
                  <c:v>6.8949999999999996</c:v>
                </c:pt>
                <c:pt idx="136">
                  <c:v>6.73</c:v>
                </c:pt>
                <c:pt idx="137">
                  <c:v>6.4349999999999996</c:v>
                </c:pt>
                <c:pt idx="138">
                  <c:v>6.2549999999999999</c:v>
                </c:pt>
                <c:pt idx="139">
                  <c:v>6.02</c:v>
                </c:pt>
                <c:pt idx="140">
                  <c:v>5.86</c:v>
                </c:pt>
                <c:pt idx="141">
                  <c:v>5.8550000000000004</c:v>
                </c:pt>
                <c:pt idx="142">
                  <c:v>5.69</c:v>
                </c:pt>
                <c:pt idx="143">
                  <c:v>5.55</c:v>
                </c:pt>
                <c:pt idx="144">
                  <c:v>5.5949999999999998</c:v>
                </c:pt>
                <c:pt idx="145">
                  <c:v>5.58</c:v>
                </c:pt>
                <c:pt idx="146">
                  <c:v>5.53</c:v>
                </c:pt>
                <c:pt idx="147">
                  <c:v>5.3</c:v>
                </c:pt>
                <c:pt idx="148">
                  <c:v>5.165</c:v>
                </c:pt>
                <c:pt idx="149">
                  <c:v>4.93</c:v>
                </c:pt>
                <c:pt idx="150">
                  <c:v>4.75</c:v>
                </c:pt>
                <c:pt idx="151">
                  <c:v>4.5949999999999998</c:v>
                </c:pt>
                <c:pt idx="152">
                  <c:v>4.4800000000000004</c:v>
                </c:pt>
                <c:pt idx="153">
                  <c:v>4.38</c:v>
                </c:pt>
                <c:pt idx="154">
                  <c:v>4.3150000000000004</c:v>
                </c:pt>
                <c:pt idx="155">
                  <c:v>4.24</c:v>
                </c:pt>
                <c:pt idx="156">
                  <c:v>4.1849999999999996</c:v>
                </c:pt>
                <c:pt idx="157">
                  <c:v>4.0750000000000002</c:v>
                </c:pt>
                <c:pt idx="158">
                  <c:v>3.9750000000000001</c:v>
                </c:pt>
                <c:pt idx="159">
                  <c:v>3.895</c:v>
                </c:pt>
                <c:pt idx="160">
                  <c:v>3.8250000000000002</c:v>
                </c:pt>
                <c:pt idx="161">
                  <c:v>3.74</c:v>
                </c:pt>
                <c:pt idx="162">
                  <c:v>3.69</c:v>
                </c:pt>
                <c:pt idx="163">
                  <c:v>3.62</c:v>
                </c:pt>
                <c:pt idx="164">
                  <c:v>3.54</c:v>
                </c:pt>
                <c:pt idx="165">
                  <c:v>3.4649999999999999</c:v>
                </c:pt>
                <c:pt idx="166">
                  <c:v>3.4</c:v>
                </c:pt>
                <c:pt idx="167">
                  <c:v>3.2850000000000001</c:v>
                </c:pt>
                <c:pt idx="168">
                  <c:v>3.25</c:v>
                </c:pt>
                <c:pt idx="169">
                  <c:v>3.23</c:v>
                </c:pt>
                <c:pt idx="170">
                  <c:v>3.18</c:v>
                </c:pt>
                <c:pt idx="171">
                  <c:v>3.165</c:v>
                </c:pt>
                <c:pt idx="172">
                  <c:v>3.125</c:v>
                </c:pt>
                <c:pt idx="173">
                  <c:v>3.125</c:v>
                </c:pt>
                <c:pt idx="174">
                  <c:v>3.1</c:v>
                </c:pt>
                <c:pt idx="175">
                  <c:v>3.0950000000000002</c:v>
                </c:pt>
                <c:pt idx="176">
                  <c:v>3.1</c:v>
                </c:pt>
                <c:pt idx="177">
                  <c:v>3.1150000000000002</c:v>
                </c:pt>
                <c:pt idx="178">
                  <c:v>3.11</c:v>
                </c:pt>
                <c:pt idx="179">
                  <c:v>3.11</c:v>
                </c:pt>
                <c:pt idx="180">
                  <c:v>3.105</c:v>
                </c:pt>
                <c:pt idx="181">
                  <c:v>3.1</c:v>
                </c:pt>
                <c:pt idx="182">
                  <c:v>3.11</c:v>
                </c:pt>
                <c:pt idx="183">
                  <c:v>3.085</c:v>
                </c:pt>
                <c:pt idx="184">
                  <c:v>3.0950000000000002</c:v>
                </c:pt>
                <c:pt idx="185">
                  <c:v>3.0550000000000002</c:v>
                </c:pt>
                <c:pt idx="186">
                  <c:v>3.05</c:v>
                </c:pt>
                <c:pt idx="187">
                  <c:v>3.0049999999999999</c:v>
                </c:pt>
                <c:pt idx="188">
                  <c:v>3.01</c:v>
                </c:pt>
                <c:pt idx="189">
                  <c:v>2.99</c:v>
                </c:pt>
                <c:pt idx="190">
                  <c:v>2.95</c:v>
                </c:pt>
                <c:pt idx="191">
                  <c:v>2.9</c:v>
                </c:pt>
                <c:pt idx="192">
                  <c:v>2.86</c:v>
                </c:pt>
                <c:pt idx="193">
                  <c:v>2.8149999999999999</c:v>
                </c:pt>
                <c:pt idx="194">
                  <c:v>2.79</c:v>
                </c:pt>
                <c:pt idx="195">
                  <c:v>2.75</c:v>
                </c:pt>
                <c:pt idx="196">
                  <c:v>2.68</c:v>
                </c:pt>
                <c:pt idx="197">
                  <c:v>2.585</c:v>
                </c:pt>
                <c:pt idx="198">
                  <c:v>2.5</c:v>
                </c:pt>
                <c:pt idx="199">
                  <c:v>2.48</c:v>
                </c:pt>
                <c:pt idx="200">
                  <c:v>2.4500000000000002</c:v>
                </c:pt>
                <c:pt idx="201">
                  <c:v>2.4249999999999998</c:v>
                </c:pt>
                <c:pt idx="202">
                  <c:v>2.4300000000000002</c:v>
                </c:pt>
                <c:pt idx="203">
                  <c:v>2.46</c:v>
                </c:pt>
                <c:pt idx="204">
                  <c:v>2.4900000000000002</c:v>
                </c:pt>
                <c:pt idx="205">
                  <c:v>2.48</c:v>
                </c:pt>
                <c:pt idx="206">
                  <c:v>2.5150000000000001</c:v>
                </c:pt>
                <c:pt idx="207">
                  <c:v>2.5750000000000002</c:v>
                </c:pt>
                <c:pt idx="208">
                  <c:v>2.58</c:v>
                </c:pt>
                <c:pt idx="209">
                  <c:v>2.56</c:v>
                </c:pt>
                <c:pt idx="210">
                  <c:v>2.52</c:v>
                </c:pt>
                <c:pt idx="211">
                  <c:v>2.4649999999999999</c:v>
                </c:pt>
                <c:pt idx="212">
                  <c:v>2.4649999999999999</c:v>
                </c:pt>
                <c:pt idx="213">
                  <c:v>2.4049999999999998</c:v>
                </c:pt>
                <c:pt idx="214">
                  <c:v>2.38</c:v>
                </c:pt>
                <c:pt idx="215">
                  <c:v>2.3450000000000002</c:v>
                </c:pt>
                <c:pt idx="216">
                  <c:v>2.3250000000000002</c:v>
                </c:pt>
                <c:pt idx="217">
                  <c:v>2.2799999999999998</c:v>
                </c:pt>
                <c:pt idx="218">
                  <c:v>2.25</c:v>
                </c:pt>
                <c:pt idx="219">
                  <c:v>2.1949999999999998</c:v>
                </c:pt>
                <c:pt idx="220">
                  <c:v>2.13</c:v>
                </c:pt>
                <c:pt idx="221">
                  <c:v>2.06</c:v>
                </c:pt>
                <c:pt idx="222">
                  <c:v>1.98</c:v>
                </c:pt>
                <c:pt idx="223">
                  <c:v>1.98</c:v>
                </c:pt>
                <c:pt idx="224">
                  <c:v>1.9450000000000001</c:v>
                </c:pt>
                <c:pt idx="225">
                  <c:v>1.905</c:v>
                </c:pt>
                <c:pt idx="226">
                  <c:v>1.89</c:v>
                </c:pt>
                <c:pt idx="227">
                  <c:v>1.925</c:v>
                </c:pt>
                <c:pt idx="228">
                  <c:v>1.9350000000000001</c:v>
                </c:pt>
                <c:pt idx="229">
                  <c:v>1.9550000000000001</c:v>
                </c:pt>
                <c:pt idx="230">
                  <c:v>1.99</c:v>
                </c:pt>
                <c:pt idx="231">
                  <c:v>1.99</c:v>
                </c:pt>
                <c:pt idx="232">
                  <c:v>2.0099999999999998</c:v>
                </c:pt>
                <c:pt idx="233">
                  <c:v>2.0350000000000001</c:v>
                </c:pt>
                <c:pt idx="234">
                  <c:v>2.04</c:v>
                </c:pt>
                <c:pt idx="235">
                  <c:v>2.0299999999999998</c:v>
                </c:pt>
                <c:pt idx="236">
                  <c:v>2.02</c:v>
                </c:pt>
                <c:pt idx="237">
                  <c:v>1.9850000000000001</c:v>
                </c:pt>
                <c:pt idx="238">
                  <c:v>1.9850000000000001</c:v>
                </c:pt>
                <c:pt idx="239">
                  <c:v>1.99</c:v>
                </c:pt>
                <c:pt idx="240">
                  <c:v>2.0099999999999998</c:v>
                </c:pt>
                <c:pt idx="241">
                  <c:v>2.0299999999999998</c:v>
                </c:pt>
                <c:pt idx="242">
                  <c:v>2.06</c:v>
                </c:pt>
                <c:pt idx="243">
                  <c:v>2.0950000000000002</c:v>
                </c:pt>
                <c:pt idx="244">
                  <c:v>2.16</c:v>
                </c:pt>
                <c:pt idx="245">
                  <c:v>2.2250000000000001</c:v>
                </c:pt>
                <c:pt idx="246">
                  <c:v>2.2850000000000001</c:v>
                </c:pt>
                <c:pt idx="247">
                  <c:v>2.375</c:v>
                </c:pt>
                <c:pt idx="248">
                  <c:v>2.4300000000000002</c:v>
                </c:pt>
                <c:pt idx="249">
                  <c:v>2.4649999999999999</c:v>
                </c:pt>
                <c:pt idx="250">
                  <c:v>2.4950000000000001</c:v>
                </c:pt>
                <c:pt idx="251">
                  <c:v>2.5299999999999998</c:v>
                </c:pt>
                <c:pt idx="252">
                  <c:v>2.59</c:v>
                </c:pt>
                <c:pt idx="253">
                  <c:v>2.61</c:v>
                </c:pt>
                <c:pt idx="254">
                  <c:v>2.6549999999999998</c:v>
                </c:pt>
                <c:pt idx="255">
                  <c:v>2.68</c:v>
                </c:pt>
                <c:pt idx="256">
                  <c:v>2.7</c:v>
                </c:pt>
                <c:pt idx="257">
                  <c:v>2.7549999999999999</c:v>
                </c:pt>
                <c:pt idx="258">
                  <c:v>2.77</c:v>
                </c:pt>
                <c:pt idx="259">
                  <c:v>2.76</c:v>
                </c:pt>
                <c:pt idx="260">
                  <c:v>2.7650000000000001</c:v>
                </c:pt>
                <c:pt idx="261">
                  <c:v>2.7749999999999999</c:v>
                </c:pt>
                <c:pt idx="262">
                  <c:v>2.78</c:v>
                </c:pt>
                <c:pt idx="263">
                  <c:v>2.79</c:v>
                </c:pt>
                <c:pt idx="264">
                  <c:v>2.7650000000000001</c:v>
                </c:pt>
                <c:pt idx="265">
                  <c:v>2.7650000000000001</c:v>
                </c:pt>
                <c:pt idx="266">
                  <c:v>2.73</c:v>
                </c:pt>
                <c:pt idx="267">
                  <c:v>2.71</c:v>
                </c:pt>
                <c:pt idx="268">
                  <c:v>2.6949999999999998</c:v>
                </c:pt>
                <c:pt idx="269">
                  <c:v>2.68</c:v>
                </c:pt>
                <c:pt idx="270">
                  <c:v>2.67</c:v>
                </c:pt>
                <c:pt idx="271">
                  <c:v>2.67</c:v>
                </c:pt>
                <c:pt idx="272">
                  <c:v>2.6749999999999998</c:v>
                </c:pt>
                <c:pt idx="273">
                  <c:v>2.69</c:v>
                </c:pt>
                <c:pt idx="274">
                  <c:v>2.74</c:v>
                </c:pt>
                <c:pt idx="275">
                  <c:v>2.78</c:v>
                </c:pt>
                <c:pt idx="276">
                  <c:v>2.82</c:v>
                </c:pt>
                <c:pt idx="277">
                  <c:v>2.89</c:v>
                </c:pt>
                <c:pt idx="278">
                  <c:v>2.92</c:v>
                </c:pt>
                <c:pt idx="279">
                  <c:v>2.9649999999999999</c:v>
                </c:pt>
                <c:pt idx="280">
                  <c:v>3.04</c:v>
                </c:pt>
                <c:pt idx="281">
                  <c:v>3.11</c:v>
                </c:pt>
                <c:pt idx="282">
                  <c:v>3.17</c:v>
                </c:pt>
                <c:pt idx="283">
                  <c:v>3.2149999999999999</c:v>
                </c:pt>
                <c:pt idx="284">
                  <c:v>3.35</c:v>
                </c:pt>
                <c:pt idx="285">
                  <c:v>3.45</c:v>
                </c:pt>
                <c:pt idx="286">
                  <c:v>3.53</c:v>
                </c:pt>
                <c:pt idx="287">
                  <c:v>3.81</c:v>
                </c:pt>
                <c:pt idx="288">
                  <c:v>3.9649999999999999</c:v>
                </c:pt>
                <c:pt idx="289">
                  <c:v>4.09</c:v>
                </c:pt>
                <c:pt idx="290">
                  <c:v>4.2300000000000004</c:v>
                </c:pt>
                <c:pt idx="291">
                  <c:v>4.38</c:v>
                </c:pt>
                <c:pt idx="292">
                  <c:v>4.5549999999999997</c:v>
                </c:pt>
                <c:pt idx="293">
                  <c:v>4.7549999999999999</c:v>
                </c:pt>
                <c:pt idx="294">
                  <c:v>4.9550000000000001</c:v>
                </c:pt>
                <c:pt idx="295">
                  <c:v>5.1849999999999996</c:v>
                </c:pt>
                <c:pt idx="296">
                  <c:v>5.43</c:v>
                </c:pt>
                <c:pt idx="297">
                  <c:v>6.06</c:v>
                </c:pt>
                <c:pt idx="298">
                  <c:v>6.36</c:v>
                </c:pt>
                <c:pt idx="299">
                  <c:v>6.66</c:v>
                </c:pt>
                <c:pt idx="300">
                  <c:v>6.96</c:v>
                </c:pt>
                <c:pt idx="301">
                  <c:v>7.28</c:v>
                </c:pt>
                <c:pt idx="302">
                  <c:v>7.6050000000000004</c:v>
                </c:pt>
                <c:pt idx="303">
                  <c:v>7.8949999999999996</c:v>
                </c:pt>
                <c:pt idx="304">
                  <c:v>8.14</c:v>
                </c:pt>
                <c:pt idx="305">
                  <c:v>8.44</c:v>
                </c:pt>
                <c:pt idx="306">
                  <c:v>8.7050000000000001</c:v>
                </c:pt>
                <c:pt idx="307">
                  <c:v>9.06</c:v>
                </c:pt>
                <c:pt idx="308">
                  <c:v>9.33</c:v>
                </c:pt>
                <c:pt idx="309">
                  <c:v>9.7249999999999996</c:v>
                </c:pt>
                <c:pt idx="310">
                  <c:v>10.029999999999999</c:v>
                </c:pt>
                <c:pt idx="311">
                  <c:v>10.305</c:v>
                </c:pt>
                <c:pt idx="312">
                  <c:v>10.62</c:v>
                </c:pt>
                <c:pt idx="313">
                  <c:v>10.93</c:v>
                </c:pt>
                <c:pt idx="314">
                  <c:v>11.275</c:v>
                </c:pt>
                <c:pt idx="315">
                  <c:v>11.6</c:v>
                </c:pt>
                <c:pt idx="316">
                  <c:v>11.914999999999999</c:v>
                </c:pt>
                <c:pt idx="317">
                  <c:v>12.49</c:v>
                </c:pt>
                <c:pt idx="318">
                  <c:v>12.725</c:v>
                </c:pt>
                <c:pt idx="319">
                  <c:v>13.04</c:v>
                </c:pt>
                <c:pt idx="320">
                  <c:v>13.46</c:v>
                </c:pt>
                <c:pt idx="321">
                  <c:v>13.675000000000001</c:v>
                </c:pt>
                <c:pt idx="322">
                  <c:v>13.895</c:v>
                </c:pt>
                <c:pt idx="323">
                  <c:v>14.205</c:v>
                </c:pt>
                <c:pt idx="324">
                  <c:v>14.404999999999999</c:v>
                </c:pt>
                <c:pt idx="325">
                  <c:v>14.74</c:v>
                </c:pt>
                <c:pt idx="326">
                  <c:v>15.154999999999999</c:v>
                </c:pt>
                <c:pt idx="327">
                  <c:v>15.895</c:v>
                </c:pt>
                <c:pt idx="328">
                  <c:v>16.145</c:v>
                </c:pt>
                <c:pt idx="329">
                  <c:v>16.59</c:v>
                </c:pt>
                <c:pt idx="330">
                  <c:v>17.02</c:v>
                </c:pt>
                <c:pt idx="331">
                  <c:v>17.375</c:v>
                </c:pt>
                <c:pt idx="332">
                  <c:v>17.82</c:v>
                </c:pt>
                <c:pt idx="333">
                  <c:v>18.190000000000001</c:v>
                </c:pt>
                <c:pt idx="334">
                  <c:v>18.62</c:v>
                </c:pt>
                <c:pt idx="335">
                  <c:v>19.004999999999999</c:v>
                </c:pt>
                <c:pt idx="336">
                  <c:v>19.29</c:v>
                </c:pt>
                <c:pt idx="337">
                  <c:v>20.164999999999999</c:v>
                </c:pt>
                <c:pt idx="338">
                  <c:v>20.565000000000001</c:v>
                </c:pt>
                <c:pt idx="339">
                  <c:v>20.94</c:v>
                </c:pt>
                <c:pt idx="340">
                  <c:v>21.405000000000001</c:v>
                </c:pt>
                <c:pt idx="341">
                  <c:v>21.78</c:v>
                </c:pt>
                <c:pt idx="342">
                  <c:v>22.254999999999999</c:v>
                </c:pt>
                <c:pt idx="343">
                  <c:v>22.754999999999999</c:v>
                </c:pt>
                <c:pt idx="344">
                  <c:v>23.26</c:v>
                </c:pt>
                <c:pt idx="345">
                  <c:v>23.63</c:v>
                </c:pt>
                <c:pt idx="346">
                  <c:v>24.234999999999999</c:v>
                </c:pt>
                <c:pt idx="347">
                  <c:v>24.855</c:v>
                </c:pt>
                <c:pt idx="348">
                  <c:v>24.375</c:v>
                </c:pt>
                <c:pt idx="349">
                  <c:v>25.28</c:v>
                </c:pt>
                <c:pt idx="350">
                  <c:v>25.28</c:v>
                </c:pt>
                <c:pt idx="351">
                  <c:v>25.28</c:v>
                </c:pt>
                <c:pt idx="352">
                  <c:v>25.28</c:v>
                </c:pt>
                <c:pt idx="353">
                  <c:v>27.14</c:v>
                </c:pt>
                <c:pt idx="354">
                  <c:v>26.844999999999999</c:v>
                </c:pt>
                <c:pt idx="355">
                  <c:v>28.74</c:v>
                </c:pt>
                <c:pt idx="356">
                  <c:v>27.914999999999999</c:v>
                </c:pt>
                <c:pt idx="357">
                  <c:v>28.905000000000001</c:v>
                </c:pt>
                <c:pt idx="358">
                  <c:v>29.68</c:v>
                </c:pt>
                <c:pt idx="359">
                  <c:v>30.02</c:v>
                </c:pt>
                <c:pt idx="360">
                  <c:v>33.621000000000002</c:v>
                </c:pt>
                <c:pt idx="361">
                  <c:v>38.191000000000003</c:v>
                </c:pt>
                <c:pt idx="362">
                  <c:v>41.381</c:v>
                </c:pt>
                <c:pt idx="363">
                  <c:v>45.201000000000001</c:v>
                </c:pt>
                <c:pt idx="364">
                  <c:v>48.180999999999997</c:v>
                </c:pt>
                <c:pt idx="365">
                  <c:v>51.320999999999998</c:v>
                </c:pt>
                <c:pt idx="366">
                  <c:v>53.320999999999998</c:v>
                </c:pt>
                <c:pt idx="367">
                  <c:v>54.661000000000001</c:v>
                </c:pt>
                <c:pt idx="368">
                  <c:v>55.761000000000003</c:v>
                </c:pt>
                <c:pt idx="369">
                  <c:v>56.220999999999997</c:v>
                </c:pt>
                <c:pt idx="370">
                  <c:v>56.441000000000003</c:v>
                </c:pt>
                <c:pt idx="371">
                  <c:v>56.311</c:v>
                </c:pt>
                <c:pt idx="372">
                  <c:v>55.741</c:v>
                </c:pt>
                <c:pt idx="373">
                  <c:v>55.621000000000002</c:v>
                </c:pt>
                <c:pt idx="374">
                  <c:v>55.920999999999999</c:v>
                </c:pt>
                <c:pt idx="375">
                  <c:v>56.441000000000003</c:v>
                </c:pt>
                <c:pt idx="376">
                  <c:v>57.040999999999997</c:v>
                </c:pt>
              </c:numCache>
            </c:numRef>
          </c:yVal>
          <c:smooth val="1"/>
          <c:extLst>
            <c:ext xmlns:c16="http://schemas.microsoft.com/office/drawing/2014/chart" uri="{C3380CC4-5D6E-409C-BE32-E72D297353CC}">
              <c16:uniqueId val="{00000001-28B7-4109-B72F-EFE340E95766}"/>
            </c:ext>
          </c:extLst>
        </c:ser>
        <c:ser>
          <c:idx val="2"/>
          <c:order val="2"/>
          <c:tx>
            <c:v>Bewölkt</c:v>
          </c:tx>
          <c:spPr>
            <a:ln w="19050" cap="rnd">
              <a:solidFill>
                <a:schemeClr val="accent3"/>
              </a:solidFill>
              <a:round/>
            </a:ln>
            <a:effectLst/>
          </c:spPr>
          <c:marker>
            <c:symbol val="circle"/>
            <c:size val="2"/>
            <c:spPr>
              <a:solidFill>
                <a:schemeClr val="accent3"/>
              </a:solidFill>
              <a:ln w="9525">
                <a:solidFill>
                  <a:schemeClr val="accent3"/>
                </a:solidFill>
              </a:ln>
              <a:effectLst/>
            </c:spPr>
          </c:marker>
          <c:xVal>
            <c:numRef>
              <c:f>'Vergleich Lichtbedingungen'!$I$3:$I$128</c:f>
              <c:numCache>
                <c:formatCode>General</c:formatCode>
                <c:ptCount val="126"/>
                <c:pt idx="0">
                  <c:v>0</c:v>
                </c:pt>
                <c:pt idx="1">
                  <c:v>0.21199999999998909</c:v>
                </c:pt>
                <c:pt idx="2">
                  <c:v>0.32799999999997453</c:v>
                </c:pt>
                <c:pt idx="3">
                  <c:v>0.44500000000016371</c:v>
                </c:pt>
                <c:pt idx="4">
                  <c:v>0.56200000000012551</c:v>
                </c:pt>
                <c:pt idx="5">
                  <c:v>0.67800000000011096</c:v>
                </c:pt>
                <c:pt idx="6">
                  <c:v>0.79400000000009641</c:v>
                </c:pt>
                <c:pt idx="7">
                  <c:v>0.91100000000005821</c:v>
                </c:pt>
                <c:pt idx="8">
                  <c:v>1.0370000000000346</c:v>
                </c:pt>
                <c:pt idx="9">
                  <c:v>1.15300000000002</c:v>
                </c:pt>
                <c:pt idx="10">
                  <c:v>1.2770000000000437</c:v>
                </c:pt>
                <c:pt idx="11">
                  <c:v>1.4770000000000891</c:v>
                </c:pt>
                <c:pt idx="12">
                  <c:v>1.5930000000000746</c:v>
                </c:pt>
                <c:pt idx="13">
                  <c:v>1.7100000000000364</c:v>
                </c:pt>
                <c:pt idx="14">
                  <c:v>1.8269999999999982</c:v>
                </c:pt>
                <c:pt idx="15">
                  <c:v>1.956000000000131</c:v>
                </c:pt>
                <c:pt idx="16">
                  <c:v>2.0720000000001164</c:v>
                </c:pt>
                <c:pt idx="17">
                  <c:v>2.1880000000001019</c:v>
                </c:pt>
                <c:pt idx="18">
                  <c:v>2.3050000000000637</c:v>
                </c:pt>
                <c:pt idx="19">
                  <c:v>2.4260000000001583</c:v>
                </c:pt>
                <c:pt idx="20">
                  <c:v>2.5420000000001437</c:v>
                </c:pt>
                <c:pt idx="21">
                  <c:v>2.7419999999999618</c:v>
                </c:pt>
                <c:pt idx="22">
                  <c:v>2.859000000000151</c:v>
                </c:pt>
                <c:pt idx="23">
                  <c:v>2.9760000000001128</c:v>
                </c:pt>
                <c:pt idx="24">
                  <c:v>3.0910000000001219</c:v>
                </c:pt>
                <c:pt idx="25">
                  <c:v>3.2080000000000837</c:v>
                </c:pt>
                <c:pt idx="26">
                  <c:v>3.3250000000000455</c:v>
                </c:pt>
                <c:pt idx="27">
                  <c:v>3.4400000000000546</c:v>
                </c:pt>
                <c:pt idx="28">
                  <c:v>3.5640000000000782</c:v>
                </c:pt>
                <c:pt idx="29">
                  <c:v>3.68100000000004</c:v>
                </c:pt>
                <c:pt idx="30">
                  <c:v>3.7970000000000255</c:v>
                </c:pt>
                <c:pt idx="31">
                  <c:v>3.9970000000000709</c:v>
                </c:pt>
                <c:pt idx="32">
                  <c:v>4.1140000000000327</c:v>
                </c:pt>
                <c:pt idx="33">
                  <c:v>4.2309999999999945</c:v>
                </c:pt>
                <c:pt idx="34">
                  <c:v>4.34699999999998</c:v>
                </c:pt>
                <c:pt idx="35">
                  <c:v>4.4629999999999654</c:v>
                </c:pt>
                <c:pt idx="36">
                  <c:v>4.5800000000001546</c:v>
                </c:pt>
                <c:pt idx="37">
                  <c:v>4.6960000000001401</c:v>
                </c:pt>
                <c:pt idx="38">
                  <c:v>4.8130000000001019</c:v>
                </c:pt>
                <c:pt idx="39">
                  <c:v>4.9290000000000873</c:v>
                </c:pt>
                <c:pt idx="40">
                  <c:v>5.0450000000000728</c:v>
                </c:pt>
                <c:pt idx="41">
                  <c:v>5.2550000000001091</c:v>
                </c:pt>
                <c:pt idx="42">
                  <c:v>5.3720000000000709</c:v>
                </c:pt>
                <c:pt idx="43">
                  <c:v>5.5020000000001801</c:v>
                </c:pt>
                <c:pt idx="44">
                  <c:v>5.6180000000001655</c:v>
                </c:pt>
                <c:pt idx="45">
                  <c:v>5.7409999999999854</c:v>
                </c:pt>
                <c:pt idx="46">
                  <c:v>5.8580000000001746</c:v>
                </c:pt>
                <c:pt idx="47">
                  <c:v>5.9750000000001364</c:v>
                </c:pt>
                <c:pt idx="48">
                  <c:v>6.0920000000000982</c:v>
                </c:pt>
                <c:pt idx="49">
                  <c:v>6.2080000000000837</c:v>
                </c:pt>
                <c:pt idx="50">
                  <c:v>6.3240000000000691</c:v>
                </c:pt>
                <c:pt idx="51">
                  <c:v>6.5250000000000909</c:v>
                </c:pt>
                <c:pt idx="52">
                  <c:v>6.6410000000000764</c:v>
                </c:pt>
                <c:pt idx="53">
                  <c:v>6.7580000000000382</c:v>
                </c:pt>
                <c:pt idx="54">
                  <c:v>6.8740000000000236</c:v>
                </c:pt>
                <c:pt idx="55">
                  <c:v>6.9950000000001182</c:v>
                </c:pt>
                <c:pt idx="56">
                  <c:v>7.1110000000001037</c:v>
                </c:pt>
                <c:pt idx="57">
                  <c:v>7.2280000000000655</c:v>
                </c:pt>
                <c:pt idx="58">
                  <c:v>7.3450000000000273</c:v>
                </c:pt>
                <c:pt idx="59">
                  <c:v>7.4610000000000127</c:v>
                </c:pt>
                <c:pt idx="60">
                  <c:v>7.5769999999999982</c:v>
                </c:pt>
                <c:pt idx="61">
                  <c:v>7.77800000000002</c:v>
                </c:pt>
                <c:pt idx="62">
                  <c:v>7.8949999999999818</c:v>
                </c:pt>
                <c:pt idx="63">
                  <c:v>8.0190000000000055</c:v>
                </c:pt>
                <c:pt idx="64">
                  <c:v>8.1349999999999909</c:v>
                </c:pt>
                <c:pt idx="65">
                  <c:v>8.2520000000001801</c:v>
                </c:pt>
                <c:pt idx="66">
                  <c:v>8.3680000000001655</c:v>
                </c:pt>
                <c:pt idx="67">
                  <c:v>8.4850000000001273</c:v>
                </c:pt>
                <c:pt idx="68">
                  <c:v>8.6010000000001128</c:v>
                </c:pt>
                <c:pt idx="69">
                  <c:v>8.7170000000000982</c:v>
                </c:pt>
                <c:pt idx="70">
                  <c:v>8.83400000000006</c:v>
                </c:pt>
                <c:pt idx="71">
                  <c:v>9.0480000000000018</c:v>
                </c:pt>
                <c:pt idx="72">
                  <c:v>9.1639999999999873</c:v>
                </c:pt>
                <c:pt idx="73">
                  <c:v>9.2799999999999727</c:v>
                </c:pt>
                <c:pt idx="74">
                  <c:v>9.4060000000001764</c:v>
                </c:pt>
                <c:pt idx="75">
                  <c:v>9.5230000000001382</c:v>
                </c:pt>
                <c:pt idx="76">
                  <c:v>9.6390000000001237</c:v>
                </c:pt>
                <c:pt idx="77">
                  <c:v>9.7550000000001091</c:v>
                </c:pt>
                <c:pt idx="78">
                  <c:v>9.8720000000000709</c:v>
                </c:pt>
                <c:pt idx="79">
                  <c:v>9.9880000000000564</c:v>
                </c:pt>
                <c:pt idx="80">
                  <c:v>10.105000000000018</c:v>
                </c:pt>
                <c:pt idx="81">
                  <c:v>10.314000000000078</c:v>
                </c:pt>
                <c:pt idx="82">
                  <c:v>10.429000000000087</c:v>
                </c:pt>
                <c:pt idx="83">
                  <c:v>10.546000000000049</c:v>
                </c:pt>
                <c:pt idx="84">
                  <c:v>10.662000000000035</c:v>
                </c:pt>
                <c:pt idx="85">
                  <c:v>10.77800000000002</c:v>
                </c:pt>
                <c:pt idx="86">
                  <c:v>10.894999999999982</c:v>
                </c:pt>
                <c:pt idx="87">
                  <c:v>11.010999999999967</c:v>
                </c:pt>
                <c:pt idx="88">
                  <c:v>11.128000000000156</c:v>
                </c:pt>
                <c:pt idx="89">
                  <c:v>11.244000000000142</c:v>
                </c:pt>
                <c:pt idx="90">
                  <c:v>11.360000000000127</c:v>
                </c:pt>
                <c:pt idx="91">
                  <c:v>11.561000000000149</c:v>
                </c:pt>
                <c:pt idx="92">
                  <c:v>11.682000000000016</c:v>
                </c:pt>
                <c:pt idx="93">
                  <c:v>11.797000000000025</c:v>
                </c:pt>
                <c:pt idx="94">
                  <c:v>11.913999999999987</c:v>
                </c:pt>
                <c:pt idx="95">
                  <c:v>12.031000000000176</c:v>
                </c:pt>
                <c:pt idx="96">
                  <c:v>12.145999999999958</c:v>
                </c:pt>
                <c:pt idx="97">
                  <c:v>12.263000000000147</c:v>
                </c:pt>
                <c:pt idx="98">
                  <c:v>12.380000000000109</c:v>
                </c:pt>
                <c:pt idx="99">
                  <c:v>12.516000000000076</c:v>
                </c:pt>
                <c:pt idx="100">
                  <c:v>12.632000000000062</c:v>
                </c:pt>
                <c:pt idx="101">
                  <c:v>12.833000000000084</c:v>
                </c:pt>
                <c:pt idx="102">
                  <c:v>12.949000000000069</c:v>
                </c:pt>
                <c:pt idx="103">
                  <c:v>13.065000000000055</c:v>
                </c:pt>
                <c:pt idx="104">
                  <c:v>13.182000000000016</c:v>
                </c:pt>
                <c:pt idx="105">
                  <c:v>13.298000000000002</c:v>
                </c:pt>
                <c:pt idx="106">
                  <c:v>13.413999999999987</c:v>
                </c:pt>
                <c:pt idx="107">
                  <c:v>13.541000000000167</c:v>
                </c:pt>
                <c:pt idx="108">
                  <c:v>13.657000000000153</c:v>
                </c:pt>
                <c:pt idx="109">
                  <c:v>13.774000000000115</c:v>
                </c:pt>
                <c:pt idx="110">
                  <c:v>13.8900000000001</c:v>
                </c:pt>
                <c:pt idx="111">
                  <c:v>14.090000000000146</c:v>
                </c:pt>
                <c:pt idx="112">
                  <c:v>14.207000000000107</c:v>
                </c:pt>
                <c:pt idx="113">
                  <c:v>14.324000000000069</c:v>
                </c:pt>
                <c:pt idx="114">
                  <c:v>14.440000000000055</c:v>
                </c:pt>
                <c:pt idx="115">
                  <c:v>14.55600000000004</c:v>
                </c:pt>
                <c:pt idx="116">
                  <c:v>14.68100000000004</c:v>
                </c:pt>
                <c:pt idx="117">
                  <c:v>14.798000000000002</c:v>
                </c:pt>
                <c:pt idx="118">
                  <c:v>14.913000000000011</c:v>
                </c:pt>
                <c:pt idx="119">
                  <c:v>15.029999999999973</c:v>
                </c:pt>
                <c:pt idx="120">
                  <c:v>15.147000000000162</c:v>
                </c:pt>
                <c:pt idx="121">
                  <c:v>15.346000000000004</c:v>
                </c:pt>
                <c:pt idx="122">
                  <c:v>15.462999999999965</c:v>
                </c:pt>
                <c:pt idx="123">
                  <c:v>15.580000000000155</c:v>
                </c:pt>
                <c:pt idx="124">
                  <c:v>15.792000000000144</c:v>
                </c:pt>
                <c:pt idx="125">
                  <c:v>16.904999999999973</c:v>
                </c:pt>
              </c:numCache>
            </c:numRef>
          </c:xVal>
          <c:yVal>
            <c:numRef>
              <c:f>'Vergleich Lichtbedingungen'!$J$3:$J$128</c:f>
              <c:numCache>
                <c:formatCode>General</c:formatCode>
                <c:ptCount val="126"/>
                <c:pt idx="0">
                  <c:v>9.9849999999999994</c:v>
                </c:pt>
                <c:pt idx="1">
                  <c:v>9.6</c:v>
                </c:pt>
                <c:pt idx="2">
                  <c:v>9.51</c:v>
                </c:pt>
                <c:pt idx="3">
                  <c:v>9.2899999999999991</c:v>
                </c:pt>
                <c:pt idx="4">
                  <c:v>8.8949999999999996</c:v>
                </c:pt>
                <c:pt idx="5">
                  <c:v>8.6649999999999991</c:v>
                </c:pt>
                <c:pt idx="6">
                  <c:v>8.6649999999999991</c:v>
                </c:pt>
                <c:pt idx="7">
                  <c:v>8.4600000000000009</c:v>
                </c:pt>
                <c:pt idx="8">
                  <c:v>8.0050000000000008</c:v>
                </c:pt>
                <c:pt idx="9">
                  <c:v>7.7850000000000001</c:v>
                </c:pt>
                <c:pt idx="10">
                  <c:v>7.6849999999999996</c:v>
                </c:pt>
                <c:pt idx="11">
                  <c:v>7.125</c:v>
                </c:pt>
                <c:pt idx="12">
                  <c:v>7.125</c:v>
                </c:pt>
                <c:pt idx="13">
                  <c:v>7.125</c:v>
                </c:pt>
                <c:pt idx="14">
                  <c:v>6.8949999999999996</c:v>
                </c:pt>
                <c:pt idx="15">
                  <c:v>6.6050000000000004</c:v>
                </c:pt>
                <c:pt idx="16">
                  <c:v>6.6050000000000004</c:v>
                </c:pt>
                <c:pt idx="17">
                  <c:v>6.2549999999999999</c:v>
                </c:pt>
                <c:pt idx="18">
                  <c:v>6.2549999999999999</c:v>
                </c:pt>
                <c:pt idx="19">
                  <c:v>5.8550000000000004</c:v>
                </c:pt>
                <c:pt idx="20">
                  <c:v>5.8550000000000004</c:v>
                </c:pt>
                <c:pt idx="21">
                  <c:v>5.1749999999999998</c:v>
                </c:pt>
                <c:pt idx="22">
                  <c:v>5.0999999999999996</c:v>
                </c:pt>
                <c:pt idx="23">
                  <c:v>5.0149999999999997</c:v>
                </c:pt>
                <c:pt idx="24">
                  <c:v>4.8250000000000002</c:v>
                </c:pt>
                <c:pt idx="25">
                  <c:v>4.7</c:v>
                </c:pt>
                <c:pt idx="26">
                  <c:v>4.5549999999999997</c:v>
                </c:pt>
                <c:pt idx="27">
                  <c:v>4.38</c:v>
                </c:pt>
                <c:pt idx="28">
                  <c:v>4.2649999999999997</c:v>
                </c:pt>
                <c:pt idx="29">
                  <c:v>4.09</c:v>
                </c:pt>
                <c:pt idx="30">
                  <c:v>4</c:v>
                </c:pt>
                <c:pt idx="31">
                  <c:v>3.7949999999999999</c:v>
                </c:pt>
                <c:pt idx="32">
                  <c:v>3.67</c:v>
                </c:pt>
                <c:pt idx="33">
                  <c:v>3.5249999999999999</c:v>
                </c:pt>
                <c:pt idx="34">
                  <c:v>3.4449999999999998</c:v>
                </c:pt>
                <c:pt idx="35">
                  <c:v>3.37</c:v>
                </c:pt>
                <c:pt idx="36">
                  <c:v>3.31</c:v>
                </c:pt>
                <c:pt idx="37">
                  <c:v>3.3</c:v>
                </c:pt>
                <c:pt idx="38">
                  <c:v>3.3149999999999999</c:v>
                </c:pt>
                <c:pt idx="39">
                  <c:v>3.3849999999999998</c:v>
                </c:pt>
                <c:pt idx="40">
                  <c:v>3.45</c:v>
                </c:pt>
                <c:pt idx="41">
                  <c:v>3.5150000000000001</c:v>
                </c:pt>
                <c:pt idx="42">
                  <c:v>3.6</c:v>
                </c:pt>
                <c:pt idx="43">
                  <c:v>3.6</c:v>
                </c:pt>
                <c:pt idx="44">
                  <c:v>3.5950000000000002</c:v>
                </c:pt>
                <c:pt idx="45">
                  <c:v>3.59</c:v>
                </c:pt>
                <c:pt idx="46">
                  <c:v>3.57</c:v>
                </c:pt>
                <c:pt idx="47">
                  <c:v>3.52</c:v>
                </c:pt>
                <c:pt idx="48">
                  <c:v>3.4849999999999999</c:v>
                </c:pt>
                <c:pt idx="49">
                  <c:v>3.4950000000000001</c:v>
                </c:pt>
                <c:pt idx="50">
                  <c:v>3.4849999999999999</c:v>
                </c:pt>
                <c:pt idx="51">
                  <c:v>3.43</c:v>
                </c:pt>
                <c:pt idx="52">
                  <c:v>3.4049999999999998</c:v>
                </c:pt>
                <c:pt idx="53">
                  <c:v>3.335</c:v>
                </c:pt>
                <c:pt idx="54">
                  <c:v>3.28</c:v>
                </c:pt>
                <c:pt idx="55">
                  <c:v>3.2149999999999999</c:v>
                </c:pt>
                <c:pt idx="56">
                  <c:v>3.19</c:v>
                </c:pt>
                <c:pt idx="57">
                  <c:v>3.125</c:v>
                </c:pt>
                <c:pt idx="58">
                  <c:v>3.13</c:v>
                </c:pt>
                <c:pt idx="59">
                  <c:v>3.0950000000000002</c:v>
                </c:pt>
                <c:pt idx="60">
                  <c:v>3.0750000000000002</c:v>
                </c:pt>
                <c:pt idx="61">
                  <c:v>3.085</c:v>
                </c:pt>
                <c:pt idx="62">
                  <c:v>3.085</c:v>
                </c:pt>
                <c:pt idx="63">
                  <c:v>3.12</c:v>
                </c:pt>
                <c:pt idx="64">
                  <c:v>3.145</c:v>
                </c:pt>
                <c:pt idx="65">
                  <c:v>3.1150000000000002</c:v>
                </c:pt>
                <c:pt idx="66">
                  <c:v>3.1</c:v>
                </c:pt>
                <c:pt idx="67">
                  <c:v>3.1</c:v>
                </c:pt>
                <c:pt idx="68">
                  <c:v>3.08</c:v>
                </c:pt>
                <c:pt idx="69">
                  <c:v>3.13</c:v>
                </c:pt>
                <c:pt idx="70">
                  <c:v>3.0950000000000002</c:v>
                </c:pt>
                <c:pt idx="71">
                  <c:v>3.0550000000000002</c:v>
                </c:pt>
                <c:pt idx="72">
                  <c:v>3.03</c:v>
                </c:pt>
                <c:pt idx="73">
                  <c:v>2.99</c:v>
                </c:pt>
                <c:pt idx="74">
                  <c:v>2.94</c:v>
                </c:pt>
                <c:pt idx="75">
                  <c:v>2.9049999999999998</c:v>
                </c:pt>
                <c:pt idx="76">
                  <c:v>2.9</c:v>
                </c:pt>
                <c:pt idx="77">
                  <c:v>2.91</c:v>
                </c:pt>
                <c:pt idx="78">
                  <c:v>2.9550000000000001</c:v>
                </c:pt>
                <c:pt idx="79">
                  <c:v>2.9950000000000001</c:v>
                </c:pt>
                <c:pt idx="80">
                  <c:v>3.0449999999999999</c:v>
                </c:pt>
                <c:pt idx="81">
                  <c:v>3.11</c:v>
                </c:pt>
                <c:pt idx="82">
                  <c:v>3.15</c:v>
                </c:pt>
                <c:pt idx="83">
                  <c:v>3.1549999999999998</c:v>
                </c:pt>
                <c:pt idx="84">
                  <c:v>3.17</c:v>
                </c:pt>
                <c:pt idx="85">
                  <c:v>3.2</c:v>
                </c:pt>
                <c:pt idx="86">
                  <c:v>3.2050000000000001</c:v>
                </c:pt>
                <c:pt idx="87">
                  <c:v>3.2349999999999999</c:v>
                </c:pt>
                <c:pt idx="88">
                  <c:v>3.2349999999999999</c:v>
                </c:pt>
                <c:pt idx="89">
                  <c:v>3.2749999999999999</c:v>
                </c:pt>
                <c:pt idx="90">
                  <c:v>3.3</c:v>
                </c:pt>
                <c:pt idx="91">
                  <c:v>3.375</c:v>
                </c:pt>
                <c:pt idx="92">
                  <c:v>3.415</c:v>
                </c:pt>
                <c:pt idx="93">
                  <c:v>3.47</c:v>
                </c:pt>
                <c:pt idx="94">
                  <c:v>3.53</c:v>
                </c:pt>
                <c:pt idx="95">
                  <c:v>3.58</c:v>
                </c:pt>
                <c:pt idx="96">
                  <c:v>3.7050000000000001</c:v>
                </c:pt>
                <c:pt idx="97">
                  <c:v>3.79</c:v>
                </c:pt>
                <c:pt idx="98">
                  <c:v>3.91</c:v>
                </c:pt>
                <c:pt idx="99">
                  <c:v>4.0650000000000004</c:v>
                </c:pt>
                <c:pt idx="100">
                  <c:v>4.1500000000000004</c:v>
                </c:pt>
                <c:pt idx="101">
                  <c:v>4.43</c:v>
                </c:pt>
                <c:pt idx="102">
                  <c:v>4.625</c:v>
                </c:pt>
                <c:pt idx="103">
                  <c:v>4.6849999999999996</c:v>
                </c:pt>
                <c:pt idx="104">
                  <c:v>4.8449999999999998</c:v>
                </c:pt>
                <c:pt idx="105">
                  <c:v>4.9850000000000003</c:v>
                </c:pt>
                <c:pt idx="106">
                  <c:v>5.1749999999999998</c:v>
                </c:pt>
                <c:pt idx="107">
                  <c:v>5.5250000000000004</c:v>
                </c:pt>
                <c:pt idx="108">
                  <c:v>5.6749999999999998</c:v>
                </c:pt>
                <c:pt idx="109">
                  <c:v>5.9450000000000003</c:v>
                </c:pt>
                <c:pt idx="110">
                  <c:v>6.1050000000000004</c:v>
                </c:pt>
                <c:pt idx="111">
                  <c:v>6.4050000000000002</c:v>
                </c:pt>
                <c:pt idx="112">
                  <c:v>6.4050000000000002</c:v>
                </c:pt>
                <c:pt idx="113">
                  <c:v>6.8449999999999998</c:v>
                </c:pt>
                <c:pt idx="114">
                  <c:v>6.8449999999999998</c:v>
                </c:pt>
                <c:pt idx="115">
                  <c:v>7.3150000000000004</c:v>
                </c:pt>
                <c:pt idx="116">
                  <c:v>7.7850000000000001</c:v>
                </c:pt>
                <c:pt idx="117">
                  <c:v>7.7850000000000001</c:v>
                </c:pt>
                <c:pt idx="118">
                  <c:v>8.31</c:v>
                </c:pt>
                <c:pt idx="119">
                  <c:v>8.31</c:v>
                </c:pt>
                <c:pt idx="120">
                  <c:v>9.0299999999999994</c:v>
                </c:pt>
                <c:pt idx="121">
                  <c:v>9.0299999999999994</c:v>
                </c:pt>
                <c:pt idx="122">
                  <c:v>9.0299999999999994</c:v>
                </c:pt>
                <c:pt idx="123">
                  <c:v>9.0299999999999994</c:v>
                </c:pt>
                <c:pt idx="124">
                  <c:v>10.34</c:v>
                </c:pt>
                <c:pt idx="125">
                  <c:v>14.49</c:v>
                </c:pt>
              </c:numCache>
            </c:numRef>
          </c:yVal>
          <c:smooth val="1"/>
          <c:extLst>
            <c:ext xmlns:c16="http://schemas.microsoft.com/office/drawing/2014/chart" uri="{C3380CC4-5D6E-409C-BE32-E72D297353CC}">
              <c16:uniqueId val="{00000002-28B7-4109-B72F-EFE340E95766}"/>
            </c:ext>
          </c:extLst>
        </c:ser>
        <c:dLbls>
          <c:showLegendKey val="0"/>
          <c:showVal val="0"/>
          <c:showCatName val="0"/>
          <c:showSerName val="0"/>
          <c:showPercent val="0"/>
          <c:showBubbleSize val="0"/>
        </c:dLbls>
        <c:axId val="1984027695"/>
        <c:axId val="1984023119"/>
      </c:scatterChart>
      <c:valAx>
        <c:axId val="1984027695"/>
        <c:scaling>
          <c:orientation val="minMax"/>
          <c:max val="7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Sekunden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84023119"/>
        <c:crosses val="autoZero"/>
        <c:crossBetween val="midCat"/>
        <c:majorUnit val="5"/>
      </c:valAx>
      <c:valAx>
        <c:axId val="19840231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84027695"/>
        <c:crosses val="autoZero"/>
        <c:crossBetween val="midCat"/>
        <c:majorUnit val="5"/>
      </c:valAx>
      <c:spPr>
        <a:noFill/>
        <a:ln>
          <a:noFill/>
        </a:ln>
        <a:effectLst/>
      </c:spPr>
    </c:plotArea>
    <c:legend>
      <c:legendPos val="r"/>
      <c:layout>
        <c:manualLayout>
          <c:xMode val="edge"/>
          <c:yMode val="edge"/>
          <c:x val="0.79819206626949413"/>
          <c:y val="0.69267873062971708"/>
          <c:w val="0.16653456512380396"/>
          <c:h val="0.175022832604005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BD4B05BA304F5EB63AFBBC73BBF2D9"/>
        <w:category>
          <w:name w:val="Allgemein"/>
          <w:gallery w:val="placeholder"/>
        </w:category>
        <w:types>
          <w:type w:val="bbPlcHdr"/>
        </w:types>
        <w:behaviors>
          <w:behavior w:val="content"/>
        </w:behaviors>
        <w:guid w:val="{C4932DD7-310F-4D6A-AEE6-4255304FBFE1}"/>
      </w:docPartPr>
      <w:docPartBody>
        <w:p w:rsidR="00630D66" w:rsidRDefault="00630D66">
          <w:pPr>
            <w:pStyle w:val="7752EF76F495463E833D87097A28C1F1"/>
          </w:pPr>
          <w:r w:rsidRPr="00FA6939">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B96DCBC5-121B-458C-B290-66C45ECBEBCA}"/>
      </w:docPartPr>
      <w:docPartBody>
        <w:p w:rsidR="002F6164" w:rsidRDefault="00A45242">
          <w:r w:rsidRPr="0003608D">
            <w:rPr>
              <w:rStyle w:val="Platzhaltertext"/>
            </w:rPr>
            <w:t>Klicken oder tippen Sie hier, um Text einzugeben.</w:t>
          </w:r>
        </w:p>
      </w:docPartBody>
    </w:docPart>
    <w:docPart>
      <w:docPartPr>
        <w:name w:val="ECD9D8AD665344DEB33B293324143B76"/>
        <w:category>
          <w:name w:val="Allgemein"/>
          <w:gallery w:val="placeholder"/>
        </w:category>
        <w:types>
          <w:type w:val="bbPlcHdr"/>
        </w:types>
        <w:behaviors>
          <w:behavior w:val="content"/>
        </w:behaviors>
        <w:guid w:val="{F4D3FC5B-C79C-48D8-B249-8B619DD48F27}"/>
      </w:docPartPr>
      <w:docPartBody>
        <w:p w:rsidR="006C6B4B" w:rsidRDefault="0049733E">
          <w:pPr>
            <w:pStyle w:val="EF0A94BA41EF4BE19A4EE7369BD880C1"/>
          </w:pPr>
          <w:r w:rsidRPr="00EB1769">
            <w:rPr>
              <w:rStyle w:val="Platzhaltertext"/>
            </w:rPr>
            <w:t>Klicken oder tippen Sie hier, um Text einzugeben.</w:t>
          </w:r>
        </w:p>
      </w:docPartBody>
    </w:docPart>
    <w:docPart>
      <w:docPartPr>
        <w:name w:val="985B8020C9C541A6ABF2005E72156C3D"/>
        <w:category>
          <w:name w:val="Allgemein"/>
          <w:gallery w:val="placeholder"/>
        </w:category>
        <w:types>
          <w:type w:val="bbPlcHdr"/>
        </w:types>
        <w:behaviors>
          <w:behavior w:val="content"/>
        </w:behaviors>
        <w:guid w:val="{C5E8C844-65EF-408F-8E48-6075F1DC6314}"/>
      </w:docPartPr>
      <w:docPartBody>
        <w:p w:rsidR="006C6B4B" w:rsidRDefault="007F0E29">
          <w:r w:rsidRPr="00FA6939">
            <w:rPr>
              <w:rStyle w:val="Platzhaltertext"/>
            </w:rPr>
            <w:t>Klicken oder tippen Sie hier, um Text einzugeben.</w:t>
          </w:r>
        </w:p>
      </w:docPartBody>
    </w:docPart>
    <w:docPart>
      <w:docPartPr>
        <w:name w:val="FD325A11960344A6BA28A5C0DA6D3304"/>
        <w:category>
          <w:name w:val="Allgemein"/>
          <w:gallery w:val="placeholder"/>
        </w:category>
        <w:types>
          <w:type w:val="bbPlcHdr"/>
        </w:types>
        <w:behaviors>
          <w:behavior w:val="content"/>
        </w:behaviors>
        <w:guid w:val="{1F96D173-3215-4ADC-9782-1457DE1F6FAF}"/>
      </w:docPartPr>
      <w:docPartBody>
        <w:p w:rsidR="006C6B4B" w:rsidRDefault="007F0E29">
          <w:r w:rsidRPr="00FA6939">
            <w:rPr>
              <w:rStyle w:val="Platzhaltertext"/>
            </w:rPr>
            <w:t>Klicken oder tippen Sie hier, um Text einzugeben.</w:t>
          </w:r>
        </w:p>
      </w:docPartBody>
    </w:docPart>
    <w:docPart>
      <w:docPartPr>
        <w:name w:val="39A8469AF06343B68DC87239E6A3F5FE"/>
        <w:category>
          <w:name w:val="Allgemein"/>
          <w:gallery w:val="placeholder"/>
        </w:category>
        <w:types>
          <w:type w:val="bbPlcHdr"/>
        </w:types>
        <w:behaviors>
          <w:behavior w:val="content"/>
        </w:behaviors>
        <w:guid w:val="{24CAFACD-5394-4984-A15E-DFF52F652ADA}"/>
      </w:docPartPr>
      <w:docPartBody>
        <w:p w:rsidR="006C6B4B" w:rsidRDefault="007F0E29">
          <w:r w:rsidRPr="00FA6939">
            <w:rPr>
              <w:rStyle w:val="Platzhaltertext"/>
            </w:rPr>
            <w:t>Klicken oder tippen Sie hier, um Text einzugeben.</w:t>
          </w:r>
        </w:p>
      </w:docPartBody>
    </w:docPart>
    <w:docPart>
      <w:docPartPr>
        <w:name w:val="544C26013137428982CFA1F8DD7FEEE5"/>
        <w:category>
          <w:name w:val="Allgemein"/>
          <w:gallery w:val="placeholder"/>
        </w:category>
        <w:types>
          <w:type w:val="bbPlcHdr"/>
        </w:types>
        <w:behaviors>
          <w:behavior w:val="content"/>
        </w:behaviors>
        <w:guid w:val="{737A5438-2809-4087-83E3-E34F28CA03DF}"/>
      </w:docPartPr>
      <w:docPartBody>
        <w:p w:rsidR="006C6B4B" w:rsidRDefault="007F0E29">
          <w:r w:rsidRPr="00FA6939">
            <w:rPr>
              <w:rStyle w:val="Platzhaltertext"/>
            </w:rPr>
            <w:t>Klicken oder tippen Sie hier, um Text einzugeben.</w:t>
          </w:r>
        </w:p>
      </w:docPartBody>
    </w:docPart>
    <w:docPart>
      <w:docPartPr>
        <w:name w:val="57DE4A7EC00A486B977A1D4F0286A542"/>
        <w:category>
          <w:name w:val="Allgemein"/>
          <w:gallery w:val="placeholder"/>
        </w:category>
        <w:types>
          <w:type w:val="bbPlcHdr"/>
        </w:types>
        <w:behaviors>
          <w:behavior w:val="content"/>
        </w:behaviors>
        <w:guid w:val="{D84C5E85-3093-4A5D-8D79-D99A6C403B68}"/>
      </w:docPartPr>
      <w:docPartBody>
        <w:p w:rsidR="006C6B4B" w:rsidRDefault="0049733E">
          <w:r w:rsidRPr="00EB1769">
            <w:rPr>
              <w:rStyle w:val="Platzhaltertext"/>
            </w:rPr>
            <w:t>Klicken oder tippen Sie hier, um Text einzugeben.</w:t>
          </w:r>
        </w:p>
      </w:docPartBody>
    </w:docPart>
    <w:docPart>
      <w:docPartPr>
        <w:name w:val="A69D1627A3784710AA1F061C5D9E706D"/>
        <w:category>
          <w:name w:val="Allgemein"/>
          <w:gallery w:val="placeholder"/>
        </w:category>
        <w:types>
          <w:type w:val="bbPlcHdr"/>
        </w:types>
        <w:behaviors>
          <w:behavior w:val="content"/>
        </w:behaviors>
        <w:guid w:val="{0DE96601-EE66-4655-B830-C980D93199F4}"/>
      </w:docPartPr>
      <w:docPartBody>
        <w:p w:rsidR="006C6B4B" w:rsidRDefault="0049733E">
          <w:r w:rsidRPr="00EB1769">
            <w:rPr>
              <w:rStyle w:val="Platzhaltertext"/>
            </w:rPr>
            <w:t>Klicken oder tippen Sie hier, um Text einzugeben.</w:t>
          </w:r>
        </w:p>
      </w:docPartBody>
    </w:docPart>
    <w:docPart>
      <w:docPartPr>
        <w:name w:val="8F826DBB3DF2441B90B2214729B966C8"/>
        <w:category>
          <w:name w:val="Allgemein"/>
          <w:gallery w:val="placeholder"/>
        </w:category>
        <w:types>
          <w:type w:val="bbPlcHdr"/>
        </w:types>
        <w:behaviors>
          <w:behavior w:val="content"/>
        </w:behaviors>
        <w:guid w:val="{7769C5EF-C98C-4C41-8710-D383380576FE}"/>
      </w:docPartPr>
      <w:docPartBody>
        <w:p w:rsidR="006C6B4B" w:rsidRDefault="0049733E">
          <w:r w:rsidRPr="00EB1769">
            <w:rPr>
              <w:rStyle w:val="Platzhaltertext"/>
            </w:rPr>
            <w:t>Klicken oder tippen Sie hier, um Text einzugeben.</w:t>
          </w:r>
        </w:p>
      </w:docPartBody>
    </w:docPart>
    <w:docPart>
      <w:docPartPr>
        <w:name w:val="E1FAEBB45ECC4A0DBC390120E807E9AB"/>
        <w:category>
          <w:name w:val="Allgemein"/>
          <w:gallery w:val="placeholder"/>
        </w:category>
        <w:types>
          <w:type w:val="bbPlcHdr"/>
        </w:types>
        <w:behaviors>
          <w:behavior w:val="content"/>
        </w:behaviors>
        <w:guid w:val="{DBC93B85-6A26-4D13-900E-961B0086F6DE}"/>
      </w:docPartPr>
      <w:docPartBody>
        <w:p w:rsidR="006C6B4B" w:rsidRDefault="0049733E">
          <w:r w:rsidRPr="00EB1769">
            <w:rPr>
              <w:rStyle w:val="Platzhaltertext"/>
            </w:rPr>
            <w:t>Klicken oder tippen Sie hier, um Text einzugeben.</w:t>
          </w:r>
        </w:p>
      </w:docPartBody>
    </w:docPart>
    <w:docPart>
      <w:docPartPr>
        <w:name w:val="2A0E070C577B4A3E850515CA877540F2"/>
        <w:category>
          <w:name w:val="Allgemein"/>
          <w:gallery w:val="placeholder"/>
        </w:category>
        <w:types>
          <w:type w:val="bbPlcHdr"/>
        </w:types>
        <w:behaviors>
          <w:behavior w:val="content"/>
        </w:behaviors>
        <w:guid w:val="{454F5F31-BEA6-46D2-BF64-03D53CABD168}"/>
      </w:docPartPr>
      <w:docPartBody>
        <w:p w:rsidR="006C6B4B" w:rsidRDefault="0049733E">
          <w:r w:rsidRPr="00EB1769">
            <w:rPr>
              <w:rStyle w:val="Platzhaltertext"/>
            </w:rPr>
            <w:t>Klicken oder tippen Sie hier, um Text einzugeben.</w:t>
          </w:r>
        </w:p>
      </w:docPartBody>
    </w:docPart>
    <w:docPart>
      <w:docPartPr>
        <w:name w:val="06F1E060BFB949749062158C59B9589E"/>
        <w:category>
          <w:name w:val="Allgemein"/>
          <w:gallery w:val="placeholder"/>
        </w:category>
        <w:types>
          <w:type w:val="bbPlcHdr"/>
        </w:types>
        <w:behaviors>
          <w:behavior w:val="content"/>
        </w:behaviors>
        <w:guid w:val="{32305972-922A-40D5-B427-88D9B7E5FCBB}"/>
      </w:docPartPr>
      <w:docPartBody>
        <w:p w:rsidR="006C6B4B" w:rsidRDefault="00A45242">
          <w:r w:rsidRPr="0003608D">
            <w:rPr>
              <w:rStyle w:val="Platzhaltertext"/>
            </w:rPr>
            <w:t>Klicken oder tippen Sie hier, um Text einzugeben.</w:t>
          </w:r>
        </w:p>
      </w:docPartBody>
    </w:docPart>
    <w:docPart>
      <w:docPartPr>
        <w:name w:val="B26BFEF868E84DF08616C80DA7F25174"/>
        <w:category>
          <w:name w:val="Allgemein"/>
          <w:gallery w:val="placeholder"/>
        </w:category>
        <w:types>
          <w:type w:val="bbPlcHdr"/>
        </w:types>
        <w:behaviors>
          <w:behavior w:val="content"/>
        </w:behaviors>
        <w:guid w:val="{95516B46-1F37-4BF3-860C-A7BD41D7CDDB}"/>
      </w:docPartPr>
      <w:docPartBody>
        <w:p w:rsidR="006C6B4B" w:rsidRDefault="00A45242">
          <w:r w:rsidRPr="0003608D">
            <w:rPr>
              <w:rStyle w:val="Platzhaltertext"/>
            </w:rPr>
            <w:t>Klicken oder tippen Sie hier, um Text einzugeben.</w:t>
          </w:r>
        </w:p>
      </w:docPartBody>
    </w:docPart>
    <w:docPart>
      <w:docPartPr>
        <w:name w:val="0247F2E1D1394BDE87962D6D0286C93F"/>
        <w:category>
          <w:name w:val="Allgemein"/>
          <w:gallery w:val="placeholder"/>
        </w:category>
        <w:types>
          <w:type w:val="bbPlcHdr"/>
        </w:types>
        <w:behaviors>
          <w:behavior w:val="content"/>
        </w:behaviors>
        <w:guid w:val="{6E79D848-3A69-4DCA-86E2-63B4B33B3F5C}"/>
      </w:docPartPr>
      <w:docPartBody>
        <w:p w:rsidR="006C6B4B" w:rsidRDefault="00A45242">
          <w:r w:rsidRPr="0003608D">
            <w:rPr>
              <w:rStyle w:val="Platzhaltertext"/>
            </w:rPr>
            <w:t>Klicken oder tippen Sie hier, um Text einzugeben.</w:t>
          </w:r>
        </w:p>
      </w:docPartBody>
    </w:docPart>
    <w:docPart>
      <w:docPartPr>
        <w:name w:val="6D27757AA7A743F291F419CFEDCB127E"/>
        <w:category>
          <w:name w:val="Allgemein"/>
          <w:gallery w:val="placeholder"/>
        </w:category>
        <w:types>
          <w:type w:val="bbPlcHdr"/>
        </w:types>
        <w:behaviors>
          <w:behavior w:val="content"/>
        </w:behaviors>
        <w:guid w:val="{11F7142E-B049-4B9E-A391-FF82A6352B6B}"/>
      </w:docPartPr>
      <w:docPartBody>
        <w:p w:rsidR="006C6B4B" w:rsidRDefault="00A45242">
          <w:r w:rsidRPr="0003608D">
            <w:rPr>
              <w:rStyle w:val="Platzhaltertext"/>
            </w:rPr>
            <w:t>Klicken oder tippen Sie hier, um Text einzugeben.</w:t>
          </w:r>
        </w:p>
      </w:docPartBody>
    </w:docPart>
    <w:docPart>
      <w:docPartPr>
        <w:name w:val="3E31C6CE8ADB482D8AAD082205C0CD70"/>
        <w:category>
          <w:name w:val="Allgemein"/>
          <w:gallery w:val="placeholder"/>
        </w:category>
        <w:types>
          <w:type w:val="bbPlcHdr"/>
        </w:types>
        <w:behaviors>
          <w:behavior w:val="content"/>
        </w:behaviors>
        <w:guid w:val="{52A78CEB-44C7-44E2-846A-C410924848D9}"/>
      </w:docPartPr>
      <w:docPartBody>
        <w:p w:rsidR="006C6B4B" w:rsidRDefault="00A45242">
          <w:r w:rsidRPr="0003608D">
            <w:rPr>
              <w:rStyle w:val="Platzhaltertext"/>
            </w:rPr>
            <w:t>Klicken oder tippen Sie hier, um Text einzugeben.</w:t>
          </w:r>
        </w:p>
      </w:docPartBody>
    </w:docPart>
    <w:docPart>
      <w:docPartPr>
        <w:name w:val="088459C5C7BC424188BA81E52A1F5B08"/>
        <w:category>
          <w:name w:val="Allgemein"/>
          <w:gallery w:val="placeholder"/>
        </w:category>
        <w:types>
          <w:type w:val="bbPlcHdr"/>
        </w:types>
        <w:behaviors>
          <w:behavior w:val="content"/>
        </w:behaviors>
        <w:guid w:val="{104DBA29-4B18-4AD3-8F5B-D32EBE528A7B}"/>
      </w:docPartPr>
      <w:docPartBody>
        <w:p w:rsidR="006C6B4B" w:rsidRDefault="0049733E">
          <w:r w:rsidRPr="00EB1769">
            <w:rPr>
              <w:rStyle w:val="Platzhaltertext"/>
            </w:rPr>
            <w:t>Klicken oder tippen Sie hier, um Text einzugeben.</w:t>
          </w:r>
        </w:p>
      </w:docPartBody>
    </w:docPart>
    <w:docPart>
      <w:docPartPr>
        <w:name w:val="EF0A94BA41EF4BE19A4EE7369BD880C1"/>
        <w:category>
          <w:name w:val="Allgemein"/>
          <w:gallery w:val="placeholder"/>
        </w:category>
        <w:types>
          <w:type w:val="bbPlcHdr"/>
        </w:types>
        <w:behaviors>
          <w:behavior w:val="content"/>
        </w:behaviors>
        <w:guid w:val="{FDC8A7FC-99FF-47EC-9ECA-32A4428A1A7B}"/>
      </w:docPartPr>
      <w:docPartBody>
        <w:p w:rsidR="006C6B4B" w:rsidRDefault="00A45242">
          <w:r w:rsidRPr="0003608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33E"/>
    <w:rsid w:val="00116D8C"/>
    <w:rsid w:val="00291D45"/>
    <w:rsid w:val="002F541D"/>
    <w:rsid w:val="002F6164"/>
    <w:rsid w:val="0045713A"/>
    <w:rsid w:val="0049733E"/>
    <w:rsid w:val="00630D66"/>
    <w:rsid w:val="006C6B4B"/>
    <w:rsid w:val="00781826"/>
    <w:rsid w:val="007F0E29"/>
    <w:rsid w:val="00854235"/>
    <w:rsid w:val="00927616"/>
    <w:rsid w:val="00A21A81"/>
    <w:rsid w:val="00A33049"/>
    <w:rsid w:val="00A45242"/>
    <w:rsid w:val="00D80A89"/>
    <w:rsid w:val="00DF0ADF"/>
    <w:rsid w:val="00FD5C2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27616"/>
    <w:rPr>
      <w:color w:val="808080"/>
    </w:rPr>
  </w:style>
  <w:style w:type="paragraph" w:customStyle="1" w:styleId="7752EF76F495463E833D87097A28C1F1">
    <w:name w:val="7752EF76F495463E833D87097A28C1F1"/>
  </w:style>
  <w:style w:type="paragraph" w:customStyle="1" w:styleId="EF0A94BA41EF4BE19A4EE7369BD880C1">
    <w:name w:val="EF0A94BA41EF4BE19A4EE7369BD88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C6678D6-D422-4DB1-8BB9-5DF32A06F7FF}">
  <we:reference id="wa104381714" version="3.0.0.0" store="de-DE" storeType="OMEX"/>
  <we:alternateReferences>
    <we:reference id="WA104381714" version="3.0.0.0" store="" storeType="OMEX"/>
  </we:alternateReferences>
  <we:properties>
    <we:property name="DOC_UUID" value="&quot;645e09d8-6009-a3b6-3802-871e71ccaf2c&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4E03C612-3F75-4F23-9C2E-3C7944D0F6A3}">
  <we:reference id="wa104381909" version="1.0.0.2" store="de-DE" storeType="OMEX"/>
  <we:alternateReferences>
    <we:reference id="WA104381909"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3108F5-2D3E-479B-8F24-BA78F0950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Versuchsbericht Vorlage.dotx</Template>
  <TotalTime>0</TotalTime>
  <Pages>42</Pages>
  <Words>27919</Words>
  <Characters>175893</Characters>
  <Application>Microsoft Office Word</Application>
  <DocSecurity>0</DocSecurity>
  <Lines>1465</Lines>
  <Paragraphs>406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203406</CharactersWithSpaces>
  <SharedDoc>false</SharedDoc>
  <HLinks>
    <vt:vector size="264" baseType="variant">
      <vt:variant>
        <vt:i4>1179709</vt:i4>
      </vt:variant>
      <vt:variant>
        <vt:i4>518</vt:i4>
      </vt:variant>
      <vt:variant>
        <vt:i4>0</vt:i4>
      </vt:variant>
      <vt:variant>
        <vt:i4>5</vt:i4>
      </vt:variant>
      <vt:variant>
        <vt:lpwstr/>
      </vt:variant>
      <vt:variant>
        <vt:lpwstr>_Toc84544742</vt:lpwstr>
      </vt:variant>
      <vt:variant>
        <vt:i4>1114173</vt:i4>
      </vt:variant>
      <vt:variant>
        <vt:i4>512</vt:i4>
      </vt:variant>
      <vt:variant>
        <vt:i4>0</vt:i4>
      </vt:variant>
      <vt:variant>
        <vt:i4>5</vt:i4>
      </vt:variant>
      <vt:variant>
        <vt:lpwstr/>
      </vt:variant>
      <vt:variant>
        <vt:lpwstr>_Toc84544741</vt:lpwstr>
      </vt:variant>
      <vt:variant>
        <vt:i4>1048637</vt:i4>
      </vt:variant>
      <vt:variant>
        <vt:i4>506</vt:i4>
      </vt:variant>
      <vt:variant>
        <vt:i4>0</vt:i4>
      </vt:variant>
      <vt:variant>
        <vt:i4>5</vt:i4>
      </vt:variant>
      <vt:variant>
        <vt:lpwstr/>
      </vt:variant>
      <vt:variant>
        <vt:lpwstr>_Toc84544740</vt:lpwstr>
      </vt:variant>
      <vt:variant>
        <vt:i4>1638458</vt:i4>
      </vt:variant>
      <vt:variant>
        <vt:i4>500</vt:i4>
      </vt:variant>
      <vt:variant>
        <vt:i4>0</vt:i4>
      </vt:variant>
      <vt:variant>
        <vt:i4>5</vt:i4>
      </vt:variant>
      <vt:variant>
        <vt:lpwstr/>
      </vt:variant>
      <vt:variant>
        <vt:lpwstr>_Toc84544739</vt:lpwstr>
      </vt:variant>
      <vt:variant>
        <vt:i4>1572922</vt:i4>
      </vt:variant>
      <vt:variant>
        <vt:i4>494</vt:i4>
      </vt:variant>
      <vt:variant>
        <vt:i4>0</vt:i4>
      </vt:variant>
      <vt:variant>
        <vt:i4>5</vt:i4>
      </vt:variant>
      <vt:variant>
        <vt:lpwstr/>
      </vt:variant>
      <vt:variant>
        <vt:lpwstr>_Toc84544738</vt:lpwstr>
      </vt:variant>
      <vt:variant>
        <vt:i4>1507386</vt:i4>
      </vt:variant>
      <vt:variant>
        <vt:i4>488</vt:i4>
      </vt:variant>
      <vt:variant>
        <vt:i4>0</vt:i4>
      </vt:variant>
      <vt:variant>
        <vt:i4>5</vt:i4>
      </vt:variant>
      <vt:variant>
        <vt:lpwstr/>
      </vt:variant>
      <vt:variant>
        <vt:lpwstr>_Toc84544737</vt:lpwstr>
      </vt:variant>
      <vt:variant>
        <vt:i4>1441850</vt:i4>
      </vt:variant>
      <vt:variant>
        <vt:i4>482</vt:i4>
      </vt:variant>
      <vt:variant>
        <vt:i4>0</vt:i4>
      </vt:variant>
      <vt:variant>
        <vt:i4>5</vt:i4>
      </vt:variant>
      <vt:variant>
        <vt:lpwstr/>
      </vt:variant>
      <vt:variant>
        <vt:lpwstr>_Toc84544736</vt:lpwstr>
      </vt:variant>
      <vt:variant>
        <vt:i4>1376314</vt:i4>
      </vt:variant>
      <vt:variant>
        <vt:i4>476</vt:i4>
      </vt:variant>
      <vt:variant>
        <vt:i4>0</vt:i4>
      </vt:variant>
      <vt:variant>
        <vt:i4>5</vt:i4>
      </vt:variant>
      <vt:variant>
        <vt:lpwstr/>
      </vt:variant>
      <vt:variant>
        <vt:lpwstr>_Toc84544735</vt:lpwstr>
      </vt:variant>
      <vt:variant>
        <vt:i4>1310778</vt:i4>
      </vt:variant>
      <vt:variant>
        <vt:i4>470</vt:i4>
      </vt:variant>
      <vt:variant>
        <vt:i4>0</vt:i4>
      </vt:variant>
      <vt:variant>
        <vt:i4>5</vt:i4>
      </vt:variant>
      <vt:variant>
        <vt:lpwstr/>
      </vt:variant>
      <vt:variant>
        <vt:lpwstr>_Toc84544734</vt:lpwstr>
      </vt:variant>
      <vt:variant>
        <vt:i4>1245242</vt:i4>
      </vt:variant>
      <vt:variant>
        <vt:i4>464</vt:i4>
      </vt:variant>
      <vt:variant>
        <vt:i4>0</vt:i4>
      </vt:variant>
      <vt:variant>
        <vt:i4>5</vt:i4>
      </vt:variant>
      <vt:variant>
        <vt:lpwstr/>
      </vt:variant>
      <vt:variant>
        <vt:lpwstr>_Toc84544733</vt:lpwstr>
      </vt:variant>
      <vt:variant>
        <vt:i4>1179706</vt:i4>
      </vt:variant>
      <vt:variant>
        <vt:i4>458</vt:i4>
      </vt:variant>
      <vt:variant>
        <vt:i4>0</vt:i4>
      </vt:variant>
      <vt:variant>
        <vt:i4>5</vt:i4>
      </vt:variant>
      <vt:variant>
        <vt:lpwstr/>
      </vt:variant>
      <vt:variant>
        <vt:lpwstr>_Toc84544732</vt:lpwstr>
      </vt:variant>
      <vt:variant>
        <vt:i4>1114170</vt:i4>
      </vt:variant>
      <vt:variant>
        <vt:i4>452</vt:i4>
      </vt:variant>
      <vt:variant>
        <vt:i4>0</vt:i4>
      </vt:variant>
      <vt:variant>
        <vt:i4>5</vt:i4>
      </vt:variant>
      <vt:variant>
        <vt:lpwstr/>
      </vt:variant>
      <vt:variant>
        <vt:lpwstr>_Toc84544731</vt:lpwstr>
      </vt:variant>
      <vt:variant>
        <vt:i4>1048634</vt:i4>
      </vt:variant>
      <vt:variant>
        <vt:i4>446</vt:i4>
      </vt:variant>
      <vt:variant>
        <vt:i4>0</vt:i4>
      </vt:variant>
      <vt:variant>
        <vt:i4>5</vt:i4>
      </vt:variant>
      <vt:variant>
        <vt:lpwstr/>
      </vt:variant>
      <vt:variant>
        <vt:lpwstr>_Toc84544730</vt:lpwstr>
      </vt:variant>
      <vt:variant>
        <vt:i4>1638459</vt:i4>
      </vt:variant>
      <vt:variant>
        <vt:i4>440</vt:i4>
      </vt:variant>
      <vt:variant>
        <vt:i4>0</vt:i4>
      </vt:variant>
      <vt:variant>
        <vt:i4>5</vt:i4>
      </vt:variant>
      <vt:variant>
        <vt:lpwstr/>
      </vt:variant>
      <vt:variant>
        <vt:lpwstr>_Toc84544729</vt:lpwstr>
      </vt:variant>
      <vt:variant>
        <vt:i4>1572923</vt:i4>
      </vt:variant>
      <vt:variant>
        <vt:i4>434</vt:i4>
      </vt:variant>
      <vt:variant>
        <vt:i4>0</vt:i4>
      </vt:variant>
      <vt:variant>
        <vt:i4>5</vt:i4>
      </vt:variant>
      <vt:variant>
        <vt:lpwstr/>
      </vt:variant>
      <vt:variant>
        <vt:lpwstr>_Toc84544728</vt:lpwstr>
      </vt:variant>
      <vt:variant>
        <vt:i4>1507387</vt:i4>
      </vt:variant>
      <vt:variant>
        <vt:i4>428</vt:i4>
      </vt:variant>
      <vt:variant>
        <vt:i4>0</vt:i4>
      </vt:variant>
      <vt:variant>
        <vt:i4>5</vt:i4>
      </vt:variant>
      <vt:variant>
        <vt:lpwstr/>
      </vt:variant>
      <vt:variant>
        <vt:lpwstr>_Toc84544727</vt:lpwstr>
      </vt:variant>
      <vt:variant>
        <vt:i4>1310775</vt:i4>
      </vt:variant>
      <vt:variant>
        <vt:i4>164</vt:i4>
      </vt:variant>
      <vt:variant>
        <vt:i4>0</vt:i4>
      </vt:variant>
      <vt:variant>
        <vt:i4>5</vt:i4>
      </vt:variant>
      <vt:variant>
        <vt:lpwstr/>
      </vt:variant>
      <vt:variant>
        <vt:lpwstr>_Toc84177090</vt:lpwstr>
      </vt:variant>
      <vt:variant>
        <vt:i4>1900598</vt:i4>
      </vt:variant>
      <vt:variant>
        <vt:i4>158</vt:i4>
      </vt:variant>
      <vt:variant>
        <vt:i4>0</vt:i4>
      </vt:variant>
      <vt:variant>
        <vt:i4>5</vt:i4>
      </vt:variant>
      <vt:variant>
        <vt:lpwstr/>
      </vt:variant>
      <vt:variant>
        <vt:lpwstr>_Toc84177089</vt:lpwstr>
      </vt:variant>
      <vt:variant>
        <vt:i4>1835062</vt:i4>
      </vt:variant>
      <vt:variant>
        <vt:i4>152</vt:i4>
      </vt:variant>
      <vt:variant>
        <vt:i4>0</vt:i4>
      </vt:variant>
      <vt:variant>
        <vt:i4>5</vt:i4>
      </vt:variant>
      <vt:variant>
        <vt:lpwstr/>
      </vt:variant>
      <vt:variant>
        <vt:lpwstr>_Toc84177088</vt:lpwstr>
      </vt:variant>
      <vt:variant>
        <vt:i4>1245238</vt:i4>
      </vt:variant>
      <vt:variant>
        <vt:i4>146</vt:i4>
      </vt:variant>
      <vt:variant>
        <vt:i4>0</vt:i4>
      </vt:variant>
      <vt:variant>
        <vt:i4>5</vt:i4>
      </vt:variant>
      <vt:variant>
        <vt:lpwstr/>
      </vt:variant>
      <vt:variant>
        <vt:lpwstr>_Toc84177087</vt:lpwstr>
      </vt:variant>
      <vt:variant>
        <vt:i4>1179702</vt:i4>
      </vt:variant>
      <vt:variant>
        <vt:i4>140</vt:i4>
      </vt:variant>
      <vt:variant>
        <vt:i4>0</vt:i4>
      </vt:variant>
      <vt:variant>
        <vt:i4>5</vt:i4>
      </vt:variant>
      <vt:variant>
        <vt:lpwstr/>
      </vt:variant>
      <vt:variant>
        <vt:lpwstr>_Toc84177086</vt:lpwstr>
      </vt:variant>
      <vt:variant>
        <vt:i4>1114166</vt:i4>
      </vt:variant>
      <vt:variant>
        <vt:i4>134</vt:i4>
      </vt:variant>
      <vt:variant>
        <vt:i4>0</vt:i4>
      </vt:variant>
      <vt:variant>
        <vt:i4>5</vt:i4>
      </vt:variant>
      <vt:variant>
        <vt:lpwstr/>
      </vt:variant>
      <vt:variant>
        <vt:lpwstr>_Toc84177085</vt:lpwstr>
      </vt:variant>
      <vt:variant>
        <vt:i4>1048630</vt:i4>
      </vt:variant>
      <vt:variant>
        <vt:i4>128</vt:i4>
      </vt:variant>
      <vt:variant>
        <vt:i4>0</vt:i4>
      </vt:variant>
      <vt:variant>
        <vt:i4>5</vt:i4>
      </vt:variant>
      <vt:variant>
        <vt:lpwstr/>
      </vt:variant>
      <vt:variant>
        <vt:lpwstr>_Toc84177084</vt:lpwstr>
      </vt:variant>
      <vt:variant>
        <vt:i4>1507382</vt:i4>
      </vt:variant>
      <vt:variant>
        <vt:i4>122</vt:i4>
      </vt:variant>
      <vt:variant>
        <vt:i4>0</vt:i4>
      </vt:variant>
      <vt:variant>
        <vt:i4>5</vt:i4>
      </vt:variant>
      <vt:variant>
        <vt:lpwstr/>
      </vt:variant>
      <vt:variant>
        <vt:lpwstr>_Toc84177083</vt:lpwstr>
      </vt:variant>
      <vt:variant>
        <vt:i4>1441846</vt:i4>
      </vt:variant>
      <vt:variant>
        <vt:i4>116</vt:i4>
      </vt:variant>
      <vt:variant>
        <vt:i4>0</vt:i4>
      </vt:variant>
      <vt:variant>
        <vt:i4>5</vt:i4>
      </vt:variant>
      <vt:variant>
        <vt:lpwstr/>
      </vt:variant>
      <vt:variant>
        <vt:lpwstr>_Toc84177082</vt:lpwstr>
      </vt:variant>
      <vt:variant>
        <vt:i4>1376310</vt:i4>
      </vt:variant>
      <vt:variant>
        <vt:i4>110</vt:i4>
      </vt:variant>
      <vt:variant>
        <vt:i4>0</vt:i4>
      </vt:variant>
      <vt:variant>
        <vt:i4>5</vt:i4>
      </vt:variant>
      <vt:variant>
        <vt:lpwstr/>
      </vt:variant>
      <vt:variant>
        <vt:lpwstr>_Toc84177081</vt:lpwstr>
      </vt:variant>
      <vt:variant>
        <vt:i4>1310774</vt:i4>
      </vt:variant>
      <vt:variant>
        <vt:i4>104</vt:i4>
      </vt:variant>
      <vt:variant>
        <vt:i4>0</vt:i4>
      </vt:variant>
      <vt:variant>
        <vt:i4>5</vt:i4>
      </vt:variant>
      <vt:variant>
        <vt:lpwstr/>
      </vt:variant>
      <vt:variant>
        <vt:lpwstr>_Toc84177080</vt:lpwstr>
      </vt:variant>
      <vt:variant>
        <vt:i4>1900601</vt:i4>
      </vt:variant>
      <vt:variant>
        <vt:i4>98</vt:i4>
      </vt:variant>
      <vt:variant>
        <vt:i4>0</vt:i4>
      </vt:variant>
      <vt:variant>
        <vt:i4>5</vt:i4>
      </vt:variant>
      <vt:variant>
        <vt:lpwstr/>
      </vt:variant>
      <vt:variant>
        <vt:lpwstr>_Toc84177079</vt:lpwstr>
      </vt:variant>
      <vt:variant>
        <vt:i4>1835065</vt:i4>
      </vt:variant>
      <vt:variant>
        <vt:i4>92</vt:i4>
      </vt:variant>
      <vt:variant>
        <vt:i4>0</vt:i4>
      </vt:variant>
      <vt:variant>
        <vt:i4>5</vt:i4>
      </vt:variant>
      <vt:variant>
        <vt:lpwstr/>
      </vt:variant>
      <vt:variant>
        <vt:lpwstr>_Toc84177078</vt:lpwstr>
      </vt:variant>
      <vt:variant>
        <vt:i4>1245241</vt:i4>
      </vt:variant>
      <vt:variant>
        <vt:i4>86</vt:i4>
      </vt:variant>
      <vt:variant>
        <vt:i4>0</vt:i4>
      </vt:variant>
      <vt:variant>
        <vt:i4>5</vt:i4>
      </vt:variant>
      <vt:variant>
        <vt:lpwstr/>
      </vt:variant>
      <vt:variant>
        <vt:lpwstr>_Toc84177077</vt:lpwstr>
      </vt:variant>
      <vt:variant>
        <vt:i4>1179705</vt:i4>
      </vt:variant>
      <vt:variant>
        <vt:i4>80</vt:i4>
      </vt:variant>
      <vt:variant>
        <vt:i4>0</vt:i4>
      </vt:variant>
      <vt:variant>
        <vt:i4>5</vt:i4>
      </vt:variant>
      <vt:variant>
        <vt:lpwstr/>
      </vt:variant>
      <vt:variant>
        <vt:lpwstr>_Toc84177076</vt:lpwstr>
      </vt:variant>
      <vt:variant>
        <vt:i4>1114169</vt:i4>
      </vt:variant>
      <vt:variant>
        <vt:i4>74</vt:i4>
      </vt:variant>
      <vt:variant>
        <vt:i4>0</vt:i4>
      </vt:variant>
      <vt:variant>
        <vt:i4>5</vt:i4>
      </vt:variant>
      <vt:variant>
        <vt:lpwstr/>
      </vt:variant>
      <vt:variant>
        <vt:lpwstr>_Toc84177075</vt:lpwstr>
      </vt:variant>
      <vt:variant>
        <vt:i4>1048633</vt:i4>
      </vt:variant>
      <vt:variant>
        <vt:i4>68</vt:i4>
      </vt:variant>
      <vt:variant>
        <vt:i4>0</vt:i4>
      </vt:variant>
      <vt:variant>
        <vt:i4>5</vt:i4>
      </vt:variant>
      <vt:variant>
        <vt:lpwstr/>
      </vt:variant>
      <vt:variant>
        <vt:lpwstr>_Toc84177074</vt:lpwstr>
      </vt:variant>
      <vt:variant>
        <vt:i4>1507385</vt:i4>
      </vt:variant>
      <vt:variant>
        <vt:i4>62</vt:i4>
      </vt:variant>
      <vt:variant>
        <vt:i4>0</vt:i4>
      </vt:variant>
      <vt:variant>
        <vt:i4>5</vt:i4>
      </vt:variant>
      <vt:variant>
        <vt:lpwstr/>
      </vt:variant>
      <vt:variant>
        <vt:lpwstr>_Toc84177073</vt:lpwstr>
      </vt:variant>
      <vt:variant>
        <vt:i4>1441849</vt:i4>
      </vt:variant>
      <vt:variant>
        <vt:i4>56</vt:i4>
      </vt:variant>
      <vt:variant>
        <vt:i4>0</vt:i4>
      </vt:variant>
      <vt:variant>
        <vt:i4>5</vt:i4>
      </vt:variant>
      <vt:variant>
        <vt:lpwstr/>
      </vt:variant>
      <vt:variant>
        <vt:lpwstr>_Toc84177072</vt:lpwstr>
      </vt:variant>
      <vt:variant>
        <vt:i4>1376313</vt:i4>
      </vt:variant>
      <vt:variant>
        <vt:i4>50</vt:i4>
      </vt:variant>
      <vt:variant>
        <vt:i4>0</vt:i4>
      </vt:variant>
      <vt:variant>
        <vt:i4>5</vt:i4>
      </vt:variant>
      <vt:variant>
        <vt:lpwstr/>
      </vt:variant>
      <vt:variant>
        <vt:lpwstr>_Toc84177071</vt:lpwstr>
      </vt:variant>
      <vt:variant>
        <vt:i4>1310777</vt:i4>
      </vt:variant>
      <vt:variant>
        <vt:i4>44</vt:i4>
      </vt:variant>
      <vt:variant>
        <vt:i4>0</vt:i4>
      </vt:variant>
      <vt:variant>
        <vt:i4>5</vt:i4>
      </vt:variant>
      <vt:variant>
        <vt:lpwstr/>
      </vt:variant>
      <vt:variant>
        <vt:lpwstr>_Toc84177070</vt:lpwstr>
      </vt:variant>
      <vt:variant>
        <vt:i4>1900600</vt:i4>
      </vt:variant>
      <vt:variant>
        <vt:i4>38</vt:i4>
      </vt:variant>
      <vt:variant>
        <vt:i4>0</vt:i4>
      </vt:variant>
      <vt:variant>
        <vt:i4>5</vt:i4>
      </vt:variant>
      <vt:variant>
        <vt:lpwstr/>
      </vt:variant>
      <vt:variant>
        <vt:lpwstr>_Toc84177069</vt:lpwstr>
      </vt:variant>
      <vt:variant>
        <vt:i4>1835064</vt:i4>
      </vt:variant>
      <vt:variant>
        <vt:i4>32</vt:i4>
      </vt:variant>
      <vt:variant>
        <vt:i4>0</vt:i4>
      </vt:variant>
      <vt:variant>
        <vt:i4>5</vt:i4>
      </vt:variant>
      <vt:variant>
        <vt:lpwstr/>
      </vt:variant>
      <vt:variant>
        <vt:lpwstr>_Toc84177068</vt:lpwstr>
      </vt:variant>
      <vt:variant>
        <vt:i4>1245240</vt:i4>
      </vt:variant>
      <vt:variant>
        <vt:i4>26</vt:i4>
      </vt:variant>
      <vt:variant>
        <vt:i4>0</vt:i4>
      </vt:variant>
      <vt:variant>
        <vt:i4>5</vt:i4>
      </vt:variant>
      <vt:variant>
        <vt:lpwstr/>
      </vt:variant>
      <vt:variant>
        <vt:lpwstr>_Toc84177067</vt:lpwstr>
      </vt:variant>
      <vt:variant>
        <vt:i4>1179704</vt:i4>
      </vt:variant>
      <vt:variant>
        <vt:i4>20</vt:i4>
      </vt:variant>
      <vt:variant>
        <vt:i4>0</vt:i4>
      </vt:variant>
      <vt:variant>
        <vt:i4>5</vt:i4>
      </vt:variant>
      <vt:variant>
        <vt:lpwstr/>
      </vt:variant>
      <vt:variant>
        <vt:lpwstr>_Toc84177066</vt:lpwstr>
      </vt:variant>
      <vt:variant>
        <vt:i4>1114168</vt:i4>
      </vt:variant>
      <vt:variant>
        <vt:i4>14</vt:i4>
      </vt:variant>
      <vt:variant>
        <vt:i4>0</vt:i4>
      </vt:variant>
      <vt:variant>
        <vt:i4>5</vt:i4>
      </vt:variant>
      <vt:variant>
        <vt:lpwstr/>
      </vt:variant>
      <vt:variant>
        <vt:lpwstr>_Toc84177065</vt:lpwstr>
      </vt:variant>
      <vt:variant>
        <vt:i4>1048632</vt:i4>
      </vt:variant>
      <vt:variant>
        <vt:i4>8</vt:i4>
      </vt:variant>
      <vt:variant>
        <vt:i4>0</vt:i4>
      </vt:variant>
      <vt:variant>
        <vt:i4>5</vt:i4>
      </vt:variant>
      <vt:variant>
        <vt:lpwstr/>
      </vt:variant>
      <vt:variant>
        <vt:lpwstr>_Toc84177064</vt:lpwstr>
      </vt:variant>
      <vt:variant>
        <vt:i4>1507384</vt:i4>
      </vt:variant>
      <vt:variant>
        <vt:i4>2</vt:i4>
      </vt:variant>
      <vt:variant>
        <vt:i4>0</vt:i4>
      </vt:variant>
      <vt:variant>
        <vt:i4>5</vt:i4>
      </vt:variant>
      <vt:variant>
        <vt:lpwstr/>
      </vt:variant>
      <vt:variant>
        <vt:lpwstr>_Toc84177063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Greschner</dc:creator>
  <cp:keywords/>
  <dc:description/>
  <cp:lastModifiedBy>Luca Kremer</cp:lastModifiedBy>
  <cp:revision>9</cp:revision>
  <cp:lastPrinted>2021-10-07T23:19:00Z</cp:lastPrinted>
  <dcterms:created xsi:type="dcterms:W3CDTF">2021-10-07T23:02:00Z</dcterms:created>
  <dcterms:modified xsi:type="dcterms:W3CDTF">2021-10-07T23:28:00Z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Fliegerlagerbericht</vt:lpwstr>
  </property>
  <property fmtid="{D5CDD505-2E9C-101B-9397-08002B2CF9AE}" pid="3" name="CitaviDocumentProperty_0">
    <vt:lpwstr>c9f99510-bda1-4bdd-bf54-e23feaea5bc2</vt:lpwstr>
  </property>
  <property fmtid="{D5CDD505-2E9C-101B-9397-08002B2CF9AE}" pid="4" name="CitaviDocumentProperty_1">
    <vt:lpwstr>6.10.0.0</vt:lpwstr>
  </property>
  <property fmtid="{D5CDD505-2E9C-101B-9397-08002B2CF9AE}" pid="5" name="CitaviDocumentProperty_6">
    <vt:lpwstr>False</vt:lpwstr>
  </property>
  <property fmtid="{D5CDD505-2E9C-101B-9397-08002B2CF9AE}" pid="6" name="CitaviDocumentProperty_8">
    <vt:lpwstr>CloudProjectKey=orefdsnh6yavwxizybwvdd5swyhx8in67em92; ProjectName=Fliegerlagerbericht</vt:lpwstr>
  </property>
</Properties>
</file>